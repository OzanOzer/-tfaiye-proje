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5" w:lineRule="auto"/>
        <w:ind w:left="3341" w:right="4789" w:firstLine="-10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17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</w:rPr>
        <w:t>AİY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8"/>
        </w:rPr>
        <w:t>DAİRE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1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</w:rPr>
        <w:t>BAŞKANLI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1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0" w:lineRule="exact"/>
        <w:ind w:left="862"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309849pt;margin-top:-35.76553pt;width:435.753547pt;height:47.90235pt;mso-position-horizontal-relative:page;mso-position-vertical-relative:paragraph;z-index:-15278" type="#_x0000_t202" filled="f" stroked="f">
            <v:textbox inset="0,0,0,0">
              <w:txbxContent>
                <w:p>
                  <w:pPr>
                    <w:spacing w:before="0" w:after="0" w:line="958" w:lineRule="exact"/>
                    <w:ind w:right="-184"/>
                    <w:jc w:val="left"/>
                    <w:tabs>
                      <w:tab w:pos="7720" w:val="left"/>
                    </w:tabs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82828"/>
                      <w:spacing w:val="0"/>
                      <w:w w:val="149"/>
                      <w:b/>
                      <w:bCs/>
                      <w:position w:val="6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82828"/>
                      <w:spacing w:val="-302"/>
                      <w:w w:val="149"/>
                      <w:b/>
                      <w:bCs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82828"/>
                      <w:spacing w:val="0"/>
                      <w:w w:val="100"/>
                      <w:b/>
                      <w:bCs/>
                      <w:position w:val="6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82828"/>
                      <w:spacing w:val="0"/>
                      <w:w w:val="100"/>
                      <w:b/>
                      <w:bCs/>
                      <w:position w:val="6"/>
                    </w:rPr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4F4F4F"/>
                      <w:spacing w:val="0"/>
                      <w:w w:val="149"/>
                      <w:b/>
                      <w:bCs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17"/>
          <w:position w:val="3"/>
        </w:rPr>
        <w:t>IZMIR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  <w:position w:val="-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  <w:position w:val="-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8"/>
          <w:position w:val="-3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18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8"/>
          <w:position w:val="-3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18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8"/>
          <w:position w:val="-3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8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18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8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59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1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1" w:lineRule="exact"/>
        <w:ind w:left="642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4F4F4F"/>
          <w:spacing w:val="0"/>
          <w:w w:val="116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6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6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9" w:lineRule="auto"/>
        <w:ind w:left="142" w:right="4369" w:firstLine="-2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!Ola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  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0.05.20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5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ı5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       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8"/>
          <w:position w:val="0"/>
        </w:rPr>
        <w:t>l3:ı5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8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6"/>
          <w:w w:val="128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56"/>
          <w:position w:val="0"/>
        </w:rPr>
        <w:t>t</w:t>
      </w:r>
      <w:r>
        <w:rPr>
          <w:rFonts w:ascii="Arial" w:hAnsi="Arial" w:cs="Arial" w:eastAsia="Arial"/>
          <w:sz w:val="27"/>
          <w:szCs w:val="27"/>
          <w:color w:val="3A3A3A"/>
          <w:spacing w:val="-1"/>
          <w:w w:val="56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0"/>
        </w:rPr>
        <w:t>el: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ı0.05.20ı71Kay_ıt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            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2950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0"/>
          <w:position w:val="0"/>
        </w:rPr>
        <w:t>!Bi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ldiı'im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Şeyha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4"/>
          <w:position w:val="0"/>
        </w:rPr>
        <w:t>EKE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Eski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Foça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Girişi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0"/>
        </w:rPr>
        <w:t>MENEMEN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42" w:right="662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0"/>
        </w:rPr>
        <w:t>Fo_ça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Giri_şi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1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9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3"/>
        </w:rPr>
        <w:t>MENEMEN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40" w:lineRule="auto"/>
        <w:ind w:left="138" w:right="240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 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1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8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67" w:lineRule="exact"/>
        <w:ind w:left="142" w:right="427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tse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00"/>
          <w:position w:val="-5"/>
        </w:rPr>
        <w:t>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  <w:position w:val="-4"/>
        </w:rPr>
        <w:t>Yapınııı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2"/>
        </w:rPr>
        <w:t>Ktıllaıw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2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320" w:right="180"/>
        </w:sectPr>
      </w:pPr>
      <w:rPr/>
    </w:p>
    <w:p>
      <w:pPr>
        <w:spacing w:before="0" w:after="0" w:line="57" w:lineRule="exact"/>
        <w:ind w:left="3542" w:right="-134"/>
        <w:jc w:val="left"/>
        <w:tabs>
          <w:tab w:pos="4120" w:val="left"/>
          <w:tab w:pos="5080" w:val="left"/>
          <w:tab w:pos="5520" w:val="left"/>
        </w:tabs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48"/>
          <w:szCs w:val="48"/>
          <w:color w:val="3A3A3A"/>
          <w:spacing w:val="0"/>
          <w:w w:val="53"/>
          <w:position w:val="-49"/>
        </w:rPr>
        <w:t>ı</w:t>
      </w:r>
      <w:r>
        <w:rPr>
          <w:rFonts w:ascii="Arial" w:hAnsi="Arial" w:cs="Arial" w:eastAsia="Arial"/>
          <w:sz w:val="48"/>
          <w:szCs w:val="48"/>
          <w:color w:val="3A3A3A"/>
          <w:spacing w:val="-69"/>
          <w:w w:val="53"/>
          <w:position w:val="-49"/>
        </w:rPr>
        <w:t> </w:t>
      </w:r>
      <w:r>
        <w:rPr>
          <w:rFonts w:ascii="Arial" w:hAnsi="Arial" w:cs="Arial" w:eastAsia="Arial"/>
          <w:sz w:val="48"/>
          <w:szCs w:val="48"/>
          <w:color w:val="3A3A3A"/>
          <w:spacing w:val="0"/>
          <w:w w:val="100"/>
          <w:position w:val="-49"/>
        </w:rPr>
        <w:tab/>
      </w:r>
      <w:r>
        <w:rPr>
          <w:rFonts w:ascii="Arial" w:hAnsi="Arial" w:cs="Arial" w:eastAsia="Arial"/>
          <w:sz w:val="48"/>
          <w:szCs w:val="48"/>
          <w:color w:val="3A3A3A"/>
          <w:spacing w:val="0"/>
          <w:w w:val="53"/>
          <w:position w:val="-49"/>
        </w:rPr>
        <w:t>ı</w:t>
      </w:r>
      <w:r>
        <w:rPr>
          <w:rFonts w:ascii="Arial" w:hAnsi="Arial" w:cs="Arial" w:eastAsia="Arial"/>
          <w:sz w:val="48"/>
          <w:szCs w:val="48"/>
          <w:color w:val="3A3A3A"/>
          <w:spacing w:val="-69"/>
          <w:w w:val="53"/>
          <w:position w:val="-49"/>
        </w:rPr>
        <w:t> </w:t>
      </w:r>
      <w:r>
        <w:rPr>
          <w:rFonts w:ascii="Arial" w:hAnsi="Arial" w:cs="Arial" w:eastAsia="Arial"/>
          <w:sz w:val="48"/>
          <w:szCs w:val="48"/>
          <w:color w:val="3A3A3A"/>
          <w:spacing w:val="0"/>
          <w:w w:val="100"/>
          <w:position w:val="-49"/>
        </w:rPr>
        <w:tab/>
      </w:r>
      <w:r>
        <w:rPr>
          <w:rFonts w:ascii="Arial" w:hAnsi="Arial" w:cs="Arial" w:eastAsia="Arial"/>
          <w:sz w:val="48"/>
          <w:szCs w:val="48"/>
          <w:color w:val="3A3A3A"/>
          <w:spacing w:val="0"/>
          <w:w w:val="100"/>
          <w:position w:val="-49"/>
        </w:rPr>
      </w:r>
      <w:r>
        <w:rPr>
          <w:rFonts w:ascii="Arial" w:hAnsi="Arial" w:cs="Arial" w:eastAsia="Arial"/>
          <w:sz w:val="51"/>
          <w:szCs w:val="51"/>
          <w:color w:val="3A3A3A"/>
          <w:spacing w:val="0"/>
          <w:w w:val="53"/>
          <w:position w:val="-37"/>
        </w:rPr>
        <w:t>ı</w:t>
      </w:r>
      <w:r>
        <w:rPr>
          <w:rFonts w:ascii="Arial" w:hAnsi="Arial" w:cs="Arial" w:eastAsia="Arial"/>
          <w:sz w:val="51"/>
          <w:szCs w:val="51"/>
          <w:color w:val="3A3A3A"/>
          <w:spacing w:val="0"/>
          <w:w w:val="100"/>
          <w:position w:val="-37"/>
        </w:rPr>
        <w:tab/>
      </w:r>
      <w:r>
        <w:rPr>
          <w:rFonts w:ascii="Arial" w:hAnsi="Arial" w:cs="Arial" w:eastAsia="Arial"/>
          <w:sz w:val="51"/>
          <w:szCs w:val="51"/>
          <w:color w:val="3A3A3A"/>
          <w:spacing w:val="0"/>
          <w:w w:val="100"/>
          <w:position w:val="-37"/>
        </w:rPr>
      </w:r>
      <w:r>
        <w:rPr>
          <w:rFonts w:ascii="Arial" w:hAnsi="Arial" w:cs="Arial" w:eastAsia="Arial"/>
          <w:sz w:val="51"/>
          <w:szCs w:val="51"/>
          <w:color w:val="BFBFBF"/>
          <w:spacing w:val="0"/>
          <w:w w:val="135"/>
          <w:position w:val="-37"/>
        </w:rPr>
        <w:t>-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26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3"/>
        </w:rPr>
        <w:t>ı3:50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80"/>
          <w:cols w:num="2" w:equalWidth="0">
            <w:col w:w="5757" w:space="594"/>
            <w:col w:w="5069"/>
          </w:cols>
        </w:sectPr>
      </w:pPr>
      <w:rPr/>
    </w:p>
    <w:p>
      <w:pPr>
        <w:spacing w:before="0" w:after="0" w:line="241" w:lineRule="atLeast"/>
        <w:ind w:left="273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A3A3A"/>
          <w:spacing w:val="0"/>
          <w:w w:val="89"/>
        </w:rPr>
        <w:t>IBeto</w:t>
      </w:r>
      <w:r>
        <w:rPr>
          <w:rFonts w:ascii="Arial" w:hAnsi="Arial" w:cs="Arial" w:eastAsia="Arial"/>
          <w:sz w:val="17"/>
          <w:szCs w:val="17"/>
          <w:color w:val="3A3A3A"/>
          <w:spacing w:val="1"/>
          <w:w w:val="89"/>
        </w:rPr>
        <w:t>n</w:t>
      </w:r>
      <w:r>
        <w:rPr>
          <w:rFonts w:ascii="Arial" w:hAnsi="Arial" w:cs="Arial" w:eastAsia="Arial"/>
          <w:sz w:val="17"/>
          <w:szCs w:val="17"/>
          <w:color w:val="666767"/>
          <w:spacing w:val="4"/>
          <w:w w:val="89"/>
        </w:rPr>
        <w:t>a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89"/>
        </w:rPr>
        <w:t>rme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89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9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tyangın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80"/>
          <w:cols w:num="3" w:equalWidth="0">
            <w:col w:w="4543" w:space="125"/>
            <w:col w:w="951" w:space="161"/>
            <w:col w:w="5640"/>
          </w:cols>
        </w:sectPr>
      </w:pPr>
      <w:rPr/>
    </w:p>
    <w:p>
      <w:pPr>
        <w:spacing w:before="91" w:after="0" w:line="240" w:lineRule="auto"/>
        <w:ind w:left="13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6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-1"/>
        </w:rPr>
        <w:t>Salıib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6" w:after="0" w:line="203" w:lineRule="exact"/>
        <w:ind w:right="-20"/>
        <w:jc w:val="left"/>
        <w:tabs>
          <w:tab w:pos="2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jKiracı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  <w:position w:val="-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80"/>
          <w:cols w:num="3" w:equalWidth="0">
            <w:col w:w="1181" w:space="545"/>
            <w:col w:w="453" w:space="0"/>
            <w:col w:w="9241"/>
          </w:cols>
        </w:sectPr>
      </w:pPr>
      <w:rPr/>
    </w:p>
    <w:p>
      <w:pPr>
        <w:spacing w:before="76" w:after="0" w:line="202" w:lineRule="exact"/>
        <w:ind w:left="179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59"/>
          <w:position w:val="-1"/>
        </w:rPr>
        <w:t>mi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1"/>
          <w:w w:val="15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10"/>
          <w:position w:val="0"/>
        </w:rPr>
        <w:t>ErcanÇAM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687" w:right="3268"/>
        <w:jc w:val="center"/>
        <w:tabs>
          <w:tab w:pos="3740" w:val="left"/>
          <w:tab w:pos="6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69"/>
        </w:rPr>
        <w:t>ı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ı3: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7"/>
        </w:rPr>
        <w:t>ı6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  <w:position w:val="1"/>
        </w:rPr>
        <w:t>13:22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19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  <w:position w:val="1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0"/>
        </w:rPr>
        <w:t>618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42" w:right="-20"/>
        <w:jc w:val="left"/>
        <w:tabs>
          <w:tab w:pos="3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0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1"/>
          <w:w w:val="68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7"/>
          <w:position w:val="0"/>
        </w:rPr>
        <w:t>ektri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8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773" w:right="545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6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79" w:lineRule="auto"/>
        <w:ind w:left="1744" w:right="5088" w:firstLine="2050"/>
        <w:jc w:val="left"/>
        <w:tabs>
          <w:tab w:pos="3180" w:val="left"/>
          <w:tab w:pos="3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7"/>
        </w:rPr>
        <w:t>Emniye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"/>
          <w:w w:val="10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7"/>
        </w:rPr>
        <w:t>-Jandarma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9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4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Dog_algaz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9" w:lineRule="exact"/>
        <w:ind w:left="138" w:right="-20"/>
        <w:jc w:val="left"/>
        <w:tabs>
          <w:tab w:pos="1780" w:val="left"/>
          <w:tab w:pos="3780" w:val="left"/>
          <w:tab w:pos="6620" w:val="left"/>
          <w:tab w:pos="112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1"/>
        </w:rPr>
        <w:t>Yar--ı.'Tlcı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6"/>
          <w:position w:val="-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6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3"/>
          <w:w w:val="14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lı\raç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eı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7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42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00"/>
          <w:position w:val="0"/>
        </w:rPr>
      </w:r>
      <w:r>
        <w:rPr>
          <w:rFonts w:ascii="Arial" w:hAnsi="Arial" w:cs="Arial" w:eastAsia="Arial"/>
          <w:sz w:val="13"/>
          <w:szCs w:val="13"/>
          <w:color w:val="AEAEAF"/>
          <w:spacing w:val="0"/>
          <w:w w:val="203"/>
          <w:position w:val="8"/>
        </w:rPr>
        <w:t>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80"/>
        </w:sectPr>
      </w:pPr>
      <w:rPr/>
    </w:p>
    <w:p>
      <w:pPr>
        <w:spacing w:before="0" w:after="0" w:line="229" w:lineRule="exact"/>
        <w:ind w:left="119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A3A3A"/>
          <w:w w:val="135"/>
        </w:rPr>
        <w:t>p</w:t>
      </w:r>
      <w:r>
        <w:rPr>
          <w:rFonts w:ascii="Arial" w:hAnsi="Arial" w:cs="Arial" w:eastAsia="Arial"/>
          <w:sz w:val="22"/>
          <w:szCs w:val="22"/>
          <w:color w:val="3A3A3A"/>
          <w:spacing w:val="-2"/>
          <w:w w:val="135"/>
        </w:rPr>
        <w:t>i</w:t>
      </w:r>
      <w:r>
        <w:rPr>
          <w:rFonts w:ascii="Arial" w:hAnsi="Arial" w:cs="Arial" w:eastAsia="Arial"/>
          <w:sz w:val="22"/>
          <w:szCs w:val="22"/>
          <w:color w:val="9C9C9C"/>
          <w:spacing w:val="-58"/>
          <w:w w:val="84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35"/>
        </w:rPr>
        <w:t>l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tabs>
          <w:tab w:pos="1140" w:val="left"/>
          <w:tab w:pos="106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9C9C9C"/>
          <w:spacing w:val="0"/>
          <w:w w:val="51"/>
          <w:position w:val="6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14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6.286255pt;margin-top:-5.997624pt;width:4.40153pt;height:7pt;mso-position-horizontal-relative:page;mso-position-vertical-relative:paragraph;z-index:-15276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AEAEAF"/>
                      <w:spacing w:val="0"/>
                      <w:w w:val="226"/>
                    </w:rPr>
                    <w:t>ı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Plakas1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03" w:lineRule="exact"/>
        <w:ind w:left="113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80"/>
          <w:cols w:num="2" w:equalWidth="0">
            <w:col w:w="416" w:space="184"/>
            <w:col w:w="10820"/>
          </w:cols>
        </w:sectPr>
      </w:pPr>
      <w:rPr/>
    </w:p>
    <w:p>
      <w:pPr>
        <w:spacing w:before="38" w:after="0" w:line="258" w:lineRule="auto"/>
        <w:ind w:left="142" w:right="4418" w:firstLine="-23"/>
        <w:jc w:val="left"/>
        <w:tabs>
          <w:tab w:pos="1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!Olayı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Dwı.ım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left="3800" w:right="482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17"/>
        </w:rPr>
        <w:t>öndilrmede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188" w:lineRule="exact"/>
        <w:ind w:left="138" w:right="-20"/>
        <w:jc w:val="left"/>
        <w:tabs>
          <w:tab w:pos="2540" w:val="left"/>
          <w:tab w:pos="3780" w:val="left"/>
          <w:tab w:pos="5660" w:val="left"/>
          <w:tab w:pos="7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>Söııdi.irme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24"/>
          <w:position w:val="-4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  <w:position w:val="-3"/>
        </w:rPr>
        <w:t>IK.K.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44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3760" w:right="4112"/>
        <w:jc w:val="center"/>
        <w:tabs>
          <w:tab w:pos="5600" w:val="left"/>
          <w:tab w:pos="71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6"/>
          <w:szCs w:val="26"/>
          <w:color w:val="3A3A3A"/>
          <w:spacing w:val="0"/>
          <w:w w:val="183"/>
          <w:position w:val="5"/>
        </w:rPr>
        <w:t>ı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  <w:position w:val="5"/>
        </w:rPr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8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F4F4F"/>
          <w:spacing w:val="-81"/>
          <w:w w:val="80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80"/>
          <w:i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3" w:lineRule="auto"/>
        <w:ind w:left="138" w:right="5484"/>
        <w:jc w:val="left"/>
        <w:tabs>
          <w:tab w:pos="1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Söndü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gelmemiştir.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03" w:lineRule="exact"/>
        <w:ind w:left="1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3" w:after="0" w:line="266" w:lineRule="auto"/>
        <w:ind w:left="138" w:right="101" w:firstLine="1765"/>
        <w:jc w:val="left"/>
        <w:tabs>
          <w:tab w:pos="1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3"/>
        </w:rPr>
        <w:t>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sigarcı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varıldı.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39" w:lineRule="auto"/>
        <w:ind w:left="138" w:right="4932"/>
        <w:jc w:val="left"/>
        <w:tabs>
          <w:tab w:pos="1720" w:val="left"/>
          <w:tab w:pos="5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!Şirketi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0"/>
          <w:w w:val="53"/>
          <w:position w:val="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7"/>
          <w:w w:val="53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8"/>
          <w:position w:val="0"/>
        </w:rPr>
        <w:t>edeli: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4" w:after="0" w:line="189" w:lineRule="exact"/>
        <w:ind w:left="1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  <w:position w:val="-2"/>
        </w:rPr>
        <w:t>Yan&lt;11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  <w:position w:val="-2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38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60"/>
          <w:position w:val="1"/>
        </w:rPr>
        <w:t>rrç_</w:t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6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6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5"/>
          <w:w w:val="6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1"/>
          <w:position w:val="1"/>
        </w:rPr>
        <w:t>Edi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8"/>
          <w:position w:val="1"/>
        </w:rPr>
        <w:t>ldi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52" w:right="-20"/>
        <w:jc w:val="left"/>
        <w:tabs>
          <w:tab w:pos="1720" w:val="left"/>
          <w:tab w:pos="2580" w:val="left"/>
          <w:tab w:pos="5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Ekıbi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  <w:position w:val="0"/>
        </w:rPr>
        <w:t>rTa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0"/>
        </w:rPr>
        <w:t>lı</w:t>
      </w:r>
      <w:r>
        <w:rPr>
          <w:rFonts w:ascii="Arial" w:hAnsi="Arial" w:cs="Arial" w:eastAsia="Arial"/>
          <w:sz w:val="20"/>
          <w:szCs w:val="20"/>
          <w:color w:val="3A3A3A"/>
          <w:spacing w:val="-55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7"/>
          <w:position w:val="1"/>
        </w:rPr>
        <w:t>10.05.2017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3"/>
          <w:position w:val="1"/>
        </w:rPr>
        <w:t>ı4:02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40" w:right="-20"/>
        <w:jc w:val="left"/>
        <w:tabs>
          <w:tab w:pos="900" w:val="left"/>
          <w:tab w:pos="3120" w:val="left"/>
          <w:tab w:pos="8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37"/>
        </w:rPr>
        <w:t>iDE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3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3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01" w:lineRule="exact"/>
        <w:ind w:left="1889" w:right="-20"/>
        <w:jc w:val="left"/>
        <w:tabs>
          <w:tab w:pos="4340" w:val="left"/>
          <w:tab w:pos="81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9.81134pt;margin-top:-.13069pt;width:8.607382pt;height:70.741214pt;mso-position-horizontal-relative:page;mso-position-vertical-relative:paragraph;z-index:-15293" type="#_x0000_t202" filled="f" stroked="f">
            <v:textbox inset="0,0,0,0">
              <w:txbxContent>
                <w:p>
                  <w:pPr>
                    <w:spacing w:before="6" w:after="0" w:line="240" w:lineRule="auto"/>
                    <w:ind w:left="70"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3A3A3A"/>
                      <w:spacing w:val="0"/>
                      <w:w w:val="50"/>
                      <w:b/>
                      <w:bCs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29.81134pt;margin-top:-1.786967pt;width:9.670296pt;height:72.397491pt;mso-position-horizontal-relative:page;mso-position-vertical-relative:paragraph;z-index:-15289" coordorigin="8596,-36" coordsize="193,1448">
            <v:group style="position:absolute;left:8766;top:-12;width:2;height:401" coordorigin="8766,-12" coordsize="2,401">
              <v:shape style="position:absolute;left:8766;top:-12;width:2;height:401" coordorigin="8766,-12" coordsize="0,401" path="m8766,389l8766,-12e" filled="f" stroked="t" strokeweight="2.384380pt" strokecolor="#EDEDED">
                <v:path arrowok="t"/>
              </v:shape>
            </v:group>
            <v:group style="position:absolute;left:8596;top:-3;width:127;height:1415" coordorigin="8596,-3" coordsize="127,1415">
              <v:shape style="position:absolute;left:8596;top:-3;width:127;height:1415" coordorigin="8596,-3" coordsize="127,1415" path="m8596,-3l8724,-3,8724,1412,8596,1412,8596,-3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46.459473pt;margin-top:13.995176pt;width:.1pt;height:34.106447pt;mso-position-horizontal-relative:page;mso-position-vertical-relative:paragraph;z-index:-15288" coordorigin="2929,280" coordsize="2,682">
            <v:shape style="position:absolute;left:2929;top:280;width:2;height:682" coordorigin="2929,280" coordsize="0,682" path="m2929,962l2929,280e" filled="f" stroked="t" strokeweight="3.3547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2.011475pt;margin-top:9.886857pt;width:61.428387pt;height:53.5pt;mso-position-horizontal-relative:page;mso-position-vertical-relative:paragraph;z-index:-15277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0"/>
                    <w:jc w:val="left"/>
                    <w:rPr>
                      <w:rFonts w:ascii="Arial" w:hAnsi="Arial" w:cs="Arial" w:eastAsia="Arial"/>
                      <w:sz w:val="107"/>
                      <w:szCs w:val="107"/>
                    </w:rPr>
                  </w:pPr>
                  <w:rPr/>
                  <w:r>
                    <w:rPr>
                      <w:rFonts w:ascii="Arial" w:hAnsi="Arial" w:cs="Arial" w:eastAsia="Arial"/>
                      <w:sz w:val="107"/>
                      <w:szCs w:val="107"/>
                      <w:color w:val="AEAEAF"/>
                      <w:w w:val="99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AEAEAF"/>
                      <w:w w:val="99"/>
                      <w:i/>
                      <w:u w:val="single" w:color="4B57B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AEAEAF"/>
                      <w:spacing w:val="18"/>
                      <w:w w:val="100"/>
                      <w:i/>
                      <w:u w:val="single" w:color="4B57B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AEAEAF"/>
                      <w:spacing w:val="18"/>
                      <w:w w:val="100"/>
                      <w:i/>
                      <w:u w:val="single" w:color="4B57B3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AEAEAF"/>
                      <w:spacing w:val="18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AEAEAF"/>
                      <w:spacing w:val="-153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AEAEAF"/>
                      <w:spacing w:val="0"/>
                      <w:w w:val="65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AEAEAF"/>
                      <w:spacing w:val="-43"/>
                      <w:w w:val="42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666767"/>
                      <w:spacing w:val="19"/>
                      <w:w w:val="16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8E8E8E"/>
                      <w:spacing w:val="0"/>
                      <w:w w:val="26"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100"/>
          <w:b/>
          <w:bCs/>
          <w:position w:val="-4"/>
        </w:rPr>
        <w:t>1</w:t>
      </w:r>
      <w:r>
        <w:rPr>
          <w:rFonts w:ascii="Arial" w:hAnsi="Arial" w:cs="Arial" w:eastAsia="Arial"/>
          <w:sz w:val="28"/>
          <w:szCs w:val="28"/>
          <w:color w:val="3A3A3A"/>
          <w:spacing w:val="46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AEAEAF"/>
          <w:spacing w:val="-1"/>
          <w:w w:val="54"/>
          <w:b/>
          <w:bCs/>
          <w:position w:val="-4"/>
        </w:rPr>
        <w:t>·</w:t>
      </w:r>
      <w:r>
        <w:rPr>
          <w:rFonts w:ascii="Arial" w:hAnsi="Arial" w:cs="Arial" w:eastAsia="Arial"/>
          <w:sz w:val="28"/>
          <w:szCs w:val="28"/>
          <w:color w:val="3A3A3A"/>
          <w:spacing w:val="-10"/>
          <w:w w:val="54"/>
          <w:b/>
          <w:bCs/>
          <w:position w:val="-4"/>
        </w:rPr>
        <w:t>M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54"/>
          <w:b/>
          <w:bCs/>
          <w:position w:val="-4"/>
        </w:rPr>
        <w:t>ar</w:t>
      </w:r>
      <w:r>
        <w:rPr>
          <w:rFonts w:ascii="Arial" w:hAnsi="Arial" w:cs="Arial" w:eastAsia="Arial"/>
          <w:sz w:val="24"/>
          <w:szCs w:val="24"/>
          <w:color w:val="282828"/>
          <w:spacing w:val="2"/>
          <w:w w:val="54"/>
          <w:b/>
          <w:bCs/>
          <w:position w:val="-4"/>
        </w:rPr>
        <w:t>ı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54"/>
          <w:b/>
          <w:bCs/>
          <w:position w:val="-4"/>
        </w:rPr>
        <w:t>s</w:t>
      </w:r>
      <w:r>
        <w:rPr>
          <w:rFonts w:ascii="Arial" w:hAnsi="Arial" w:cs="Arial" w:eastAsia="Arial"/>
          <w:sz w:val="24"/>
          <w:szCs w:val="24"/>
          <w:color w:val="282828"/>
          <w:spacing w:val="33"/>
          <w:w w:val="54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60"/>
          <w:b/>
          <w:bCs/>
          <w:position w:val="-4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left="4550" w:right="588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26" w:lineRule="exact"/>
        <w:ind w:left="2482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165.143723pt;margin-top:6.501985pt;width:.1pt;height:19.333741pt;mso-position-horizontal-relative:page;mso-position-vertical-relative:paragraph;z-index:-15287" coordorigin="3303,130" coordsize="2,387">
            <v:shape style="position:absolute;left:3303;top:130;width:2;height:387" coordorigin="3303,130" coordsize="0,387" path="m3303,517l3303,130e" filled="f" stroked="t" strokeweight="2.39270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0"/>
          <w:szCs w:val="50"/>
          <w:color w:val="95A17B"/>
          <w:spacing w:val="0"/>
          <w:w w:val="36"/>
          <w:position w:val="-4"/>
        </w:rPr>
        <w:t>.</w:t>
      </w:r>
      <w:r>
        <w:rPr>
          <w:rFonts w:ascii="Arial" w:hAnsi="Arial" w:cs="Arial" w:eastAsia="Arial"/>
          <w:sz w:val="50"/>
          <w:szCs w:val="50"/>
          <w:color w:val="95A17B"/>
          <w:spacing w:val="39"/>
          <w:w w:val="36"/>
          <w:position w:val="-4"/>
        </w:rPr>
        <w:t> </w:t>
      </w:r>
      <w:r>
        <w:rPr>
          <w:rFonts w:ascii="Arial" w:hAnsi="Arial" w:cs="Arial" w:eastAsia="Arial"/>
          <w:sz w:val="50"/>
          <w:szCs w:val="50"/>
          <w:color w:val="AEAEAF"/>
          <w:spacing w:val="0"/>
          <w:w w:val="48"/>
          <w:position w:val="-4"/>
        </w:rPr>
        <w:t>.</w:t>
      </w:r>
      <w:r>
        <w:rPr>
          <w:rFonts w:ascii="Arial" w:hAnsi="Arial" w:cs="Arial" w:eastAsia="Arial"/>
          <w:sz w:val="50"/>
          <w:szCs w:val="50"/>
          <w:color w:val="AEAEAF"/>
          <w:spacing w:val="0"/>
          <w:w w:val="48"/>
          <w:position w:val="-4"/>
        </w:rPr>
        <w:t>  </w:t>
      </w:r>
      <w:r>
        <w:rPr>
          <w:rFonts w:ascii="Arial" w:hAnsi="Arial" w:cs="Arial" w:eastAsia="Arial"/>
          <w:sz w:val="50"/>
          <w:szCs w:val="50"/>
          <w:color w:val="AEAEAF"/>
          <w:spacing w:val="3"/>
          <w:w w:val="48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A391CA"/>
          <w:spacing w:val="0"/>
          <w:w w:val="48"/>
          <w:b/>
          <w:bCs/>
          <w:position w:val="-7"/>
        </w:rPr>
        <w:t>·</w:t>
      </w:r>
      <w:r>
        <w:rPr>
          <w:rFonts w:ascii="Arial" w:hAnsi="Arial" w:cs="Arial" w:eastAsia="Arial"/>
          <w:sz w:val="27"/>
          <w:szCs w:val="27"/>
          <w:color w:val="A391CA"/>
          <w:spacing w:val="14"/>
          <w:w w:val="48"/>
          <w:b/>
          <w:bCs/>
          <w:position w:val="-7"/>
        </w:rPr>
        <w:t> </w:t>
      </w:r>
      <w:r>
        <w:rPr>
          <w:rFonts w:ascii="Arial" w:hAnsi="Arial" w:cs="Arial" w:eastAsia="Arial"/>
          <w:sz w:val="27"/>
          <w:szCs w:val="27"/>
          <w:color w:val="AEAEAF"/>
          <w:spacing w:val="-8"/>
          <w:w w:val="51"/>
          <w:b/>
          <w:bCs/>
          <w:position w:val="-7"/>
        </w:rPr>
        <w:t>·</w:t>
      </w:r>
      <w:r>
        <w:rPr>
          <w:rFonts w:ascii="Arial" w:hAnsi="Arial" w:cs="Arial" w:eastAsia="Arial"/>
          <w:sz w:val="27"/>
          <w:szCs w:val="27"/>
          <w:color w:val="AEAEAF"/>
          <w:spacing w:val="-17"/>
          <w:w w:val="139"/>
          <w:b/>
          <w:bCs/>
          <w:position w:val="-7"/>
        </w:rPr>
        <w:t>·</w:t>
      </w:r>
      <w:r>
        <w:rPr>
          <w:rFonts w:ascii="Arial" w:hAnsi="Arial" w:cs="Arial" w:eastAsia="Arial"/>
          <w:sz w:val="27"/>
          <w:szCs w:val="27"/>
          <w:color w:val="8E8E8E"/>
          <w:spacing w:val="0"/>
          <w:w w:val="114"/>
          <w:b/>
          <w:bCs/>
          <w:position w:val="-7"/>
        </w:rPr>
        <w:t>nAL</w:t>
      </w:r>
      <w:r>
        <w:rPr>
          <w:rFonts w:ascii="Arial" w:hAnsi="Arial" w:cs="Arial" w:eastAsia="Arial"/>
          <w:sz w:val="27"/>
          <w:szCs w:val="27"/>
          <w:color w:val="8E8E8E"/>
          <w:spacing w:val="0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27"/>
          <w:szCs w:val="27"/>
          <w:color w:val="8E8E8E"/>
          <w:spacing w:val="-37"/>
          <w:w w:val="100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C9C9C"/>
          <w:spacing w:val="15"/>
          <w:w w:val="100"/>
          <w:position w:val="-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80"/>
        </w:sectPr>
      </w:pPr>
      <w:rPr/>
    </w:p>
    <w:p>
      <w:pPr>
        <w:spacing w:before="0" w:after="0" w:line="141" w:lineRule="exact"/>
        <w:ind w:left="15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400391pt;margin-top:7.100753pt;width:5.487209pt;height:31.75215pt;mso-position-horizontal-relative:page;mso-position-vertical-relative:paragraph;z-index:-15292" type="#_x0000_t202" filled="f" stroked="f">
            <v:textbox inset="0,0,0,0">
              <w:txbxContent>
                <w:p>
                  <w:pPr>
                    <w:spacing w:before="0" w:after="0" w:line="184" w:lineRule="exact"/>
                    <w:ind w:left="60"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F4F4F"/>
                      <w:spacing w:val="0"/>
                      <w:w w:val="10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45.400391pt;margin-top:7.474973pt;width:38.134508pt;height:56.050772pt;mso-position-horizontal-relative:page;mso-position-vertical-relative:paragraph;z-index:-15284" coordorigin="8908,149" coordsize="763,1121">
            <v:group style="position:absolute;left:8908;top:149;width:107;height:628" coordorigin="8908,149" coordsize="107,628">
              <v:shape style="position:absolute;left:8908;top:149;width:107;height:628" coordorigin="8908,149" coordsize="107,628" path="m8908,149l9015,149,9015,777,8908,777,8908,149e" filled="t" fillcolor="#EDEDED" stroked="f">
                <v:path arrowok="t"/>
                <v:fill/>
              </v:shape>
            </v:group>
            <v:group style="position:absolute;left:8914;top:780;width:424;height:269" coordorigin="8914,780" coordsize="424,269">
              <v:shape style="position:absolute;left:8914;top:780;width:424;height:269" coordorigin="8914,780" coordsize="424,269" path="m8914,780l9338,780,9338,1049,8914,1049,8914,780e" filled="t" fillcolor="#EDEDED" stroked="f">
                <v:path arrowok="t"/>
                <v:fill/>
              </v:shape>
            </v:group>
            <v:group style="position:absolute;left:9443;top:309;width:227;height:431" coordorigin="9443,309" coordsize="227,431">
              <v:shape style="position:absolute;left:9443;top:309;width:227;height:431" coordorigin="9443,309" coordsize="227,431" path="m9443,309l9671,309,9671,740,9443,740,9443,309e" filled="t" fillcolor="#EDEDED" stroked="f">
                <v:path arrowok="t"/>
                <v:fill/>
              </v:shape>
            </v:group>
            <v:group style="position:absolute;left:9345;top:696;width:92;height:377" coordorigin="9345,696" coordsize="92,377">
              <v:shape style="position:absolute;left:9345;top:696;width:92;height:377" coordorigin="9345,696" coordsize="92,377" path="m9345,696l9437,696,9437,1073,9345,1073,9345,696e" filled="t" fillcolor="#EDEDED" stroked="f">
                <v:path arrowok="t"/>
                <v:fill/>
              </v:shape>
            </v:group>
            <v:group style="position:absolute;left:8993;top:979;width:2;height:259" coordorigin="8993,979" coordsize="2,259">
              <v:shape style="position:absolute;left:8993;top:979;width:2;height:259" coordorigin="8993,979" coordsize="0,259" path="m8993,1239l8993,979e" filled="f" stroked="t" strokeweight="1.94205pt" strokecolor="#EDEDED">
                <v:path arrowok="t"/>
              </v:shape>
            </v:group>
            <v:group style="position:absolute;left:9471;top:979;width:2;height:259" coordorigin="9471,979" coordsize="2,259">
              <v:shape style="position:absolute;left:9471;top:979;width:2;height:259" coordorigin="9471,979" coordsize="0,259" path="m9471,1239l9471,979e" filled="f" stroked="t" strokeweight="3.20023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8.95459pt;margin-top:7.474973pt;width:.1pt;height:31.377931pt;mso-position-horizontal-relative:page;mso-position-vertical-relative:paragraph;z-index:-15283" coordorigin="9779,149" coordsize="2,628">
            <v:shape style="position:absolute;left:9779;top:149;width:2;height:628" coordorigin="9779,149" coordsize="0,628" path="m9779,777l9779,149e" filled="f" stroked="t" strokeweight="3.34921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1.229675pt;margin-top:7.06pt;width:20.475001pt;height:45.5pt;mso-position-horizontal-relative:page;mso-position-vertical-relative:paragraph;z-index:-15275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6"/>
                    <w:jc w:val="left"/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1A289C"/>
                      <w:spacing w:val="0"/>
                      <w:w w:val="100"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-3"/>
        </w:rPr>
        <w:t>itfaiyeci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9" w:after="0" w:line="92" w:lineRule="exact"/>
        <w:ind w:right="-20"/>
        <w:jc w:val="left"/>
        <w:tabs>
          <w:tab w:pos="5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8E8E8E"/>
          <w:spacing w:val="0"/>
          <w:w w:val="131"/>
          <w:position w:val="-12"/>
        </w:rPr>
        <w:t>,</w:t>
      </w:r>
      <w:r>
        <w:rPr>
          <w:rFonts w:ascii="Arial" w:hAnsi="Arial" w:cs="Arial" w:eastAsia="Arial"/>
          <w:sz w:val="20"/>
          <w:szCs w:val="20"/>
          <w:color w:val="8E8E8E"/>
          <w:spacing w:val="16"/>
          <w:w w:val="131"/>
          <w:position w:val="-12"/>
        </w:rPr>
        <w:t> </w:t>
      </w:r>
      <w:r>
        <w:rPr>
          <w:rFonts w:ascii="Arial" w:hAnsi="Arial" w:cs="Arial" w:eastAsia="Arial"/>
          <w:sz w:val="20"/>
          <w:szCs w:val="20"/>
          <w:color w:val="7C7C7E"/>
          <w:spacing w:val="0"/>
          <w:w w:val="85"/>
          <w:position w:val="-12"/>
        </w:rPr>
        <w:t>iyr</w:t>
      </w:r>
      <w:r>
        <w:rPr>
          <w:rFonts w:ascii="Arial" w:hAnsi="Arial" w:cs="Arial" w:eastAsia="Arial"/>
          <w:sz w:val="20"/>
          <w:szCs w:val="20"/>
          <w:color w:val="7C7C7E"/>
          <w:spacing w:val="0"/>
          <w:w w:val="85"/>
          <w:position w:val="-12"/>
        </w:rPr>
        <w:t>ı</w:t>
      </w:r>
      <w:r>
        <w:rPr>
          <w:rFonts w:ascii="Arial" w:hAnsi="Arial" w:cs="Arial" w:eastAsia="Arial"/>
          <w:sz w:val="20"/>
          <w:szCs w:val="20"/>
          <w:color w:val="7C7C7E"/>
          <w:spacing w:val="42"/>
          <w:w w:val="85"/>
          <w:position w:val="-12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5"/>
          <w:position w:val="-12"/>
        </w:rPr>
        <w:t>Kuze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5"/>
          <w:position w:val="-12"/>
        </w:rPr>
        <w:t>y</w:t>
      </w:r>
      <w:r>
        <w:rPr>
          <w:rFonts w:ascii="Arial" w:hAnsi="Arial" w:cs="Arial" w:eastAsia="Arial"/>
          <w:sz w:val="20"/>
          <w:szCs w:val="20"/>
          <w:color w:val="3A3A3A"/>
          <w:spacing w:val="46"/>
          <w:w w:val="85"/>
          <w:position w:val="-12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19"/>
          <w:position w:val="-12"/>
        </w:rPr>
        <w:t>Bölg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2"/>
          <w:position w:val="-12"/>
        </w:rPr>
        <w:t>.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182"/>
          <w:i/>
          <w:position w:val="-16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7C7C7E"/>
          <w:spacing w:val="-9"/>
          <w:w w:val="179"/>
          <w:i/>
          <w:position w:val="-16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2"/>
          <w:i/>
          <w:position w:val="-1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1"/>
          <w:w w:val="100"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-16"/>
        </w:rPr>
        <w:t>it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5"/>
          <w:w w:val="106"/>
          <w:position w:val="-16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-20"/>
          <w:w w:val="126"/>
          <w:position w:val="-16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57"/>
          <w:position w:val="-1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80"/>
          <w:position w:val="-16"/>
        </w:rPr>
        <w:t>;1;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-18"/>
          <w:w w:val="81"/>
          <w:position w:val="-16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95"/>
          <w:position w:val="-1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9"/>
          <w:position w:val="-16"/>
        </w:rPr>
        <w:t>n·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2"/>
          <w:w w:val="98"/>
          <w:position w:val="-1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999"/>
          <w:spacing w:val="-20"/>
          <w:w w:val="142"/>
          <w:position w:val="-1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1"/>
          <w:position w:val="-16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80"/>
          <w:cols w:num="2" w:equalWidth="0">
            <w:col w:w="781" w:space="1781"/>
            <w:col w:w="8858"/>
          </w:cols>
        </w:sectPr>
      </w:pPr>
      <w:rPr/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641" w:right="-7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19.838989pt;margin-top:3.217105pt;width:.1pt;height:7.574144pt;mso-position-horizontal-relative:page;mso-position-vertical-relative:paragraph;z-index:-15290" coordorigin="8397,64" coordsize="2,151">
            <v:shape style="position:absolute;left:8397;top:64;width:2;height:151" coordorigin="8397,64" coordsize="0,151" path="m8397,216l8397,64e" filled="f" stroked="t" strokeweight=".233503pt" strokecolor="#CFCFCF">
              <v:path arrowok="t"/>
            </v:shape>
          </v:group>
          <w10:wrap type="none"/>
        </w:pict>
      </w:r>
      <w:r>
        <w:rPr/>
        <w:pict>
          <v:group style="position:absolute;margin-left:147.488617pt;margin-top:1.481683pt;width:4.698630pt;height:11.596192pt;mso-position-horizontal-relative:page;mso-position-vertical-relative:paragraph;z-index:-15286" coordorigin="2950,30" coordsize="94,232">
            <v:shape style="position:absolute;left:2950;top:30;width:94;height:232" coordorigin="2950,30" coordsize="94,232" path="m2950,30l3044,30,3044,262,2950,262,2950,30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60.612305pt;margin-top:2.618751pt;width:7.85628pt;height:12.278321pt;mso-position-horizontal-relative:page;mso-position-vertical-relative:paragraph;z-index:-15285" coordorigin="3212,52" coordsize="157,246">
            <v:shape style="position:absolute;left:3212;top:52;width:157;height:246" coordorigin="3212,52" coordsize="157,246" path="m3212,52l3369,52,3369,298,3212,298,3212,52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BFBFBF"/>
          <w:spacing w:val="0"/>
          <w:w w:val="166"/>
        </w:rPr>
        <w:t>r</w:t>
      </w:r>
      <w:r>
        <w:rPr>
          <w:rFonts w:ascii="Arial" w:hAnsi="Arial" w:cs="Arial" w:eastAsia="Arial"/>
          <w:sz w:val="17"/>
          <w:szCs w:val="17"/>
          <w:color w:val="BFBFBF"/>
          <w:spacing w:val="0"/>
          <w:w w:val="166"/>
        </w:rPr>
        <w:t> </w:t>
      </w:r>
      <w:r>
        <w:rPr>
          <w:rFonts w:ascii="Arial" w:hAnsi="Arial" w:cs="Arial" w:eastAsia="Arial"/>
          <w:sz w:val="17"/>
          <w:szCs w:val="17"/>
          <w:color w:val="BFBFBF"/>
          <w:spacing w:val="20"/>
          <w:w w:val="166"/>
        </w:rPr>
        <w:t> </w:t>
      </w:r>
      <w:r>
        <w:rPr>
          <w:rFonts w:ascii="Arial" w:hAnsi="Arial" w:cs="Arial" w:eastAsia="Arial"/>
          <w:sz w:val="18"/>
          <w:szCs w:val="18"/>
          <w:color w:val="AEAEAF"/>
          <w:spacing w:val="-3"/>
          <w:w w:val="157"/>
          <w:position w:val="-3"/>
        </w:rPr>
        <w:t>1</w:t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83"/>
          <w:position w:val="0"/>
        </w:rPr>
        <w:t>crur•'::;r</w:t>
      </w:r>
      <w:r>
        <w:rPr>
          <w:rFonts w:ascii="Arial" w:hAnsi="Arial" w:cs="Arial" w:eastAsia="Arial"/>
          <w:sz w:val="22"/>
          <w:szCs w:val="22"/>
          <w:color w:val="4F4F4F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18"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17"/>
          <w:position w:val="0"/>
        </w:rPr>
        <w:t>\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18"/>
          <w:position w:val="0"/>
        </w:rPr>
        <w:t>rriirl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9" w:after="0" w:line="413" w:lineRule="exact"/>
        <w:ind w:left="679" w:right="1796"/>
        <w:jc w:val="center"/>
        <w:tabs>
          <w:tab w:pos="176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4F4F4F"/>
          <w:spacing w:val="0"/>
          <w:w w:val="100"/>
          <w:b/>
          <w:bCs/>
          <w:position w:val="-11"/>
        </w:rPr>
        <w:t>ili</w:t>
      </w:r>
      <w:r>
        <w:rPr>
          <w:rFonts w:ascii="Times New Roman" w:hAnsi="Times New Roman" w:cs="Times New Roman" w:eastAsia="Times New Roman"/>
          <w:sz w:val="32"/>
          <w:szCs w:val="32"/>
          <w:color w:val="4F4F4F"/>
          <w:spacing w:val="35"/>
          <w:w w:val="100"/>
          <w:b/>
          <w:bCs/>
          <w:position w:val="-1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8E8E8E"/>
          <w:spacing w:val="0"/>
          <w:w w:val="50"/>
          <w:position w:val="-11"/>
        </w:rPr>
        <w:t>;</w:t>
      </w:r>
      <w:r>
        <w:rPr>
          <w:rFonts w:ascii="Times New Roman" w:hAnsi="Times New Roman" w:cs="Times New Roman" w:eastAsia="Times New Roman"/>
          <w:sz w:val="32"/>
          <w:szCs w:val="32"/>
          <w:color w:val="8E8E8E"/>
          <w:spacing w:val="-45"/>
          <w:w w:val="50"/>
          <w:position w:val="-11"/>
        </w:rPr>
        <w:t>:</w:t>
      </w:r>
      <w:r>
        <w:rPr>
          <w:rFonts w:ascii="Arial" w:hAnsi="Arial" w:cs="Arial" w:eastAsia="Arial"/>
          <w:sz w:val="46"/>
          <w:szCs w:val="46"/>
          <w:color w:val="4F4F4F"/>
          <w:spacing w:val="-38"/>
          <w:w w:val="35"/>
          <w:i/>
          <w:position w:val="-10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8E8E8E"/>
          <w:spacing w:val="-7"/>
          <w:w w:val="51"/>
          <w:position w:val="-11"/>
        </w:rPr>
        <w:t>.</w:t>
      </w:r>
      <w:r>
        <w:rPr>
          <w:rFonts w:ascii="Arial" w:hAnsi="Arial" w:cs="Arial" w:eastAsia="Arial"/>
          <w:sz w:val="46"/>
          <w:szCs w:val="46"/>
          <w:color w:val="8E8E8E"/>
          <w:spacing w:val="0"/>
          <w:w w:val="41"/>
          <w:i/>
          <w:position w:val="-10"/>
        </w:rPr>
        <w:t>i:</w:t>
      </w:r>
      <w:r>
        <w:rPr>
          <w:rFonts w:ascii="Arial" w:hAnsi="Arial" w:cs="Arial" w:eastAsia="Arial"/>
          <w:sz w:val="46"/>
          <w:szCs w:val="46"/>
          <w:color w:val="8E8E8E"/>
          <w:spacing w:val="0"/>
          <w:w w:val="42"/>
          <w:i/>
          <w:position w:val="-10"/>
        </w:rPr>
        <w:t>-</w:t>
      </w:r>
      <w:r>
        <w:rPr>
          <w:rFonts w:ascii="Arial" w:hAnsi="Arial" w:cs="Arial" w:eastAsia="Arial"/>
          <w:sz w:val="46"/>
          <w:szCs w:val="46"/>
          <w:color w:val="8E8E8E"/>
          <w:spacing w:val="-79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C9C9C"/>
          <w:spacing w:val="-5"/>
          <w:w w:val="59"/>
          <w:position w:val="-11"/>
        </w:rPr>
        <w:t>\</w:t>
      </w:r>
      <w:r>
        <w:rPr>
          <w:rFonts w:ascii="Arial" w:hAnsi="Arial" w:cs="Arial" w:eastAsia="Arial"/>
          <w:sz w:val="46"/>
          <w:szCs w:val="46"/>
          <w:color w:val="AEAEAF"/>
          <w:spacing w:val="-86"/>
          <w:w w:val="59"/>
          <w:position w:val="-10"/>
        </w:rPr>
        <w:t>"</w:t>
      </w:r>
      <w:r>
        <w:rPr>
          <w:rFonts w:ascii="Times New Roman" w:hAnsi="Times New Roman" w:cs="Times New Roman" w:eastAsia="Times New Roman"/>
          <w:sz w:val="32"/>
          <w:szCs w:val="32"/>
          <w:color w:val="9C9C9C"/>
          <w:spacing w:val="0"/>
          <w:w w:val="59"/>
          <w:position w:val="-11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9C9C9C"/>
          <w:spacing w:val="-46"/>
          <w:w w:val="59"/>
          <w:position w:val="-1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C9C9C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9C9C9C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32"/>
          <w:szCs w:val="32"/>
          <w:color w:val="666767"/>
          <w:spacing w:val="0"/>
          <w:w w:val="33"/>
          <w:position w:val="-11"/>
        </w:rPr>
        <w:t>..</w:t>
      </w:r>
      <w:r>
        <w:rPr>
          <w:rFonts w:ascii="Times New Roman" w:hAnsi="Times New Roman" w:cs="Times New Roman" w:eastAsia="Times New Roman"/>
          <w:sz w:val="32"/>
          <w:szCs w:val="32"/>
          <w:color w:val="666767"/>
          <w:spacing w:val="0"/>
          <w:w w:val="33"/>
          <w:position w:val="-11"/>
        </w:rPr>
        <w:t>     </w:t>
      </w:r>
      <w:r>
        <w:rPr>
          <w:rFonts w:ascii="Times New Roman" w:hAnsi="Times New Roman" w:cs="Times New Roman" w:eastAsia="Times New Roman"/>
          <w:sz w:val="32"/>
          <w:szCs w:val="32"/>
          <w:color w:val="666767"/>
          <w:spacing w:val="9"/>
          <w:w w:val="33"/>
          <w:position w:val="-1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C9C9C"/>
          <w:spacing w:val="0"/>
          <w:w w:val="56"/>
          <w:position w:val="-11"/>
        </w:rPr>
        <w:t>..</w:t>
      </w:r>
      <w:r>
        <w:rPr>
          <w:rFonts w:ascii="Times New Roman" w:hAnsi="Times New Roman" w:cs="Times New Roman" w:eastAsia="Times New Roman"/>
          <w:sz w:val="32"/>
          <w:szCs w:val="32"/>
          <w:color w:val="9C9C9C"/>
          <w:spacing w:val="0"/>
          <w:w w:val="56"/>
          <w:position w:val="-1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C9C9C"/>
          <w:spacing w:val="12"/>
          <w:w w:val="56"/>
          <w:position w:val="-1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AEAEAF"/>
          <w:spacing w:val="0"/>
          <w:w w:val="56"/>
          <w:position w:val="-11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AEAEAF"/>
          <w:spacing w:val="19"/>
          <w:w w:val="56"/>
          <w:position w:val="-1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BFBFBF"/>
          <w:spacing w:val="0"/>
          <w:w w:val="56"/>
          <w:position w:val="-11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BFBFBF"/>
          <w:spacing w:val="32"/>
          <w:w w:val="56"/>
          <w:position w:val="-1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26BAC"/>
          <w:spacing w:val="0"/>
          <w:w w:val="44"/>
          <w:position w:val="-11"/>
        </w:rPr>
        <w:t>.:</w:t>
      </w:r>
      <w:r>
        <w:rPr>
          <w:rFonts w:ascii="Times New Roman" w:hAnsi="Times New Roman" w:cs="Times New Roman" w:eastAsia="Times New Roman"/>
          <w:sz w:val="32"/>
          <w:szCs w:val="32"/>
          <w:color w:val="626BAC"/>
          <w:spacing w:val="-38"/>
          <w:w w:val="45"/>
          <w:position w:val="-11"/>
        </w:rPr>
        <w:t>.</w:t>
      </w:r>
      <w:r>
        <w:rPr>
          <w:rFonts w:ascii="Arial" w:hAnsi="Arial" w:cs="Arial" w:eastAsia="Arial"/>
          <w:sz w:val="46"/>
          <w:szCs w:val="46"/>
          <w:color w:val="AEAEAF"/>
          <w:spacing w:val="-60"/>
          <w:w w:val="50"/>
          <w:position w:val="-10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626BAC"/>
          <w:spacing w:val="0"/>
          <w:w w:val="44"/>
          <w:position w:val="-11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477" w:right="1757"/>
        <w:jc w:val="center"/>
        <w:tabs>
          <w:tab w:pos="1420" w:val="left"/>
          <w:tab w:pos="25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30"/>
          <w:szCs w:val="30"/>
          <w:color w:val="666767"/>
          <w:spacing w:val="0"/>
          <w:w w:val="83"/>
          <w:b/>
          <w:bCs/>
          <w:position w:val="-15"/>
        </w:rPr>
        <w:t>Bf</w:t>
      </w:r>
      <w:r>
        <w:rPr>
          <w:rFonts w:ascii="Arial" w:hAnsi="Arial" w:cs="Arial" w:eastAsia="Arial"/>
          <w:sz w:val="30"/>
          <w:szCs w:val="30"/>
          <w:color w:val="666767"/>
          <w:spacing w:val="0"/>
          <w:w w:val="83"/>
          <w:b/>
          <w:bCs/>
          <w:position w:val="-15"/>
        </w:rPr>
        <w:t> </w:t>
      </w:r>
      <w:r>
        <w:rPr>
          <w:rFonts w:ascii="Arial" w:hAnsi="Arial" w:cs="Arial" w:eastAsia="Arial"/>
          <w:sz w:val="30"/>
          <w:szCs w:val="30"/>
          <w:color w:val="666767"/>
          <w:spacing w:val="14"/>
          <w:w w:val="83"/>
          <w:b/>
          <w:bCs/>
          <w:position w:val="-15"/>
        </w:rPr>
        <w:t> </w:t>
      </w:r>
      <w:r>
        <w:rPr>
          <w:rFonts w:ascii="Arial" w:hAnsi="Arial" w:cs="Arial" w:eastAsia="Arial"/>
          <w:sz w:val="47"/>
          <w:szCs w:val="47"/>
          <w:color w:val="3F4474"/>
          <w:spacing w:val="0"/>
          <w:w w:val="74"/>
          <w:position w:val="-15"/>
        </w:rPr>
        <w:t>f1</w:t>
      </w:r>
      <w:r>
        <w:rPr>
          <w:rFonts w:ascii="Arial" w:hAnsi="Arial" w:cs="Arial" w:eastAsia="Arial"/>
          <w:sz w:val="47"/>
          <w:szCs w:val="47"/>
          <w:color w:val="8E8E8E"/>
          <w:spacing w:val="0"/>
          <w:w w:val="29"/>
          <w:position w:val="-15"/>
        </w:rPr>
        <w:t>.</w:t>
      </w:r>
      <w:r>
        <w:rPr>
          <w:rFonts w:ascii="Arial" w:hAnsi="Arial" w:cs="Arial" w:eastAsia="Arial"/>
          <w:sz w:val="47"/>
          <w:szCs w:val="47"/>
          <w:color w:val="8E8E8E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47"/>
          <w:szCs w:val="47"/>
          <w:color w:val="8E8E8E"/>
          <w:spacing w:val="0"/>
          <w:w w:val="100"/>
          <w:position w:val="-15"/>
        </w:rPr>
      </w:r>
      <w:r>
        <w:rPr>
          <w:rFonts w:ascii="Arial" w:hAnsi="Arial" w:cs="Arial" w:eastAsia="Arial"/>
          <w:sz w:val="38"/>
          <w:szCs w:val="38"/>
          <w:color w:val="666767"/>
          <w:spacing w:val="-120"/>
          <w:w w:val="75"/>
          <w:position w:val="-15"/>
        </w:rPr>
        <w:t>T</w:t>
      </w:r>
      <w:r>
        <w:rPr>
          <w:rFonts w:ascii="Arial" w:hAnsi="Arial" w:cs="Arial" w:eastAsia="Arial"/>
          <w:sz w:val="38"/>
          <w:szCs w:val="38"/>
          <w:color w:val="8E8E8E"/>
          <w:spacing w:val="0"/>
          <w:w w:val="60"/>
          <w:position w:val="-15"/>
        </w:rPr>
        <w:t>.</w:t>
      </w:r>
      <w:r>
        <w:rPr>
          <w:rFonts w:ascii="Arial" w:hAnsi="Arial" w:cs="Arial" w:eastAsia="Arial"/>
          <w:sz w:val="38"/>
          <w:szCs w:val="38"/>
          <w:color w:val="8E8E8E"/>
          <w:spacing w:val="-2"/>
          <w:w w:val="100"/>
          <w:position w:val="-15"/>
        </w:rPr>
        <w:t> </w:t>
      </w:r>
      <w:r>
        <w:rPr>
          <w:rFonts w:ascii="Arial" w:hAnsi="Arial" w:cs="Arial" w:eastAsia="Arial"/>
          <w:sz w:val="38"/>
          <w:szCs w:val="38"/>
          <w:color w:val="666767"/>
          <w:spacing w:val="-13"/>
          <w:w w:val="27"/>
          <w:position w:val="-15"/>
        </w:rPr>
        <w:t>-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67"/>
          <w:position w:val="-15"/>
        </w:rPr>
        <w:t>'"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4"/>
          <w:szCs w:val="24"/>
          <w:color w:val="8E8E8E"/>
          <w:spacing w:val="0"/>
          <w:w w:val="50"/>
          <w:position w:val="-15"/>
        </w:rPr>
        <w:t>r-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180"/>
          <w:cols w:num="2" w:equalWidth="0">
            <w:col w:w="4226" w:space="2678"/>
            <w:col w:w="4516"/>
          </w:cols>
        </w:sectPr>
      </w:pPr>
      <w:rPr/>
    </w:p>
    <w:p>
      <w:pPr>
        <w:spacing w:before="0" w:after="0" w:line="261" w:lineRule="exact"/>
        <w:ind w:left="4546" w:right="-20"/>
        <w:jc w:val="left"/>
        <w:tabs>
          <w:tab w:pos="7680" w:val="left"/>
          <w:tab w:pos="9040" w:val="left"/>
          <w:tab w:pos="94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22.880524pt;margin-top:1.90948pt;width:.1pt;height:12.278321pt;mso-position-horizontal-relative:page;mso-position-vertical-relative:paragraph;z-index:-15282" coordorigin="8458,38" coordsize="2,246">
            <v:shape style="position:absolute;left:8458;top:38;width:2;height:246" coordorigin="8458,38" coordsize="0,246" path="m8458,284l8458,38e" filled="f" stroked="t" strokeweight="2.323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A3A3A"/>
          <w:spacing w:val="-5"/>
          <w:w w:val="91"/>
          <w:position w:val="-2"/>
        </w:rPr>
        <w:t>t</w:t>
      </w:r>
      <w:r>
        <w:rPr>
          <w:rFonts w:ascii="Arial" w:hAnsi="Arial" w:cs="Arial" w:eastAsia="Arial"/>
          <w:sz w:val="18"/>
          <w:szCs w:val="18"/>
          <w:color w:val="AEAEAF"/>
          <w:spacing w:val="0"/>
          <w:w w:val="129"/>
          <w:position w:val="-2"/>
        </w:rPr>
        <w:t>'</w:t>
      </w:r>
      <w:r>
        <w:rPr>
          <w:rFonts w:ascii="Arial" w:hAnsi="Arial" w:cs="Arial" w:eastAsia="Arial"/>
          <w:sz w:val="18"/>
          <w:szCs w:val="18"/>
          <w:color w:val="AEAEAF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49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979"/>
          <w:spacing w:val="0"/>
          <w:w w:val="69"/>
          <w:position w:val="-2"/>
        </w:rPr>
        <w:t>aTJl1</w:t>
      </w:r>
      <w:r>
        <w:rPr>
          <w:rFonts w:ascii="Times New Roman" w:hAnsi="Times New Roman" w:cs="Times New Roman" w:eastAsia="Times New Roman"/>
          <w:sz w:val="20"/>
          <w:szCs w:val="20"/>
          <w:color w:val="545979"/>
          <w:spacing w:val="-6"/>
          <w:w w:val="69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AEAEAF"/>
          <w:spacing w:val="0"/>
          <w:w w:val="69"/>
          <w:position w:val="-2"/>
        </w:rPr>
        <w:t>l-"'!.</w:t>
      </w:r>
      <w:r>
        <w:rPr>
          <w:rFonts w:ascii="Times New Roman" w:hAnsi="Times New Roman" w:cs="Times New Roman" w:eastAsia="Times New Roman"/>
          <w:sz w:val="20"/>
          <w:szCs w:val="20"/>
          <w:color w:val="AEAEAF"/>
          <w:spacing w:val="4"/>
          <w:w w:val="6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EAEAF"/>
          <w:spacing w:val="0"/>
          <w:w w:val="69"/>
          <w:position w:val="-2"/>
        </w:rPr>
        <w:t>··</w:t>
      </w:r>
      <w:r>
        <w:rPr>
          <w:rFonts w:ascii="Times New Roman" w:hAnsi="Times New Roman" w:cs="Times New Roman" w:eastAsia="Times New Roman"/>
          <w:sz w:val="20"/>
          <w:szCs w:val="20"/>
          <w:color w:val="AEAEAF"/>
          <w:spacing w:val="-28"/>
          <w:w w:val="6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EAEA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EAEA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AEAEAF"/>
          <w:spacing w:val="0"/>
          <w:w w:val="45"/>
          <w:position w:val="-2"/>
        </w:rPr>
        <w:t>·ı</w:t>
      </w:r>
      <w:r>
        <w:rPr>
          <w:rFonts w:ascii="Times New Roman" w:hAnsi="Times New Roman" w:cs="Times New Roman" w:eastAsia="Times New Roman"/>
          <w:sz w:val="28"/>
          <w:szCs w:val="28"/>
          <w:color w:val="AEAEA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AEAEAF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8E8E8E"/>
          <w:spacing w:val="0"/>
          <w:w w:val="113"/>
          <w:i/>
          <w:position w:val="-2"/>
        </w:rPr>
        <w:t>j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80"/>
        </w:sectPr>
      </w:pPr>
      <w:rPr/>
    </w:p>
    <w:p>
      <w:pPr>
        <w:spacing w:before="0" w:after="0" w:line="175" w:lineRule="exact"/>
        <w:ind w:left="4747" w:right="-108"/>
        <w:jc w:val="left"/>
        <w:tabs>
          <w:tab w:pos="73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36.104004pt;margin-top:2.365798pt;width:.1pt;height:12.278321pt;mso-position-horizontal-relative:page;mso-position-vertical-relative:paragraph;z-index:-15281" coordorigin="8722,47" coordsize="2,246">
            <v:shape style="position:absolute;left:8722;top:47;width:2;height:246" coordorigin="8722,47" coordsize="0,246" path="m8722,293l8722,47e" filled="f" stroked="t" strokeweight="2.04454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282828"/>
          <w:w w:val="68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4"/>
        </w:rPr>
        <w:t>tf.Eri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3F4474"/>
          <w:spacing w:val="4"/>
          <w:w w:val="600"/>
          <w:position w:val="-1"/>
        </w:rPr>
        <w:t>/</w:t>
      </w:r>
      <w:r>
        <w:rPr>
          <w:rFonts w:ascii="Arial" w:hAnsi="Arial" w:cs="Arial" w:eastAsia="Arial"/>
          <w:sz w:val="19"/>
          <w:szCs w:val="19"/>
          <w:color w:val="4F4F4F"/>
          <w:spacing w:val="-8"/>
          <w:w w:val="123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4F4F4F"/>
          <w:spacing w:val="-113"/>
          <w:w w:val="123"/>
          <w:position w:val="-1"/>
        </w:rPr>
        <w:t>e</w:t>
      </w:r>
      <w:r>
        <w:rPr>
          <w:rFonts w:ascii="Arial" w:hAnsi="Arial" w:cs="Arial" w:eastAsia="Arial"/>
          <w:sz w:val="37"/>
          <w:szCs w:val="37"/>
          <w:color w:val="9C9C9C"/>
          <w:spacing w:val="-78"/>
          <w:w w:val="62"/>
          <w:position w:val="-25"/>
        </w:rPr>
        <w:t>.</w:t>
      </w:r>
      <w:r>
        <w:rPr>
          <w:rFonts w:ascii="Arial" w:hAnsi="Arial" w:cs="Arial" w:eastAsia="Arial"/>
          <w:sz w:val="18"/>
          <w:szCs w:val="18"/>
          <w:color w:val="9C9C9C"/>
          <w:spacing w:val="0"/>
          <w:w w:val="103"/>
          <w:position w:val="-9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66767"/>
          <w:w w:val="83"/>
          <w:position w:val="-1"/>
        </w:rPr>
        <w:t>Şıı</w:t>
      </w:r>
      <w:r>
        <w:rPr>
          <w:rFonts w:ascii="Arial" w:hAnsi="Arial" w:cs="Arial" w:eastAsia="Arial"/>
          <w:sz w:val="19"/>
          <w:szCs w:val="19"/>
          <w:color w:val="666767"/>
          <w:spacing w:val="-43"/>
          <w:w w:val="84"/>
          <w:position w:val="-1"/>
        </w:rPr>
        <w:t>h</w:t>
      </w:r>
      <w:r>
        <w:rPr>
          <w:rFonts w:ascii="Arial" w:hAnsi="Arial" w:cs="Arial" w:eastAsia="Arial"/>
          <w:sz w:val="18"/>
          <w:szCs w:val="18"/>
          <w:color w:val="AEAEAF"/>
          <w:spacing w:val="-13"/>
          <w:w w:val="77"/>
          <w:position w:val="-9"/>
        </w:rPr>
        <w:t>.</w:t>
      </w:r>
      <w:r>
        <w:rPr>
          <w:rFonts w:ascii="Arial" w:hAnsi="Arial" w:cs="Arial" w:eastAsia="Arial"/>
          <w:sz w:val="19"/>
          <w:szCs w:val="19"/>
          <w:color w:val="8E8E8E"/>
          <w:spacing w:val="0"/>
          <w:w w:val="46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8E8E8E"/>
          <w:spacing w:val="-40"/>
          <w:w w:val="45"/>
          <w:position w:val="-1"/>
        </w:rPr>
        <w:t>&gt;</w:t>
      </w:r>
      <w:r>
        <w:rPr>
          <w:rFonts w:ascii="Arial" w:hAnsi="Arial" w:cs="Arial" w:eastAsia="Arial"/>
          <w:sz w:val="18"/>
          <w:szCs w:val="18"/>
          <w:color w:val="9C9C9C"/>
          <w:spacing w:val="0"/>
          <w:w w:val="233"/>
          <w:position w:val="-9"/>
        </w:rPr>
        <w:t>:</w:t>
      </w:r>
      <w:r>
        <w:rPr>
          <w:rFonts w:ascii="Arial" w:hAnsi="Arial" w:cs="Arial" w:eastAsia="Arial"/>
          <w:sz w:val="18"/>
          <w:szCs w:val="18"/>
          <w:color w:val="9C9C9C"/>
          <w:spacing w:val="-36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666767"/>
          <w:spacing w:val="-15"/>
          <w:w w:val="167"/>
          <w:position w:val="-1"/>
        </w:rPr>
        <w:t>ı</w:t>
      </w:r>
      <w:r>
        <w:rPr>
          <w:rFonts w:ascii="Arial" w:hAnsi="Arial" w:cs="Arial" w:eastAsia="Arial"/>
          <w:sz w:val="19"/>
          <w:szCs w:val="19"/>
          <w:color w:val="BFBFBF"/>
          <w:spacing w:val="-10"/>
          <w:w w:val="69"/>
          <w:position w:val="-1"/>
        </w:rPr>
        <w:t>,</w:t>
      </w:r>
      <w:r>
        <w:rPr>
          <w:rFonts w:ascii="Arial" w:hAnsi="Arial" w:cs="Arial" w:eastAsia="Arial"/>
          <w:sz w:val="19"/>
          <w:szCs w:val="19"/>
          <w:color w:val="9C9C9C"/>
          <w:spacing w:val="-3"/>
          <w:w w:val="83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9C9C9C"/>
          <w:spacing w:val="0"/>
          <w:w w:val="83"/>
          <w:position w:val="-1"/>
        </w:rPr>
        <w:t>,</w:t>
      </w:r>
      <w:r>
        <w:rPr>
          <w:rFonts w:ascii="Arial" w:hAnsi="Arial" w:cs="Arial" w:eastAsia="Arial"/>
          <w:sz w:val="19"/>
          <w:szCs w:val="19"/>
          <w:color w:val="9C9C9C"/>
          <w:spacing w:val="-18"/>
          <w:w w:val="83"/>
          <w:position w:val="-1"/>
        </w:rPr>
        <w:t>:</w:t>
      </w:r>
      <w:r>
        <w:rPr>
          <w:rFonts w:ascii="Arial" w:hAnsi="Arial" w:cs="Arial" w:eastAsia="Arial"/>
          <w:sz w:val="18"/>
          <w:szCs w:val="18"/>
          <w:color w:val="3A3A3A"/>
          <w:spacing w:val="-47"/>
          <w:w w:val="129"/>
          <w:position w:val="-9"/>
        </w:rPr>
        <w:t>.</w:t>
      </w:r>
      <w:r>
        <w:rPr>
          <w:rFonts w:ascii="Arial" w:hAnsi="Arial" w:cs="Arial" w:eastAsia="Arial"/>
          <w:sz w:val="19"/>
          <w:szCs w:val="19"/>
          <w:color w:val="9C9C9C"/>
          <w:spacing w:val="0"/>
          <w:w w:val="83"/>
          <w:position w:val="-1"/>
        </w:rPr>
        <w:t>,rıı</w:t>
      </w:r>
      <w:r>
        <w:rPr>
          <w:rFonts w:ascii="Arial" w:hAnsi="Arial" w:cs="Arial" w:eastAsia="Arial"/>
          <w:sz w:val="19"/>
          <w:szCs w:val="19"/>
          <w:color w:val="9C9C9C"/>
          <w:spacing w:val="0"/>
          <w:w w:val="84"/>
          <w:position w:val="-1"/>
        </w:rPr>
        <w:t>w</w:t>
      </w:r>
      <w:r>
        <w:rPr>
          <w:rFonts w:ascii="Arial" w:hAnsi="Arial" w:cs="Arial" w:eastAsia="Arial"/>
          <w:sz w:val="19"/>
          <w:szCs w:val="19"/>
          <w:color w:val="BFBFBF"/>
          <w:spacing w:val="0"/>
          <w:w w:val="98"/>
          <w:position w:val="-1"/>
        </w:rPr>
        <w:t>·</w:t>
      </w:r>
      <w:r>
        <w:rPr>
          <w:rFonts w:ascii="Arial" w:hAnsi="Arial" w:cs="Arial" w:eastAsia="Arial"/>
          <w:sz w:val="19"/>
          <w:szCs w:val="19"/>
          <w:color w:val="BFBFBF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BFBFBF"/>
          <w:spacing w:val="-13"/>
          <w:w w:val="51"/>
          <w:position w:val="-9"/>
        </w:rPr>
        <w:t>'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52"/>
          <w:position w:val="-1"/>
        </w:rPr>
        <w:t>.:</w:t>
      </w:r>
      <w:r>
        <w:rPr>
          <w:rFonts w:ascii="Arial" w:hAnsi="Arial" w:cs="Arial" w:eastAsia="Arial"/>
          <w:sz w:val="19"/>
          <w:szCs w:val="19"/>
          <w:color w:val="4F4F4F"/>
          <w:spacing w:val="-5"/>
          <w:w w:val="52"/>
          <w:position w:val="-1"/>
        </w:rPr>
        <w:t>,</w:t>
      </w:r>
      <w:r>
        <w:rPr>
          <w:rFonts w:ascii="Arial" w:hAnsi="Arial" w:cs="Arial" w:eastAsia="Arial"/>
          <w:sz w:val="18"/>
          <w:szCs w:val="18"/>
          <w:color w:val="7C7C7E"/>
          <w:spacing w:val="-46"/>
          <w:w w:val="106"/>
          <w:position w:val="-9"/>
        </w:rPr>
        <w:t>.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53"/>
          <w:position w:val="-1"/>
        </w:rPr>
        <w:t>·</w:t>
      </w:r>
      <w:r>
        <w:rPr>
          <w:rFonts w:ascii="Arial" w:hAnsi="Arial" w:cs="Arial" w:eastAsia="Arial"/>
          <w:sz w:val="19"/>
          <w:szCs w:val="19"/>
          <w:color w:val="4F4F4F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7C7C7E"/>
          <w:spacing w:val="0"/>
          <w:w w:val="107"/>
          <w:position w:val="-9"/>
        </w:rPr>
        <w:t>•</w:t>
      </w:r>
      <w:r>
        <w:rPr>
          <w:rFonts w:ascii="Arial" w:hAnsi="Arial" w:cs="Arial" w:eastAsia="Arial"/>
          <w:sz w:val="18"/>
          <w:szCs w:val="18"/>
          <w:color w:val="7C7C7E"/>
          <w:spacing w:val="-2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C9C9C"/>
          <w:spacing w:val="0"/>
          <w:w w:val="100"/>
          <w:position w:val="-1"/>
        </w:rPr>
        <w:t>_:l'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80"/>
          <w:cols w:num="2" w:equalWidth="0">
            <w:col w:w="8040" w:space="112"/>
            <w:col w:w="3268"/>
          </w:cols>
        </w:sectPr>
      </w:pPr>
      <w:rPr/>
    </w:p>
    <w:p>
      <w:pPr>
        <w:spacing w:before="0" w:after="0" w:line="41" w:lineRule="exact"/>
        <w:ind w:right="2087"/>
        <w:jc w:val="right"/>
        <w:tabs>
          <w:tab w:pos="7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AEAEAF"/>
          <w:spacing w:val="0"/>
          <w:w w:val="254"/>
          <w:position w:val="-18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EAEAF"/>
          <w:spacing w:val="0"/>
          <w:w w:val="254"/>
          <w:position w:val="-1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EAEAF"/>
          <w:spacing w:val="32"/>
          <w:w w:val="254"/>
          <w:position w:val="-18"/>
        </w:rPr>
        <w:t> </w:t>
      </w:r>
      <w:r>
        <w:rPr>
          <w:rFonts w:ascii="Arial" w:hAnsi="Arial" w:cs="Arial" w:eastAsia="Arial"/>
          <w:sz w:val="23"/>
          <w:szCs w:val="23"/>
          <w:color w:val="BFBFBF"/>
          <w:spacing w:val="0"/>
          <w:w w:val="121"/>
          <w:position w:val="-28"/>
        </w:rPr>
        <w:t>.</w:t>
      </w:r>
      <w:r>
        <w:rPr>
          <w:rFonts w:ascii="Arial" w:hAnsi="Arial" w:cs="Arial" w:eastAsia="Arial"/>
          <w:sz w:val="23"/>
          <w:szCs w:val="23"/>
          <w:color w:val="BFBFBF"/>
          <w:spacing w:val="0"/>
          <w:w w:val="100"/>
          <w:position w:val="-28"/>
        </w:rPr>
        <w:tab/>
      </w:r>
      <w:r>
        <w:rPr>
          <w:rFonts w:ascii="Arial" w:hAnsi="Arial" w:cs="Arial" w:eastAsia="Arial"/>
          <w:sz w:val="23"/>
          <w:szCs w:val="23"/>
          <w:color w:val="BFBFBF"/>
          <w:spacing w:val="0"/>
          <w:w w:val="100"/>
          <w:position w:val="-28"/>
        </w:rPr>
      </w:r>
      <w:r>
        <w:rPr>
          <w:rFonts w:ascii="Arial" w:hAnsi="Arial" w:cs="Arial" w:eastAsia="Arial"/>
          <w:sz w:val="26"/>
          <w:szCs w:val="26"/>
          <w:color w:val="9C9C9C"/>
          <w:spacing w:val="-12"/>
          <w:w w:val="197"/>
          <w:position w:val="-18"/>
        </w:rPr>
        <w:t>.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47"/>
          <w:position w:val="-18"/>
        </w:rPr>
        <w:t>..</w:t>
      </w:r>
      <w:r>
        <w:rPr>
          <w:rFonts w:ascii="Arial" w:hAnsi="Arial" w:cs="Arial" w:eastAsia="Arial"/>
          <w:sz w:val="26"/>
          <w:szCs w:val="26"/>
          <w:color w:val="3A3A3A"/>
          <w:spacing w:val="17"/>
          <w:w w:val="100"/>
          <w:position w:val="-18"/>
        </w:rPr>
        <w:t> </w:t>
      </w:r>
      <w:r>
        <w:rPr>
          <w:rFonts w:ascii="Arial" w:hAnsi="Arial" w:cs="Arial" w:eastAsia="Arial"/>
          <w:sz w:val="14"/>
          <w:szCs w:val="14"/>
          <w:color w:val="BFBFBF"/>
          <w:spacing w:val="-20"/>
          <w:w w:val="125"/>
          <w:position w:val="-18"/>
        </w:rPr>
        <w:t>,</w:t>
      </w:r>
      <w:r>
        <w:rPr>
          <w:rFonts w:ascii="Arial" w:hAnsi="Arial" w:cs="Arial" w:eastAsia="Arial"/>
          <w:sz w:val="14"/>
          <w:szCs w:val="14"/>
          <w:color w:val="9C9C9C"/>
          <w:spacing w:val="0"/>
          <w:w w:val="117"/>
          <w:position w:val="-18"/>
        </w:rPr>
        <w:t>.·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440" w:lineRule="exact"/>
        <w:ind w:right="2174"/>
        <w:jc w:val="right"/>
        <w:tabs>
          <w:tab w:pos="7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425.734985pt;margin-top:1.714748pt;width:.1pt;height:8.750245pt;mso-position-horizontal-relative:page;mso-position-vertical-relative:paragraph;z-index:-15280" coordorigin="8515,34" coordsize="2,175">
            <v:shape style="position:absolute;left:8515;top:34;width:2;height:175" coordorigin="8515,34" coordsize="0,175" path="m8515,209l8515,34e" filled="f" stroked="t" strokeweight="3.0718pt" strokecolor="#EDEDED">
              <v:path arrowok="t"/>
            </v:shape>
          </v:group>
          <w10:wrap type="none"/>
        </w:pict>
      </w:r>
      <w:r>
        <w:rPr/>
        <w:pict>
          <v:group style="position:absolute;margin-left:471.321747pt;margin-top:8.244606pt;width:4.989030pt;height:6.730957pt;mso-position-horizontal-relative:page;mso-position-vertical-relative:paragraph;z-index:-15279" coordorigin="9426,165" coordsize="100,135">
            <v:shape style="position:absolute;left:9426;top:165;width:100;height:135" coordorigin="9426,165" coordsize="100,135" path="m9426,165l9526,165,9526,300,9426,300,9426,165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32"/>
          <w:szCs w:val="32"/>
          <w:color w:val="BFBFBF"/>
          <w:w w:val="87"/>
        </w:rPr>
        <w:t>.</w:t>
      </w:r>
      <w:r>
        <w:rPr>
          <w:rFonts w:ascii="Arial" w:hAnsi="Arial" w:cs="Arial" w:eastAsia="Arial"/>
          <w:sz w:val="32"/>
          <w:szCs w:val="32"/>
          <w:color w:val="BFBFBF"/>
          <w:w w:val="100"/>
        </w:rPr>
        <w:tab/>
      </w:r>
      <w:r>
        <w:rPr>
          <w:rFonts w:ascii="Arial" w:hAnsi="Arial" w:cs="Arial" w:eastAsia="Arial"/>
          <w:sz w:val="32"/>
          <w:szCs w:val="32"/>
          <w:color w:val="BFBFBF"/>
          <w:w w:val="100"/>
        </w:rPr>
      </w:r>
      <w:r>
        <w:rPr>
          <w:rFonts w:ascii="Times New Roman" w:hAnsi="Times New Roman" w:cs="Times New Roman" w:eastAsia="Times New Roman"/>
          <w:sz w:val="44"/>
          <w:szCs w:val="44"/>
          <w:color w:val="9C9C9C"/>
          <w:w w:val="50"/>
        </w:rPr>
        <w:t>.</w:t>
      </w:r>
      <w:r>
        <w:rPr>
          <w:rFonts w:ascii="Times New Roman" w:hAnsi="Times New Roman" w:cs="Times New Roman" w:eastAsia="Times New Roman"/>
          <w:sz w:val="44"/>
          <w:szCs w:val="44"/>
          <w:color w:val="9C9C9C"/>
          <w:spacing w:val="-7"/>
          <w:w w:val="50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8E8E8E"/>
          <w:spacing w:val="0"/>
          <w:w w:val="137"/>
          <w:position w:val="8"/>
        </w:rPr>
        <w:t>_.'</w:t>
      </w:r>
      <w:r>
        <w:rPr>
          <w:rFonts w:ascii="Times New Roman" w:hAnsi="Times New Roman" w:cs="Times New Roman" w:eastAsia="Times New Roman"/>
          <w:sz w:val="5"/>
          <w:szCs w:val="5"/>
          <w:color w:val="8E8E8E"/>
          <w:spacing w:val="-2"/>
          <w:w w:val="137"/>
          <w:position w:val="8"/>
        </w:rPr>
        <w:t>)</w:t>
      </w:r>
      <w:r>
        <w:rPr>
          <w:rFonts w:ascii="Times New Roman" w:hAnsi="Times New Roman" w:cs="Times New Roman" w:eastAsia="Times New Roman"/>
          <w:sz w:val="10"/>
          <w:szCs w:val="10"/>
          <w:color w:val="AEAEAF"/>
          <w:spacing w:val="0"/>
          <w:w w:val="55"/>
          <w:position w:val="8"/>
        </w:rPr>
        <w:t>.......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80"/>
        </w:sectPr>
      </w:pPr>
      <w:rPr/>
    </w:p>
    <w:p>
      <w:pPr>
        <w:spacing w:before="23" w:after="0" w:line="272" w:lineRule="exact"/>
        <w:ind w:left="161" w:right="-88"/>
        <w:jc w:val="left"/>
        <w:tabs>
          <w:tab w:pos="188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0"/>
          <w:w w:val="100"/>
          <w:position w:val="-8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16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036331pt;margin-top:8.205081pt;width:51.829262pt;height:61pt;mso-position-horizontal-relative:page;mso-position-vertical-relative:paragraph;z-index:-15274" type="#_x0000_t202" filled="f" stroked="f">
            <v:textbox inset="0,0,0,0">
              <w:txbxContent>
                <w:p>
                  <w:pPr>
                    <w:spacing w:before="0" w:after="0" w:line="1220" w:lineRule="exact"/>
                    <w:ind w:right="-223"/>
                    <w:jc w:val="left"/>
                    <w:rPr>
                      <w:rFonts w:ascii="Arial" w:hAnsi="Arial" w:cs="Arial" w:eastAsia="Arial"/>
                      <w:sz w:val="122"/>
                      <w:szCs w:val="122"/>
                    </w:rPr>
                  </w:pPr>
                  <w:rPr/>
                  <w:r>
                    <w:rPr>
                      <w:rFonts w:ascii="Arial" w:hAnsi="Arial" w:cs="Arial" w:eastAsia="Arial"/>
                      <w:sz w:val="122"/>
                      <w:szCs w:val="122"/>
                      <w:color w:val="2D3359"/>
                      <w:spacing w:val="0"/>
                      <w:w w:val="102"/>
                      <w:i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  <w:position w:val="-4"/>
        </w:rPr>
        <w:t>KAKIZ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180"/>
          <w:cols w:num="2" w:equalWidth="0">
            <w:col w:w="2085" w:space="2307"/>
            <w:col w:w="7028"/>
          </w:cols>
        </w:sectPr>
      </w:pPr>
      <w:rPr/>
    </w:p>
    <w:p>
      <w:pPr>
        <w:spacing w:before="39" w:after="0" w:line="240" w:lineRule="auto"/>
        <w:ind w:left="1931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21.132051pt;margin-top:36.100311pt;width:558.306485pt;height:767.819229pt;mso-position-horizontal-relative:page;mso-position-vertical-relative:page;z-index:-15291" coordorigin="423,722" coordsize="11166,15356">
            <v:group style="position:absolute;left:430;top:741;width:11101;height:2" coordorigin="430,741" coordsize="11101,2">
              <v:shape style="position:absolute;left:430;top:741;width:11101;height:2" coordorigin="430,741" coordsize="11101,0" path="m430,741l11530,741e" filled="f" stroked="t" strokeweight=".70051pt" strokecolor="#646464">
                <v:path arrowok="t"/>
              </v:shape>
            </v:group>
            <v:group style="position:absolute;left:439;top:729;width:2;height:1131" coordorigin="439,729" coordsize="2,1131">
              <v:shape style="position:absolute;left:439;top:729;width:2;height:1131" coordorigin="439,729" coordsize="0,1131" path="m439,1860l439,729e" filled="f" stroked="t" strokeweight=".70051pt" strokecolor="#9C9C9C">
                <v:path arrowok="t"/>
              </v:shape>
            </v:group>
            <v:group style="position:absolute;left:2041;top:729;width:2;height:1027" coordorigin="2041,729" coordsize="2,1027">
              <v:shape style="position:absolute;left:2041;top:729;width:2;height:1027" coordorigin="2041,729" coordsize="0,1027" path="m2041,1756l2041,729e" filled="f" stroked="t" strokeweight=".70051pt" strokecolor="#8C8C8C">
                <v:path arrowok="t"/>
              </v:shape>
            </v:group>
            <v:group style="position:absolute;left:8231;top:738;width:2;height:1335" coordorigin="8231,738" coordsize="2,1335">
              <v:shape style="position:absolute;left:8231;top:738;width:2;height:1335" coordorigin="8231,738" coordsize="0,1335" path="m8231,2073l8231,738e" filled="f" stroked="t" strokeweight=".70051pt" strokecolor="#575757">
                <v:path arrowok="t"/>
              </v:shape>
            </v:group>
            <v:group style="position:absolute;left:11535;top:738;width:2;height:4530" coordorigin="11535,738" coordsize="2,4530">
              <v:shape style="position:absolute;left:11535;top:738;width:2;height:4530" coordorigin="11535,738" coordsize="0,4530" path="m11535,5269l11535,738e" filled="f" stroked="t" strokeweight=".70051pt" strokecolor="#A0A0A0">
                <v:path arrowok="t"/>
              </v:shape>
            </v:group>
            <v:group style="position:absolute;left:439;top:1396;width:2;height:213" coordorigin="439,1396" coordsize="2,213">
              <v:shape style="position:absolute;left:439;top:1396;width:2;height:213" coordorigin="439,1396" coordsize="0,213" path="m439,1610l439,1396e" filled="f" stroked="t" strokeweight=".467007pt" strokecolor="#8C8C8C">
                <v:path arrowok="t"/>
              </v:shape>
            </v:group>
            <v:group style="position:absolute;left:434;top:2062;width:2643;height:2" coordorigin="434,2062" coordsize="2643,2">
              <v:shape style="position:absolute;left:434;top:2062;width:2643;height:2" coordorigin="434,2062" coordsize="2643,0" path="m434,2062l3078,2062e" filled="f" stroked="t" strokeweight=".70051pt" strokecolor="#5B5B5B">
                <v:path arrowok="t"/>
              </v:shape>
            </v:group>
            <v:group style="position:absolute;left:441;top:1671;width:2;height:421" coordorigin="441,1671" coordsize="2,421">
              <v:shape style="position:absolute;left:441;top:1671;width:2;height:421" coordorigin="441,1671" coordsize="0,421" path="m441,2092l441,1671e" filled="f" stroked="t" strokeweight=".934013pt" strokecolor="#838383">
                <v:path arrowok="t"/>
              </v:shape>
            </v:group>
            <v:group style="position:absolute;left:2038;top:1699;width:2;height:379" coordorigin="2038,1699" coordsize="2,379">
              <v:shape style="position:absolute;left:2038;top:1699;width:2;height:379" coordorigin="2038,1699" coordsize="0,379" path="m2038,2078l2038,1699e" filled="f" stroked="t" strokeweight=".467007pt" strokecolor="#575757">
                <v:path arrowok="t"/>
              </v:shape>
            </v:group>
            <v:group style="position:absolute;left:3022;top:2064;width:159;height:2" coordorigin="3022,2064" coordsize="159,2">
              <v:shape style="position:absolute;left:3022;top:2064;width:159;height:2" coordorigin="3022,2064" coordsize="159,0" path="m3022,2064l3180,2064e" filled="f" stroked="t" strokeweight=".467007pt" strokecolor="#3F3F3F">
                <v:path arrowok="t"/>
              </v:shape>
            </v:group>
            <v:group style="position:absolute;left:3124;top:2066;width:8420;height:2" coordorigin="3124,2066" coordsize="8420,2">
              <v:shape style="position:absolute;left:3124;top:2066;width:8420;height:2" coordorigin="3124,2066" coordsize="8420,0" path="m3124,2066l11544,2066e" filled="f" stroked="t" strokeweight=".70051pt" strokecolor="#5B5B5B">
                <v:path arrowok="t"/>
              </v:shape>
            </v:group>
            <v:group style="position:absolute;left:434;top:2303;width:11105;height:2" coordorigin="434,2303" coordsize="11105,2">
              <v:shape style="position:absolute;left:434;top:2303;width:11105;height:2" coordorigin="434,2303" coordsize="11105,0" path="m434,2303l11540,2303e" filled="f" stroked="t" strokeweight=".70051pt" strokecolor="#606060">
                <v:path arrowok="t"/>
              </v:shape>
            </v:group>
            <v:group style="position:absolute;left:441;top:1903;width:2;height:696" coordorigin="441,1903" coordsize="2,696">
              <v:shape style="position:absolute;left:441;top:1903;width:2;height:696" coordorigin="441,1903" coordsize="0,696" path="m441,2599l441,1903e" filled="f" stroked="t" strokeweight=".70051pt" strokecolor="#5B5B5B">
                <v:path arrowok="t"/>
              </v:shape>
            </v:group>
            <v:group style="position:absolute;left:434;top:2540;width:11110;height:2" coordorigin="434,2540" coordsize="11110,2">
              <v:shape style="position:absolute;left:434;top:2540;width:11110;height:2" coordorigin="434,2540" coordsize="11110,0" path="m434,2540l11544,2540e" filled="f" stroked="t" strokeweight=".70051pt" strokecolor="#5B5B5B">
                <v:path arrowok="t"/>
              </v:shape>
            </v:group>
            <v:group style="position:absolute;left:434;top:2779;width:5683;height:2" coordorigin="434,2779" coordsize="5683,2">
              <v:shape style="position:absolute;left:434;top:2779;width:5683;height:2" coordorigin="434,2779" coordsize="5683,0" path="m434,2779l6118,2779e" filled="f" stroked="t" strokeweight=".70051pt" strokecolor="#5B5B5B">
                <v:path arrowok="t"/>
              </v:shape>
            </v:group>
            <v:group style="position:absolute;left:444;top:2528;width:2;height:279" coordorigin="444,2528" coordsize="2,279">
              <v:shape style="position:absolute;left:444;top:2528;width:2;height:279" coordorigin="444,2528" coordsize="0,279" path="m444,2807l444,2528e" filled="f" stroked="t" strokeweight=".467007pt" strokecolor="#3F3F3F">
                <v:path arrowok="t"/>
              </v:shape>
            </v:group>
            <v:group style="position:absolute;left:6062;top:2779;width:205;height:2" coordorigin="6062,2779" coordsize="205,2">
              <v:shape style="position:absolute;left:6062;top:2779;width:205;height:2" coordorigin="6062,2779" coordsize="205,0" path="m6062,2779l6267,2779e" filled="f" stroked="t" strokeweight=".467007pt" strokecolor="#4B4B4B">
                <v:path arrowok="t"/>
              </v:shape>
            </v:group>
            <v:group style="position:absolute;left:6211;top:2779;width:5329;height:2" coordorigin="6211,2779" coordsize="5329,2">
              <v:shape style="position:absolute;left:6211;top:2779;width:5329;height:2" coordorigin="6211,2779" coordsize="5329,0" path="m6211,2779l11540,2779e" filled="f" stroked="t" strokeweight=".70051pt" strokecolor="#5B5B5B">
                <v:path arrowok="t"/>
              </v:shape>
            </v:group>
            <v:group style="position:absolute;left:434;top:3018;width:11110;height:2" coordorigin="434,3018" coordsize="11110,2">
              <v:shape style="position:absolute;left:434;top:3018;width:11110;height:2" coordorigin="434,3018" coordsize="11110,0" path="m434,3018l11544,3018e" filled="f" stroked="t" strokeweight=".70051pt" strokecolor="#5B5B5B">
                <v:path arrowok="t"/>
              </v:shape>
            </v:group>
            <v:group style="position:absolute;left:444;top:2736;width:2;height:2253" coordorigin="444,2736" coordsize="2,2253">
              <v:shape style="position:absolute;left:444;top:2736;width:2;height:2253" coordorigin="444,2736" coordsize="0,2253" path="m444,4989l444,2736e" filled="f" stroked="t" strokeweight=".70051pt" strokecolor="#545454">
                <v:path arrowok="t"/>
              </v:shape>
            </v:group>
            <v:group style="position:absolute;left:434;top:3255;width:11105;height:2" coordorigin="434,3255" coordsize="11105,2">
              <v:shape style="position:absolute;left:434;top:3255;width:11105;height:2" coordorigin="434,3255" coordsize="11105,0" path="m434,3255l11540,3255e" filled="f" stroked="t" strokeweight=".70051pt" strokecolor="#5B5B5B">
                <v:path arrowok="t"/>
              </v:shape>
            </v:group>
            <v:group style="position:absolute;left:3054;top:3252;width:2;height:738" coordorigin="3054,3252" coordsize="2,738">
              <v:shape style="position:absolute;left:3054;top:3252;width:2;height:738" coordorigin="3054,3252" coordsize="0,738" path="m3054,3991l3054,3252e" filled="f" stroked="t" strokeweight=".70051pt" strokecolor="#4F4F4F">
                <v:path arrowok="t"/>
              </v:shape>
            </v:group>
            <v:group style="position:absolute;left:6099;top:3243;width:2;height:753" coordorigin="6099,3243" coordsize="2,753">
              <v:shape style="position:absolute;left:6099;top:3243;width:2;height:753" coordorigin="6099,3243" coordsize="0,753" path="m6099,3995l6099,3243e" filled="f" stroked="t" strokeweight=".70051pt" strokecolor="#606060">
                <v:path arrowok="t"/>
              </v:shape>
            </v:group>
            <v:group style="position:absolute;left:6085;top:3664;width:1322;height:2" coordorigin="6085,3664" coordsize="1322,2">
              <v:shape style="position:absolute;left:6085;top:3664;width:1322;height:2" coordorigin="6085,3664" coordsize="1322,0" path="m6085,3664l7407,3664e" filled="f" stroked="t" strokeweight=".233503pt" strokecolor="#747474">
                <v:path arrowok="t"/>
              </v:shape>
            </v:group>
            <v:group style="position:absolute;left:3045;top:3673;width:2008;height:2" coordorigin="3045,3673" coordsize="2008,2">
              <v:shape style="position:absolute;left:3045;top:3673;width:2008;height:2" coordorigin="3045,3673" coordsize="2008,0" path="m3045,3673l5053,3673e" filled="f" stroked="t" strokeweight=".467007pt" strokecolor="#5B5B5B">
                <v:path arrowok="t"/>
              </v:shape>
            </v:group>
            <v:group style="position:absolute;left:7407;top:3664;width:1578;height:2" coordorigin="7407,3664" coordsize="1578,2">
              <v:shape style="position:absolute;left:7407;top:3664;width:1578;height:2" coordorigin="7407,3664" coordsize="1578,0" path="m7407,3664l8985,3664e" filled="f" stroked="t" strokeweight=".233503pt" strokecolor="#000000">
                <v:path arrowok="t"/>
              </v:shape>
            </v:group>
            <v:group style="position:absolute;left:8985;top:3664;width:2545;height:2" coordorigin="8985,3664" coordsize="2545,2">
              <v:shape style="position:absolute;left:8985;top:3664;width:2545;height:2" coordorigin="8985,3664" coordsize="2545,0" path="m8985,3664l11530,3664e" filled="f" stroked="t" strokeweight=".233503pt" strokecolor="#A0A0A0">
                <v:path arrowok="t"/>
              </v:shape>
            </v:group>
            <v:group style="position:absolute;left:434;top:3981;width:2746;height:2" coordorigin="434,3981" coordsize="2746,2">
              <v:shape style="position:absolute;left:434;top:3981;width:2746;height:2" coordorigin="434,3981" coordsize="2746,0" path="m434,3981l3180,3981e" filled="f" stroked="t" strokeweight=".70051pt" strokecolor="#5B5B5B">
                <v:path arrowok="t"/>
              </v:shape>
            </v:group>
            <v:group style="position:absolute;left:3124;top:3979;width:1527;height:2" coordorigin="3124,3979" coordsize="1527,2">
              <v:shape style="position:absolute;left:3124;top:3979;width:1527;height:2" coordorigin="3124,3979" coordsize="1527,0" path="m3124,3979l4651,3979e" filled="f" stroked="t" strokeweight=".934013pt" strokecolor="#3B3B3B">
                <v:path arrowok="t"/>
              </v:shape>
            </v:group>
            <v:group style="position:absolute;left:4595;top:3981;width:6949;height:2" coordorigin="4595,3981" coordsize="6949,2">
              <v:shape style="position:absolute;left:4595;top:3981;width:6949;height:2" coordorigin="4595,3981" coordsize="6949,0" path="m4595,3981l11544,3981e" filled="f" stroked="t" strokeweight=".70051pt" strokecolor="#5B5B5B">
                <v:path arrowok="t"/>
              </v:shape>
            </v:group>
            <v:group style="position:absolute;left:6099;top:3323;width:2;height:672" coordorigin="6099,3323" coordsize="2,672">
              <v:shape style="position:absolute;left:6099;top:3323;width:2;height:672" coordorigin="6099,3323" coordsize="0,672" path="m6099,3995l6099,3323e" filled="f" stroked="t" strokeweight=".70051pt" strokecolor="#646464">
                <v:path arrowok="t"/>
              </v:shape>
            </v:group>
            <v:group style="position:absolute;left:11488;top:3981;width:56;height:2" coordorigin="11488,3981" coordsize="56,2">
              <v:shape style="position:absolute;left:11488;top:3981;width:56;height:2" coordorigin="11488,3981" coordsize="56,0" path="m11488,3981l11544,3981e" filled="f" stroked="t" strokeweight=".467007pt" strokecolor="#545454">
                <v:path arrowok="t"/>
              </v:shape>
            </v:group>
            <v:group style="position:absolute;left:434;top:4256;width:11115;height:2" coordorigin="434,4256" coordsize="11115,2">
              <v:shape style="position:absolute;left:434;top:4256;width:11115;height:2" coordorigin="434,4256" coordsize="11115,0" path="m434,4256l11549,4256e" filled="f" stroked="t" strokeweight=".70051pt" strokecolor="#5B5B5B">
                <v:path arrowok="t"/>
              </v:shape>
            </v:group>
            <v:group style="position:absolute;left:2041;top:3976;width:2;height:1041" coordorigin="2041,3976" coordsize="2,1041">
              <v:shape style="position:absolute;left:2041;top:3976;width:2;height:1041" coordorigin="2041,3976" coordsize="0,1041" path="m2041,5018l2041,3976e" filled="f" stroked="t" strokeweight=".467007pt" strokecolor="#4B4B4B">
                <v:path arrowok="t"/>
              </v:shape>
            </v:group>
            <v:group style="position:absolute;left:2041;top:4213;width:2;height:317" coordorigin="2041,4213" coordsize="2,317">
              <v:shape style="position:absolute;left:2041;top:4213;width:2;height:317" coordorigin="2041,4213" coordsize="0,317" path="m2041,4530l2041,4213e" filled="f" stroked="t" strokeweight=".934013pt" strokecolor="#4F4F4F">
                <v:path arrowok="t"/>
              </v:shape>
            </v:group>
            <v:group style="position:absolute;left:2031;top:4495;width:9513;height:2" coordorigin="2031,4495" coordsize="9513,2">
              <v:shape style="position:absolute;left:2031;top:4495;width:9513;height:2" coordorigin="2031,4495" coordsize="9513,0" path="m2031,4495l11544,4495e" filled="f" stroked="t" strokeweight=".70051pt" strokecolor="#5B5B5B">
                <v:path arrowok="t"/>
              </v:shape>
            </v:group>
            <v:group style="position:absolute;left:11488;top:4492;width:56;height:2" coordorigin="11488,4492" coordsize="56,2">
              <v:shape style="position:absolute;left:11488;top:4492;width:56;height:2" coordorigin="11488,4492" coordsize="56,0" path="m11488,4492l11544,4492e" filled="f" stroked="t" strokeweight=".467007pt" strokecolor="#4F4F4F">
                <v:path arrowok="t"/>
              </v:shape>
            </v:group>
            <v:group style="position:absolute;left:4096;top:4483;width:2;height:270" coordorigin="4096,4483" coordsize="2,270">
              <v:shape style="position:absolute;left:4096;top:4483;width:2;height:270" coordorigin="4096,4483" coordsize="0,270" path="m4096,4753l4096,4483e" filled="f" stroked="t" strokeweight=".70051pt" strokecolor="#444444">
                <v:path arrowok="t"/>
              </v:shape>
            </v:group>
            <v:group style="position:absolute;left:6935;top:4483;width:2;height:270" coordorigin="6935,4483" coordsize="2,270">
              <v:shape style="position:absolute;left:6935;top:4483;width:2;height:270" coordorigin="6935,4483" coordsize="0,270" path="m6935,4753l6935,4483e" filled="f" stroked="t" strokeweight=".70051pt" strokecolor="#5B5B5B">
                <v:path arrowok="t"/>
              </v:shape>
            </v:group>
            <v:group style="position:absolute;left:2041;top:4696;width:2;height:1283" coordorigin="2041,4696" coordsize="2,1283">
              <v:shape style="position:absolute;left:2041;top:4696;width:2;height:1283" coordorigin="2041,4696" coordsize="0,1283" path="m2041,5979l2041,4696e" filled="f" stroked="t" strokeweight=".70051pt" strokecolor="#4F4F4F">
                <v:path arrowok="t"/>
              </v:shape>
            </v:group>
            <v:group style="position:absolute;left:4096;top:4696;width:2;height:563" coordorigin="4096,4696" coordsize="2,563">
              <v:shape style="position:absolute;left:4096;top:4696;width:2;height:563" coordorigin="4096,4696" coordsize="0,563" path="m4096,5259l4096,4696e" filled="f" stroked="t" strokeweight=".70051pt" strokecolor="#4F4F4F">
                <v:path arrowok="t"/>
              </v:shape>
            </v:group>
            <v:group style="position:absolute;left:6062;top:4975;width:205;height:2" coordorigin="6062,4975" coordsize="205,2">
              <v:shape style="position:absolute;left:6062;top:4975;width:205;height:2" coordorigin="6062,4975" coordsize="205,0" path="m6062,4975l6267,4975e" filled="f" stroked="t" strokeweight=".467007pt" strokecolor="#575757">
                <v:path arrowok="t"/>
              </v:shape>
            </v:group>
            <v:group style="position:absolute;left:4086;top:4973;width:7463;height:2" coordorigin="4086,4973" coordsize="7463,2">
              <v:shape style="position:absolute;left:4086;top:4973;width:7463;height:2" coordorigin="4086,4973" coordsize="7463,0" path="m4086,4973l11549,4973e" filled="f" stroked="t" strokeweight=".70051pt" strokecolor="#747474">
                <v:path arrowok="t"/>
              </v:shape>
            </v:group>
            <v:group style="position:absolute;left:6933;top:4696;width:2;height:289" coordorigin="6933,4696" coordsize="2,289">
              <v:shape style="position:absolute;left:6933;top:4696;width:2;height:289" coordorigin="6933,4696" coordsize="0,289" path="m6933,4985l6933,4696e" filled="f" stroked="t" strokeweight=".70051pt" strokecolor="#444444">
                <v:path arrowok="t"/>
              </v:shape>
            </v:group>
            <v:group style="position:absolute;left:444;top:4933;width:2;height:327" coordorigin="444,4933" coordsize="2,327">
              <v:shape style="position:absolute;left:444;top:4933;width:2;height:327" coordorigin="444,4933" coordsize="0,327" path="m444,5259l444,4933e" filled="f" stroked="t" strokeweight=".467007pt" strokecolor="#4B4B4B">
                <v:path arrowok="t"/>
              </v:shape>
            </v:group>
            <v:group style="position:absolute;left:4091;top:5210;width:7458;height:2" coordorigin="4091,5210" coordsize="7458,2">
              <v:shape style="position:absolute;left:4091;top:5210;width:7458;height:2" coordorigin="4091,5210" coordsize="7458,0" path="m4091,5210l11549,5210e" filled="f" stroked="t" strokeweight=".70051pt" strokecolor="#777777">
                <v:path arrowok="t"/>
              </v:shape>
            </v:group>
            <v:group style="position:absolute;left:444;top:5202;width:2;height:776" coordorigin="444,5202" coordsize="2,776">
              <v:shape style="position:absolute;left:444;top:5202;width:2;height:776" coordorigin="444,5202" coordsize="0,776" path="m444,5979l444,5202e" filled="f" stroked="t" strokeweight=".70051pt" strokecolor="#5B5B5B">
                <v:path arrowok="t"/>
              </v:shape>
            </v:group>
            <v:group style="position:absolute;left:4096;top:5202;width:2;height:327" coordorigin="4096,5202" coordsize="2,327">
              <v:shape style="position:absolute;left:4096;top:5202;width:2;height:327" coordorigin="4096,5202" coordsize="0,327" path="m4096,5529l4096,5202e" filled="f" stroked="t" strokeweight=".70051pt" strokecolor="#545454">
                <v:path arrowok="t"/>
              </v:shape>
            </v:group>
            <v:group style="position:absolute;left:4086;top:5453;width:4166;height:2" coordorigin="4086,5453" coordsize="4166,2">
              <v:shape style="position:absolute;left:4086;top:5453;width:4166;height:2" coordorigin="4086,5453" coordsize="4166,0" path="m4086,5453l8252,5453e" filled="f" stroked="t" strokeweight=".70051pt" strokecolor="#5B5B5B">
                <v:path arrowok="t"/>
              </v:shape>
            </v:group>
            <v:group style="position:absolute;left:8196;top:5453;width:229;height:2" coordorigin="8196,5453" coordsize="229,2">
              <v:shape style="position:absolute;left:8196;top:5453;width:229;height:2" coordorigin="8196,5453" coordsize="229,0" path="m8196,5453l8425,5453e" filled="f" stroked="t" strokeweight=".467007pt" strokecolor="#4F4F4F">
                <v:path arrowok="t"/>
              </v:shape>
            </v:group>
            <v:group style="position:absolute;left:8369;top:5453;width:3180;height:2" coordorigin="8369,5453" coordsize="3180,2">
              <v:shape style="position:absolute;left:8369;top:5453;width:3180;height:2" coordorigin="8369,5453" coordsize="3180,0" path="m8369,5453l11549,5453e" filled="f" stroked="t" strokeweight=".70051pt" strokecolor="#646464">
                <v:path arrowok="t"/>
              </v:shape>
            </v:group>
            <v:group style="position:absolute;left:11540;top:5198;width:2;height:279" coordorigin="11540,5198" coordsize="2,279">
              <v:shape style="position:absolute;left:11540;top:5198;width:2;height:279" coordorigin="11540,5198" coordsize="0,279" path="m11540,5477l11540,5198e" filled="f" stroked="t" strokeweight=".467007pt" strokecolor="#939393">
                <v:path arrowok="t"/>
              </v:shape>
            </v:group>
            <v:group style="position:absolute;left:11246;top:5453;width:304;height:2" coordorigin="11246,5453" coordsize="304,2">
              <v:shape style="position:absolute;left:11246;top:5453;width:304;height:2" coordorigin="11246,5453" coordsize="304,0" path="m11246,5453l11549,5453e" filled="f" stroked="t" strokeweight=".70051pt" strokecolor="#808080">
                <v:path arrowok="t"/>
              </v:shape>
            </v:group>
            <v:group style="position:absolute;left:2036;top:5692;width:9513;height:2" coordorigin="2036,5692" coordsize="9513,2">
              <v:shape style="position:absolute;left:2036;top:5692;width:9513;height:2" coordorigin="2036,5692" coordsize="9513,0" path="m2036,5692l11549,5692e" filled="f" stroked="t" strokeweight=".70051pt" strokecolor="#5B5B5B">
                <v:path arrowok="t"/>
              </v:shape>
            </v:group>
            <v:group style="position:absolute;left:4096;top:5411;width:2;height:308" coordorigin="4096,5411" coordsize="2,308">
              <v:shape style="position:absolute;left:4096;top:5411;width:2;height:308" coordorigin="4096,5411" coordsize="0,308" path="m4096,5718l4096,5411e" filled="f" stroked="t" strokeweight=".70051pt" strokecolor="#444444">
                <v:path arrowok="t"/>
              </v:shape>
            </v:group>
            <v:group style="position:absolute;left:8196;top:5690;width:229;height:2" coordorigin="8196,5690" coordsize="229,2">
              <v:shape style="position:absolute;left:8196;top:5690;width:229;height:2" coordorigin="8196,5690" coordsize="229,0" path="m8196,5690l8425,5690e" filled="f" stroked="t" strokeweight=".467007pt" strokecolor="#4F4F4F">
                <v:path arrowok="t"/>
              </v:shape>
            </v:group>
            <v:group style="position:absolute;left:11540;top:5406;width:2;height:634" coordorigin="11540,5406" coordsize="2,634">
              <v:shape style="position:absolute;left:11540;top:5406;width:2;height:634" coordorigin="11540,5406" coordsize="0,634" path="m11540,6040l11540,5406e" filled="f" stroked="t" strokeweight=".70051pt" strokecolor="#B3B3B3">
                <v:path arrowok="t"/>
              </v:shape>
            </v:group>
            <v:group style="position:absolute;left:11339;top:5690;width:210;height:2" coordorigin="11339,5690" coordsize="210,2">
              <v:shape style="position:absolute;left:11339;top:5690;width:210;height:2" coordorigin="11339,5690" coordsize="210,0" path="m11339,5690l11549,5690e" filled="f" stroked="t" strokeweight=".934013pt" strokecolor="#777777">
                <v:path arrowok="t"/>
              </v:shape>
            </v:group>
            <v:group style="position:absolute;left:434;top:5932;width:6127;height:2" coordorigin="434,5932" coordsize="6127,2">
              <v:shape style="position:absolute;left:434;top:5932;width:6127;height:2" coordorigin="434,5932" coordsize="6127,0" path="m434,5932l6561,5932e" filled="f" stroked="t" strokeweight=".70051pt" strokecolor="#5B5B5B">
                <v:path arrowok="t"/>
              </v:shape>
            </v:group>
            <v:group style="position:absolute;left:4096;top:5647;width:2;height:431" coordorigin="4096,5647" coordsize="2,431">
              <v:shape style="position:absolute;left:4096;top:5647;width:2;height:431" coordorigin="4096,5647" coordsize="0,431" path="m4096,6078l4096,5647e" filled="f" stroked="t" strokeweight=".70051pt" strokecolor="#545454">
                <v:path arrowok="t"/>
              </v:shape>
            </v:group>
            <v:group style="position:absolute;left:6477;top:5932;width:299;height:2" coordorigin="6477,5932" coordsize="299,2">
              <v:shape style="position:absolute;left:6477;top:5932;width:299;height:2" coordorigin="6477,5932" coordsize="299,0" path="m6477,5932l6776,5932e" filled="f" stroked="t" strokeweight=".467007pt" strokecolor="#4B4B4B">
                <v:path arrowok="t"/>
              </v:shape>
            </v:group>
            <v:group style="position:absolute;left:6720;top:5932;width:4820;height:2" coordorigin="6720,5932" coordsize="4820,2">
              <v:shape style="position:absolute;left:6720;top:5932;width:4820;height:2" coordorigin="6720,5932" coordsize="4820,0" path="m6720,5932l11540,5932e" filled="f" stroked="t" strokeweight=".70051pt" strokecolor="#606060">
                <v:path arrowok="t"/>
              </v:shape>
            </v:group>
            <v:group style="position:absolute;left:11521;top:5941;width:61;height:2" coordorigin="11521,5941" coordsize="61,2">
              <v:shape style="position:absolute;left:11521;top:5941;width:61;height:2" coordorigin="11521,5941" coordsize="61,0" path="m11521,5941l11582,5941e" filled="f" stroked="t" strokeweight=".70051pt" strokecolor="#A3A3A3">
                <v:path arrowok="t"/>
              </v:shape>
            </v:group>
            <v:group style="position:absolute;left:444;top:5908;width:2;height:298" coordorigin="444,5908" coordsize="2,298">
              <v:shape style="position:absolute;left:444;top:5908;width:2;height:298" coordorigin="444,5908" coordsize="0,298" path="m444,6206l444,5908e" filled="f" stroked="t" strokeweight=".467007pt" strokecolor="#444444">
                <v:path arrowok="t"/>
              </v:shape>
            </v:group>
            <v:group style="position:absolute;left:2041;top:5908;width:2;height:170" coordorigin="2041,5908" coordsize="2,170">
              <v:shape style="position:absolute;left:2041;top:5908;width:2;height:170" coordorigin="2041,5908" coordsize="0,170" path="m2041,6078l2041,5908e" filled="f" stroked="t" strokeweight=".70051pt" strokecolor="#444444">
                <v:path arrowok="t"/>
              </v:shape>
            </v:group>
            <v:group style="position:absolute;left:6935;top:5922;width:2;height:720" coordorigin="6935,5922" coordsize="2,720">
              <v:shape style="position:absolute;left:6935;top:5922;width:2;height:720" coordorigin="6935,5922" coordsize="0,720" path="m6935,6642l6935,5922e" filled="f" stroked="t" strokeweight=".70051pt" strokecolor="#545454">
                <v:path arrowok="t"/>
              </v:shape>
            </v:group>
            <v:group style="position:absolute;left:4096;top:6021;width:2;height:185" coordorigin="4096,6021" coordsize="2,185">
              <v:shape style="position:absolute;left:4096;top:6021;width:2;height:185" coordorigin="4096,6021" coordsize="0,185" path="m4096,6206l4096,6021e" filled="f" stroked="t" strokeweight=".467007pt" strokecolor="#343434">
                <v:path arrowok="t"/>
              </v:shape>
            </v:group>
            <v:group style="position:absolute;left:444;top:6149;width:2;height:265" coordorigin="444,6149" coordsize="2,265">
              <v:shape style="position:absolute;left:444;top:6149;width:2;height:265" coordorigin="444,6149" coordsize="0,265" path="m444,6414l444,6149e" filled="f" stroked="t" strokeweight=".934013pt" strokecolor="#5B5B5B">
                <v:path arrowok="t"/>
              </v:shape>
            </v:group>
            <v:group style="position:absolute;left:2045;top:6021;width:2;height:4909" coordorigin="2045,6021" coordsize="2,4909">
              <v:shape style="position:absolute;left:2045;top:6021;width:2;height:4909" coordorigin="2045,6021" coordsize="0,4909" path="m2045,10930l2045,6021e" filled="f" stroked="t" strokeweight=".70051pt" strokecolor="#545454">
                <v:path arrowok="t"/>
              </v:shape>
            </v:group>
            <v:group style="position:absolute;left:2036;top:6398;width:9513;height:2" coordorigin="2036,6398" coordsize="9513,2">
              <v:shape style="position:absolute;left:2036;top:6398;width:9513;height:2" coordorigin="2036,6398" coordsize="9513,0" path="m2036,6398l11549,6398e" filled="f" stroked="t" strokeweight=".70051pt" strokecolor="#606060">
                <v:path arrowok="t"/>
              </v:shape>
            </v:group>
            <v:group style="position:absolute;left:4096;top:6149;width:2;height:275" coordorigin="4096,6149" coordsize="2,275">
              <v:shape style="position:absolute;left:4096;top:6149;width:2;height:275" coordorigin="4096,6149" coordsize="0,275" path="m4096,6424l4096,6149e" filled="f" stroked="t" strokeweight=".934013pt" strokecolor="#545454">
                <v:path arrowok="t"/>
              </v:shape>
            </v:group>
            <v:group style="position:absolute;left:11493;top:6395;width:65;height:2" coordorigin="11493,6395" coordsize="65,2">
              <v:shape style="position:absolute;left:11493;top:6395;width:65;height:2" coordorigin="11493,6395" coordsize="65,0" path="m11493,6395l11558,6395e" filled="f" stroked="t" strokeweight=".467007pt" strokecolor="#646464">
                <v:path arrowok="t"/>
              </v:shape>
            </v:group>
            <v:group style="position:absolute;left:444;top:6358;width:2;height:298" coordorigin="444,6358" coordsize="2,298">
              <v:shape style="position:absolute;left:444;top:6358;width:2;height:298" coordorigin="444,6358" coordsize="0,298" path="m444,6656l444,6358e" filled="f" stroked="t" strokeweight=".467007pt" strokecolor="#444444">
                <v:path arrowok="t"/>
              </v:shape>
            </v:group>
            <v:group style="position:absolute;left:2036;top:6637;width:9513;height:2" coordorigin="2036,6637" coordsize="9513,2">
              <v:shape style="position:absolute;left:2036;top:6637;width:9513;height:2" coordorigin="2036,6637" coordsize="9513,0" path="m2036,6637l11549,6637e" filled="f" stroked="t" strokeweight=".70051pt" strokecolor="#606060">
                <v:path arrowok="t"/>
              </v:shape>
            </v:group>
            <v:group style="position:absolute;left:4096;top:6216;width:2;height:426" coordorigin="4096,6216" coordsize="2,426">
              <v:shape style="position:absolute;left:4096;top:6216;width:2;height:426" coordorigin="4096,6216" coordsize="0,426" path="m4096,6642l4096,6216e" filled="f" stroked="t" strokeweight=".70051pt" strokecolor="#4B4B4B">
                <v:path arrowok="t"/>
              </v:shape>
            </v:group>
            <v:group style="position:absolute;left:4054;top:6637;width:173;height:2" coordorigin="4054,6637" coordsize="173,2">
              <v:shape style="position:absolute;left:4054;top:6637;width:173;height:2" coordorigin="4054,6637" coordsize="173,0" path="m4054,6637l4226,6637e" filled="f" stroked="t" strokeweight=".467007pt" strokecolor="#444444">
                <v:path arrowok="t"/>
              </v:shape>
            </v:group>
            <v:group style="position:absolute;left:5898;top:6637;width:219;height:2" coordorigin="5898,6637" coordsize="219,2">
              <v:shape style="position:absolute;left:5898;top:6637;width:219;height:2" coordorigin="5898,6637" coordsize="219,0" path="m5898,6637l6118,6637e" filled="f" stroked="t" strokeweight=".467007pt" strokecolor="#484848">
                <v:path arrowok="t"/>
              </v:shape>
            </v:group>
            <v:group style="position:absolute;left:8196;top:6637;width:229;height:2" coordorigin="8196,6637" coordsize="229,2">
              <v:shape style="position:absolute;left:8196;top:6637;width:229;height:2" coordorigin="8196,6637" coordsize="229,0" path="m8196,6637l8425,6637e" filled="f" stroked="t" strokeweight=".467007pt" strokecolor="#4B4B4B">
                <v:path arrowok="t"/>
              </v:shape>
            </v:group>
            <v:group style="position:absolute;left:11542;top:6310;width:2;height:3044" coordorigin="11542,6310" coordsize="2,3044">
              <v:shape style="position:absolute;left:11542;top:6310;width:2;height:3044" coordorigin="11542,6310" coordsize="0,3044" path="m11542,9354l11542,6310e" filled="f" stroked="t" strokeweight=".70051pt" strokecolor="#A3A3A3">
                <v:path arrowok="t"/>
              </v:shape>
            </v:group>
            <v:group style="position:absolute;left:11334;top:6637;width:215;height:2" coordorigin="11334,6637" coordsize="215,2">
              <v:shape style="position:absolute;left:11334;top:6637;width:215;height:2" coordorigin="11334,6637" coordsize="215,0" path="m11334,6637l11549,6637e" filled="f" stroked="t" strokeweight=".934013pt" strokecolor="#747474">
                <v:path arrowok="t"/>
              </v:shape>
            </v:group>
            <v:group style="position:absolute;left:439;top:6874;width:5515;height:2" coordorigin="439,6874" coordsize="5515,2">
              <v:shape style="position:absolute;left:439;top:6874;width:5515;height:2" coordorigin="439,6874" coordsize="5515,0" path="m439,6874l5954,6874e" filled="f" stroked="t" strokeweight=".70051pt" strokecolor="#606060">
                <v:path arrowok="t"/>
              </v:shape>
            </v:group>
            <v:group style="position:absolute;left:448;top:6599;width:2;height:4331" coordorigin="448,6599" coordsize="2,4331">
              <v:shape style="position:absolute;left:448;top:6599;width:2;height:4331" coordorigin="448,6599" coordsize="0,4331" path="m448,10930l448,6599e" filled="f" stroked="t" strokeweight=".70051pt" strokecolor="#575757">
                <v:path arrowok="t"/>
              </v:shape>
            </v:group>
            <v:group style="position:absolute;left:5898;top:6874;width:219;height:2" coordorigin="5898,6874" coordsize="219,2">
              <v:shape style="position:absolute;left:5898;top:6874;width:219;height:2" coordorigin="5898,6874" coordsize="219,0" path="m5898,6874l6118,6874e" filled="f" stroked="t" strokeweight=".467007pt" strokecolor="#484848">
                <v:path arrowok="t"/>
              </v:shape>
            </v:group>
            <v:group style="position:absolute;left:6062;top:6874;width:2190;height:2" coordorigin="6062,6874" coordsize="2190,2">
              <v:shape style="position:absolute;left:6062;top:6874;width:2190;height:2" coordorigin="6062,6874" coordsize="2190,0" path="m6062,6874l8252,6874e" filled="f" stroked="t" strokeweight=".70051pt" strokecolor="#606060">
                <v:path arrowok="t"/>
              </v:shape>
            </v:group>
            <v:group style="position:absolute;left:8196;top:6874;width:229;height:2" coordorigin="8196,6874" coordsize="229,2">
              <v:shape style="position:absolute;left:8196;top:6874;width:229;height:2" coordorigin="8196,6874" coordsize="229,0" path="m8196,6874l8425,6874e" filled="f" stroked="t" strokeweight=".467007pt" strokecolor="#484848">
                <v:path arrowok="t"/>
              </v:shape>
            </v:group>
            <v:group style="position:absolute;left:8369;top:6874;width:3180;height:2" coordorigin="8369,6874" coordsize="3180,2">
              <v:shape style="position:absolute;left:8369;top:6874;width:3180;height:2" coordorigin="8369,6874" coordsize="3180,0" path="m8369,6874l11549,6874e" filled="f" stroked="t" strokeweight=".70051pt" strokecolor="#5B5B5B">
                <v:path arrowok="t"/>
              </v:shape>
            </v:group>
            <v:group style="position:absolute;left:11325;top:6874;width:224;height:2" coordorigin="11325,6874" coordsize="224,2">
              <v:shape style="position:absolute;left:11325;top:6874;width:224;height:2" coordorigin="11325,6874" coordsize="224,0" path="m11325,6874l11549,6874e" filled="f" stroked="t" strokeweight=".934013pt" strokecolor="#747474">
                <v:path arrowok="t"/>
              </v:shape>
            </v:group>
            <v:group style="position:absolute;left:439;top:7345;width:5679;height:2" coordorigin="439,7345" coordsize="5679,2">
              <v:shape style="position:absolute;left:439;top:7345;width:5679;height:2" coordorigin="439,7345" coordsize="5679,0" path="m439,7345l6118,7345e" filled="f" stroked="t" strokeweight=".70051pt" strokecolor="#606060">
                <v:path arrowok="t"/>
              </v:shape>
            </v:group>
            <v:group style="position:absolute;left:6062;top:7342;width:205;height:2" coordorigin="6062,7342" coordsize="205,2">
              <v:shape style="position:absolute;left:6062;top:7342;width:205;height:2" coordorigin="6062,7342" coordsize="205,0" path="m6062,7342l6267,7342e" filled="f" stroked="t" strokeweight=".467007pt" strokecolor="#484848">
                <v:path arrowok="t"/>
              </v:shape>
            </v:group>
            <v:group style="position:absolute;left:6211;top:7340;width:5343;height:2" coordorigin="6211,7340" coordsize="5343,2">
              <v:shape style="position:absolute;left:6211;top:7340;width:5343;height:2" coordorigin="6211,7340" coordsize="5343,0" path="m6211,7340l11554,7340e" filled="f" stroked="t" strokeweight=".70051pt" strokecolor="#606060">
                <v:path arrowok="t"/>
              </v:shape>
            </v:group>
            <v:group style="position:absolute;left:4100;top:7333;width:2;height:729" coordorigin="4100,7333" coordsize="2,729">
              <v:shape style="position:absolute;left:4100;top:7333;width:2;height:729" coordorigin="4100,7333" coordsize="0,729" path="m4100,8062l4100,7333e" filled="f" stroked="t" strokeweight=".70051pt" strokecolor="#545454">
                <v:path arrowok="t"/>
              </v:shape>
            </v:group>
            <v:group style="position:absolute;left:4091;top:7577;width:7458;height:2" coordorigin="4091,7577" coordsize="7458,2">
              <v:shape style="position:absolute;left:4091;top:7577;width:7458;height:2" coordorigin="4091,7577" coordsize="7458,0" path="m4091,7577l11549,7577e" filled="f" stroked="t" strokeweight=".70051pt" strokecolor="#606060">
                <v:path arrowok="t"/>
              </v:shape>
            </v:group>
            <v:group style="position:absolute;left:4096;top:7820;width:556;height:2" coordorigin="4096,7820" coordsize="556,2">
              <v:shape style="position:absolute;left:4096;top:7820;width:556;height:2" coordorigin="4096,7820" coordsize="556,0" path="m4096,7820l4651,7820e" filled="f" stroked="t" strokeweight=".467007pt" strokecolor="#5B5B5B">
                <v:path arrowok="t"/>
              </v:shape>
            </v:group>
            <v:group style="position:absolute;left:4595;top:7818;width:6958;height:2" coordorigin="4595,7818" coordsize="6958,2">
              <v:shape style="position:absolute;left:4595;top:7818;width:6958;height:2" coordorigin="4595,7818" coordsize="6958,0" path="m4595,7818l11554,7818e" filled="f" stroked="t" strokeweight=".70051pt" strokecolor="#646464">
                <v:path arrowok="t"/>
              </v:shape>
            </v:group>
            <v:group style="position:absolute;left:439;top:8190;width:472;height:2" coordorigin="439,8190" coordsize="472,2">
              <v:shape style="position:absolute;left:439;top:8190;width:472;height:2" coordorigin="439,8190" coordsize="472,0" path="m439,8190l911,8190e" filled="f" stroked="t" strokeweight=".233503pt" strokecolor="#5B5B5B">
                <v:path arrowok="t"/>
              </v:shape>
            </v:group>
            <v:group style="position:absolute;left:911;top:8190;width:630;height:2" coordorigin="911,8190" coordsize="630,2">
              <v:shape style="position:absolute;left:911;top:8190;width:630;height:2" coordorigin="911,8190" coordsize="630,0" path="m911,8190l1541,8190e" filled="f" stroked="t" strokeweight=".233503pt" strokecolor="#000000">
                <v:path arrowok="t"/>
              </v:shape>
            </v:group>
            <v:group style="position:absolute;left:1541;top:8190;width:495;height:2" coordorigin="1541,8190" coordsize="495,2">
              <v:shape style="position:absolute;left:1541;top:8190;width:495;height:2" coordorigin="1541,8190" coordsize="495,0" path="m1541,8190l2036,8190e" filled="f" stroked="t" strokeweight=".233503pt" strokecolor="#9C9C9C">
                <v:path arrowok="t"/>
              </v:shape>
            </v:group>
            <v:group style="position:absolute;left:2022;top:8190;width:537;height:2" coordorigin="2022,8190" coordsize="537,2">
              <v:shape style="position:absolute;left:2022;top:8190;width:537;height:2" coordorigin="2022,8190" coordsize="537,0" path="m2022,8190l2559,8190e" filled="f" stroked="t" strokeweight=".233503pt" strokecolor="#6B6B6B">
                <v:path arrowok="t"/>
              </v:shape>
            </v:group>
            <v:group style="position:absolute;left:2559;top:8190;width:8967;height:2" coordorigin="2559,8190" coordsize="8967,2">
              <v:shape style="position:absolute;left:2559;top:8190;width:8967;height:2" coordorigin="2559,8190" coordsize="8967,0" path="m2559,8190l11526,8190e" filled="f" stroked="t" strokeweight=".233503pt" strokecolor="#000000">
                <v:path arrowok="t"/>
              </v:shape>
            </v:group>
            <v:group style="position:absolute;left:11521;top:8190;width:61;height:2" coordorigin="11521,8190" coordsize="61,2">
              <v:shape style="position:absolute;left:11521;top:8190;width:61;height:2" coordorigin="11521,8190" coordsize="61,0" path="m11521,8190l11582,8190e" filled="f" stroked="t" strokeweight=".70051pt" strokecolor="#A8A8A8">
                <v:path arrowok="t"/>
              </v:shape>
            </v:group>
            <v:group style="position:absolute;left:439;top:8980;width:5679;height:2" coordorigin="439,8980" coordsize="5679,2">
              <v:shape style="position:absolute;left:439;top:8980;width:5679;height:2" coordorigin="439,8980" coordsize="5679,0" path="m439,8980l6118,8980e" filled="f" stroked="t" strokeweight=".70051pt" strokecolor="#606060">
                <v:path arrowok="t"/>
              </v:shape>
            </v:group>
            <v:group style="position:absolute;left:6062;top:8980;width:205;height:2" coordorigin="6062,8980" coordsize="205,2">
              <v:shape style="position:absolute;left:6062;top:8980;width:205;height:2" coordorigin="6062,8980" coordsize="205,0" path="m6062,8980l6267,8980e" filled="f" stroked="t" strokeweight=".467007pt" strokecolor="#4F4F4F">
                <v:path arrowok="t"/>
              </v:shape>
            </v:group>
            <v:group style="position:absolute;left:6211;top:8978;width:5343;height:2" coordorigin="6211,8978" coordsize="5343,2">
              <v:shape style="position:absolute;left:6211;top:8978;width:5343;height:2" coordorigin="6211,8978" coordsize="5343,0" path="m6211,8978l11554,8978e" filled="f" stroked="t" strokeweight=".70051pt" strokecolor="#606060">
                <v:path arrowok="t"/>
              </v:shape>
            </v:group>
            <v:group style="position:absolute;left:439;top:9903;width:11115;height:2" coordorigin="439,9903" coordsize="11115,2">
              <v:shape style="position:absolute;left:439;top:9903;width:11115;height:2" coordorigin="439,9903" coordsize="11115,0" path="m439,9903l11554,9903e" filled="f" stroked="t" strokeweight=".70051pt" strokecolor="#606060">
                <v:path arrowok="t"/>
              </v:shape>
            </v:group>
            <v:group style="position:absolute;left:11549;top:9373;width:2;height:1747" coordorigin="11549,9373" coordsize="2,1747">
              <v:shape style="position:absolute;left:11549;top:9373;width:2;height:1747" coordorigin="11549,9373" coordsize="0,1747" path="m11549,11120l11549,9373e" filled="f" stroked="t" strokeweight=".70051pt" strokecolor="#A3A3A3">
                <v:path arrowok="t"/>
              </v:shape>
            </v:group>
            <v:group style="position:absolute;left:444;top:10142;width:11115;height:2" coordorigin="444,10142" coordsize="11115,2">
              <v:shape style="position:absolute;left:444;top:10142;width:11115;height:2" coordorigin="444,10142" coordsize="11115,0" path="m444,10142l11558,10142e" filled="f" stroked="t" strokeweight=".70051pt" strokecolor="#606060">
                <v:path arrowok="t"/>
              </v:shape>
            </v:group>
            <v:group style="position:absolute;left:439;top:10381;width:5679;height:2" coordorigin="439,10381" coordsize="5679,2">
              <v:shape style="position:absolute;left:439;top:10381;width:5679;height:2" coordorigin="439,10381" coordsize="5679,0" path="m439,10381l6118,10381e" filled="f" stroked="t" strokeweight=".70051pt" strokecolor="#606060">
                <v:path arrowok="t"/>
              </v:shape>
            </v:group>
            <v:group style="position:absolute;left:6062;top:10381;width:205;height:2" coordorigin="6062,10381" coordsize="205,2">
              <v:shape style="position:absolute;left:6062;top:10381;width:205;height:2" coordorigin="6062,10381" coordsize="205,0" path="m6062,10381l6267,10381e" filled="f" stroked="t" strokeweight=".467007pt" strokecolor="#484848">
                <v:path arrowok="t"/>
              </v:shape>
            </v:group>
            <v:group style="position:absolute;left:6211;top:10381;width:322;height:2" coordorigin="6211,10381" coordsize="322,2">
              <v:shape style="position:absolute;left:6211;top:10381;width:322;height:2" coordorigin="6211,10381" coordsize="322,0" path="m6211,10381l6533,10381e" filled="f" stroked="t" strokeweight=".70051pt" strokecolor="#606060">
                <v:path arrowok="t"/>
              </v:shape>
            </v:group>
            <v:group style="position:absolute;left:6477;top:10381;width:299;height:2" coordorigin="6477,10381" coordsize="299,2">
              <v:shape style="position:absolute;left:6477;top:10381;width:299;height:2" coordorigin="6477,10381" coordsize="299,0" path="m6477,10381l6776,10381e" filled="f" stroked="t" strokeweight=".467007pt" strokecolor="#545454">
                <v:path arrowok="t"/>
              </v:shape>
            </v:group>
            <v:group style="position:absolute;left:6720;top:10379;width:4834;height:2" coordorigin="6720,10379" coordsize="4834,2">
              <v:shape style="position:absolute;left:6720;top:10379;width:4834;height:2" coordorigin="6720,10379" coordsize="4834,0" path="m6720,10379l11554,10379e" filled="f" stroked="t" strokeweight=".70051pt" strokecolor="#646464">
                <v:path arrowok="t"/>
              </v:shape>
            </v:group>
            <v:group style="position:absolute;left:11348;top:10377;width:210;height:2" coordorigin="11348,10377" coordsize="210,2">
              <v:shape style="position:absolute;left:11348;top:10377;width:210;height:2" coordorigin="11348,10377" coordsize="210,0" path="m11348,10377l11558,10377e" filled="f" stroked="t" strokeweight=".934013pt" strokecolor="#838383">
                <v:path arrowok="t"/>
              </v:shape>
            </v:group>
            <v:group style="position:absolute;left:439;top:10897;width:1102;height:2" coordorigin="439,10897" coordsize="1102,2">
              <v:shape style="position:absolute;left:439;top:10897;width:1102;height:2" coordorigin="439,10897" coordsize="1102,0" path="m439,10897l1541,10897e" filled="f" stroked="t" strokeweight=".233503pt" strokecolor="#878787">
                <v:path arrowok="t"/>
              </v:shape>
            </v:group>
            <v:group style="position:absolute;left:1541;top:10897;width:495;height:2" coordorigin="1541,10897" coordsize="495,2">
              <v:shape style="position:absolute;left:1541;top:10897;width:495;height:2" coordorigin="1541,10897" coordsize="495,0" path="m1541,10897l2036,10897e" filled="f" stroked="t" strokeweight=".233503pt" strokecolor="#000000">
                <v:path arrowok="t"/>
              </v:shape>
            </v:group>
            <v:group style="position:absolute;left:2022;top:10897;width:537;height:2" coordorigin="2022,10897" coordsize="537,2">
              <v:shape style="position:absolute;left:2022;top:10897;width:537;height:2" coordorigin="2022,10897" coordsize="537,0" path="m2022,10897l2559,10897e" filled="f" stroked="t" strokeweight=".233503pt" strokecolor="#1C1C1C">
                <v:path arrowok="t"/>
              </v:shape>
            </v:group>
            <v:group style="position:absolute;left:2559;top:10897;width:2494;height:2" coordorigin="2559,10897" coordsize="2494,2">
              <v:shape style="position:absolute;left:2559;top:10897;width:2494;height:2" coordorigin="2559,10897" coordsize="2494,0" path="m2559,10897l5053,10897e" filled="f" stroked="t" strokeweight=".233503pt" strokecolor="#000000">
                <v:path arrowok="t"/>
              </v:shape>
            </v:group>
            <v:group style="position:absolute;left:5053;top:10897;width:476;height:2" coordorigin="5053,10897" coordsize="476,2">
              <v:shape style="position:absolute;left:5053;top:10897;width:476;height:2" coordorigin="5053,10897" coordsize="476,0" path="m5053,10897l5529,10897e" filled="f" stroked="t" strokeweight=".233503pt" strokecolor="#606060">
                <v:path arrowok="t"/>
              </v:shape>
            </v:group>
            <v:group style="position:absolute;left:5529;top:10897;width:5996;height:2" coordorigin="5529,10897" coordsize="5996,2">
              <v:shape style="position:absolute;left:5529;top:10897;width:5996;height:2" coordorigin="5529,10897" coordsize="5996,0" path="m5529,10897l11526,10897e" filled="f" stroked="t" strokeweight=".233503pt" strokecolor="#000000">
                <v:path arrowok="t"/>
              </v:shape>
            </v:group>
            <v:group style="position:absolute;left:11521;top:10897;width:61;height:2" coordorigin="11521,10897" coordsize="61,2">
              <v:shape style="position:absolute;left:11521;top:10897;width:61;height:2" coordorigin="11521,10897" coordsize="61,0" path="m11521,10897l11582,10897e" filled="f" stroked="t" strokeweight=".233503pt" strokecolor="#ACACAC">
                <v:path arrowok="t"/>
              </v:shape>
            </v:group>
            <v:group style="position:absolute;left:453;top:10869;width:2;height:251" coordorigin="453,10869" coordsize="2,251">
              <v:shape style="position:absolute;left:453;top:10869;width:2;height:251" coordorigin="453,10869" coordsize="0,251" path="m453,11120l453,10869e" filled="f" stroked="t" strokeweight=".467007pt" strokecolor="#484848">
                <v:path arrowok="t"/>
              </v:shape>
            </v:group>
            <v:group style="position:absolute;left:2050;top:10869;width:2;height:251" coordorigin="2050,10869" coordsize="2,251">
              <v:shape style="position:absolute;left:2050;top:10869;width:2;height:251" coordorigin="2050,10869" coordsize="0,251" path="m2050,11120l2050,10869e" filled="f" stroked="t" strokeweight=".467007pt" strokecolor="#383838">
                <v:path arrowok="t"/>
              </v:shape>
            </v:group>
            <v:group style="position:absolute;left:444;top:11091;width:11110;height:2" coordorigin="444,11091" coordsize="11110,2">
              <v:shape style="position:absolute;left:444;top:11091;width:11110;height:2" coordorigin="444,11091" coordsize="11110,0" path="m444,11091l11554,11091e" filled="f" stroked="t" strokeweight=".70051pt" strokecolor="#646464">
                <v:path arrowok="t"/>
              </v:shape>
            </v:group>
            <v:group style="position:absolute;left:439;top:11456;width:724;height:2" coordorigin="439,11456" coordsize="724,2">
              <v:shape style="position:absolute;left:439;top:11456;width:724;height:2" coordorigin="439,11456" coordsize="724,0" path="m439,11456l1163,11456e" filled="f" stroked="t" strokeweight=".233503pt" strokecolor="#2F2F2F">
                <v:path arrowok="t"/>
              </v:shape>
            </v:group>
            <v:group style="position:absolute;left:458;top:11049;width:2;height:5023" coordorigin="458,11049" coordsize="2,5023">
              <v:shape style="position:absolute;left:458;top:11049;width:2;height:5023" coordorigin="458,11049" coordsize="0,5023" path="m458,16071l458,11049e" filled="f" stroked="t" strokeweight=".70051pt" strokecolor="#5B5B5B">
                <v:path arrowok="t"/>
              </v:shape>
            </v:group>
            <v:group style="position:absolute;left:1158;top:11077;width:2;height:383" coordorigin="1158,11077" coordsize="2,383">
              <v:shape style="position:absolute;left:1158;top:11077;width:2;height:383" coordorigin="1158,11077" coordsize="0,383" path="m1158,11461l1158,11077e" filled="f" stroked="t" strokeweight=".233503pt" strokecolor="#5B5B5B">
                <v:path arrowok="t"/>
              </v:shape>
            </v:group>
            <v:group style="position:absolute;left:1158;top:11456;width:873;height:2" coordorigin="1158,11456" coordsize="873,2">
              <v:shape style="position:absolute;left:1158;top:11456;width:873;height:2" coordorigin="1158,11456" coordsize="873,0" path="m1158,11456l2031,11456e" filled="f" stroked="t" strokeweight=".233503pt" strokecolor="#5B5B5B">
                <v:path arrowok="t"/>
              </v:shape>
            </v:group>
            <v:group style="position:absolute;left:1555;top:10921;width:2;height:2376" coordorigin="1555,10921" coordsize="2,2376">
              <v:shape style="position:absolute;left:1555;top:10921;width:2;height:2376" coordorigin="1555,10921" coordsize="0,2376" path="m1555,13297l1555,10921e" filled="f" stroked="t" strokeweight=".70051pt" strokecolor="#4F4F4F">
                <v:path arrowok="t"/>
              </v:shape>
            </v:group>
            <v:group style="position:absolute;left:2052;top:11049;width:2;height:2036" coordorigin="2052,11049" coordsize="2,2036">
              <v:shape style="position:absolute;left:2052;top:11049;width:2;height:2036" coordorigin="2052,11049" coordsize="0,2036" path="m2052,13084l2052,11049e" filled="f" stroked="t" strokeweight=".70051pt" strokecolor="#4F4F4F">
                <v:path arrowok="t"/>
              </v:shape>
            </v:group>
            <v:group style="position:absolute;left:2027;top:11456;width:1359;height:2" coordorigin="2027,11456" coordsize="1359,2">
              <v:shape style="position:absolute;left:2027;top:11456;width:1359;height:2" coordorigin="2027,11456" coordsize="1359,0" path="m2027,11456l3386,11456e" filled="f" stroked="t" strokeweight=".233503pt" strokecolor="#282828">
                <v:path arrowok="t"/>
              </v:shape>
            </v:group>
            <v:group style="position:absolute;left:3386;top:11456;width:2853;height:2" coordorigin="3386,11456" coordsize="2853,2">
              <v:shape style="position:absolute;left:3386;top:11456;width:2853;height:2" coordorigin="3386,11456" coordsize="2853,0" path="m3386,11456l6239,11456e" filled="f" stroked="t" strokeweight=".233503pt" strokecolor="#000000">
                <v:path arrowok="t"/>
              </v:shape>
            </v:group>
            <v:group style="position:absolute;left:6239;top:11456;width:509;height:2" coordorigin="6239,11456" coordsize="509,2">
              <v:shape style="position:absolute;left:6239;top:11456;width:509;height:2" coordorigin="6239,11456" coordsize="509,0" path="m6239,11456l6748,11456e" filled="f" stroked="t" strokeweight=".233503pt" strokecolor="#6B6B6B">
                <v:path arrowok="t"/>
              </v:shape>
            </v:group>
            <v:group style="position:absolute;left:6748;top:11456;width:4777;height:2" coordorigin="6748,11456" coordsize="4777,2">
              <v:shape style="position:absolute;left:6748;top:11456;width:4777;height:2" coordorigin="6748,11456" coordsize="4777,0" path="m6748,11456l11526,11456e" filled="f" stroked="t" strokeweight=".233503pt" strokecolor="#000000">
                <v:path arrowok="t"/>
              </v:shape>
            </v:group>
            <v:group style="position:absolute;left:11549;top:11049;width:2;height:5008" coordorigin="11549,11049" coordsize="2,5008">
              <v:shape style="position:absolute;left:11549;top:11049;width:2;height:5008" coordorigin="11549,11049" coordsize="0,5008" path="m11549,16057l11549,11049e" filled="f" stroked="t" strokeweight=".233503pt" strokecolor="#A8A8A8">
                <v:path arrowok="t"/>
              </v:shape>
            </v:group>
            <v:group style="position:absolute;left:11521;top:11456;width:61;height:2" coordorigin="11521,11456" coordsize="61,2">
              <v:shape style="position:absolute;left:11521;top:11456;width:61;height:2" coordorigin="11521,11456" coordsize="61,0" path="m11521,11456l11582,11456e" filled="f" stroked="t" strokeweight=".233503pt" strokecolor="#9C9C9C">
                <v:path arrowok="t"/>
              </v:shape>
            </v:group>
            <v:group style="position:absolute;left:1158;top:11456;width:2;height:1813" coordorigin="1158,11456" coordsize="2,1813">
              <v:shape style="position:absolute;left:1158;top:11456;width:2;height:1813" coordorigin="1158,11456" coordsize="0,1813" path="m1158,13269l1158,11456e" filled="f" stroked="t" strokeweight=".233503pt" strokecolor="#000000">
                <v:path arrowok="t"/>
              </v:shape>
            </v:group>
            <v:group style="position:absolute;left:6515;top:11082;width:2;height:2570" coordorigin="6515,11082" coordsize="2,2570">
              <v:shape style="position:absolute;left:6515;top:11082;width:2;height:2570" coordorigin="6515,11082" coordsize="0,2570" path="m6515,13652l6515,11082e" filled="f" stroked="t" strokeweight=".70051pt" strokecolor="#545454">
                <v:path arrowok="t"/>
              </v:shape>
            </v:group>
            <v:group style="position:absolute;left:453;top:11787;width:2;height:284" coordorigin="453,11787" coordsize="2,284">
              <v:shape style="position:absolute;left:453;top:11787;width:2;height:284" coordorigin="453,11787" coordsize="0,284" path="m453,12071l453,11787e" filled="f" stroked="t" strokeweight=".467007pt" strokecolor="#575757">
                <v:path arrowok="t"/>
              </v:shape>
            </v:group>
            <v:group style="position:absolute;left:2055;top:13028;width:2;height:270" coordorigin="2055,13028" coordsize="2,270">
              <v:shape style="position:absolute;left:2055;top:13028;width:2;height:270" coordorigin="2055,13028" coordsize="0,270" path="m2055,13297l2055,13028e" filled="f" stroked="t" strokeweight=".467007pt" strokecolor="#3B3B3B">
                <v:path arrowok="t"/>
              </v:shape>
            </v:group>
            <v:group style="position:absolute;left:439;top:13458;width:472;height:2" coordorigin="439,13458" coordsize="472,2">
              <v:shape style="position:absolute;left:439;top:13458;width:472;height:2" coordorigin="439,13458" coordsize="472,0" path="m439,13458l911,13458e" filled="f" stroked="t" strokeweight=".233503pt" strokecolor="#707070">
                <v:path arrowok="t"/>
              </v:shape>
            </v:group>
            <v:group style="position:absolute;left:911;top:13458;width:252;height:2" coordorigin="911,13458" coordsize="252,2">
              <v:shape style="position:absolute;left:911;top:13458;width:252;height:2" coordorigin="911,13458" coordsize="252,0" path="m911,13458l1163,13458e" filled="f" stroked="t" strokeweight=".233503pt" strokecolor="#000000">
                <v:path arrowok="t"/>
              </v:shape>
            </v:group>
            <v:group style="position:absolute;left:1158;top:13269;width:2;height:194" coordorigin="1158,13269" coordsize="2,194">
              <v:shape style="position:absolute;left:1158;top:13269;width:2;height:194" coordorigin="1158,13269" coordsize="0,194" path="m1158,13463l1158,13269e" filled="f" stroked="t" strokeweight=".233503pt" strokecolor="#444444">
                <v:path arrowok="t"/>
              </v:shape>
            </v:group>
            <v:group style="position:absolute;left:1158;top:13458;width:392;height:2" coordorigin="1158,13458" coordsize="392,2">
              <v:shape style="position:absolute;left:1158;top:13458;width:392;height:2" coordorigin="1158,13458" coordsize="392,0" path="m1158,13458l1550,13458e" filled="f" stroked="t" strokeweight=".233503pt" strokecolor="#343434">
                <v:path arrowok="t"/>
              </v:shape>
            </v:group>
            <v:group style="position:absolute;left:1555;top:13241;width:2;height:251" coordorigin="1555,13241" coordsize="2,251">
              <v:shape style="position:absolute;left:1555;top:13241;width:2;height:251" coordorigin="1555,13241" coordsize="0,251" path="m1555,13491l1555,13241e" filled="f" stroked="t" strokeweight=".467007pt" strokecolor="#3B3B3B">
                <v:path arrowok="t"/>
              </v:shape>
            </v:group>
            <v:group style="position:absolute;left:1536;top:13458;width:495;height:2" coordorigin="1536,13458" coordsize="495,2">
              <v:shape style="position:absolute;left:1536;top:13458;width:495;height:2" coordorigin="1536,13458" coordsize="495,0" path="m1536,13458l2031,13458e" filled="f" stroked="t" strokeweight=".233503pt" strokecolor="#676767">
                <v:path arrowok="t"/>
              </v:shape>
            </v:group>
            <v:group style="position:absolute;left:2052;top:13241;width:2;height:251" coordorigin="2052,13241" coordsize="2,251">
              <v:shape style="position:absolute;left:2052;top:13241;width:2;height:251" coordorigin="2052,13241" coordsize="0,251" path="m2052,13491l2052,13241e" filled="f" stroked="t" strokeweight=".70051pt" strokecolor="#575757">
                <v:path arrowok="t"/>
              </v:shape>
            </v:group>
            <v:group style="position:absolute;left:1158;top:13458;width:2;height:2102" coordorigin="1158,13458" coordsize="2,2102">
              <v:shape style="position:absolute;left:1158;top:13458;width:2;height:2102" coordorigin="1158,13458" coordsize="0,2102" path="m1158,15560l1158,13458e" filled="f" stroked="t" strokeweight=".233503pt" strokecolor="#000000">
                <v:path arrowok="t"/>
              </v:shape>
            </v:group>
            <v:group style="position:absolute;left:1555;top:13430;width:2;height:346" coordorigin="1555,13430" coordsize="2,346">
              <v:shape style="position:absolute;left:1555;top:13430;width:2;height:346" coordorigin="1555,13430" coordsize="0,346" path="m1555,13775l1555,13430e" filled="f" stroked="t" strokeweight=".934013pt" strokecolor="#5B5B5B">
                <v:path arrowok="t"/>
              </v:shape>
            </v:group>
            <v:group style="position:absolute;left:2055;top:13430;width:2;height:222" coordorigin="2055,13430" coordsize="2,222">
              <v:shape style="position:absolute;left:2055;top:13430;width:2;height:222" coordorigin="2055,13430" coordsize="0,222" path="m2055,13652l2055,13430e" filled="f" stroked="t" strokeweight=".467007pt" strokecolor="#383838">
                <v:path arrowok="t"/>
              </v:shape>
            </v:group>
            <v:group style="position:absolute;left:2052;top:13596;width:2;height:2471" coordorigin="2052,13596" coordsize="2,2471">
              <v:shape style="position:absolute;left:2052;top:13596;width:2;height:2471" coordorigin="2052,13596" coordsize="0,2471" path="m2052,16067l2052,13596e" filled="f" stroked="t" strokeweight=".467007pt" strokecolor="#4F4F4F">
                <v:path arrowok="t"/>
              </v:shape>
            </v:group>
            <v:group style="position:absolute;left:6519;top:13596;width:2;height:180" coordorigin="6519,13596" coordsize="2,180">
              <v:shape style="position:absolute;left:6519;top:13596;width:2;height:180" coordorigin="6519,13596" coordsize="0,180" path="m6519,13775l6519,13596e" filled="f" stroked="t" strokeweight=".467007pt" strokecolor="#2F2F2F">
                <v:path arrowok="t"/>
              </v:shape>
            </v:group>
            <v:group style="position:absolute;left:1555;top:13719;width:2;height:175" coordorigin="1555,13719" coordsize="2,175">
              <v:shape style="position:absolute;left:1555;top:13719;width:2;height:175" coordorigin="1555,13719" coordsize="0,175" path="m1555,13894l1555,13719e" filled="f" stroked="t" strokeweight=".467007pt" strokecolor="#343434">
                <v:path arrowok="t"/>
              </v:shape>
            </v:group>
            <v:group style="position:absolute;left:6522;top:13719;width:2;height:2343" coordorigin="6522,13719" coordsize="2,2343">
              <v:shape style="position:absolute;left:6522;top:13719;width:2;height:2343" coordorigin="6522,13719" coordsize="0,2343" path="m6522,16062l6522,13719e" filled="f" stroked="t" strokeweight=".70051pt" strokecolor="#575757">
                <v:path arrowok="t"/>
              </v:shape>
            </v:group>
            <v:group style="position:absolute;left:458;top:13936;width:2;height:142" coordorigin="458,13936" coordsize="2,142">
              <v:shape style="position:absolute;left:458;top:13936;width:2;height:142" coordorigin="458,13936" coordsize="0,142" path="m458,14078l458,13936e" filled="f" stroked="t" strokeweight=".467007pt" strokecolor="#3B3B3B">
                <v:path arrowok="t"/>
              </v:shape>
            </v:group>
            <v:group style="position:absolute;left:1557;top:13837;width:2;height:2230" coordorigin="1557,13837" coordsize="2,2230">
              <v:shape style="position:absolute;left:1557;top:13837;width:2;height:2230" coordorigin="1557,13837" coordsize="0,2230" path="m1557,16067l1557,13837e" filled="f" stroked="t" strokeweight=".70051pt" strokecolor="#545454">
                <v:path arrowok="t"/>
              </v:shape>
            </v:group>
            <v:group style="position:absolute;left:453;top:16057;width:11110;height:2" coordorigin="453,16057" coordsize="11110,2">
              <v:shape style="position:absolute;left:453;top:16057;width:11110;height:2" coordorigin="453,16057" coordsize="11110,0" path="m453,16057l11563,16057e" filled="f" stroked="t" strokeweight=".70051pt" strokecolor="#6B6B6B">
                <v:path arrowok="t"/>
              </v:shape>
            </v:group>
            <v:group style="position:absolute;left:1158;top:15560;width:2;height:492" coordorigin="1158,15560" coordsize="2,492">
              <v:shape style="position:absolute;left:1158;top:15560;width:2;height:492" coordorigin="1158,15560" coordsize="0,492" path="m1158,16052l1158,15560e" filled="f" stroked="t" strokeweight=".233503pt" strokecolor="#7C7C7C">
                <v:path arrowok="t"/>
              </v:shape>
            </v:group>
            <v:group style="position:absolute;left:6062;top:16055;width:205;height:2" coordorigin="6062,16055" coordsize="205,2">
              <v:shape style="position:absolute;left:6062;top:16055;width:205;height:2" coordorigin="6062,16055" coordsize="205,0" path="m6062,16055l6267,16055e" filled="f" stroked="t" strokeweight=".467007pt" strokecolor="#5B5B5B">
                <v:path arrowok="t"/>
              </v:shape>
            </v:group>
            <v:group style="position:absolute;left:6720;top:16055;width:229;height:2" coordorigin="6720,16055" coordsize="229,2">
              <v:shape style="position:absolute;left:6720;top:16055;width:229;height:2" coordorigin="6720,16055" coordsize="229,0" path="m6720,16055l6949,16055e" filled="f" stroked="t" strokeweight=".467007pt" strokecolor="#606060">
                <v:path arrowok="t"/>
              </v:shape>
            </v:group>
            <v:group style="position:absolute;left:11493;top:16052;width:70;height:2" coordorigin="11493,16052" coordsize="70,2">
              <v:shape style="position:absolute;left:11493;top:16052;width:70;height:2" coordorigin="11493,16052" coordsize="70,0" path="m11493,16052l11563,16052e" filled="f" stroked="t" strokeweight=".467007pt" strokecolor="#70707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666767"/>
          <w:spacing w:val="-23"/>
          <w:w w:val="77"/>
        </w:rPr>
        <w:t>:</w:t>
      </w:r>
      <w:r>
        <w:rPr>
          <w:rFonts w:ascii="Arial" w:hAnsi="Arial" w:cs="Arial" w:eastAsia="Arial"/>
          <w:sz w:val="20"/>
          <w:szCs w:val="20"/>
          <w:color w:val="BFBFBF"/>
          <w:spacing w:val="-2"/>
          <w:w w:val="77"/>
        </w:rPr>
        <w:t>.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77"/>
        </w:rPr>
        <w:t>"-Jiy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77"/>
        </w:rPr>
        <w:t>e</w:t>
      </w:r>
      <w:r>
        <w:rPr>
          <w:rFonts w:ascii="Arial" w:hAnsi="Arial" w:cs="Arial" w:eastAsia="Arial"/>
          <w:sz w:val="20"/>
          <w:szCs w:val="20"/>
          <w:color w:val="3A3A3A"/>
          <w:spacing w:val="-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91"/>
        </w:rPr>
        <w:t>Kuze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91"/>
        </w:rPr>
        <w:t>y</w:t>
      </w:r>
      <w:r>
        <w:rPr>
          <w:rFonts w:ascii="Arial" w:hAnsi="Arial" w:cs="Arial" w:eastAsia="Arial"/>
          <w:sz w:val="19"/>
          <w:szCs w:val="19"/>
          <w:color w:val="3A3A3A"/>
          <w:spacing w:val="-11"/>
          <w:w w:val="91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1"/>
        </w:rPr>
        <w:t>Bölg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1"/>
        </w:rPr>
        <w:t>e</w:t>
      </w:r>
      <w:r>
        <w:rPr>
          <w:rFonts w:ascii="Arial" w:hAnsi="Arial" w:cs="Arial" w:eastAsia="Arial"/>
          <w:sz w:val="20"/>
          <w:szCs w:val="20"/>
          <w:color w:val="282828"/>
          <w:spacing w:val="-10"/>
          <w:w w:val="91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86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BFBFBF"/>
          <w:spacing w:val="0"/>
          <w:w w:val="120"/>
        </w:rPr>
        <w:t>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20" w:right="180"/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18" w:right="484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left="3530" w:right="497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194" w:lineRule="exact"/>
        <w:ind w:left="1036"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13"/>
          <w:position w:val="2"/>
        </w:rPr>
        <w:t>IZMIR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  <w:position w:val="-4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  <w:position w:val="-4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754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549pt;margin-top:-44.257183pt;width:445.891203pt;height:46.137786pt;mso-position-horizontal-relative:page;mso-position-vertical-relative:paragraph;z-index:-15272" type="#_x0000_t202" filled="f" stroked="f">
            <v:textbox inset="0,0,0,0">
              <w:txbxContent>
                <w:p>
                  <w:pPr>
                    <w:spacing w:before="0" w:after="0" w:line="923" w:lineRule="exact"/>
                    <w:ind w:right="-178"/>
                    <w:jc w:val="left"/>
                    <w:tabs>
                      <w:tab w:pos="7900" w:val="left"/>
                    </w:tabs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83838"/>
                      <w:spacing w:val="0"/>
                      <w:w w:val="164"/>
                      <w:b/>
                      <w:bCs/>
                      <w:i/>
                      <w:position w:val="3"/>
                    </w:rPr>
                    <w:t>l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83838"/>
                      <w:spacing w:val="-356"/>
                      <w:w w:val="164"/>
                      <w:b/>
                      <w:bCs/>
                      <w:i/>
                      <w:position w:val="3"/>
                    </w:rPr>
                    <w:t> 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83838"/>
                      <w:spacing w:val="0"/>
                      <w:w w:val="100"/>
                      <w:b/>
                      <w:bCs/>
                      <w:i/>
                      <w:position w:val="3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83838"/>
                      <w:spacing w:val="0"/>
                      <w:w w:val="100"/>
                      <w:b/>
                      <w:bCs/>
                      <w:i/>
                      <w:position w:val="3"/>
                    </w:rPr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5D5D5D"/>
                      <w:spacing w:val="0"/>
                      <w:w w:val="164"/>
                      <w:b/>
                      <w:bCs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802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8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  <w:position w:val="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79" w:lineRule="auto"/>
        <w:ind w:left="296" w:right="4421" w:firstLine="-19"/>
        <w:jc w:val="left"/>
        <w:tabs>
          <w:tab w:pos="1520" w:val="left"/>
          <w:tab w:pos="1960" w:val="left"/>
          <w:tab w:pos="4020" w:val="left"/>
          <w:tab w:pos="4860" w:val="left"/>
          <w:tab w:pos="6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4"/>
        </w:rPr>
        <w:t>l0.0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14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"/>
          <w:w w:val="11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4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4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8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12:14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2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"/>
          <w:w w:val="12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</w:rPr>
        <w:t>e!: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10.05.2017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4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</w:rPr>
        <w:t>KayıtNo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2949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9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Seyha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EKE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Manisa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Ayvacı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sy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MENEMEN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6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Manisa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Ayvacı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yonu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MENEMEN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2" w:lineRule="exact"/>
        <w:ind w:left="296" w:right="-20"/>
        <w:jc w:val="left"/>
        <w:tabs>
          <w:tab w:pos="1900" w:val="left"/>
          <w:tab w:pos="4300" w:val="left"/>
          <w:tab w:pos="7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1"/>
        </w:rPr>
        <w:t>Yanı;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94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277" w:right="-20"/>
        <w:jc w:val="left"/>
        <w:tabs>
          <w:tab w:pos="2960" w:val="left"/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9"/>
          <w:szCs w:val="29"/>
          <w:color w:val="4B4B4B"/>
          <w:w w:val="52"/>
          <w:position w:val="-2"/>
        </w:rPr>
        <w:t>I</w:t>
      </w:r>
      <w:r>
        <w:rPr>
          <w:rFonts w:ascii="Arial" w:hAnsi="Arial" w:cs="Arial" w:eastAsia="Arial"/>
          <w:sz w:val="29"/>
          <w:szCs w:val="29"/>
          <w:color w:val="4B4B4B"/>
          <w:spacing w:val="-2"/>
          <w:w w:val="52"/>
          <w:position w:val="-2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2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  <w:position w:val="0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7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43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21"/>
          <w:position w:val="-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0" w:right="140"/>
        </w:sectPr>
      </w:pPr>
      <w:rPr/>
    </w:p>
    <w:p>
      <w:pPr>
        <w:spacing w:before="0" w:after="0" w:line="563" w:lineRule="exact"/>
        <w:ind w:left="2964" w:right="-128"/>
        <w:jc w:val="left"/>
        <w:tabs>
          <w:tab w:pos="4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2.000351pt;margin-top:1.264552pt;width:47.200439pt;height:8.5pt;mso-position-horizontal-relative:page;mso-position-vertical-relative:paragraph;z-index:-15271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tabs>
                      <w:tab w:pos="48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B4B4B"/>
                      <w:spacing w:val="0"/>
                      <w:w w:val="102"/>
                    </w:rPr>
                    <w:t>Ahşap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9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0"/>
          <w:w w:val="100"/>
          <w:position w:val="29"/>
        </w:rPr>
        <w:t> </w:t>
      </w:r>
      <w:r>
        <w:rPr>
          <w:rFonts w:ascii="Arial" w:hAnsi="Arial" w:cs="Arial" w:eastAsia="Arial"/>
          <w:sz w:val="46"/>
          <w:szCs w:val="46"/>
          <w:color w:val="4B4B4B"/>
          <w:spacing w:val="0"/>
          <w:w w:val="58"/>
          <w:position w:val="-5"/>
        </w:rPr>
        <w:t>ı</w:t>
      </w:r>
      <w:r>
        <w:rPr>
          <w:rFonts w:ascii="Arial" w:hAnsi="Arial" w:cs="Arial" w:eastAsia="Arial"/>
          <w:sz w:val="46"/>
          <w:szCs w:val="46"/>
          <w:color w:val="4B4B4B"/>
          <w:spacing w:val="37"/>
          <w:w w:val="58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2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0"/>
          <w:w w:val="100"/>
          <w:position w:val="29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9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9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29"/>
        </w:rPr>
        <w:t> </w:t>
      </w:r>
      <w:r>
        <w:rPr>
          <w:rFonts w:ascii="Arial" w:hAnsi="Arial" w:cs="Arial" w:eastAsia="Arial"/>
          <w:sz w:val="46"/>
          <w:szCs w:val="46"/>
          <w:color w:val="383838"/>
          <w:spacing w:val="0"/>
          <w:w w:val="58"/>
          <w:position w:val="-5"/>
        </w:rPr>
        <w:t>ı</w:t>
      </w:r>
      <w:r>
        <w:rPr>
          <w:rFonts w:ascii="Arial" w:hAnsi="Arial" w:cs="Arial" w:eastAsia="Arial"/>
          <w:sz w:val="46"/>
          <w:szCs w:val="46"/>
          <w:color w:val="38383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6"/>
          <w:szCs w:val="46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29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2"/>
          <w:w w:val="100"/>
          <w:position w:val="2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9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29"/>
        </w:rPr>
        <w:t> </w:t>
      </w:r>
      <w:r>
        <w:rPr>
          <w:rFonts w:ascii="Arial" w:hAnsi="Arial" w:cs="Arial" w:eastAsia="Arial"/>
          <w:sz w:val="46"/>
          <w:szCs w:val="46"/>
          <w:color w:val="383838"/>
          <w:spacing w:val="0"/>
          <w:w w:val="46"/>
          <w:position w:val="8"/>
        </w:rPr>
        <w:t>ı</w:t>
      </w:r>
      <w:r>
        <w:rPr>
          <w:rFonts w:ascii="Arial" w:hAnsi="Arial" w:cs="Arial" w:eastAsia="Arial"/>
          <w:sz w:val="46"/>
          <w:szCs w:val="46"/>
          <w:color w:val="383838"/>
          <w:spacing w:val="24"/>
          <w:w w:val="46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29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2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57"/>
          <w:w w:val="105"/>
          <w:position w:val="29"/>
        </w:rPr>
        <w:t>ğ</w:t>
      </w:r>
      <w:r>
        <w:rPr>
          <w:rFonts w:ascii="Arial" w:hAnsi="Arial" w:cs="Arial" w:eastAsia="Arial"/>
          <w:sz w:val="46"/>
          <w:szCs w:val="46"/>
          <w:color w:val="383838"/>
          <w:spacing w:val="-17"/>
          <w:w w:val="50"/>
          <w:position w:val="8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7"/>
          <w:w w:val="104"/>
          <w:position w:val="2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5"/>
          <w:position w:val="29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12:50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40"/>
          <w:cols w:num="3" w:equalWidth="0">
            <w:col w:w="5901" w:space="180"/>
            <w:col w:w="572" w:space="0"/>
            <w:col w:w="5127"/>
          </w:cols>
        </w:sectPr>
      </w:pPr>
      <w:rPr/>
    </w:p>
    <w:p>
      <w:pPr>
        <w:spacing w:before="0" w:after="0" w:line="184" w:lineRule="exact"/>
        <w:ind w:left="29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5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2"/>
        </w:rPr>
        <w:t>Sahib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5" w:lineRule="exact"/>
        <w:ind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IKi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19"/>
        </w:rPr>
        <w:t>ac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40"/>
          <w:cols w:num="3" w:equalWidth="0">
            <w:col w:w="1359" w:space="560"/>
            <w:col w:w="463" w:space="0"/>
            <w:col w:w="9398"/>
          </w:cols>
        </w:sectPr>
      </w:pPr>
      <w:rPr/>
    </w:p>
    <w:p>
      <w:pPr>
        <w:spacing w:before="69" w:after="0" w:line="204" w:lineRule="exact"/>
        <w:ind w:left="19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BALCIOGLU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63" w:lineRule="exact"/>
        <w:ind w:left="1919" w:right="-20"/>
        <w:jc w:val="left"/>
        <w:tabs>
          <w:tab w:pos="4000" w:val="left"/>
          <w:tab w:pos="6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45"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12:15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3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9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3"/>
          <w:position w:val="1"/>
        </w:rPr>
        <w:t>12:20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343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5"/>
        </w:rPr>
        <w:t>iden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ECB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90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left="296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007" w:right="550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83" w:lineRule="auto"/>
        <w:ind w:left="1933" w:right="5137" w:firstLine="2100"/>
        <w:jc w:val="left"/>
        <w:tabs>
          <w:tab w:pos="3400" w:val="left"/>
          <w:tab w:pos="4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Emnivet-Jandarma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47474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47474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8" w:lineRule="exact"/>
        <w:ind w:left="291" w:right="-20"/>
        <w:jc w:val="left"/>
        <w:tabs>
          <w:tab w:pos="1900" w:val="left"/>
          <w:tab w:pos="4000" w:val="left"/>
          <w:tab w:pos="6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1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21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277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5"/>
        </w:rPr>
        <w:t>pitmişse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0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5"/>
        </w:rPr>
        <w:t>Pönüş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9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9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30" w:lineRule="atLeast"/>
        <w:ind w:left="296" w:right="4469" w:firstLine="-19"/>
        <w:jc w:val="left"/>
        <w:tabs>
          <w:tab w:pos="2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3985" w:right="489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183" w:lineRule="exact"/>
        <w:ind w:left="333" w:right="-20"/>
        <w:jc w:val="left"/>
        <w:tabs>
          <w:tab w:pos="2760" w:val="left"/>
          <w:tab w:pos="4080" w:val="left"/>
          <w:tab w:pos="5940" w:val="left"/>
          <w:tab w:pos="7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23"/>
          <w:position w:val="-2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12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52"/>
          <w:position w:val="-4"/>
        </w:rPr>
        <w:t>um3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3"/>
        </w:rPr>
        <w:t>IKöpükKg.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1"/>
          <w:w w:val="11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0"/>
          <w:position w:val="-3"/>
        </w:rPr>
        <w:t>IK.K.T.Kg.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left="5894" w:right="4113"/>
        <w:jc w:val="center"/>
        <w:tabs>
          <w:tab w:pos="74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4B4B4B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-44"/>
          <w:w w:val="56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9" w:lineRule="auto"/>
        <w:ind w:left="291" w:right="5564" w:firstLine="42"/>
        <w:jc w:val="left"/>
        <w:tabs>
          <w:tab w:pos="2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4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1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  <w:position w:val="1"/>
        </w:rPr>
        <w:t>meydana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1"/>
        </w:rPr>
        <w:t>gelmemişti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11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23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9"/>
          <w:position w:val="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2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03" w:lineRule="exact"/>
        <w:ind w:left="30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71" w:lineRule="auto"/>
        <w:ind w:left="296" w:right="68" w:firstLine="1799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9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808382"/>
          <w:spacing w:val="0"/>
          <w:w w:val="12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808382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       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7"/>
        </w:rPr>
        <w:t>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7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3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6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tutuştuıması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varıldı.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1" w:lineRule="auto"/>
        <w:ind w:left="277" w:right="4992"/>
        <w:jc w:val="left"/>
        <w:tabs>
          <w:tab w:pos="1900" w:val="left"/>
          <w:tab w:pos="3660" w:val="left"/>
          <w:tab w:pos="4300" w:val="left"/>
          <w:tab w:pos="5520" w:val="left"/>
          <w:tab w:pos="6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ISigortalı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4444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44444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444444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u w:val="single" w:color="3F3F3F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u w:val="single" w:color="3F3F3F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u w:val="single" w:color="3F3F3F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3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[Araç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29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150764pt;margin-top:3.91295pt;width:33.984002pt;height:30pt;mso-position-horizontal-relative:page;mso-position-vertical-relative:paragraph;z-index:-15270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rPr>
                      <w:rFonts w:ascii="Times New Roman" w:hAnsi="Times New Roman" w:cs="Times New Roman" w:eastAsia="Times New Roman"/>
                      <w:sz w:val="60"/>
                      <w:szCs w:val="6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4B4B4B"/>
                      <w:spacing w:val="0"/>
                      <w:w w:val="48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4B4B4B"/>
                      <w:spacing w:val="0"/>
                      <w:w w:val="4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4B4B4B"/>
                      <w:spacing w:val="0"/>
                      <w:w w:val="4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4B4B4B"/>
                      <w:spacing w:val="0"/>
                      <w:w w:val="47"/>
                    </w:rPr>
                    <w:t>ı!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4B4B4B"/>
                      <w:spacing w:val="-7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4B4B4B"/>
                      <w:spacing w:val="0"/>
                      <w:w w:val="48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318" w:lineRule="exact"/>
        <w:ind w:left="382" w:right="-20"/>
        <w:jc w:val="left"/>
        <w:tabs>
          <w:tab w:pos="1960" w:val="left"/>
          <w:tab w:pos="2780" w:val="left"/>
          <w:tab w:pos="5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91"/>
          <w:position w:val="8"/>
        </w:rPr>
        <w:t>Jim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70"/>
          <w:position w:val="-1"/>
        </w:rPr>
        <w:t>ra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5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383838"/>
          <w:spacing w:val="-3"/>
          <w:w w:val="194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1"/>
        </w:rPr>
        <w:t>0.05.2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10"/>
          <w:position w:val="-1"/>
        </w:rPr>
        <w:t>0</w:t>
      </w:r>
      <w:r>
        <w:rPr>
          <w:rFonts w:ascii="Arial" w:hAnsi="Arial" w:cs="Arial" w:eastAsia="Arial"/>
          <w:sz w:val="25"/>
          <w:szCs w:val="25"/>
          <w:color w:val="383838"/>
          <w:spacing w:val="6"/>
          <w:w w:val="23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2"/>
        </w:rPr>
        <w:t>\Saati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5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2"/>
          <w:w w:val="14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15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40"/>
        </w:sectPr>
      </w:pPr>
      <w:rPr/>
    </w:p>
    <w:p>
      <w:pPr>
        <w:spacing w:before="0" w:after="0" w:line="227" w:lineRule="exact"/>
        <w:ind w:right="-7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5D5D5D"/>
          <w:spacing w:val="-130"/>
          <w:w w:val="508"/>
          <w:position w:val="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right="-20"/>
        <w:jc w:val="left"/>
        <w:tabs>
          <w:tab w:pos="2260" w:val="left"/>
          <w:tab w:pos="7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83838"/>
          <w:w w:val="90"/>
          <w:position w:val="3"/>
        </w:rPr>
        <w:t>Ö</w:t>
      </w:r>
      <w:r>
        <w:rPr>
          <w:rFonts w:ascii="Arial" w:hAnsi="Arial" w:cs="Arial" w:eastAsia="Arial"/>
          <w:sz w:val="19"/>
          <w:szCs w:val="19"/>
          <w:color w:val="383838"/>
          <w:spacing w:val="-32"/>
          <w:w w:val="91"/>
          <w:position w:val="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4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5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  <w:position w:val="-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Meneme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  <w:position w:val="-1"/>
        </w:rPr>
        <w:t>3.Posta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40"/>
          <w:cols w:num="2" w:equalWidth="0">
            <w:col w:w="1388" w:space="221"/>
            <w:col w:w="10171"/>
          </w:cols>
        </w:sectPr>
      </w:pPr>
      <w:rPr/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40"/>
        </w:sectPr>
      </w:pPr>
      <w:rPr/>
    </w:p>
    <w:p>
      <w:pPr>
        <w:spacing w:before="36" w:after="0" w:line="240" w:lineRule="auto"/>
        <w:ind w:left="2086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right="375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175461pt;margin-top:14.90647pt;width:68.292063pt;height:51pt;mso-position-horizontal-relative:page;mso-position-vertical-relative:paragraph;z-index:-15269" type="#_x0000_t202" filled="f" stroked="f">
            <v:textbox inset="0,0,0,0">
              <w:txbxContent>
                <w:p>
                  <w:pPr>
                    <w:spacing w:before="0" w:after="0" w:line="1020" w:lineRule="exact"/>
                    <w:ind w:right="-193"/>
                    <w:jc w:val="left"/>
                    <w:rPr>
                      <w:rFonts w:ascii="Arial" w:hAnsi="Arial" w:cs="Arial" w:eastAsia="Arial"/>
                      <w:sz w:val="102"/>
                      <w:szCs w:val="102"/>
                    </w:rPr>
                  </w:pPr>
                  <w:rPr/>
                  <w:r>
                    <w:rPr>
                      <w:rFonts w:ascii="Arial" w:hAnsi="Arial" w:cs="Arial" w:eastAsia="Arial"/>
                      <w:sz w:val="102"/>
                      <w:szCs w:val="102"/>
                      <w:color w:val="343A5E"/>
                      <w:spacing w:val="0"/>
                      <w:w w:val="141"/>
                      <w:i/>
                      <w:position w:val="-1"/>
                    </w:rPr>
                    <w:t>&amp;.</w:t>
                  </w:r>
                  <w:r>
                    <w:rPr>
                      <w:rFonts w:ascii="Arial" w:hAnsi="Arial" w:cs="Arial" w:eastAsia="Arial"/>
                      <w:sz w:val="102"/>
                      <w:szCs w:val="10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0" w:right="-20"/>
        <w:jc w:val="left"/>
        <w:tabs>
          <w:tab w:pos="2620" w:val="left"/>
          <w:tab w:pos="30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itfaiyeci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959797"/>
          <w:spacing w:val="0"/>
          <w:w w:val="125"/>
          <w:position w:val="-7"/>
        </w:rPr>
        <w:t>"</w:t>
      </w:r>
      <w:r>
        <w:rPr>
          <w:rFonts w:ascii="Times New Roman" w:hAnsi="Times New Roman" w:cs="Times New Roman" w:eastAsia="Times New Roman"/>
          <w:sz w:val="30"/>
          <w:szCs w:val="30"/>
          <w:color w:val="959797"/>
          <w:spacing w:val="-66"/>
          <w:w w:val="125"/>
          <w:position w:val="-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59797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959797"/>
          <w:spacing w:val="0"/>
          <w:w w:val="125"/>
          <w:position w:val="-7"/>
        </w:rPr>
        <w:t>.·nAL"/</w:t>
      </w:r>
      <w:r>
        <w:rPr>
          <w:rFonts w:ascii="Times New Roman" w:hAnsi="Times New Roman" w:cs="Times New Roman" w:eastAsia="Times New Roman"/>
          <w:sz w:val="30"/>
          <w:szCs w:val="30"/>
          <w:color w:val="959797"/>
          <w:spacing w:val="-43"/>
          <w:w w:val="125"/>
          <w:position w:val="-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53" w:lineRule="atLeast"/>
        <w:ind w:left="2778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B5B6B5"/>
          <w:spacing w:val="0"/>
          <w:w w:val="175"/>
        </w:rPr>
        <w:t>,ı</w:t>
      </w:r>
      <w:r>
        <w:rPr>
          <w:rFonts w:ascii="Arial" w:hAnsi="Arial" w:cs="Arial" w:eastAsia="Arial"/>
          <w:sz w:val="20"/>
          <w:szCs w:val="20"/>
          <w:color w:val="B5B6B5"/>
          <w:spacing w:val="-33"/>
          <w:w w:val="175"/>
        </w:rPr>
        <w:t> </w:t>
      </w:r>
      <w:r>
        <w:rPr>
          <w:rFonts w:ascii="Arial" w:hAnsi="Arial" w:cs="Arial" w:eastAsia="Arial"/>
          <w:sz w:val="21"/>
          <w:szCs w:val="21"/>
          <w:color w:val="959797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color w:val="959797"/>
          <w:spacing w:val="-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64F80"/>
          <w:spacing w:val="0"/>
          <w:w w:val="100"/>
        </w:rPr>
        <w:t>/</w:t>
      </w:r>
      <w:r>
        <w:rPr>
          <w:rFonts w:ascii="Arial" w:hAnsi="Arial" w:cs="Arial" w:eastAsia="Arial"/>
          <w:sz w:val="21"/>
          <w:szCs w:val="21"/>
          <w:color w:val="464F80"/>
          <w:spacing w:val="-1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959797"/>
          <w:spacing w:val="0"/>
          <w:w w:val="94"/>
        </w:rPr>
        <w:t>uzey</w:t>
      </w:r>
      <w:r>
        <w:rPr>
          <w:rFonts w:ascii="Arial" w:hAnsi="Arial" w:cs="Arial" w:eastAsia="Arial"/>
          <w:sz w:val="21"/>
          <w:szCs w:val="21"/>
          <w:color w:val="959797"/>
          <w:spacing w:val="4"/>
          <w:w w:val="94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89"/>
        </w:rPr>
        <w:t>B</w:t>
      </w:r>
      <w:r>
        <w:rPr>
          <w:rFonts w:ascii="Arial" w:hAnsi="Arial" w:cs="Arial" w:eastAsia="Arial"/>
          <w:sz w:val="21"/>
          <w:szCs w:val="21"/>
          <w:color w:val="383838"/>
          <w:spacing w:val="-10"/>
          <w:w w:val="90"/>
        </w:rPr>
        <w:t>ö</w:t>
      </w:r>
      <w:r>
        <w:rPr>
          <w:rFonts w:ascii="Arial" w:hAnsi="Arial" w:cs="Arial" w:eastAsia="Arial"/>
          <w:sz w:val="21"/>
          <w:szCs w:val="21"/>
          <w:color w:val="5D5D5D"/>
          <w:spacing w:val="3"/>
          <w:w w:val="207"/>
        </w:rPr>
        <w:t>l</w:t>
      </w:r>
      <w:r>
        <w:rPr>
          <w:rFonts w:ascii="Arial" w:hAnsi="Arial" w:cs="Arial" w:eastAsia="Arial"/>
          <w:sz w:val="21"/>
          <w:szCs w:val="21"/>
          <w:color w:val="383838"/>
          <w:spacing w:val="-12"/>
          <w:w w:val="99"/>
        </w:rPr>
        <w:t>g</w:t>
      </w:r>
      <w:r>
        <w:rPr>
          <w:rFonts w:ascii="Arial" w:hAnsi="Arial" w:cs="Arial" w:eastAsia="Arial"/>
          <w:sz w:val="21"/>
          <w:szCs w:val="21"/>
          <w:color w:val="5D5D5D"/>
          <w:spacing w:val="0"/>
          <w:w w:val="105"/>
        </w:rPr>
        <w:t>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635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8"/>
          <w:szCs w:val="28"/>
          <w:color w:val="383838"/>
          <w:spacing w:val="0"/>
          <w:w w:val="90"/>
        </w:rPr>
        <w:t>1</w:t>
      </w:r>
      <w:r>
        <w:rPr>
          <w:rFonts w:ascii="Arial" w:hAnsi="Arial" w:cs="Arial" w:eastAsia="Arial"/>
          <w:sz w:val="28"/>
          <w:szCs w:val="28"/>
          <w:color w:val="383838"/>
          <w:spacing w:val="-22"/>
          <w:w w:val="90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48"/>
        </w:rPr>
        <w:t>A</w:t>
      </w:r>
      <w:r>
        <w:rPr>
          <w:rFonts w:ascii="Arial" w:hAnsi="Arial" w:cs="Arial" w:eastAsia="Arial"/>
          <w:sz w:val="27"/>
          <w:szCs w:val="27"/>
          <w:color w:val="383838"/>
          <w:spacing w:val="27"/>
          <w:w w:val="48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48"/>
        </w:rPr>
        <w:t>MaYı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48"/>
        </w:rPr>
        <w:t>s</w:t>
      </w:r>
      <w:r>
        <w:rPr>
          <w:rFonts w:ascii="Arial" w:hAnsi="Arial" w:cs="Arial" w:eastAsia="Arial"/>
          <w:sz w:val="27"/>
          <w:szCs w:val="27"/>
          <w:color w:val="383838"/>
          <w:spacing w:val="26"/>
          <w:w w:val="48"/>
        </w:rPr>
        <w:t> </w:t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56"/>
          <w:b/>
          <w:bCs/>
        </w:rPr>
        <w:t>2017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9" w:after="0" w:line="224" w:lineRule="exact"/>
        <w:ind w:left="5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808382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21"/>
          <w:szCs w:val="21"/>
          <w:color w:val="808382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808382"/>
          <w:spacing w:val="2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47474"/>
          <w:spacing w:val="0"/>
          <w:w w:val="151"/>
          <w:position w:val="-1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747474"/>
          <w:spacing w:val="-7"/>
          <w:w w:val="152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  <w:position w:val="-1"/>
        </w:rPr>
        <w:t>01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14"/>
          <w:position w:val="-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55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959797"/>
          <w:spacing w:val="-17"/>
          <w:w w:val="159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5B6B5"/>
          <w:spacing w:val="0"/>
          <w:w w:val="57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5B6B5"/>
          <w:spacing w:val="12"/>
          <w:w w:val="57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59797"/>
          <w:spacing w:val="0"/>
          <w:w w:val="121"/>
          <w:position w:val="1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959797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CACACA"/>
          <w:spacing w:val="0"/>
          <w:w w:val="75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CACAC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08382"/>
          <w:spacing w:val="15"/>
          <w:w w:val="68"/>
          <w:position w:val="1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-7"/>
          <w:w w:val="138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5B6B5"/>
          <w:spacing w:val="0"/>
          <w:w w:val="35"/>
          <w:position w:val="1"/>
        </w:rPr>
        <w:t>....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79" w:after="0" w:line="249" w:lineRule="exact"/>
        <w:ind w:left="86" w:right="-20"/>
        <w:jc w:val="left"/>
        <w:tabs>
          <w:tab w:pos="1660" w:val="left"/>
          <w:tab w:pos="27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959797"/>
          <w:spacing w:val="-6"/>
          <w:w w:val="56"/>
          <w:position w:val="-4"/>
        </w:rPr>
        <w:t>&lt;</w:t>
      </w:r>
      <w:r>
        <w:rPr>
          <w:rFonts w:ascii="Arial" w:hAnsi="Arial" w:cs="Arial" w:eastAsia="Arial"/>
          <w:sz w:val="22"/>
          <w:szCs w:val="22"/>
          <w:color w:val="5D5D5D"/>
          <w:spacing w:val="-62"/>
          <w:w w:val="10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59797"/>
          <w:spacing w:val="0"/>
          <w:w w:val="57"/>
          <w:position w:val="-4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959797"/>
          <w:spacing w:val="7"/>
          <w:w w:val="57"/>
          <w:position w:val="-4"/>
        </w:rPr>
        <w:t>'</w:t>
      </w:r>
      <w:r>
        <w:rPr>
          <w:rFonts w:ascii="Arial" w:hAnsi="Arial" w:cs="Arial" w:eastAsia="Arial"/>
          <w:sz w:val="22"/>
          <w:szCs w:val="22"/>
          <w:color w:val="5D5D5D"/>
          <w:spacing w:val="15"/>
          <w:w w:val="108"/>
          <w:position w:val="-1"/>
        </w:rPr>
        <w:t>)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2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383838"/>
          <w:spacing w:val="-25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92"/>
          <w:position w:val="-1"/>
        </w:rPr>
        <w:t>3i</w:t>
      </w:r>
      <w:r>
        <w:rPr>
          <w:rFonts w:ascii="Arial" w:hAnsi="Arial" w:cs="Arial" w:eastAsia="Arial"/>
          <w:sz w:val="22"/>
          <w:szCs w:val="22"/>
          <w:color w:val="5D5D5D"/>
          <w:spacing w:val="-54"/>
          <w:w w:val="92"/>
          <w:position w:val="-1"/>
        </w:rPr>
        <w:t>y</w:t>
      </w:r>
      <w:r>
        <w:rPr>
          <w:rFonts w:ascii="Arial" w:hAnsi="Arial" w:cs="Arial" w:eastAsia="Arial"/>
          <w:sz w:val="5"/>
          <w:szCs w:val="5"/>
          <w:color w:val="959797"/>
          <w:spacing w:val="0"/>
          <w:w w:val="122"/>
          <w:b/>
          <w:bCs/>
          <w:position w:val="-4"/>
        </w:rPr>
        <w:t>1</w:t>
      </w:r>
      <w:r>
        <w:rPr>
          <w:rFonts w:ascii="Arial" w:hAnsi="Arial" w:cs="Arial" w:eastAsia="Arial"/>
          <w:sz w:val="5"/>
          <w:szCs w:val="5"/>
          <w:color w:val="959797"/>
          <w:spacing w:val="2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5D5D5D"/>
          <w:spacing w:val="-98"/>
          <w:w w:val="92"/>
          <w:position w:val="-1"/>
        </w:rPr>
        <w:t>C</w:t>
      </w:r>
      <w:r>
        <w:rPr>
          <w:rFonts w:ascii="Arial" w:hAnsi="Arial" w:cs="Arial" w:eastAsia="Arial"/>
          <w:sz w:val="5"/>
          <w:szCs w:val="5"/>
          <w:color w:val="A5A5A5"/>
          <w:spacing w:val="0"/>
          <w:w w:val="202"/>
          <w:position w:val="-4"/>
        </w:rPr>
        <w:t>..</w:t>
      </w:r>
      <w:r>
        <w:rPr>
          <w:rFonts w:ascii="Arial" w:hAnsi="Arial" w:cs="Arial" w:eastAsia="Arial"/>
          <w:sz w:val="5"/>
          <w:szCs w:val="5"/>
          <w:color w:val="A5A5A5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5"/>
          <w:szCs w:val="5"/>
          <w:color w:val="A5A5A5"/>
          <w:spacing w:val="-7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91"/>
          <w:position w:val="-1"/>
        </w:rPr>
        <w:t>a;.</w:t>
      </w:r>
      <w:r>
        <w:rPr>
          <w:rFonts w:ascii="Arial" w:hAnsi="Arial" w:cs="Arial" w:eastAsia="Arial"/>
          <w:sz w:val="22"/>
          <w:szCs w:val="22"/>
          <w:color w:val="5D5D5D"/>
          <w:spacing w:val="-25"/>
          <w:w w:val="91"/>
          <w:position w:val="-1"/>
        </w:rPr>
        <w:t>'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48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22"/>
          <w:szCs w:val="22"/>
          <w:color w:val="383838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5"/>
          <w:szCs w:val="5"/>
          <w:color w:val="959797"/>
          <w:spacing w:val="0"/>
          <w:w w:val="231"/>
          <w:position w:val="-4"/>
        </w:rPr>
        <w:t>•</w:t>
      </w:r>
      <w:r>
        <w:rPr>
          <w:rFonts w:ascii="Arial" w:hAnsi="Arial" w:cs="Arial" w:eastAsia="Arial"/>
          <w:sz w:val="5"/>
          <w:szCs w:val="5"/>
          <w:color w:val="959797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"/>
          <w:szCs w:val="5"/>
          <w:color w:val="959797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2"/>
          <w:szCs w:val="12"/>
          <w:color w:val="959797"/>
          <w:spacing w:val="-9"/>
          <w:w w:val="128"/>
          <w:position w:val="-4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B5B6B5"/>
          <w:spacing w:val="0"/>
          <w:w w:val="61"/>
          <w:position w:val="-4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B5B6B5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5B6B5"/>
          <w:spacing w:val="0"/>
          <w:w w:val="321"/>
          <w:position w:val="-4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43" w:lineRule="atLeas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18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40"/>
          <w:cols w:num="2" w:equalWidth="0">
            <w:col w:w="6130" w:space="2075"/>
            <w:col w:w="3575"/>
          </w:cols>
        </w:sectPr>
      </w:pPr>
      <w:rPr/>
    </w:p>
    <w:p>
      <w:pPr>
        <w:spacing w:before="0" w:after="0" w:line="287" w:lineRule="atLeast"/>
        <w:ind w:left="2725" w:right="-198"/>
        <w:jc w:val="left"/>
        <w:tabs>
          <w:tab w:pos="5000" w:val="left"/>
          <w:tab w:pos="7580" w:val="left"/>
          <w:tab w:pos="914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19"/>
          <w:szCs w:val="19"/>
          <w:color w:val="5D5D5D"/>
          <w:spacing w:val="0"/>
          <w:w w:val="134"/>
        </w:rPr>
        <w:t>c,-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34"/>
        </w:rPr>
        <w:t>a</w:t>
      </w:r>
      <w:r>
        <w:rPr>
          <w:rFonts w:ascii="Arial" w:hAnsi="Arial" w:cs="Arial" w:eastAsia="Arial"/>
          <w:sz w:val="19"/>
          <w:szCs w:val="19"/>
          <w:color w:val="5D5D5D"/>
          <w:spacing w:val="-2"/>
          <w:w w:val="134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-17"/>
          <w:w w:val="138"/>
        </w:rPr>
        <w:t>u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15"/>
        </w:rPr>
        <w:t>nı</w:t>
      </w:r>
      <w:r>
        <w:rPr>
          <w:rFonts w:ascii="Arial" w:hAnsi="Arial" w:cs="Arial" w:eastAsia="Arial"/>
          <w:sz w:val="19"/>
          <w:szCs w:val="19"/>
          <w:color w:val="383838"/>
          <w:spacing w:val="-12"/>
          <w:w w:val="116"/>
        </w:rPr>
        <w:t>p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85"/>
        </w:rPr>
        <w:t>;::i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86"/>
        </w:rPr>
        <w:t>r</w:t>
      </w:r>
      <w:r>
        <w:rPr>
          <w:rFonts w:ascii="Arial" w:hAnsi="Arial" w:cs="Arial" w:eastAsia="Arial"/>
          <w:sz w:val="19"/>
          <w:szCs w:val="19"/>
          <w:color w:val="5D5D5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Hak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BALCIOGLU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Arial" w:hAnsi="Arial" w:cs="Arial" w:eastAsia="Arial"/>
          <w:sz w:val="105"/>
          <w:szCs w:val="105"/>
          <w:color w:val="464F80"/>
          <w:spacing w:val="-94"/>
          <w:w w:val="157"/>
          <w:position w:val="-17"/>
        </w:rPr>
        <w:t>a</w:t>
      </w:r>
      <w:r>
        <w:rPr>
          <w:rFonts w:ascii="Arial" w:hAnsi="Arial" w:cs="Arial" w:eastAsia="Arial"/>
          <w:sz w:val="105"/>
          <w:szCs w:val="105"/>
          <w:color w:val="959797"/>
          <w:spacing w:val="0"/>
          <w:w w:val="18"/>
          <w:position w:val="-17"/>
        </w:rPr>
        <w:t>·</w:t>
      </w:r>
      <w:r>
        <w:rPr>
          <w:rFonts w:ascii="Arial" w:hAnsi="Arial" w:cs="Arial" w:eastAsia="Arial"/>
          <w:sz w:val="105"/>
          <w:szCs w:val="105"/>
          <w:color w:val="959797"/>
          <w:spacing w:val="-99"/>
          <w:w w:val="100"/>
          <w:position w:val="-17"/>
        </w:rPr>
        <w:t> </w:t>
      </w:r>
      <w:r>
        <w:rPr>
          <w:rFonts w:ascii="Arial" w:hAnsi="Arial" w:cs="Arial" w:eastAsia="Arial"/>
          <w:sz w:val="105"/>
          <w:szCs w:val="105"/>
          <w:color w:val="5D5D5D"/>
          <w:spacing w:val="0"/>
          <w:w w:val="66"/>
          <w:position w:val="-17"/>
        </w:rPr>
        <w:t>l</w:t>
      </w:r>
      <w:r>
        <w:rPr>
          <w:rFonts w:ascii="Arial" w:hAnsi="Arial" w:cs="Arial" w:eastAsia="Arial"/>
          <w:sz w:val="105"/>
          <w:szCs w:val="105"/>
          <w:color w:val="5D5D5D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105"/>
          <w:szCs w:val="105"/>
          <w:color w:val="5D5D5D"/>
          <w:spacing w:val="0"/>
          <w:w w:val="100"/>
          <w:position w:val="-17"/>
        </w:rPr>
      </w:r>
      <w:r>
        <w:rPr>
          <w:rFonts w:ascii="Arial" w:hAnsi="Arial" w:cs="Arial" w:eastAsia="Arial"/>
          <w:sz w:val="44"/>
          <w:szCs w:val="44"/>
          <w:color w:val="5D5D5D"/>
          <w:spacing w:val="0"/>
          <w:w w:val="79"/>
          <w:position w:val="-17"/>
        </w:rPr>
        <w:t>·</w:t>
      </w:r>
      <w:r>
        <w:rPr>
          <w:rFonts w:ascii="Arial" w:hAnsi="Arial" w:cs="Arial" w:eastAsia="Arial"/>
          <w:sz w:val="44"/>
          <w:szCs w:val="44"/>
          <w:color w:val="5D5D5D"/>
          <w:spacing w:val="29"/>
          <w:w w:val="79"/>
          <w:position w:val="-17"/>
        </w:rPr>
        <w:t>r</w:t>
      </w:r>
      <w:r>
        <w:rPr>
          <w:rFonts w:ascii="Arial" w:hAnsi="Arial" w:cs="Arial" w:eastAsia="Arial"/>
          <w:sz w:val="44"/>
          <w:szCs w:val="44"/>
          <w:color w:val="B5B6B5"/>
          <w:spacing w:val="0"/>
          <w:w w:val="28"/>
          <w:position w:val="-17"/>
        </w:rPr>
        <w:t>·,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31" w:after="0" w:line="319" w:lineRule="atLeast"/>
        <w:ind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7"/>
          <w:szCs w:val="37"/>
          <w:color w:val="5D5D5D"/>
          <w:w w:val="103"/>
        </w:rPr>
        <w:t>ı</w:t>
      </w:r>
      <w:r>
        <w:rPr>
          <w:rFonts w:ascii="Times New Roman" w:hAnsi="Times New Roman" w:cs="Times New Roman" w:eastAsia="Times New Roman"/>
          <w:sz w:val="37"/>
          <w:szCs w:val="37"/>
          <w:color w:val="5D5D5D"/>
          <w:spacing w:val="-68"/>
          <w:w w:val="10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B5B6B5"/>
          <w:spacing w:val="0"/>
          <w:w w:val="126"/>
        </w:rPr>
        <w:t>·-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40"/>
          <w:cols w:num="2" w:equalWidth="0">
            <w:col w:w="9498" w:space="235"/>
            <w:col w:w="2047"/>
          </w:cols>
        </w:sectPr>
      </w:pPr>
      <w:rPr/>
    </w:p>
    <w:p>
      <w:pPr>
        <w:spacing w:before="0" w:after="0" w:line="520" w:lineRule="atLeast"/>
        <w:ind w:left="2682" w:right="-95"/>
        <w:jc w:val="left"/>
        <w:tabs>
          <w:tab w:pos="3640" w:val="left"/>
          <w:tab w:pos="81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747474"/>
          <w:spacing w:val="0"/>
          <w:w w:val="156"/>
        </w:rPr>
        <w:t>r</w:t>
      </w:r>
      <w:r>
        <w:rPr>
          <w:rFonts w:ascii="Times New Roman" w:hAnsi="Times New Roman" w:cs="Times New Roman" w:eastAsia="Times New Roman"/>
          <w:sz w:val="9"/>
          <w:szCs w:val="9"/>
          <w:color w:val="747474"/>
          <w:spacing w:val="-16"/>
          <w:w w:val="15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59797"/>
          <w:spacing w:val="0"/>
          <w:w w:val="156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959797"/>
          <w:spacing w:val="0"/>
          <w:w w:val="156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959797"/>
          <w:spacing w:val="7"/>
          <w:w w:val="156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D5D5D"/>
          <w:spacing w:val="0"/>
          <w:w w:val="156"/>
          <w:i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5D5D5D"/>
          <w:spacing w:val="0"/>
          <w:w w:val="156"/>
          <w:i/>
        </w:rPr>
        <w:t>      </w:t>
      </w:r>
      <w:r>
        <w:rPr>
          <w:rFonts w:ascii="Times New Roman" w:hAnsi="Times New Roman" w:cs="Times New Roman" w:eastAsia="Times New Roman"/>
          <w:sz w:val="6"/>
          <w:szCs w:val="6"/>
          <w:color w:val="5D5D5D"/>
          <w:spacing w:val="23"/>
          <w:w w:val="156"/>
          <w:i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D5D5D"/>
          <w:spacing w:val="0"/>
          <w:w w:val="156"/>
          <w:i/>
        </w:rPr>
        <w:t>,.-.,</w:t>
      </w:r>
      <w:r>
        <w:rPr>
          <w:rFonts w:ascii="Times New Roman" w:hAnsi="Times New Roman" w:cs="Times New Roman" w:eastAsia="Times New Roman"/>
          <w:sz w:val="6"/>
          <w:szCs w:val="6"/>
          <w:color w:val="5D5D5D"/>
          <w:spacing w:val="-19"/>
          <w:w w:val="156"/>
          <w:i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D5D5D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5D5D5D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9"/>
          <w:szCs w:val="9"/>
          <w:color w:val="5D5D5D"/>
          <w:spacing w:val="0"/>
          <w:w w:val="156"/>
          <w:i/>
        </w:rPr>
        <w:t>ı</w:t>
      </w:r>
      <w:r>
        <w:rPr>
          <w:rFonts w:ascii="Times New Roman" w:hAnsi="Times New Roman" w:cs="Times New Roman" w:eastAsia="Times New Roman"/>
          <w:sz w:val="9"/>
          <w:szCs w:val="9"/>
          <w:color w:val="5D5D5D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5D5D5D"/>
          <w:spacing w:val="0"/>
          <w:w w:val="100"/>
          <w:i/>
        </w:rPr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60"/>
          <w:i/>
          <w:position w:val="-8"/>
        </w:rPr>
        <w:t>!!</w:t>
      </w:r>
      <w:r>
        <w:rPr>
          <w:rFonts w:ascii="Arial" w:hAnsi="Arial" w:cs="Arial" w:eastAsia="Arial"/>
          <w:sz w:val="22"/>
          <w:szCs w:val="22"/>
          <w:color w:val="5D5D5D"/>
          <w:spacing w:val="-7"/>
          <w:w w:val="60"/>
          <w:i/>
          <w:position w:val="-8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5B6B5"/>
          <w:spacing w:val="0"/>
          <w:w w:val="60"/>
          <w:position w:val="1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B5B6B5"/>
          <w:spacing w:val="32"/>
          <w:w w:val="6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5B6B5"/>
          <w:spacing w:val="0"/>
          <w:w w:val="60"/>
          <w:position w:val="1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520" w:lineRule="atLeast"/>
        <w:ind w:right="-20"/>
        <w:jc w:val="left"/>
        <w:tabs>
          <w:tab w:pos="440" w:val="left"/>
          <w:tab w:pos="100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A5A5A5"/>
          <w:spacing w:val="0"/>
          <w:w w:val="100"/>
        </w:rPr>
        <w:t>.·</w:t>
      </w:r>
      <w:r>
        <w:rPr>
          <w:rFonts w:ascii="Arial" w:hAnsi="Arial" w:cs="Arial" w:eastAsia="Arial"/>
          <w:sz w:val="22"/>
          <w:szCs w:val="22"/>
          <w:color w:val="A5A5A5"/>
          <w:spacing w:val="-58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A5A5A5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A5A5A5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B5B6B5"/>
          <w:spacing w:val="-11"/>
          <w:w w:val="53"/>
          <w:position w:val="9"/>
        </w:rPr>
        <w:t>-</w:t>
      </w:r>
      <w:r>
        <w:rPr>
          <w:rFonts w:ascii="Arial" w:hAnsi="Arial" w:cs="Arial" w:eastAsia="Arial"/>
          <w:sz w:val="22"/>
          <w:szCs w:val="22"/>
          <w:color w:val="959797"/>
          <w:spacing w:val="0"/>
          <w:w w:val="120"/>
          <w:position w:val="0"/>
        </w:rPr>
        <w:t>.,</w:t>
      </w:r>
      <w:r>
        <w:rPr>
          <w:rFonts w:ascii="Arial" w:hAnsi="Arial" w:cs="Arial" w:eastAsia="Arial"/>
          <w:sz w:val="22"/>
          <w:szCs w:val="22"/>
          <w:color w:val="95979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2"/>
          <w:szCs w:val="22"/>
          <w:color w:val="959797"/>
          <w:spacing w:val="0"/>
          <w:w w:val="100"/>
          <w:position w:val="0"/>
        </w:rPr>
      </w:r>
      <w:r>
        <w:rPr>
          <w:rFonts w:ascii="Arial" w:hAnsi="Arial" w:cs="Arial" w:eastAsia="Arial"/>
          <w:sz w:val="22"/>
          <w:szCs w:val="22"/>
          <w:color w:val="A5A5A5"/>
          <w:spacing w:val="0"/>
          <w:w w:val="129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A5A5A5"/>
          <w:spacing w:val="17"/>
          <w:w w:val="129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8C97B8"/>
          <w:spacing w:val="-40"/>
          <w:w w:val="61"/>
          <w:i/>
          <w:position w:val="0"/>
        </w:rPr>
        <w:t>•</w:t>
      </w:r>
      <w:r>
        <w:rPr>
          <w:rFonts w:ascii="Arial" w:hAnsi="Arial" w:cs="Arial" w:eastAsia="Arial"/>
          <w:sz w:val="22"/>
          <w:szCs w:val="22"/>
          <w:color w:val="A5A5A5"/>
          <w:spacing w:val="0"/>
          <w:w w:val="114"/>
          <w:i/>
          <w:position w:val="0"/>
        </w:rPr>
        <w:t>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854"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343A5E"/>
          <w:spacing w:val="0"/>
          <w:w w:val="35"/>
          <w:position w:val="-10"/>
        </w:rPr>
        <w:t>r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40"/>
          <w:cols w:num="2" w:equalWidth="0">
            <w:col w:w="8432" w:space="403"/>
            <w:col w:w="2945"/>
          </w:cols>
        </w:sectPr>
      </w:pPr>
      <w:rPr/>
    </w:p>
    <w:p>
      <w:pPr>
        <w:spacing w:before="0" w:after="0" w:line="205" w:lineRule="atLeast"/>
        <w:ind w:right="1854"/>
        <w:jc w:val="right"/>
        <w:tabs>
          <w:tab w:pos="580" w:val="left"/>
          <w:tab w:pos="10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A5A5A5"/>
          <w:spacing w:val="-4"/>
          <w:w w:val="55"/>
        </w:rPr>
        <w:t>•</w:t>
      </w:r>
      <w:r>
        <w:rPr>
          <w:rFonts w:ascii="Arial" w:hAnsi="Arial" w:cs="Arial" w:eastAsia="Arial"/>
          <w:sz w:val="14"/>
          <w:szCs w:val="14"/>
          <w:color w:val="747474"/>
          <w:spacing w:val="-22"/>
          <w:w w:val="135"/>
        </w:rPr>
        <w:t>.</w:t>
      </w:r>
      <w:r>
        <w:rPr>
          <w:rFonts w:ascii="Arial" w:hAnsi="Arial" w:cs="Arial" w:eastAsia="Arial"/>
          <w:sz w:val="14"/>
          <w:szCs w:val="14"/>
          <w:color w:val="959797"/>
          <w:spacing w:val="0"/>
          <w:w w:val="308"/>
        </w:rPr>
        <w:t>ı</w:t>
      </w:r>
      <w:r>
        <w:rPr>
          <w:rFonts w:ascii="Arial" w:hAnsi="Arial" w:cs="Arial" w:eastAsia="Arial"/>
          <w:sz w:val="14"/>
          <w:szCs w:val="14"/>
          <w:color w:val="959797"/>
          <w:spacing w:val="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747474"/>
          <w:spacing w:val="0"/>
          <w:w w:val="271"/>
        </w:rPr>
        <w:t>'</w:t>
      </w:r>
      <w:r>
        <w:rPr>
          <w:rFonts w:ascii="Arial" w:hAnsi="Arial" w:cs="Arial" w:eastAsia="Arial"/>
          <w:sz w:val="14"/>
          <w:szCs w:val="14"/>
          <w:color w:val="747474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747474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959797"/>
          <w:spacing w:val="0"/>
          <w:w w:val="262"/>
        </w:rPr>
        <w:t>.</w:t>
      </w:r>
      <w:r>
        <w:rPr>
          <w:rFonts w:ascii="Arial" w:hAnsi="Arial" w:cs="Arial" w:eastAsia="Arial"/>
          <w:sz w:val="14"/>
          <w:szCs w:val="14"/>
          <w:color w:val="959797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959797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B5B6B5"/>
          <w:spacing w:val="0"/>
          <w:w w:val="238"/>
        </w:rPr>
        <w:t>.</w:t>
      </w:r>
      <w:r>
        <w:rPr>
          <w:rFonts w:ascii="Arial" w:hAnsi="Arial" w:cs="Arial" w:eastAsia="Arial"/>
          <w:sz w:val="14"/>
          <w:szCs w:val="14"/>
          <w:color w:val="B5B6B5"/>
          <w:spacing w:val="5"/>
          <w:w w:val="238"/>
        </w:rPr>
        <w:t> </w:t>
      </w:r>
      <w:r>
        <w:rPr>
          <w:rFonts w:ascii="Arial" w:hAnsi="Arial" w:cs="Arial" w:eastAsia="Arial"/>
          <w:sz w:val="14"/>
          <w:szCs w:val="14"/>
          <w:color w:val="A5A5A5"/>
          <w:spacing w:val="0"/>
          <w:w w:val="135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0" w:right="140"/>
        </w:sectPr>
      </w:pPr>
      <w:rPr/>
    </w:p>
    <w:p>
      <w:pPr>
        <w:spacing w:before="0" w:after="0" w:line="44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3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right="-121"/>
        <w:jc w:val="left"/>
        <w:tabs>
          <w:tab w:pos="880" w:val="left"/>
        </w:tabs>
        <w:rPr>
          <w:rFonts w:ascii="Times New Roman" w:hAnsi="Times New Roman" w:cs="Times New Roman" w:eastAsia="Times New Roman"/>
          <w:sz w:val="54"/>
          <w:szCs w:val="5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4"/>
          <w:szCs w:val="54"/>
          <w:color w:val="313D90"/>
          <w:spacing w:val="-492"/>
          <w:w w:val="196"/>
          <w:i/>
          <w:position w:val="-17"/>
        </w:rPr>
        <w:t>7</w:t>
      </w:r>
      <w:r>
        <w:rPr>
          <w:rFonts w:ascii="Times New Roman" w:hAnsi="Times New Roman" w:cs="Times New Roman" w:eastAsia="Times New Roman"/>
          <w:sz w:val="54"/>
          <w:szCs w:val="54"/>
          <w:color w:val="8C97B8"/>
          <w:spacing w:val="0"/>
          <w:w w:val="45"/>
          <w:i/>
          <w:position w:val="-17"/>
        </w:rPr>
        <w:t>.</w:t>
      </w:r>
      <w:r>
        <w:rPr>
          <w:rFonts w:ascii="Times New Roman" w:hAnsi="Times New Roman" w:cs="Times New Roman" w:eastAsia="Times New Roman"/>
          <w:sz w:val="54"/>
          <w:szCs w:val="54"/>
          <w:color w:val="8C97B8"/>
          <w:spacing w:val="0"/>
          <w:w w:val="100"/>
          <w:i/>
          <w:position w:val="-17"/>
        </w:rPr>
        <w:tab/>
      </w:r>
      <w:r>
        <w:rPr>
          <w:rFonts w:ascii="Times New Roman" w:hAnsi="Times New Roman" w:cs="Times New Roman" w:eastAsia="Times New Roman"/>
          <w:sz w:val="54"/>
          <w:szCs w:val="54"/>
          <w:color w:val="8C97B8"/>
          <w:spacing w:val="0"/>
          <w:w w:val="100"/>
          <w:i/>
          <w:position w:val="-17"/>
        </w:rPr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-35"/>
          <w:w w:val="51"/>
          <w:position w:val="2"/>
        </w:rPr>
        <w:t>I</w:t>
      </w:r>
      <w:r>
        <w:rPr>
          <w:rFonts w:ascii="Times New Roman" w:hAnsi="Times New Roman" w:cs="Times New Roman" w:eastAsia="Times New Roman"/>
          <w:sz w:val="54"/>
          <w:szCs w:val="54"/>
          <w:color w:val="B5B6B5"/>
          <w:spacing w:val="-15"/>
          <w:w w:val="27"/>
          <w:i/>
          <w:position w:val="-17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-61"/>
          <w:w w:val="51"/>
          <w:position w:val="2"/>
        </w:rPr>
        <w:t>J</w:t>
      </w:r>
      <w:r>
        <w:rPr>
          <w:rFonts w:ascii="Times New Roman" w:hAnsi="Times New Roman" w:cs="Times New Roman" w:eastAsia="Times New Roman"/>
          <w:sz w:val="54"/>
          <w:szCs w:val="54"/>
          <w:color w:val="B5B6B5"/>
          <w:spacing w:val="-17"/>
          <w:w w:val="28"/>
          <w:i/>
          <w:position w:val="-17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-49"/>
          <w:w w:val="51"/>
          <w:position w:val="2"/>
        </w:rPr>
        <w:t>f</w:t>
      </w:r>
      <w:r>
        <w:rPr>
          <w:rFonts w:ascii="Times New Roman" w:hAnsi="Times New Roman" w:cs="Times New Roman" w:eastAsia="Times New Roman"/>
          <w:sz w:val="54"/>
          <w:szCs w:val="54"/>
          <w:color w:val="B5B6B5"/>
          <w:spacing w:val="0"/>
          <w:w w:val="28"/>
          <w:i/>
          <w:position w:val="-17"/>
        </w:rPr>
        <w:t>.·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right="-20"/>
        <w:jc w:val="left"/>
        <w:tabs>
          <w:tab w:pos="128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464F80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464F80"/>
          <w:spacing w:val="-5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747474"/>
          <w:spacing w:val="0"/>
          <w:w w:val="100"/>
          <w:position w:val="2"/>
        </w:rPr>
        <w:t>'.</w:t>
      </w:r>
      <w:r>
        <w:rPr>
          <w:rFonts w:ascii="Times New Roman" w:hAnsi="Times New Roman" w:cs="Times New Roman" w:eastAsia="Times New Roman"/>
          <w:sz w:val="24"/>
          <w:szCs w:val="24"/>
          <w:color w:val="74747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47474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47474"/>
          <w:spacing w:val="0"/>
          <w:w w:val="83"/>
          <w:position w:val="2"/>
        </w:rPr>
        <w:t>:\Jt"</w:t>
      </w:r>
      <w:r>
        <w:rPr>
          <w:rFonts w:ascii="Times New Roman" w:hAnsi="Times New Roman" w:cs="Times New Roman" w:eastAsia="Times New Roman"/>
          <w:sz w:val="24"/>
          <w:szCs w:val="24"/>
          <w:color w:val="747474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5A5A5"/>
          <w:spacing w:val="-54"/>
          <w:w w:val="154"/>
          <w:position w:val="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52"/>
          <w:w w:val="103"/>
          <w:position w:val="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5A5A5"/>
          <w:spacing w:val="-44"/>
          <w:w w:val="123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26690"/>
          <w:spacing w:val="-6"/>
          <w:w w:val="145"/>
          <w:position w:val="2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63"/>
          <w:position w:val="2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A5A5A5"/>
          <w:spacing w:val="-34"/>
          <w:w w:val="77"/>
          <w:position w:val="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747474"/>
          <w:spacing w:val="0"/>
          <w:w w:val="58"/>
          <w:position w:val="2"/>
        </w:rPr>
        <w:t>1[</w:t>
      </w:r>
      <w:r>
        <w:rPr>
          <w:rFonts w:ascii="Times New Roman" w:hAnsi="Times New Roman" w:cs="Times New Roman" w:eastAsia="Times New Roman"/>
          <w:sz w:val="18"/>
          <w:szCs w:val="18"/>
          <w:color w:val="74747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47474"/>
          <w:spacing w:val="0"/>
          <w:w w:val="100"/>
          <w:position w:val="2"/>
        </w:rPr>
      </w:r>
      <w:r>
        <w:rPr>
          <w:rFonts w:ascii="Arial" w:hAnsi="Arial" w:cs="Arial" w:eastAsia="Arial"/>
          <w:sz w:val="24"/>
          <w:szCs w:val="24"/>
          <w:color w:val="A5A5A5"/>
          <w:spacing w:val="0"/>
          <w:w w:val="100"/>
          <w:i/>
          <w:position w:val="2"/>
        </w:rPr>
        <w:t>f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40"/>
          <w:cols w:num="3" w:equalWidth="0">
            <w:col w:w="5480" w:space="2020"/>
            <w:col w:w="1064" w:space="100"/>
            <w:col w:w="3116"/>
          </w:cols>
        </w:sectPr>
      </w:pPr>
      <w:rPr/>
    </w:p>
    <w:p>
      <w:pPr>
        <w:spacing w:before="0" w:after="0" w:line="160" w:lineRule="exact"/>
        <w:ind w:right="1768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A5A5A5"/>
          <w:spacing w:val="0"/>
          <w:w w:val="162"/>
          <w:position w:val="-3"/>
        </w:rPr>
        <w:t>vr.</w:t>
      </w:r>
      <w:r>
        <w:rPr>
          <w:rFonts w:ascii="Times New Roman" w:hAnsi="Times New Roman" w:cs="Times New Roman" w:eastAsia="Times New Roman"/>
          <w:sz w:val="20"/>
          <w:szCs w:val="20"/>
          <w:color w:val="A5A5A5"/>
          <w:spacing w:val="0"/>
          <w:w w:val="16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5A5A5"/>
          <w:spacing w:val="26"/>
          <w:w w:val="16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5B6B5"/>
          <w:spacing w:val="0"/>
          <w:w w:val="82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B5B6B5"/>
          <w:spacing w:val="0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5B6B5"/>
          <w:spacing w:val="41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59797"/>
          <w:spacing w:val="0"/>
          <w:w w:val="102"/>
          <w:position w:val="-3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959797"/>
          <w:spacing w:val="7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5B6B5"/>
          <w:spacing w:val="4"/>
          <w:w w:val="163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959797"/>
          <w:spacing w:val="0"/>
          <w:w w:val="85"/>
          <w:position w:val="-3"/>
        </w:rPr>
        <w:t>,,.</w:t>
      </w:r>
      <w:r>
        <w:rPr>
          <w:rFonts w:ascii="Times New Roman" w:hAnsi="Times New Roman" w:cs="Times New Roman" w:eastAsia="Times New Roman"/>
          <w:sz w:val="20"/>
          <w:szCs w:val="20"/>
          <w:color w:val="B5B6B5"/>
          <w:spacing w:val="0"/>
          <w:w w:val="81"/>
          <w:position w:val="-3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" w:lineRule="atLeast"/>
        <w:ind w:right="1786"/>
        <w:jc w:val="right"/>
        <w:tabs>
          <w:tab w:pos="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5A5A5"/>
          <w:w w:val="143"/>
          <w:i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A5A5A5"/>
          <w:w w:val="100"/>
          <w:i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5A5A5"/>
          <w:w w:val="100"/>
          <w:i/>
        </w:rPr>
      </w:r>
      <w:r>
        <w:rPr>
          <w:rFonts w:ascii="Times New Roman" w:hAnsi="Times New Roman" w:cs="Times New Roman" w:eastAsia="Times New Roman"/>
          <w:sz w:val="18"/>
          <w:szCs w:val="18"/>
          <w:color w:val="959797"/>
          <w:spacing w:val="0"/>
          <w:w w:val="295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959797"/>
          <w:spacing w:val="20"/>
          <w:w w:val="2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59797"/>
          <w:spacing w:val="0"/>
          <w:w w:val="139"/>
          <w:i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0" w:right="140"/>
        </w:sectPr>
      </w:pPr>
      <w:rPr/>
    </w:p>
    <w:p>
      <w:pPr>
        <w:spacing w:before="29" w:after="0" w:line="259" w:lineRule="exact"/>
        <w:ind w:right="475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13D9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313D90"/>
          <w:u w:val="single" w:color="4F64B3"/>
          <w:position w:val="-3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313D90"/>
          <w:spacing w:val="-25"/>
          <w:u w:val="single" w:color="4F64B3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13D90"/>
          <w:spacing w:val="-25"/>
          <w:u w:val="single" w:color="4F64B3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313D90"/>
          <w:spacing w:val="-25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313D90"/>
          <w:spacing w:val="-1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13D90"/>
          <w:spacing w:val="0"/>
          <w:w w:val="72"/>
          <w:position w:val="-3"/>
        </w:rPr>
        <w:t>_._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right="-20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464F80"/>
          <w:spacing w:val="-10"/>
          <w:w w:val="58"/>
          <w:i/>
          <w:position w:val="-14"/>
        </w:rPr>
        <w:t>·</w:t>
      </w:r>
      <w:r>
        <w:rPr>
          <w:rFonts w:ascii="Arial" w:hAnsi="Arial" w:cs="Arial" w:eastAsia="Arial"/>
          <w:sz w:val="27"/>
          <w:szCs w:val="27"/>
          <w:color w:val="262B7C"/>
          <w:spacing w:val="0"/>
          <w:w w:val="89"/>
          <w:i/>
          <w:position w:val="-14"/>
        </w:rPr>
        <w:t>"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47" w:lineRule="exact"/>
        <w:ind w:right="-215"/>
        <w:jc w:val="left"/>
        <w:rPr>
          <w:rFonts w:ascii="Arial" w:hAnsi="Arial" w:cs="Arial" w:eastAsia="Arial"/>
          <w:sz w:val="117"/>
          <w:szCs w:val="117"/>
        </w:rPr>
      </w:pPr>
      <w:rPr/>
      <w:r>
        <w:rPr/>
        <w:br w:type="column"/>
      </w:r>
      <w:r>
        <w:rPr>
          <w:rFonts w:ascii="Arial" w:hAnsi="Arial" w:cs="Arial" w:eastAsia="Arial"/>
          <w:sz w:val="117"/>
          <w:szCs w:val="117"/>
          <w:color w:val="343A5E"/>
          <w:spacing w:val="0"/>
          <w:w w:val="50"/>
          <w:i/>
          <w:position w:val="-55"/>
        </w:rPr>
        <w:t>-:+</w:t>
      </w:r>
      <w:r>
        <w:rPr>
          <w:rFonts w:ascii="Arial" w:hAnsi="Arial" w:cs="Arial" w:eastAsia="Arial"/>
          <w:sz w:val="117"/>
          <w:szCs w:val="117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5D5D5D"/>
          <w:spacing w:val="0"/>
          <w:w w:val="158"/>
          <w:position w:val="4"/>
        </w:rPr>
        <w:t>'</w:t>
      </w:r>
      <w:r>
        <w:rPr>
          <w:rFonts w:ascii="Arial" w:hAnsi="Arial" w:cs="Arial" w:eastAsia="Arial"/>
          <w:sz w:val="24"/>
          <w:szCs w:val="24"/>
          <w:color w:val="5D5D5D"/>
          <w:spacing w:val="-49"/>
          <w:w w:val="158"/>
          <w:position w:val="4"/>
        </w:rPr>
        <w:t> </w:t>
      </w:r>
      <w:r>
        <w:rPr>
          <w:rFonts w:ascii="Arial" w:hAnsi="Arial" w:cs="Arial" w:eastAsia="Arial"/>
          <w:sz w:val="37"/>
          <w:szCs w:val="37"/>
          <w:color w:val="5D5D5D"/>
          <w:spacing w:val="0"/>
          <w:w w:val="51"/>
          <w:position w:val="4"/>
        </w:rPr>
        <w:t>.</w:t>
      </w:r>
      <w:r>
        <w:rPr>
          <w:rFonts w:ascii="Arial" w:hAnsi="Arial" w:cs="Arial" w:eastAsia="Arial"/>
          <w:sz w:val="37"/>
          <w:szCs w:val="37"/>
          <w:color w:val="5D5D5D"/>
          <w:spacing w:val="-65"/>
          <w:w w:val="100"/>
          <w:position w:val="4"/>
        </w:rPr>
        <w:t> </w:t>
      </w:r>
      <w:r>
        <w:rPr>
          <w:rFonts w:ascii="Arial" w:hAnsi="Arial" w:cs="Arial" w:eastAsia="Arial"/>
          <w:sz w:val="37"/>
          <w:szCs w:val="37"/>
          <w:color w:val="5D5D5D"/>
          <w:spacing w:val="-59"/>
          <w:w w:val="65"/>
          <w:position w:val="4"/>
        </w:rPr>
        <w:t>·</w:t>
      </w:r>
      <w:r>
        <w:rPr>
          <w:rFonts w:ascii="Arial" w:hAnsi="Arial" w:cs="Arial" w:eastAsia="Arial"/>
          <w:sz w:val="37"/>
          <w:szCs w:val="37"/>
          <w:color w:val="959797"/>
          <w:spacing w:val="-20"/>
          <w:w w:val="23"/>
          <w:position w:val="4"/>
        </w:rPr>
        <w:t>,</w:t>
      </w:r>
      <w:r>
        <w:rPr>
          <w:rFonts w:ascii="Arial" w:hAnsi="Arial" w:cs="Arial" w:eastAsia="Arial"/>
          <w:sz w:val="37"/>
          <w:szCs w:val="37"/>
          <w:color w:val="5D5D5D"/>
          <w:spacing w:val="0"/>
          <w:w w:val="54"/>
          <w:position w:val="4"/>
        </w:rPr>
        <w:t>,</w:t>
      </w:r>
      <w:r>
        <w:rPr>
          <w:rFonts w:ascii="Arial" w:hAnsi="Arial" w:cs="Arial" w:eastAsia="Arial"/>
          <w:sz w:val="37"/>
          <w:szCs w:val="37"/>
          <w:color w:val="5D5D5D"/>
          <w:spacing w:val="-46"/>
          <w:w w:val="100"/>
          <w:position w:val="4"/>
        </w:rPr>
        <w:t> </w:t>
      </w:r>
      <w:r>
        <w:rPr>
          <w:rFonts w:ascii="Arial" w:hAnsi="Arial" w:cs="Arial" w:eastAsia="Arial"/>
          <w:sz w:val="37"/>
          <w:szCs w:val="37"/>
          <w:color w:val="5D5D5D"/>
          <w:spacing w:val="0"/>
          <w:w w:val="54"/>
          <w:position w:val="4"/>
        </w:rPr>
        <w:t>,::.:,:</w:t>
      </w:r>
      <w:r>
        <w:rPr>
          <w:rFonts w:ascii="Arial" w:hAnsi="Arial" w:cs="Arial" w:eastAsia="Arial"/>
          <w:sz w:val="37"/>
          <w:szCs w:val="37"/>
          <w:color w:val="5D5D5D"/>
          <w:spacing w:val="20"/>
          <w:w w:val="54"/>
          <w:position w:val="4"/>
        </w:rPr>
        <w:t>.</w:t>
      </w:r>
      <w:r>
        <w:rPr>
          <w:rFonts w:ascii="Times New Roman" w:hAnsi="Times New Roman" w:cs="Times New Roman" w:eastAsia="Times New Roman"/>
          <w:sz w:val="46"/>
          <w:szCs w:val="46"/>
          <w:color w:val="5D5D5D"/>
          <w:spacing w:val="0"/>
          <w:w w:val="47"/>
          <w:position w:val="4"/>
        </w:rPr>
        <w:t>:</w:t>
      </w:r>
      <w:r>
        <w:rPr>
          <w:rFonts w:ascii="Times New Roman" w:hAnsi="Times New Roman" w:cs="Times New Roman" w:eastAsia="Times New Roman"/>
          <w:sz w:val="46"/>
          <w:szCs w:val="46"/>
          <w:color w:val="5D5D5D"/>
          <w:spacing w:val="-6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5D5D5D"/>
          <w:spacing w:val="0"/>
          <w:w w:val="47"/>
          <w:position w:val="4"/>
        </w:rPr>
        <w:t>_</w:t>
      </w:r>
      <w:r>
        <w:rPr>
          <w:rFonts w:ascii="Times New Roman" w:hAnsi="Times New Roman" w:cs="Times New Roman" w:eastAsia="Times New Roman"/>
          <w:sz w:val="46"/>
          <w:szCs w:val="46"/>
          <w:color w:val="5D5D5D"/>
          <w:spacing w:val="-18"/>
          <w:w w:val="47"/>
          <w:position w:val="4"/>
        </w:rPr>
        <w:t>:</w:t>
      </w:r>
      <w:r>
        <w:rPr>
          <w:rFonts w:ascii="Times New Roman" w:hAnsi="Times New Roman" w:cs="Times New Roman" w:eastAsia="Times New Roman"/>
          <w:sz w:val="46"/>
          <w:szCs w:val="46"/>
          <w:color w:val="383838"/>
          <w:spacing w:val="-104"/>
          <w:w w:val="47"/>
          <w:position w:val="4"/>
        </w:rPr>
        <w:t>•</w:t>
      </w:r>
      <w:r>
        <w:rPr>
          <w:rFonts w:ascii="Times New Roman" w:hAnsi="Times New Roman" w:cs="Times New Roman" w:eastAsia="Times New Roman"/>
          <w:sz w:val="46"/>
          <w:szCs w:val="46"/>
          <w:color w:val="5D5D5D"/>
          <w:spacing w:val="-19"/>
          <w:w w:val="48"/>
          <w:position w:val="4"/>
        </w:rPr>
        <w:t>,</w:t>
      </w:r>
      <w:r>
        <w:rPr>
          <w:rFonts w:ascii="Times New Roman" w:hAnsi="Times New Roman" w:cs="Times New Roman" w:eastAsia="Times New Roman"/>
          <w:sz w:val="46"/>
          <w:szCs w:val="46"/>
          <w:color w:val="5D5D5D"/>
          <w:spacing w:val="0"/>
          <w:w w:val="84"/>
          <w:position w:val="4"/>
        </w:rPr>
        <w:t>'</w:t>
      </w:r>
      <w:r>
        <w:rPr>
          <w:rFonts w:ascii="Times New Roman" w:hAnsi="Times New Roman" w:cs="Times New Roman" w:eastAsia="Times New Roman"/>
          <w:sz w:val="46"/>
          <w:szCs w:val="46"/>
          <w:color w:val="5D5D5D"/>
          <w:spacing w:val="-41"/>
          <w:w w:val="100"/>
          <w:position w:val="4"/>
        </w:rPr>
        <w:t> </w:t>
      </w:r>
      <w:r>
        <w:rPr>
          <w:rFonts w:ascii="Arial" w:hAnsi="Arial" w:cs="Arial" w:eastAsia="Arial"/>
          <w:sz w:val="25"/>
          <w:szCs w:val="25"/>
          <w:color w:val="B5B6B5"/>
          <w:spacing w:val="0"/>
          <w:w w:val="74"/>
          <w:position w:val="4"/>
        </w:rPr>
        <w:t>-·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40"/>
          <w:cols w:num="3" w:equalWidth="0">
            <w:col w:w="3900" w:space="1036"/>
            <w:col w:w="712" w:space="2810"/>
            <w:col w:w="332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1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3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93"/>
        <w:jc w:val="left"/>
        <w:tabs>
          <w:tab w:pos="4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747474"/>
          <w:spacing w:val="0"/>
          <w:w w:val="100"/>
          <w:position w:val="2"/>
        </w:rPr>
        <w:t>A.</w:t>
      </w:r>
      <w:r>
        <w:rPr>
          <w:rFonts w:ascii="Times New Roman" w:hAnsi="Times New Roman" w:cs="Times New Roman" w:eastAsia="Times New Roman"/>
          <w:sz w:val="27"/>
          <w:szCs w:val="27"/>
          <w:color w:val="747474"/>
          <w:spacing w:val="-5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4747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74747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1"/>
          <w:w w:val="107"/>
          <w:b/>
          <w:bCs/>
          <w:position w:val="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1"/>
          <w:w w:val="100"/>
          <w:b/>
          <w:bCs/>
          <w:position w:val="0"/>
        </w:rPr>
        <w:t>r</w:t>
      </w:r>
      <w:r>
        <w:rPr>
          <w:rFonts w:ascii="Arial" w:hAnsi="Arial" w:cs="Arial" w:eastAsia="Arial"/>
          <w:sz w:val="22"/>
          <w:szCs w:val="22"/>
          <w:color w:val="747474"/>
          <w:spacing w:val="-74"/>
          <w:w w:val="87"/>
          <w:position w:val="11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b/>
          <w:bCs/>
          <w:position w:val="0"/>
        </w:rPr>
        <w:t>ıın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8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4"/>
          <w:b/>
          <w:bCs/>
        </w:rPr>
        <w:t>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521" w:lineRule="exact"/>
        <w:ind w:left="1475" w:right="-20"/>
        <w:jc w:val="left"/>
        <w:rPr>
          <w:rFonts w:ascii="Arial" w:hAnsi="Arial" w:cs="Arial" w:eastAsia="Arial"/>
          <w:sz w:val="51"/>
          <w:szCs w:val="51"/>
        </w:rPr>
      </w:pPr>
      <w:rPr/>
      <w:r>
        <w:rPr/>
        <w:br w:type="column"/>
      </w:r>
      <w:r>
        <w:rPr>
          <w:rFonts w:ascii="Arial" w:hAnsi="Arial" w:cs="Arial" w:eastAsia="Arial"/>
          <w:sz w:val="51"/>
          <w:szCs w:val="51"/>
          <w:color w:val="262B7C"/>
          <w:spacing w:val="0"/>
          <w:w w:val="55"/>
        </w:rPr>
        <w:t>'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</w:rPr>
      </w:r>
    </w:p>
    <w:p>
      <w:pPr>
        <w:spacing w:before="0" w:after="0" w:line="14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Mustafa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3"/>
        </w:rPr>
        <w:t>ARIKBOGA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40"/>
          <w:cols w:num="4" w:equalWidth="0">
            <w:col w:w="679" w:space="1497"/>
            <w:col w:w="1092" w:space="263"/>
            <w:col w:w="609" w:space="355"/>
            <w:col w:w="7285"/>
          </w:cols>
        </w:sectPr>
      </w:pPr>
      <w:rPr/>
    </w:p>
    <w:p>
      <w:pPr>
        <w:spacing w:before="0" w:after="0" w:line="184" w:lineRule="exact"/>
        <w:ind w:left="21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2.648597pt;margin-top:24.298727pt;width:571.215409pt;height:777.162433pt;mso-position-horizontal-relative:page;mso-position-vertical-relative:page;z-index:-15273" coordorigin="253,486" coordsize="11424,15543">
            <v:group style="position:absolute;left:263;top:510;width:11355;height:2" coordorigin="263,510" coordsize="11355,2">
              <v:shape style="position:absolute;left:263;top:510;width:11355;height:2" coordorigin="263,510" coordsize="11355,0" path="m263,510l11618,510e" filled="f" stroked="t" strokeweight=".715958pt" strokecolor="#606060">
                <v:path arrowok="t"/>
              </v:shape>
            </v:group>
            <v:group style="position:absolute;left:267;top:498;width:2;height:733" coordorigin="267,498" coordsize="2,733">
              <v:shape style="position:absolute;left:267;top:498;width:2;height:733" coordorigin="267,498" coordsize="0,733" path="m267,1230l267,498e" filled="f" stroked="t" strokeweight=".477306pt" strokecolor="#606060">
                <v:path arrowok="t"/>
              </v:shape>
            </v:group>
            <v:group style="position:absolute;left:978;top:512;width:453;height:2" coordorigin="978,512" coordsize="453,2">
              <v:shape style="position:absolute;left:978;top:512;width:453;height:2" coordorigin="978,512" coordsize="453,0" path="m978,512l1432,512e" filled="f" stroked="t" strokeweight=".954611pt" strokecolor="#777777">
                <v:path arrowok="t"/>
              </v:shape>
            </v:group>
            <v:group style="position:absolute;left:1904;top:507;width:2;height:661" coordorigin="1904,507" coordsize="2,661">
              <v:shape style="position:absolute;left:1904;top:507;width:2;height:661" coordorigin="1904,507" coordsize="0,661" path="m1904,1168l1904,507e" filled="f" stroked="t" strokeweight=".954611pt" strokecolor="#7C7C7C">
                <v:path arrowok="t"/>
              </v:shape>
            </v:group>
            <v:group style="position:absolute;left:1866;top:512;width:1093;height:2" coordorigin="1866,512" coordsize="1093,2">
              <v:shape style="position:absolute;left:1866;top:512;width:1093;height:2" coordorigin="1866,512" coordsize="1093,0" path="m1866,512l2959,512e" filled="f" stroked="t" strokeweight=".477306pt" strokecolor="#3B3B3B">
                <v:path arrowok="t"/>
              </v:shape>
            </v:group>
            <v:group style="position:absolute;left:2902;top:512;width:224;height:2" coordorigin="2902,512" coordsize="224,2">
              <v:shape style="position:absolute;left:2902;top:512;width:224;height:2" coordorigin="2902,512" coordsize="224,0" path="m2902,512l3126,512e" filled="f" stroked="t" strokeweight=".477306pt" strokecolor="#4F4F4F">
                <v:path arrowok="t"/>
              </v:shape>
            </v:group>
            <v:group style="position:absolute;left:6883;top:512;width:544;height:2" coordorigin="6883,512" coordsize="544,2">
              <v:shape style="position:absolute;left:6883;top:512;width:544;height:2" coordorigin="6883,512" coordsize="544,0" path="m6883,512l7427,512e" filled="f" stroked="t" strokeweight=".477306pt" strokecolor="#383838">
                <v:path arrowok="t"/>
              </v:shape>
            </v:group>
            <v:group style="position:absolute;left:8234;top:503;width:2;height:728" coordorigin="8234,503" coordsize="2,728">
              <v:shape style="position:absolute;left:8234;top:503;width:2;height:728" coordorigin="8234,503" coordsize="0,728" path="m8234,1230l8234,503e" filled="f" stroked="t" strokeweight=".954611pt" strokecolor="#646464">
                <v:path arrowok="t"/>
              </v:shape>
            </v:group>
            <v:group style="position:absolute;left:1904;top:900;width:2;height:900" coordorigin="1904,900" coordsize="2,900">
              <v:shape style="position:absolute;left:1904;top:900;width:2;height:900" coordorigin="1904,900" coordsize="0,900" path="m1904,1800l1904,900e" filled="f" stroked="t" strokeweight=".954611pt" strokecolor="#646464">
                <v:path arrowok="t"/>
              </v:shape>
            </v:group>
            <v:group style="position:absolute;left:272;top:1173;width:2;height:694" coordorigin="272,1173" coordsize="2,694">
              <v:shape style="position:absolute;left:272;top:1173;width:2;height:694" coordorigin="272,1173" coordsize="0,694" path="m272,1867l272,1173e" filled="f" stroked="t" strokeweight=".954611pt" strokecolor="#707070">
                <v:path arrowok="t"/>
              </v:shape>
            </v:group>
            <v:group style="position:absolute;left:1909;top:1173;width:2;height:685" coordorigin="1909,1173" coordsize="2,685">
              <v:shape style="position:absolute;left:1909;top:1173;width:2;height:685" coordorigin="1909,1173" coordsize="0,685" path="m1909,1858l1909,1173e" filled="f" stroked="t" strokeweight=".477306pt" strokecolor="#4B4B4B">
                <v:path arrowok="t"/>
              </v:shape>
            </v:group>
            <v:group style="position:absolute;left:8238;top:1173;width:2;height:330" coordorigin="8238,1173" coordsize="2,330">
              <v:shape style="position:absolute;left:8238;top:1173;width:2;height:330" coordorigin="8238,1173" coordsize="0,330" path="m8238,1503l8238,1173e" filled="f" stroked="t" strokeweight=".477306pt" strokecolor="#343434">
                <v:path arrowok="t"/>
              </v:shape>
            </v:group>
            <v:group style="position:absolute;left:267;top:1843;width:1857;height:2" coordorigin="267,1843" coordsize="1857,2">
              <v:shape style="position:absolute;left:267;top:1843;width:1857;height:2" coordorigin="267,1843" coordsize="1857,0" path="m267,1843l2124,1843e" filled="f" stroked="t" strokeweight=".954611pt" strokecolor="#6B6B6B">
                <v:path arrowok="t"/>
              </v:shape>
            </v:group>
            <v:group style="position:absolute;left:1866;top:1848;width:759;height:2" coordorigin="1866,1848" coordsize="759,2">
              <v:shape style="position:absolute;left:1866;top:1848;width:759;height:2" coordorigin="1866,1848" coordsize="759,0" path="m1866,1848l2625,1848e" filled="f" stroked="t" strokeweight=".715958pt" strokecolor="#575757">
                <v:path arrowok="t"/>
              </v:shape>
            </v:group>
            <v:group style="position:absolute;left:2568;top:1843;width:391;height:2" coordorigin="2568,1843" coordsize="391,2">
              <v:shape style="position:absolute;left:2568;top:1843;width:391;height:2" coordorigin="2568,1843" coordsize="391,0" path="m2568,1843l2959,1843e" filled="f" stroked="t" strokeweight=".477306pt" strokecolor="#3B3B3B">
                <v:path arrowok="t"/>
              </v:shape>
            </v:group>
            <v:group style="position:absolute;left:2902;top:1843;width:224;height:2" coordorigin="2902,1843" coordsize="224,2">
              <v:shape style="position:absolute;left:2902;top:1843;width:224;height:2" coordorigin="2902,1843" coordsize="224,0" path="m2902,1843l3126,1843e" filled="f" stroked="t" strokeweight=".477306pt" strokecolor="#4F4F4F">
                <v:path arrowok="t"/>
              </v:shape>
            </v:group>
            <v:group style="position:absolute;left:3069;top:1843;width:3685;height:2" coordorigin="3069,1843" coordsize="3685,2">
              <v:shape style="position:absolute;left:3069;top:1843;width:3685;height:2" coordorigin="3069,1843" coordsize="3685,0" path="m3069,1843l6754,1843e" filled="f" stroked="t" strokeweight=".715958pt" strokecolor="#606060">
                <v:path arrowok="t"/>
              </v:shape>
            </v:group>
            <v:group style="position:absolute;left:6697;top:1843;width:730;height:2" coordorigin="6697,1843" coordsize="730,2">
              <v:shape style="position:absolute;left:6697;top:1843;width:730;height:2" coordorigin="6697,1843" coordsize="730,0" path="m6697,1843l7427,1843e" filled="f" stroked="t" strokeweight=".477306pt" strokecolor="#3F3F3F">
                <v:path arrowok="t"/>
              </v:shape>
            </v:group>
            <v:group style="position:absolute;left:7370;top:1838;width:893;height:2" coordorigin="7370,1838" coordsize="893,2">
              <v:shape style="position:absolute;left:7370;top:1838;width:893;height:2" coordorigin="7370,1838" coordsize="893,0" path="m7370,1838l8262,1838e" filled="f" stroked="t" strokeweight=".954611pt" strokecolor="#676767">
                <v:path arrowok="t"/>
              </v:shape>
            </v:group>
            <v:group style="position:absolute;left:8241;top:1446;width:2;height:397" coordorigin="8241,1446" coordsize="2,397">
              <v:shape style="position:absolute;left:8241;top:1446;width:2;height:397" coordorigin="8241,1446" coordsize="0,397" path="m8241,1843l8241,1446e" filled="f" stroked="t" strokeweight=".477306pt" strokecolor="#4F4F4F">
                <v:path arrowok="t"/>
              </v:shape>
            </v:group>
            <v:group style="position:absolute;left:8191;top:1838;width:831;height:2" coordorigin="8191,1838" coordsize="831,2">
              <v:shape style="position:absolute;left:8191;top:1838;width:831;height:2" coordorigin="8191,1838" coordsize="831,0" path="m8191,1838l9021,1838e" filled="f" stroked="t" strokeweight=".477306pt" strokecolor="#3B3B3B">
                <v:path arrowok="t"/>
              </v:shape>
            </v:group>
            <v:group style="position:absolute;left:8964;top:1838;width:2659;height:2" coordorigin="8964,1838" coordsize="2659,2">
              <v:shape style="position:absolute;left:8964;top:1838;width:2659;height:2" coordorigin="8964,1838" coordsize="2659,0" path="m8964,1838l11622,1838e" filled="f" stroked="t" strokeweight=".715958pt" strokecolor="#575757">
                <v:path arrowok="t"/>
              </v:shape>
            </v:group>
            <v:group style="position:absolute;left:11618;top:493;width:2;height:3873" coordorigin="11618,493" coordsize="2,3873">
              <v:shape style="position:absolute;left:11618;top:493;width:2;height:3873" coordorigin="11618,493" coordsize="0,3873" path="m11618,4366l11618,493e" filled="f" stroked="t" strokeweight=".715958pt" strokecolor="#646464">
                <v:path arrowok="t"/>
              </v:shape>
            </v:group>
            <v:group style="position:absolute;left:267;top:2085;width:1165;height:2" coordorigin="267,2085" coordsize="1165,2">
              <v:shape style="position:absolute;left:267;top:2085;width:1165;height:2" coordorigin="267,2085" coordsize="1165,0" path="m267,2085l1432,2085e" filled="f" stroked="t" strokeweight=".477306pt" strokecolor="#444444">
                <v:path arrowok="t"/>
              </v:shape>
            </v:group>
            <v:group style="position:absolute;left:274;top:498;width:2;height:12094" coordorigin="274,498" coordsize="2,12094">
              <v:shape style="position:absolute;left:274;top:498;width:2;height:12094" coordorigin="274,498" coordsize="0,12094" path="m274,12592l274,498e" filled="f" stroked="t" strokeweight=".477306pt" strokecolor="#575757">
                <v:path arrowok="t"/>
              </v:shape>
            </v:group>
            <v:group style="position:absolute;left:1375;top:2085;width:10248;height:2" coordorigin="1375,2085" coordsize="10248,2">
              <v:shape style="position:absolute;left:1375;top:2085;width:10248;height:2" coordorigin="1375,2085" coordsize="10248,0" path="m1375,2085l11622,2085e" filled="f" stroked="t" strokeweight=".715958pt" strokecolor="#606060">
                <v:path arrowok="t"/>
              </v:shape>
            </v:group>
            <v:group style="position:absolute;left:267;top:2327;width:1165;height:2" coordorigin="267,2327" coordsize="1165,2">
              <v:shape style="position:absolute;left:267;top:2327;width:1165;height:2" coordorigin="267,2327" coordsize="1165,0" path="m267,2327l1432,2327e" filled="f" stroked="t" strokeweight=".477306pt" strokecolor="#3F3F3F">
                <v:path arrowok="t"/>
              </v:shape>
            </v:group>
            <v:group style="position:absolute;left:272;top:2040;width:2;height:795" coordorigin="272,2040" coordsize="2,795">
              <v:shape style="position:absolute;left:272;top:2040;width:2;height:795" coordorigin="272,2040" coordsize="0,795" path="m272,2834l272,2040e" filled="f" stroked="t" strokeweight=".477306pt" strokecolor="#2B2B2B">
                <v:path arrowok="t"/>
              </v:shape>
            </v:group>
            <v:group style="position:absolute;left:1375;top:2329;width:2348;height:2" coordorigin="1375,2329" coordsize="2348,2">
              <v:shape style="position:absolute;left:1375;top:2329;width:2348;height:2" coordorigin="1375,2329" coordsize="2348,0" path="m1375,2329l3723,2329e" filled="f" stroked="t" strokeweight=".954611pt" strokecolor="#606060">
                <v:path arrowok="t"/>
              </v:shape>
            </v:group>
            <v:group style="position:absolute;left:3666;top:2327;width:363;height:2" coordorigin="3666,2327" coordsize="363,2">
              <v:shape style="position:absolute;left:3666;top:2327;width:363;height:2" coordorigin="3666,2327" coordsize="363,0" path="m3666,2327l4028,2327e" filled="f" stroked="t" strokeweight=".477306pt" strokecolor="#444444">
                <v:path arrowok="t"/>
              </v:shape>
            </v:group>
            <v:group style="position:absolute;left:3971;top:2324;width:7656;height:2" coordorigin="3971,2324" coordsize="7656,2">
              <v:shape style="position:absolute;left:3971;top:2324;width:7656;height:2" coordorigin="3971,2324" coordsize="7656,0" path="m3971,2324l11627,2324e" filled="f" stroked="t" strokeweight=".715958pt" strokecolor="#646464">
                <v:path arrowok="t"/>
              </v:shape>
            </v:group>
            <v:group style="position:absolute;left:267;top:2566;width:1661;height:2" coordorigin="267,2566" coordsize="1661,2">
              <v:shape style="position:absolute;left:267;top:2566;width:1661;height:2" coordorigin="267,2566" coordsize="1661,0" path="m267,2566l1928,2566e" filled="f" stroked="t" strokeweight=".477306pt" strokecolor="#444444">
                <v:path arrowok="t"/>
              </v:shape>
            </v:group>
            <v:group style="position:absolute;left:1842;top:2569;width:5642;height:2" coordorigin="1842,2569" coordsize="5642,2">
              <v:shape style="position:absolute;left:1842;top:2569;width:5642;height:2" coordorigin="1842,2569" coordsize="5642,0" path="m1842,2569l7484,2569e" filled="f" stroked="t" strokeweight=".715958pt" strokecolor="#5B5B5B">
                <v:path arrowok="t"/>
              </v:shape>
            </v:group>
            <v:group style="position:absolute;left:7370;top:2561;width:4258;height:2" coordorigin="7370,2561" coordsize="4258,2">
              <v:shape style="position:absolute;left:7370;top:2561;width:4258;height:2" coordorigin="7370,2561" coordsize="4258,0" path="m7370,2561l11627,2561e" filled="f" stroked="t" strokeweight=".715958pt" strokecolor="#606060">
                <v:path arrowok="t"/>
              </v:shape>
            </v:group>
            <v:group style="position:absolute;left:267;top:2810;width:1661;height:2" coordorigin="267,2810" coordsize="1661,2">
              <v:shape style="position:absolute;left:267;top:2810;width:1661;height:2" coordorigin="267,2810" coordsize="1661,0" path="m267,2810l1928,2810e" filled="f" stroked="t" strokeweight=".954611pt" strokecolor="#646464">
                <v:path arrowok="t"/>
              </v:shape>
            </v:group>
            <v:group style="position:absolute;left:1871;top:2810;width:5556;height:2" coordorigin="1871,2810" coordsize="5556,2">
              <v:shape style="position:absolute;left:1871;top:2810;width:5556;height:2" coordorigin="1871,2810" coordsize="5556,0" path="m1871,2810l7427,2810e" filled="f" stroked="t" strokeweight=".477306pt" strokecolor="#545454">
                <v:path arrowok="t"/>
              </v:shape>
            </v:group>
            <v:group style="position:absolute;left:7236;top:2808;width:1074;height:2" coordorigin="7236,2808" coordsize="1074,2">
              <v:shape style="position:absolute;left:7236;top:2808;width:1074;height:2" coordorigin="7236,2808" coordsize="1074,0" path="m7236,2808l8310,2808e" filled="f" stroked="t" strokeweight=".954611pt" strokecolor="#6B6B6B">
                <v:path arrowok="t"/>
              </v:shape>
            </v:group>
            <v:group style="position:absolute;left:8195;top:2806;width:826;height:2" coordorigin="8195,2806" coordsize="826,2">
              <v:shape style="position:absolute;left:8195;top:2806;width:826;height:2" coordorigin="8195,2806" coordsize="826,0" path="m8195,2806l9021,2806e" filled="f" stroked="t" strokeweight=".477306pt" strokecolor="#3F3F3F">
                <v:path arrowok="t"/>
              </v:shape>
            </v:group>
            <v:group style="position:absolute;left:8964;top:2806;width:2663;height:2" coordorigin="8964,2806" coordsize="2663,2">
              <v:shape style="position:absolute;left:8964;top:2806;width:2663;height:2" coordorigin="8964,2806" coordsize="2663,0" path="m8964,2806l11627,2806e" filled="f" stroked="t" strokeweight=".715958pt" strokecolor="#5B5B5B">
                <v:path arrowok="t"/>
              </v:shape>
            </v:group>
            <v:group style="position:absolute;left:263;top:3047;width:1666;height:2" coordorigin="263,3047" coordsize="1666,2">
              <v:shape style="position:absolute;left:263;top:3047;width:1666;height:2" coordorigin="263,3047" coordsize="1666,0" path="m263,3047l1928,3047e" filled="f" stroked="t" strokeweight=".954611pt" strokecolor="#777777">
                <v:path arrowok="t"/>
              </v:shape>
            </v:group>
            <v:group style="position:absolute;left:1871;top:3050;width:1088;height:2" coordorigin="1871,3050" coordsize="1088,2">
              <v:shape style="position:absolute;left:1871;top:3050;width:1088;height:2" coordorigin="1871,3050" coordsize="1088,0" path="m1871,3050l2959,3050e" filled="f" stroked="t" strokeweight=".477306pt" strokecolor="#4F4F4F">
                <v:path arrowok="t"/>
              </v:shape>
            </v:group>
            <v:group style="position:absolute;left:2883;top:3047;width:1437;height:2" coordorigin="2883,3047" coordsize="1437,2">
              <v:shape style="position:absolute;left:2883;top:3047;width:1437;height:2" coordorigin="2883,3047" coordsize="1437,0" path="m2883,3047l4320,3047e" filled="f" stroked="t" strokeweight=".954611pt" strokecolor="#7C7C7C">
                <v:path arrowok="t"/>
              </v:shape>
            </v:group>
            <v:group style="position:absolute;left:4262;top:3050;width:1327;height:2" coordorigin="4262,3050" coordsize="1327,2">
              <v:shape style="position:absolute;left:4262;top:3050;width:1327;height:2" coordorigin="4262,3050" coordsize="1327,0" path="m4262,3050l5589,3050e" filled="f" stroked="t" strokeweight=".477306pt" strokecolor="#606060">
                <v:path arrowok="t"/>
              </v:shape>
            </v:group>
            <v:group style="position:absolute;left:5322;top:3050;width:845;height:2" coordorigin="5322,3050" coordsize="845,2">
              <v:shape style="position:absolute;left:5322;top:3050;width:845;height:2" coordorigin="5322,3050" coordsize="845,0" path="m5322,3050l6167,3050e" filled="f" stroked="t" strokeweight=".954611pt" strokecolor="#838383">
                <v:path arrowok="t"/>
              </v:shape>
            </v:group>
            <v:group style="position:absolute;left:6019;top:3047;width:2740;height:2" coordorigin="6019,3047" coordsize="2740,2">
              <v:shape style="position:absolute;left:6019;top:3047;width:2740;height:2" coordorigin="6019,3047" coordsize="2740,0" path="m6019,3047l8759,3047e" filled="f" stroked="t" strokeweight=".715958pt" strokecolor="#6B6B6B">
                <v:path arrowok="t"/>
              </v:shape>
            </v:group>
            <v:group style="position:absolute;left:8701;top:3045;width:2926;height:2" coordorigin="8701,3045" coordsize="2926,2">
              <v:shape style="position:absolute;left:8701;top:3045;width:2926;height:2" coordorigin="8701,3045" coordsize="2926,0" path="m8701,3045l11627,3045e" filled="f" stroked="t" strokeweight=".715958pt" strokecolor="#575757">
                <v:path arrowok="t"/>
              </v:shape>
            </v:group>
            <v:group style="position:absolute;left:277;top:498;width:2;height:12371" coordorigin="277,498" coordsize="2,12371">
              <v:shape style="position:absolute;left:277;top:498;width:2;height:12371" coordorigin="277,498" coordsize="0,12371" path="m277,12869l277,498e" filled="f" stroked="t" strokeweight=".715958pt" strokecolor="#575757">
                <v:path arrowok="t"/>
              </v:shape>
            </v:group>
            <v:group style="position:absolute;left:2945;top:3035;width:2;height:766" coordorigin="2945,3035" coordsize="2,766">
              <v:shape style="position:absolute;left:2945;top:3035;width:2;height:766" coordorigin="2945,3035" coordsize="0,766" path="m2945,3801l2945,3035e" filled="f" stroked="t" strokeweight=".954611pt" strokecolor="#5B5B5B">
                <v:path arrowok="t"/>
              </v:shape>
            </v:group>
            <v:group style="position:absolute;left:6057;top:3040;width:2;height:469" coordorigin="6057,3040" coordsize="2,469">
              <v:shape style="position:absolute;left:6057;top:3040;width:2;height:469" coordorigin="6057,3040" coordsize="0,469" path="m6057,3509l6057,3040e" filled="f" stroked="t" strokeweight=".954611pt" strokecolor="#646464">
                <v:path arrowok="t"/>
              </v:shape>
            </v:group>
            <v:group style="position:absolute;left:6043;top:3481;width:1356;height:2" coordorigin="6043,3481" coordsize="1356,2">
              <v:shape style="position:absolute;left:6043;top:3481;width:1356;height:2" coordorigin="6043,3481" coordsize="1356,0" path="m6043,3481l7398,3481e" filled="f" stroked="t" strokeweight=".238653pt" strokecolor="#282828">
                <v:path arrowok="t"/>
              </v:shape>
            </v:group>
            <v:group style="position:absolute;left:2935;top:3481;width:1957;height:2" coordorigin="2935,3481" coordsize="1957,2">
              <v:shape style="position:absolute;left:2935;top:3481;width:1957;height:2" coordorigin="2935,3481" coordsize="1957,0" path="m2935,3481l4892,3481e" filled="f" stroked="t" strokeweight=".715958pt" strokecolor="#5B5B5B">
                <v:path arrowok="t"/>
              </v:shape>
            </v:group>
            <v:group style="position:absolute;left:7398;top:3481;width:1594;height:2" coordorigin="7398,3481" coordsize="1594,2">
              <v:shape style="position:absolute;left:7398;top:3481;width:1594;height:2" coordorigin="7398,3481" coordsize="1594,0" path="m7398,3481l8992,3481e" filled="f" stroked="t" strokeweight=".238653pt" strokecolor="#000000">
                <v:path arrowok="t"/>
              </v:shape>
            </v:group>
            <v:group style="position:absolute;left:8992;top:3481;width:2620;height:2" coordorigin="8992,3481" coordsize="2620,2">
              <v:shape style="position:absolute;left:8992;top:3481;width:2620;height:2" coordorigin="8992,3481" coordsize="2620,0" path="m8992,3481l11613,3481e" filled="f" stroked="t" strokeweight=".238653pt" strokecolor="#747474">
                <v:path arrowok="t"/>
              </v:shape>
            </v:group>
            <v:group style="position:absolute;left:267;top:3789;width:768;height:2" coordorigin="267,3789" coordsize="768,2">
              <v:shape style="position:absolute;left:267;top:3789;width:768;height:2" coordorigin="267,3789" coordsize="768,0" path="m267,3789l1036,3789e" filled="f" stroked="t" strokeweight=".477306pt" strokecolor="#4B4B4B">
                <v:path arrowok="t"/>
              </v:shape>
            </v:group>
            <v:group style="position:absolute;left:978;top:3792;width:453;height:2" coordorigin="978,3792" coordsize="453,2">
              <v:shape style="position:absolute;left:978;top:3792;width:453;height:2" coordorigin="978,3792" coordsize="453,0" path="m978,3792l1432,3792e" filled="f" stroked="t" strokeweight=".477306pt" strokecolor="#2F2F2F">
                <v:path arrowok="t"/>
              </v:shape>
            </v:group>
            <v:group style="position:absolute;left:1375;top:3787;width:1752;height:2" coordorigin="1375,3787" coordsize="1752,2">
              <v:shape style="position:absolute;left:1375;top:3787;width:1752;height:2" coordorigin="1375,3787" coordsize="1752,0" path="m1375,3787l3126,3787e" filled="f" stroked="t" strokeweight=".954611pt" strokecolor="#606060">
                <v:path arrowok="t"/>
              </v:shape>
            </v:group>
            <v:group style="position:absolute;left:3069;top:3787;width:959;height:2" coordorigin="3069,3787" coordsize="959,2">
              <v:shape style="position:absolute;left:3069;top:3787;width:959;height:2" coordorigin="3069,3787" coordsize="959,0" path="m3069,3787l4028,3787e" filled="f" stroked="t" strokeweight=".954611pt" strokecolor="#2B2B2B">
                <v:path arrowok="t"/>
              </v:shape>
            </v:group>
            <v:group style="position:absolute;left:3971;top:3787;width:921;height:2" coordorigin="3971,3787" coordsize="921,2">
              <v:shape style="position:absolute;left:3971;top:3787;width:921;height:2" coordorigin="3971,3787" coordsize="921,0" path="m3971,3787l4892,3787e" filled="f" stroked="t" strokeweight="1.193264pt" strokecolor="#484848">
                <v:path arrowok="t"/>
              </v:shape>
            </v:group>
            <v:group style="position:absolute;left:6062;top:3452;width:2;height:345" coordorigin="6062,3452" coordsize="2,345">
              <v:shape style="position:absolute;left:6062;top:3452;width:2;height:345" coordorigin="6062,3452" coordsize="0,345" path="m6062,3797l6062,3452e" filled="f" stroked="t" strokeweight=".477306pt" strokecolor="#282828">
                <v:path arrowok="t"/>
              </v:shape>
            </v:group>
            <v:group style="position:absolute;left:4768;top:3787;width:6864;height:2" coordorigin="4768,3787" coordsize="6864,2">
              <v:shape style="position:absolute;left:4768;top:3787;width:6864;height:2" coordorigin="4768,3787" coordsize="6864,0" path="m4768,3787l11632,3787e" filled="f" stroked="t" strokeweight=".715958pt" strokecolor="#606060">
                <v:path arrowok="t"/>
              </v:shape>
            </v:group>
            <v:group style="position:absolute;left:1909;top:3782;width:2;height:541" coordorigin="1909,3782" coordsize="2,541">
              <v:shape style="position:absolute;left:1909;top:3782;width:2;height:541" coordorigin="1909,3782" coordsize="0,541" path="m1909,4323l1909,3782e" filled="f" stroked="t" strokeweight=".477306pt" strokecolor="#484848">
                <v:path arrowok="t"/>
              </v:shape>
            </v:group>
            <v:group style="position:absolute;left:2902;top:4067;width:372;height:2" coordorigin="2902,4067" coordsize="372,2">
              <v:shape style="position:absolute;left:2902;top:4067;width:372;height:2" coordorigin="2902,4067" coordsize="372,0" path="m2902,4067l3274,4067e" filled="f" stroked="t" strokeweight=".477306pt" strokecolor="#4F4F4F">
                <v:path arrowok="t"/>
              </v:shape>
            </v:group>
            <v:group style="position:absolute;left:6883;top:4065;width:544;height:2" coordorigin="6883,4065" coordsize="544,2">
              <v:shape style="position:absolute;left:6883;top:4065;width:544;height:2" coordorigin="6883,4065" coordsize="544,0" path="m6883,4065l7427,4065e" filled="f" stroked="t" strokeweight=".477306pt" strokecolor="#343434">
                <v:path arrowok="t"/>
              </v:shape>
            </v:group>
            <v:group style="position:absolute;left:267;top:4065;width:11365;height:2" coordorigin="267,4065" coordsize="11365,2">
              <v:shape style="position:absolute;left:267;top:4065;width:11365;height:2" coordorigin="267,4065" coordsize="11365,0" path="m267,4065l11632,4065e" filled="f" stroked="t" strokeweight=".715958pt" strokecolor="#5B5B5B">
                <v:path arrowok="t"/>
              </v:shape>
            </v:group>
            <v:group style="position:absolute;left:8195;top:4060;width:826;height:2" coordorigin="8195,4060" coordsize="826,2">
              <v:shape style="position:absolute;left:8195;top:4060;width:826;height:2" coordorigin="8195,4060" coordsize="826,0" path="m8195,4060l9021,4060e" filled="f" stroked="t" strokeweight=".477306pt" strokecolor="#3B3B3B">
                <v:path arrowok="t"/>
              </v:shape>
            </v:group>
            <v:group style="position:absolute;left:1900;top:4304;width:726;height:2" coordorigin="1900,4304" coordsize="726,2">
              <v:shape style="position:absolute;left:1900;top:4304;width:726;height:2" coordorigin="1900,4304" coordsize="726,0" path="m1900,4304l2625,4304e" filled="f" stroked="t" strokeweight=".477306pt" strokecolor="#444444">
                <v:path arrowok="t"/>
              </v:shape>
            </v:group>
            <v:group style="position:absolute;left:2568;top:4304;width:2258;height:2" coordorigin="2568,4304" coordsize="2258,2">
              <v:shape style="position:absolute;left:2568;top:4304;width:2258;height:2" coordorigin="2568,4304" coordsize="2258,0" path="m2568,4304l4826,4304e" filled="f" stroked="t" strokeweight=".715958pt" strokecolor="#606060">
                <v:path arrowok="t"/>
              </v:shape>
            </v:group>
            <v:group style="position:absolute;left:4768;top:4304;width:821;height:2" coordorigin="4768,4304" coordsize="821,2">
              <v:shape style="position:absolute;left:4768;top:4304;width:821;height:2" coordorigin="4768,4304" coordsize="821,0" path="m4768,4304l5589,4304e" filled="f" stroked="t" strokeweight=".477306pt" strokecolor="#444444">
                <v:path arrowok="t"/>
              </v:shape>
            </v:group>
            <v:group style="position:absolute;left:5508;top:4304;width:1246;height:2" coordorigin="5508,4304" coordsize="1246,2">
              <v:shape style="position:absolute;left:5508;top:4304;width:1246;height:2" coordorigin="5508,4304" coordsize="1246,0" path="m5508,4304l6754,4304e" filled="f" stroked="t" strokeweight=".954611pt" strokecolor="#646464">
                <v:path arrowok="t"/>
              </v:shape>
            </v:group>
            <v:group style="position:absolute;left:6697;top:4304;width:730;height:2" coordorigin="6697,4304" coordsize="730,2">
              <v:shape style="position:absolute;left:6697;top:4304;width:730;height:2" coordorigin="6697,4304" coordsize="730,0" path="m6697,4304l7427,4304e" filled="f" stroked="t" strokeweight=".477306pt" strokecolor="#484848">
                <v:path arrowok="t"/>
              </v:shape>
            </v:group>
            <v:group style="position:absolute;left:7293;top:4302;width:1465;height:2" coordorigin="7293,4302" coordsize="1465,2">
              <v:shape style="position:absolute;left:7293;top:4302;width:1465;height:2" coordorigin="7293,4302" coordsize="1465,0" path="m7293,4302l8759,4302e" filled="f" stroked="t" strokeweight=".954611pt" strokecolor="#646464">
                <v:path arrowok="t"/>
              </v:shape>
            </v:group>
            <v:group style="position:absolute;left:8701;top:4299;width:320;height:2" coordorigin="8701,4299" coordsize="320,2">
              <v:shape style="position:absolute;left:8701;top:4299;width:320;height:2" coordorigin="8701,4299" coordsize="320,0" path="m8701,4299l9021,4299e" filled="f" stroked="t" strokeweight=".477306pt" strokecolor="#3F3F3F">
                <v:path arrowok="t"/>
              </v:shape>
            </v:group>
            <v:group style="position:absolute;left:8964;top:4299;width:2668;height:2" coordorigin="8964,4299" coordsize="2668,2">
              <v:shape style="position:absolute;left:8964;top:4299;width:2668;height:2" coordorigin="8964,4299" coordsize="2668,0" path="m8964,4299l11632,4299e" filled="f" stroked="t" strokeweight=".715958pt" strokecolor="#575757">
                <v:path arrowok="t"/>
              </v:shape>
            </v:group>
            <v:group style="position:absolute;left:1909;top:4242;width:2;height:1288" coordorigin="1909,4242" coordsize="2,1288">
              <v:shape style="position:absolute;left:1909;top:4242;width:2;height:1288" coordorigin="1909,4242" coordsize="0,1288" path="m1909,5530l1909,4242e" filled="f" stroked="t" strokeweight=".954611pt" strokecolor="#646464">
                <v:path arrowok="t"/>
              </v:shape>
            </v:group>
            <v:group style="position:absolute;left:4012;top:4295;width:2;height:2183" coordorigin="4012,4295" coordsize="2,2183">
              <v:shape style="position:absolute;left:4012;top:4295;width:2;height:2183" coordorigin="4012,4295" coordsize="0,2183" path="m4012,6478l4012,4295e" filled="f" stroked="t" strokeweight=".954611pt" strokecolor="#575757">
                <v:path arrowok="t"/>
              </v:shape>
            </v:group>
            <v:group style="position:absolute;left:6921;top:4299;width:2;height:498" coordorigin="6921,4299" coordsize="2,498">
              <v:shape style="position:absolute;left:6921;top:4299;width:2;height:498" coordorigin="6921,4299" coordsize="0,498" path="m6921,4797l6921,4299e" filled="f" stroked="t" strokeweight=".954611pt" strokecolor="#6B6B6B">
                <v:path arrowok="t"/>
              </v:shape>
            </v:group>
            <v:group style="position:absolute;left:11630;top:4261;width:2;height:4587" coordorigin="11630,4261" coordsize="2,4587">
              <v:shape style="position:absolute;left:11630;top:4261;width:2;height:4587" coordorigin="11630,4261" coordsize="0,4587" path="m11630,8848l11630,4261e" filled="f" stroked="t" strokeweight=".715958pt" strokecolor="#646464">
                <v:path arrowok="t"/>
              </v:shape>
            </v:group>
            <v:group style="position:absolute;left:4000;top:4790;width:320;height:2" coordorigin="4000,4790" coordsize="320,2">
              <v:shape style="position:absolute;left:4000;top:4790;width:320;height:2" coordorigin="4000,4790" coordsize="320,0" path="m4000,4790l4320,4790e" filled="f" stroked="t" strokeweight=".715958pt" strokecolor="#545454">
                <v:path arrowok="t"/>
              </v:shape>
            </v:group>
            <v:group style="position:absolute;left:4262;top:4792;width:563;height:2" coordorigin="4262,4792" coordsize="563,2">
              <v:shape style="position:absolute;left:4262;top:4792;width:563;height:2" coordorigin="4262,4792" coordsize="563,0" path="m4262,4792l4826,4792e" filled="f" stroked="t" strokeweight=".477306pt" strokecolor="#3F3F3F">
                <v:path arrowok="t"/>
              </v:shape>
            </v:group>
            <v:group style="position:absolute;left:6019;top:4788;width:735;height:2" coordorigin="6019,4788" coordsize="735,2">
              <v:shape style="position:absolute;left:6019;top:4788;width:735;height:2" coordorigin="6019,4788" coordsize="735,0" path="m6019,4788l6754,4788e" filled="f" stroked="t" strokeweight=".477306pt" strokecolor="#3B3B3B">
                <v:path arrowok="t"/>
              </v:shape>
            </v:group>
            <v:group style="position:absolute;left:8195;top:4788;width:563;height:2" coordorigin="8195,4788" coordsize="563,2">
              <v:shape style="position:absolute;left:8195;top:4788;width:563;height:2" coordorigin="8195,4788" coordsize="563,0" path="m8195,4788l8759,4788e" filled="f" stroked="t" strokeweight=".477306pt" strokecolor="#3F3F3F">
                <v:path arrowok="t"/>
              </v:shape>
            </v:group>
            <v:group style="position:absolute;left:4768;top:4788;width:6859;height:2" coordorigin="4768,4788" coordsize="6859,2">
              <v:shape style="position:absolute;left:4768;top:4788;width:6859;height:2" coordorigin="4768,4788" coordsize="6859,0" path="m4768,4788l11627,4788e" filled="f" stroked="t" strokeweight=".715958pt" strokecolor="#606060">
                <v:path arrowok="t"/>
              </v:shape>
            </v:group>
            <v:group style="position:absolute;left:4000;top:5027;width:7637;height:2" coordorigin="4000,5027" coordsize="7637,2">
              <v:shape style="position:absolute;left:4000;top:5027;width:7637;height:2" coordorigin="4000,5027" coordsize="7637,0" path="m4000,5027l11637,5027e" filled="f" stroked="t" strokeweight=".715958pt" strokecolor="#646464">
                <v:path arrowok="t"/>
              </v:shape>
            </v:group>
            <v:group style="position:absolute;left:8195;top:5027;width:826;height:2" coordorigin="8195,5027" coordsize="826,2">
              <v:shape style="position:absolute;left:8195;top:5027;width:826;height:2" coordorigin="8195,5027" coordsize="826,0" path="m8195,5027l9021,5027e" filled="f" stroked="t" strokeweight=".477306pt" strokecolor="#3B3B3B">
                <v:path arrowok="t"/>
              </v:shape>
            </v:group>
            <v:group style="position:absolute;left:4005;top:5271;width:2749;height:2" coordorigin="4005,5271" coordsize="2749,2">
              <v:shape style="position:absolute;left:4005;top:5271;width:2749;height:2" coordorigin="4005,5271" coordsize="2749,0" path="m4005,5271l6754,5271e" filled="f" stroked="t" strokeweight=".715958pt" strokecolor="#747474">
                <v:path arrowok="t"/>
              </v:shape>
            </v:group>
            <v:group style="position:absolute;left:6697;top:5271;width:243;height:2" coordorigin="6697,5271" coordsize="243,2">
              <v:shape style="position:absolute;left:6697;top:5271;width:243;height:2" coordorigin="6697,5271" coordsize="243,0" path="m6697,5271l6940,5271e" filled="f" stroked="t" strokeweight=".477306pt" strokecolor="#646464">
                <v:path arrowok="t"/>
              </v:shape>
            </v:group>
            <v:group style="position:absolute;left:6883;top:5271;width:544;height:2" coordorigin="6883,5271" coordsize="544,2">
              <v:shape style="position:absolute;left:6883;top:5271;width:544;height:2" coordorigin="6883,5271" coordsize="544,0" path="m6883,5271l7427,5271e" filled="f" stroked="t" strokeweight=".477306pt" strokecolor="#4B4B4B">
                <v:path arrowok="t"/>
              </v:shape>
            </v:group>
            <v:group style="position:absolute;left:7370;top:5271;width:1389;height:2" coordorigin="7370,5271" coordsize="1389,2">
              <v:shape style="position:absolute;left:7370;top:5271;width:1389;height:2" coordorigin="7370,5271" coordsize="1389,0" path="m7370,5271l8759,5271e" filled="f" stroked="t" strokeweight=".715958pt" strokecolor="#7C7C7C">
                <v:path arrowok="t"/>
              </v:shape>
            </v:group>
            <v:group style="position:absolute;left:8701;top:5266;width:320;height:2" coordorigin="8701,5266" coordsize="320,2">
              <v:shape style="position:absolute;left:8701;top:5266;width:320;height:2" coordorigin="8701,5266" coordsize="320,0" path="m8701,5266l9021,5266e" filled="f" stroked="t" strokeweight=".477306pt" strokecolor="#575757">
                <v:path arrowok="t"/>
              </v:shape>
            </v:group>
            <v:group style="position:absolute;left:8964;top:5269;width:2673;height:2" coordorigin="8964,5269" coordsize="2673,2">
              <v:shape style="position:absolute;left:8964;top:5269;width:2673;height:2" coordorigin="8964,5269" coordsize="2673,0" path="m8964,5269l11637,5269e" filled="f" stroked="t" strokeweight=".477306pt" strokecolor="#777777">
                <v:path arrowok="t"/>
              </v:shape>
            </v:group>
            <v:group style="position:absolute;left:1904;top:5518;width:1437;height:2" coordorigin="1904,5518" coordsize="1437,2">
              <v:shape style="position:absolute;left:1904;top:5518;width:1437;height:2" coordorigin="1904,5518" coordsize="1437,0" path="m1904,5518l3341,5518e" filled="f" stroked="t" strokeweight=".954611pt" strokecolor="#676767">
                <v:path arrowok="t"/>
              </v:shape>
            </v:group>
            <v:group style="position:absolute;left:3217;top:5515;width:821;height:2" coordorigin="3217,5515" coordsize="821,2">
              <v:shape style="position:absolute;left:3217;top:5515;width:821;height:2" coordorigin="3217,5515" coordsize="821,0" path="m3217,5515l4038,5515e" filled="f" stroked="t" strokeweight=".477306pt" strokecolor="#3B3B3B">
                <v:path arrowok="t"/>
              </v:shape>
            </v:group>
            <v:group style="position:absolute;left:3966;top:5515;width:2974;height:2" coordorigin="3966,5515" coordsize="2974,2">
              <v:shape style="position:absolute;left:3966;top:5515;width:2974;height:2" coordorigin="3966,5515" coordsize="2974,0" path="m3966,5515l6940,5515e" filled="f" stroked="t" strokeweight=".477306pt" strokecolor="#5B5B5B">
                <v:path arrowok="t"/>
              </v:shape>
            </v:group>
            <v:group style="position:absolute;left:6883;top:5513;width:4754;height:2" coordorigin="6883,5513" coordsize="4754,2">
              <v:shape style="position:absolute;left:6883;top:5513;width:4754;height:2" coordorigin="6883,5513" coordsize="4754,0" path="m6883,5513l11637,5513e" filled="f" stroked="t" strokeweight=".715958pt" strokecolor="#5B5B5B">
                <v:path arrowok="t"/>
              </v:shape>
            </v:group>
            <v:group style="position:absolute;left:263;top:5760;width:1857;height:2" coordorigin="263,5760" coordsize="1857,2">
              <v:shape style="position:absolute;left:263;top:5760;width:1857;height:2" coordorigin="263,5760" coordsize="1857,0" path="m263,5760l2119,5760e" filled="f" stroked="t" strokeweight=".954611pt" strokecolor="#676767">
                <v:path arrowok="t"/>
              </v:shape>
            </v:group>
            <v:group style="position:absolute;left:1909;top:5472;width:2;height:555" coordorigin="1909,5472" coordsize="2,555">
              <v:shape style="position:absolute;left:1909;top:5472;width:2;height:555" coordorigin="1909,5472" coordsize="0,555" path="m1909,6028l1909,5472e" filled="f" stroked="t" strokeweight=".477306pt" strokecolor="#4B4B4B">
                <v:path arrowok="t"/>
              </v:shape>
            </v:group>
            <v:group style="position:absolute;left:1866;top:5760;width:1408;height:2" coordorigin="1866,5760" coordsize="1408,2">
              <v:shape style="position:absolute;left:1866;top:5760;width:1408;height:2" coordorigin="1866,5760" coordsize="1408,0" path="m1866,5760l3274,5760e" filled="f" stroked="t" strokeweight=".477306pt" strokecolor="#484848">
                <v:path arrowok="t"/>
              </v:shape>
            </v:group>
            <v:group style="position:absolute;left:3217;top:5757;width:5036;height:2" coordorigin="3217,5757" coordsize="5036,2">
              <v:shape style="position:absolute;left:3217;top:5757;width:5036;height:2" coordorigin="3217,5757" coordsize="5036,0" path="m3217,5757l8253,5757e" filled="f" stroked="t" strokeweight=".715958pt" strokecolor="#606060">
                <v:path arrowok="t"/>
              </v:shape>
            </v:group>
            <v:group style="position:absolute;left:8195;top:5755;width:826;height:2" coordorigin="8195,5755" coordsize="826,2">
              <v:shape style="position:absolute;left:8195;top:5755;width:826;height:2" coordorigin="8195,5755" coordsize="826,0" path="m8195,5755l9021,5755e" filled="f" stroked="t" strokeweight=".477306pt" strokecolor="#3B3B3B">
                <v:path arrowok="t"/>
              </v:shape>
            </v:group>
            <v:group style="position:absolute;left:8964;top:5755;width:2673;height:2" coordorigin="8964,5755" coordsize="2673,2">
              <v:shape style="position:absolute;left:8964;top:5755;width:2673;height:2" coordorigin="8964,5755" coordsize="2673,0" path="m8964,5755l11637,5755e" filled="f" stroked="t" strokeweight=".715958pt" strokecolor="#606060">
                <v:path arrowok="t"/>
              </v:shape>
            </v:group>
            <v:group style="position:absolute;left:6926;top:5755;width:2;height:728" coordorigin="6926,5755" coordsize="2,728">
              <v:shape style="position:absolute;left:6926;top:5755;width:2;height:728" coordorigin="6926,5755" coordsize="0,728" path="m6926,6483l6926,5755e" filled="f" stroked="t" strokeweight=".954611pt" strokecolor="#676767">
                <v:path arrowok="t"/>
              </v:shape>
            </v:group>
            <v:group style="position:absolute;left:1919;top:3782;width:2;height:12237" coordorigin="1919,3782" coordsize="2,12237">
              <v:shape style="position:absolute;left:1919;top:3782;width:2;height:12237" coordorigin="1919,3782" coordsize="0,12237" path="m1919,16020l1919,3782e" filled="f" stroked="t" strokeweight=".715958pt" strokecolor="#606060">
                <v:path arrowok="t"/>
              </v:shape>
            </v:group>
            <v:group style="position:absolute;left:1904;top:6236;width:1370;height:2" coordorigin="1904,6236" coordsize="1370,2">
              <v:shape style="position:absolute;left:1904;top:6236;width:1370;height:2" coordorigin="1904,6236" coordsize="1370,0" path="m1904,6236l3274,6236e" filled="f" stroked="t" strokeweight=".954611pt" strokecolor="#676767">
                <v:path arrowok="t"/>
              </v:shape>
            </v:group>
            <v:group style="position:absolute;left:3217;top:6234;width:821;height:2" coordorigin="3217,6234" coordsize="821,2">
              <v:shape style="position:absolute;left:3217;top:6234;width:821;height:2" coordorigin="3217,6234" coordsize="821,0" path="m3217,6234l4038,6234e" filled="f" stroked="t" strokeweight=".477306pt" strokecolor="#383838">
                <v:path arrowok="t"/>
              </v:shape>
            </v:group>
            <v:group style="position:absolute;left:3966;top:6231;width:1623;height:2" coordorigin="3966,6231" coordsize="1623,2">
              <v:shape style="position:absolute;left:3966;top:6231;width:1623;height:2" coordorigin="3966,6231" coordsize="1623,0" path="m3966,6231l5589,6231e" filled="f" stroked="t" strokeweight=".954611pt" strokecolor="#676767">
                <v:path arrowok="t"/>
              </v:shape>
            </v:group>
            <v:group style="position:absolute;left:5532;top:6234;width:382;height:2" coordorigin="5532,6234" coordsize="382,2">
              <v:shape style="position:absolute;left:5532;top:6234;width:382;height:2" coordorigin="5532,6234" coordsize="382,0" path="m5532,6234l5914,6234e" filled="f" stroked="t" strokeweight=".477306pt" strokecolor="#4F4F4F">
                <v:path arrowok="t"/>
              </v:shape>
            </v:group>
            <v:group style="position:absolute;left:5857;top:6231;width:1093;height:2" coordorigin="5857,6231" coordsize="1093,2">
              <v:shape style="position:absolute;left:5857;top:6231;width:1093;height:2" coordorigin="5857,6231" coordsize="1093,0" path="m5857,6231l6950,6231e" filled="f" stroked="t" strokeweight=".954611pt" strokecolor="#707070">
                <v:path arrowok="t"/>
              </v:shape>
            </v:group>
            <v:group style="position:absolute;left:6878;top:6229;width:549;height:2" coordorigin="6878,6229" coordsize="549,2">
              <v:shape style="position:absolute;left:6878;top:6229;width:549;height:2" coordorigin="6878,6229" coordsize="549,0" path="m6878,6229l7427,6229e" filled="f" stroked="t" strokeweight=".477306pt" strokecolor="#444444">
                <v:path arrowok="t"/>
              </v:shape>
            </v:group>
            <v:group style="position:absolute;left:7370;top:6229;width:4267;height:2" coordorigin="7370,6229" coordsize="4267,2">
              <v:shape style="position:absolute;left:7370;top:6229;width:4267;height:2" coordorigin="7370,6229" coordsize="4267,0" path="m7370,6229l11637,6229e" filled="f" stroked="t" strokeweight=".715958pt" strokecolor="#606060">
                <v:path arrowok="t"/>
              </v:shape>
            </v:group>
            <v:group style="position:absolute;left:277;top:6210;width:2;height:278" coordorigin="277,6210" coordsize="2,278">
              <v:shape style="position:absolute;left:277;top:6210;width:2;height:278" coordorigin="277,6210" coordsize="0,278" path="m277,6487l277,6210e" filled="f" stroked="t" strokeweight=".477306pt" strokecolor="#383838">
                <v:path arrowok="t"/>
              </v:shape>
            </v:group>
            <v:group style="position:absolute;left:1904;top:6475;width:4009;height:2" coordorigin="1904,6475" coordsize="4009,2">
              <v:shape style="position:absolute;left:1904;top:6475;width:4009;height:2" coordorigin="1904,6475" coordsize="4009,0" path="m1904,6475l5914,6475e" filled="f" stroked="t" strokeweight=".715958pt" strokecolor="#606060">
                <v:path arrowok="t"/>
              </v:shape>
            </v:group>
            <v:group style="position:absolute;left:5857;top:6473;width:659;height:2" coordorigin="5857,6473" coordsize="659,2">
              <v:shape style="position:absolute;left:5857;top:6473;width:659;height:2" coordorigin="5857,6473" coordsize="659,0" path="m5857,6473l6515,6473e" filled="f" stroked="t" strokeweight=".477306pt" strokecolor="#343434">
                <v:path arrowok="t"/>
              </v:shape>
            </v:group>
            <v:group style="position:absolute;left:6458;top:6471;width:988;height:2" coordorigin="6458,6471" coordsize="988,2">
              <v:shape style="position:absolute;left:6458;top:6471;width:988;height:2" coordorigin="6458,6471" coordsize="988,0" path="m6458,6471l7446,6471e" filled="f" stroked="t" strokeweight=".954611pt" strokecolor="#707070">
                <v:path arrowok="t"/>
              </v:shape>
            </v:group>
            <v:group style="position:absolute;left:7370;top:6471;width:883;height:2" coordorigin="7370,6471" coordsize="883,2">
              <v:shape style="position:absolute;left:7370;top:6471;width:883;height:2" coordorigin="7370,6471" coordsize="883,0" path="m7370,6471l8253,6471e" filled="f" stroked="t" strokeweight=".477306pt" strokecolor="#4F4F4F">
                <v:path arrowok="t"/>
              </v:shape>
            </v:group>
            <v:group style="position:absolute;left:8195;top:6468;width:3441;height:2" coordorigin="8195,6468" coordsize="3441,2">
              <v:shape style="position:absolute;left:8195;top:6468;width:3441;height:2" coordorigin="8195,6468" coordsize="3441,0" path="m8195,6468l11637,6468e" filled="f" stroked="t" strokeweight=".715958pt" strokecolor="#646464">
                <v:path arrowok="t"/>
              </v:shape>
            </v:group>
            <v:group style="position:absolute;left:267;top:6715;width:859;height:2" coordorigin="267,6715" coordsize="859,2">
              <v:shape style="position:absolute;left:267;top:6715;width:859;height:2" coordorigin="267,6715" coordsize="859,0" path="m267,6715l1126,6715e" filled="f" stroked="t" strokeweight=".954611pt" strokecolor="#707070">
                <v:path arrowok="t"/>
              </v:shape>
            </v:group>
            <v:group style="position:absolute;left:978;top:6717;width:4124;height:2" coordorigin="978,6717" coordsize="4124,2">
              <v:shape style="position:absolute;left:978;top:6717;width:4124;height:2" coordorigin="978,6717" coordsize="4124,0" path="m978,6717l5102,6717e" filled="f" stroked="t" strokeweight=".715958pt" strokecolor="#545454">
                <v:path arrowok="t"/>
              </v:shape>
            </v:group>
            <v:group style="position:absolute;left:5002;top:6715;width:916;height:2" coordorigin="5002,6715" coordsize="916,2">
              <v:shape style="position:absolute;left:5002;top:6715;width:916;height:2" coordorigin="5002,6715" coordsize="916,0" path="m5002,6715l5919,6715e" filled="f" stroked="t" strokeweight=".954611pt" strokecolor="#707070">
                <v:path arrowok="t"/>
              </v:shape>
            </v:group>
            <v:group style="position:absolute;left:5857;top:6712;width:220;height:2" coordorigin="5857,6712" coordsize="220,2">
              <v:shape style="position:absolute;left:5857;top:6712;width:220;height:2" coordorigin="5857,6712" coordsize="220,0" path="m5857,6712l6076,6712e" filled="f" stroked="t" strokeweight=".477306pt" strokecolor="#3B3B3B">
                <v:path arrowok="t"/>
              </v:shape>
            </v:group>
            <v:group style="position:absolute;left:6019;top:6712;width:220;height:2" coordorigin="6019,6712" coordsize="220,2">
              <v:shape style="position:absolute;left:6019;top:6712;width:220;height:2" coordorigin="6019,6712" coordsize="220,0" path="m6019,6712l6238,6712e" filled="f" stroked="t" strokeweight=".477306pt" strokecolor="#232323">
                <v:path arrowok="t"/>
              </v:shape>
            </v:group>
            <v:group style="position:absolute;left:6181;top:6712;width:334;height:2" coordorigin="6181,6712" coordsize="334,2">
              <v:shape style="position:absolute;left:6181;top:6712;width:334;height:2" coordorigin="6181,6712" coordsize="334,0" path="m6181,6712l6515,6712e" filled="f" stroked="t" strokeweight=".477306pt" strokecolor="#383838">
                <v:path arrowok="t"/>
              </v:shape>
            </v:group>
            <v:group style="position:absolute;left:6458;top:6712;width:296;height:2" coordorigin="6458,6712" coordsize="296,2">
              <v:shape style="position:absolute;left:6458;top:6712;width:296;height:2" coordorigin="6458,6712" coordsize="296,0" path="m6458,6712l6754,6712e" filled="f" stroked="t" strokeweight=".477306pt" strokecolor="#545454">
                <v:path arrowok="t"/>
              </v:shape>
            </v:group>
            <v:group style="position:absolute;left:6687;top:6712;width:1566;height:2" coordorigin="6687,6712" coordsize="1566,2">
              <v:shape style="position:absolute;left:6687;top:6712;width:1566;height:2" coordorigin="6687,6712" coordsize="1566,0" path="m6687,6712l8253,6712e" filled="f" stroked="t" strokeweight=".715958pt" strokecolor="#646464">
                <v:path arrowok="t"/>
              </v:shape>
            </v:group>
            <v:group style="position:absolute;left:8195;top:6712;width:563;height:2" coordorigin="8195,6712" coordsize="563,2">
              <v:shape style="position:absolute;left:8195;top:6712;width:563;height:2" coordorigin="8195,6712" coordsize="563,0" path="m8195,6712l8759,6712e" filled="f" stroked="t" strokeweight=".477306pt" strokecolor="#3F3F3F">
                <v:path arrowok="t"/>
              </v:shape>
            </v:group>
            <v:group style="position:absolute;left:8663;top:6708;width:2974;height:2" coordorigin="8663,6708" coordsize="2974,2">
              <v:shape style="position:absolute;left:8663;top:6708;width:2974;height:2" coordorigin="8663,6708" coordsize="2974,0" path="m8663,6708l11637,6708e" filled="f" stroked="t" strokeweight=".715958pt" strokecolor="#676767">
                <v:path arrowok="t"/>
              </v:shape>
            </v:group>
            <v:group style="position:absolute;left:267;top:7191;width:768;height:2" coordorigin="267,7191" coordsize="768,2">
              <v:shape style="position:absolute;left:267;top:7191;width:768;height:2" coordorigin="267,7191" coordsize="768,0" path="m267,7191l1036,7191e" filled="f" stroked="t" strokeweight=".477306pt" strokecolor="#5B5B5B">
                <v:path arrowok="t"/>
              </v:shape>
            </v:group>
            <v:group style="position:absolute;left:978;top:7191;width:453;height:2" coordorigin="978,7191" coordsize="453,2">
              <v:shape style="position:absolute;left:978;top:7191;width:453;height:2" coordorigin="978,7191" coordsize="453,0" path="m978,7191l1432,7191e" filled="f" stroked="t" strokeweight=".477306pt" strokecolor="#3B3B3B">
                <v:path arrowok="t"/>
              </v:shape>
            </v:group>
            <v:group style="position:absolute;left:1375;top:7189;width:1752;height:2" coordorigin="1375,7189" coordsize="1752,2">
              <v:shape style="position:absolute;left:1375;top:7189;width:1752;height:2" coordorigin="1375,7189" coordsize="1752,0" path="m1375,7189l3126,7189e" filled="f" stroked="t" strokeweight=".954611pt" strokecolor="#676767">
                <v:path arrowok="t"/>
              </v:shape>
            </v:group>
            <v:group style="position:absolute;left:1914;top:6952;width:2;height:752" coordorigin="1914,6952" coordsize="2,752">
              <v:shape style="position:absolute;left:1914;top:6952;width:2;height:752" coordorigin="1914,6952" coordsize="0,752" path="m1914,7703l1914,6952e" filled="f" stroked="t" strokeweight=".477306pt" strokecolor="#383838">
                <v:path arrowok="t"/>
              </v:shape>
            </v:group>
            <v:group style="position:absolute;left:3069;top:7191;width:654;height:2" coordorigin="3069,7191" coordsize="654,2">
              <v:shape style="position:absolute;left:3069;top:7191;width:654;height:2" coordorigin="3069,7191" coordsize="654,0" path="m3069,7191l3723,7191e" filled="f" stroked="t" strokeweight=".477306pt" strokecolor="#3B3B3B">
                <v:path arrowok="t"/>
              </v:shape>
            </v:group>
            <v:group style="position:absolute;left:3666;top:7189;width:7971;height:2" coordorigin="3666,7189" coordsize="7971,2">
              <v:shape style="position:absolute;left:3666;top:7189;width:7971;height:2" coordorigin="3666,7189" coordsize="7971,0" path="m3666,7189l11637,7189e" filled="f" stroked="t" strokeweight=".715958pt" strokecolor="#606060">
                <v:path arrowok="t"/>
              </v:shape>
            </v:group>
            <v:group style="position:absolute;left:6697;top:7186;width:243;height:2" coordorigin="6697,7186" coordsize="243,2">
              <v:shape style="position:absolute;left:6697;top:7186;width:243;height:2" coordorigin="6697,7186" coordsize="243,0" path="m6697,7186l6940,7186e" filled="f" stroked="t" strokeweight=".477306pt" strokecolor="#5B5B5B">
                <v:path arrowok="t"/>
              </v:shape>
            </v:group>
            <v:group style="position:absolute;left:6883;top:7186;width:544;height:2" coordorigin="6883,7186" coordsize="544,2">
              <v:shape style="position:absolute;left:6883;top:7186;width:544;height:2" coordorigin="6883,7186" coordsize="544,0" path="m6883,7186l7427,7186e" filled="f" stroked="t" strokeweight=".477306pt" strokecolor="#383838">
                <v:path arrowok="t"/>
              </v:shape>
            </v:group>
            <v:group style="position:absolute;left:11632;top:6952;width:2;height:503" coordorigin="11632,6952" coordsize="2,503">
              <v:shape style="position:absolute;left:11632;top:6952;width:2;height:503" coordorigin="11632,6952" coordsize="0,503" path="m11632,7454l11632,6952e" filled="f" stroked="t" strokeweight=".477306pt" strokecolor="#4F4F4F">
                <v:path arrowok="t"/>
              </v:shape>
            </v:group>
            <v:group style="position:absolute;left:4014;top:7177;width:2;height:268" coordorigin="4014,7177" coordsize="2,268">
              <v:shape style="position:absolute;left:4014;top:7177;width:2;height:268" coordorigin="4014,7177" coordsize="0,268" path="m4014,7445l4014,7177e" filled="f" stroked="t" strokeweight=".477306pt" strokecolor="#343434">
                <v:path arrowok="t"/>
              </v:shape>
            </v:group>
            <v:group style="position:absolute;left:4009;top:7431;width:2931;height:2" coordorigin="4009,7431" coordsize="2931,2">
              <v:shape style="position:absolute;left:4009;top:7431;width:2931;height:2" coordorigin="4009,7431" coordsize="2931,0" path="m4009,7431l6940,7431e" filled="f" stroked="t" strokeweight=".715958pt" strokecolor="#646464">
                <v:path arrowok="t"/>
              </v:shape>
            </v:group>
            <v:group style="position:absolute;left:6883;top:7426;width:544;height:2" coordorigin="6883,7426" coordsize="544,2">
              <v:shape style="position:absolute;left:6883;top:7426;width:544;height:2" coordorigin="6883,7426" coordsize="544,0" path="m6883,7426l7427,7426e" filled="f" stroked="t" strokeweight=".477306pt" strokecolor="#3B3B3B">
                <v:path arrowok="t"/>
              </v:shape>
            </v:group>
            <v:group style="position:absolute;left:7370;top:7426;width:4267;height:2" coordorigin="7370,7426" coordsize="4267,2">
              <v:shape style="position:absolute;left:7370;top:7426;width:4267;height:2" coordorigin="7370,7426" coordsize="4267,0" path="m7370,7426l11637,7426e" filled="f" stroked="t" strokeweight=".715958pt" strokecolor="#606060">
                <v:path arrowok="t"/>
              </v:shape>
            </v:group>
            <v:group style="position:absolute;left:4019;top:7387;width:2;height:316" coordorigin="4019,7387" coordsize="2,316">
              <v:shape style="position:absolute;left:4019;top:7387;width:2;height:316" coordorigin="4019,7387" coordsize="0,316" path="m4019,7703l4019,7387e" filled="f" stroked="t" strokeweight=".715958pt" strokecolor="#484848">
                <v:path arrowok="t"/>
              </v:shape>
            </v:group>
            <v:group style="position:absolute;left:4009;top:7670;width:7627;height:2" coordorigin="4009,7670" coordsize="7627,2">
              <v:shape style="position:absolute;left:4009;top:7670;width:7627;height:2" coordorigin="4009,7670" coordsize="7627,0" path="m4009,7670l11637,7670e" filled="f" stroked="t" strokeweight=".715958pt" strokecolor="#606060">
                <v:path arrowok="t"/>
              </v:shape>
            </v:group>
            <v:group style="position:absolute;left:272;top:7912;width:5804;height:2" coordorigin="272,7912" coordsize="5804,2">
              <v:shape style="position:absolute;left:272;top:7912;width:5804;height:2" coordorigin="272,7912" coordsize="5804,0" path="m272,7912l6076,7912e" filled="f" stroked="t" strokeweight=".715958pt" strokecolor="#646464">
                <v:path arrowok="t"/>
              </v:shape>
            </v:group>
            <v:group style="position:absolute;left:1866;top:7914;width:1093;height:2" coordorigin="1866,7914" coordsize="1093,2">
              <v:shape style="position:absolute;left:1866;top:7914;width:1093;height:2" coordorigin="1866,7914" coordsize="1093,0" path="m1866,7914l2959,7914e" filled="f" stroked="t" strokeweight=".477306pt" strokecolor="#3F3F3F">
                <v:path arrowok="t"/>
              </v:shape>
            </v:group>
            <v:group style="position:absolute;left:4019;top:7646;width:2;height:273" coordorigin="4019,7646" coordsize="2,273">
              <v:shape style="position:absolute;left:4019;top:7646;width:2;height:273" coordorigin="4019,7646" coordsize="0,273" path="m4019,7919l4019,7646e" filled="f" stroked="t" strokeweight=".954611pt" strokecolor="#5B5B5B">
                <v:path arrowok="t"/>
              </v:shape>
            </v:group>
            <v:group style="position:absolute;left:4262;top:7914;width:563;height:2" coordorigin="4262,7914" coordsize="563,2">
              <v:shape style="position:absolute;left:4262;top:7914;width:563;height:2" coordorigin="4262,7914" coordsize="563,0" path="m4262,7914l4826,7914e" filled="f" stroked="t" strokeweight=".477306pt" strokecolor="#484848">
                <v:path arrowok="t"/>
              </v:shape>
            </v:group>
            <v:group style="position:absolute;left:6019;top:7909;width:735;height:2" coordorigin="6019,7909" coordsize="735,2">
              <v:shape style="position:absolute;left:6019;top:7909;width:735;height:2" coordorigin="6019,7909" coordsize="735,0" path="m6019,7909l6754,7909e" filled="f" stroked="t" strokeweight=".477306pt" strokecolor="#444444">
                <v:path arrowok="t"/>
              </v:shape>
            </v:group>
            <v:group style="position:absolute;left:6697;top:7909;width:1556;height:2" coordorigin="6697,7909" coordsize="1556,2">
              <v:shape style="position:absolute;left:6697;top:7909;width:1556;height:2" coordorigin="6697,7909" coordsize="1556,0" path="m6697,7909l8253,7909e" filled="f" stroked="t" strokeweight=".715958pt" strokecolor="#606060">
                <v:path arrowok="t"/>
              </v:shape>
            </v:group>
            <v:group style="position:absolute;left:8195;top:7909;width:563;height:2" coordorigin="8195,7909" coordsize="563,2">
              <v:shape style="position:absolute;left:8195;top:7909;width:563;height:2" coordorigin="8195,7909" coordsize="563,0" path="m8195,7909l8759,7909e" filled="f" stroked="t" strokeweight=".477306pt" strokecolor="#444444">
                <v:path arrowok="t"/>
              </v:shape>
            </v:group>
            <v:group style="position:absolute;left:8668;top:7905;width:2974;height:2" coordorigin="8668,7905" coordsize="2974,2">
              <v:shape style="position:absolute;left:8668;top:7905;width:2974;height:2" coordorigin="8668,7905" coordsize="2974,0" path="m8668,7905l11641,7905e" filled="f" stroked="t" strokeweight=".715958pt" strokecolor="#676767">
                <v:path arrowok="t"/>
              </v:shape>
            </v:group>
            <v:group style="position:absolute;left:11634;top:8378;width:2;height:273" coordorigin="11634,8378" coordsize="2,273">
              <v:shape style="position:absolute;left:11634;top:8378;width:2;height:273" coordorigin="11634,8378" coordsize="0,273" path="m11634,8651l11634,8378e" filled="f" stroked="t" strokeweight=".477306pt" strokecolor="#3B3B3B">
                <v:path arrowok="t"/>
              </v:shape>
            </v:group>
            <v:group style="position:absolute;left:272;top:8852;width:1160;height:2" coordorigin="272,8852" coordsize="1160,2">
              <v:shape style="position:absolute;left:272;top:8852;width:1160;height:2" coordorigin="272,8852" coordsize="1160,0" path="m272,8852l1432,8852e" filled="f" stroked="t" strokeweight=".954611pt" strokecolor="#676767">
                <v:path arrowok="t"/>
              </v:shape>
            </v:group>
            <v:group style="position:absolute;left:1375;top:8850;width:563;height:2" coordorigin="1375,8850" coordsize="563,2">
              <v:shape style="position:absolute;left:1375;top:8850;width:563;height:2" coordorigin="1375,8850" coordsize="563,0" path="m1375,8850l1938,8850e" filled="f" stroked="t" strokeweight=".477306pt" strokecolor="#4B4B4B">
                <v:path arrowok="t"/>
              </v:shape>
            </v:group>
            <v:group style="position:absolute;left:1921;top:3782;width:2;height:10638" coordorigin="1921,3782" coordsize="2,10638">
              <v:shape style="position:absolute;left:1921;top:3782;width:2;height:10638" coordorigin="1921,3782" coordsize="0,10638" path="m1921,14421l1921,3782e" filled="f" stroked="t" strokeweight=".715958pt" strokecolor="#5B5B5B">
                <v:path arrowok="t"/>
              </v:shape>
            </v:group>
            <v:group style="position:absolute;left:1866;top:8852;width:759;height:2" coordorigin="1866,8852" coordsize="759,2">
              <v:shape style="position:absolute;left:1866;top:8852;width:759;height:2" coordorigin="1866,8852" coordsize="759,0" path="m1866,8852l2625,8852e" filled="f" stroked="t" strokeweight=".477306pt" strokecolor="#383838">
                <v:path arrowok="t"/>
              </v:shape>
            </v:group>
            <v:group style="position:absolute;left:3666;top:8848;width:363;height:2" coordorigin="3666,8848" coordsize="363,2">
              <v:shape style="position:absolute;left:3666;top:8848;width:363;height:2" coordorigin="3666,8848" coordsize="363,0" path="m3666,8848l4028,8848e" filled="f" stroked="t" strokeweight=".477306pt" strokecolor="#343434">
                <v:path arrowok="t"/>
              </v:shape>
            </v:group>
            <v:group style="position:absolute;left:3971;top:8848;width:348;height:2" coordorigin="3971,8848" coordsize="348,2">
              <v:shape style="position:absolute;left:3971;top:8848;width:348;height:2" coordorigin="3971,8848" coordsize="348,0" path="m3971,8848l4320,8848e" filled="f" stroked="t" strokeweight=".477306pt" strokecolor="#484848">
                <v:path arrowok="t"/>
              </v:shape>
            </v:group>
            <v:group style="position:absolute;left:5532;top:8848;width:382;height:2" coordorigin="5532,8848" coordsize="382,2">
              <v:shape style="position:absolute;left:5532;top:8848;width:382;height:2" coordorigin="5532,8848" coordsize="382,0" path="m5532,8848l5914,8848e" filled="f" stroked="t" strokeweight=".477306pt" strokecolor="#4F4F4F">
                <v:path arrowok="t"/>
              </v:shape>
            </v:group>
            <v:group style="position:absolute;left:5857;top:8848;width:659;height:2" coordorigin="5857,8848" coordsize="659,2">
              <v:shape style="position:absolute;left:5857;top:8848;width:659;height:2" coordorigin="5857,8848" coordsize="659,0" path="m5857,8848l6515,8848e" filled="f" stroked="t" strokeweight=".477306pt" strokecolor="#383838">
                <v:path arrowok="t"/>
              </v:shape>
            </v:group>
            <v:group style="position:absolute;left:2568;top:8848;width:9069;height:2" coordorigin="2568,8848" coordsize="9069,2">
              <v:shape style="position:absolute;left:2568;top:8848;width:9069;height:2" coordorigin="2568,8848" coordsize="9069,0" path="m2568,8848l11637,8848e" filled="f" stroked="t" strokeweight=".715958pt" strokecolor="#646464">
                <v:path arrowok="t"/>
              </v:shape>
            </v:group>
            <v:group style="position:absolute;left:11634;top:8594;width:2;height:785" coordorigin="11634,8594" coordsize="2,785">
              <v:shape style="position:absolute;left:11634;top:8594;width:2;height:785" coordorigin="11634,8594" coordsize="0,785" path="m11634,9379l11634,8594e" filled="f" stroked="t" strokeweight=".715958pt" strokecolor="#5B5B5B">
                <v:path arrowok="t"/>
              </v:shape>
            </v:group>
            <v:group style="position:absolute;left:978;top:9786;width:959;height:2" coordorigin="978,9786" coordsize="959,2">
              <v:shape style="position:absolute;left:978;top:9786;width:959;height:2" coordorigin="978,9786" coordsize="959,0" path="m978,9786l1938,9786e" filled="f" stroked="t" strokeweight=".477306pt" strokecolor="#3B3B3B">
                <v:path arrowok="t"/>
              </v:shape>
            </v:group>
            <v:group style="position:absolute;left:277;top:9784;width:11360;height:2" coordorigin="277,9784" coordsize="11360,2">
              <v:shape style="position:absolute;left:277;top:9784;width:11360;height:2" coordorigin="277,9784" coordsize="11360,0" path="m277,9784l11637,9784e" filled="f" stroked="t" strokeweight=".715958pt" strokecolor="#5B5B5B">
                <v:path arrowok="t"/>
              </v:shape>
            </v:group>
            <v:group style="position:absolute;left:11632;top:9322;width:2;height:488" coordorigin="11632,9322" coordsize="2,488">
              <v:shape style="position:absolute;left:11632;top:9322;width:2;height:488" coordorigin="11632,9322" coordsize="0,488" path="m11632,9810l11632,9322e" filled="f" stroked="t" strokeweight=".954611pt" strokecolor="#808080">
                <v:path arrowok="t"/>
              </v:shape>
            </v:group>
            <v:group style="position:absolute;left:291;top:1283;width:2;height:14737" coordorigin="291,1283" coordsize="2,14737">
              <v:shape style="position:absolute;left:291;top:1283;width:2;height:14737" coordorigin="291,1283" coordsize="0,14737" path="m291,16020l291,1283e" filled="f" stroked="t" strokeweight=".477306pt" strokecolor="#545454">
                <v:path arrowok="t"/>
              </v:shape>
            </v:group>
            <v:group style="position:absolute;left:1375;top:10028;width:563;height:2" coordorigin="1375,10028" coordsize="563,2">
              <v:shape style="position:absolute;left:1375;top:10028;width:563;height:2" coordorigin="1375,10028" coordsize="563,0" path="m1375,10028l1938,10028e" filled="f" stroked="t" strokeweight=".715958pt" strokecolor="#4F4F4F">
                <v:path arrowok="t"/>
              </v:shape>
            </v:group>
            <v:group style="position:absolute;left:277;top:10025;width:11360;height:2" coordorigin="277,10025" coordsize="11360,2">
              <v:shape style="position:absolute;left:277;top:10025;width:11360;height:2" coordorigin="277,10025" coordsize="11360,0" path="m277,10025l11637,10025e" filled="f" stroked="t" strokeweight=".715958pt" strokecolor="#606060">
                <v:path arrowok="t"/>
              </v:shape>
            </v:group>
            <v:group style="position:absolute;left:11603;top:9767;width:2;height:752" coordorigin="11603,9767" coordsize="2,752">
              <v:shape style="position:absolute;left:11603;top:9767;width:2;height:752" coordorigin="11603,9767" coordsize="0,752" path="m11603,10519l11603,9767e" filled="f" stroked="t" strokeweight=".238653pt" strokecolor="#7C7C7C">
                <v:path arrowok="t"/>
              </v:shape>
            </v:group>
            <v:group style="position:absolute;left:272;top:10270;width:1666;height:2" coordorigin="272,10270" coordsize="1666,2">
              <v:shape style="position:absolute;left:272;top:10270;width:1666;height:2" coordorigin="272,10270" coordsize="1666,0" path="m272,10270l1938,10270e" filled="f" stroked="t" strokeweight=".954611pt" strokecolor="#676767">
                <v:path arrowok="t"/>
              </v:shape>
            </v:group>
            <v:group style="position:absolute;left:1866;top:10270;width:1093;height:2" coordorigin="1866,10270" coordsize="1093,2">
              <v:shape style="position:absolute;left:1866;top:10270;width:1093;height:2" coordorigin="1866,10270" coordsize="1093,0" path="m1866,10270l2959,10270e" filled="f" stroked="t" strokeweight=".477306pt" strokecolor="#444444">
                <v:path arrowok="t"/>
              </v:shape>
            </v:group>
            <v:group style="position:absolute;left:2854;top:10267;width:1465;height:2" coordorigin="2854,10267" coordsize="1465,2">
              <v:shape style="position:absolute;left:2854;top:10267;width:1465;height:2" coordorigin="2854,10267" coordsize="1465,0" path="m2854,10267l4320,10267e" filled="f" stroked="t" strokeweight=".954611pt" strokecolor="#676767">
                <v:path arrowok="t"/>
              </v:shape>
            </v:group>
            <v:group style="position:absolute;left:4262;top:10270;width:563;height:2" coordorigin="4262,10270" coordsize="563,2">
              <v:shape style="position:absolute;left:4262;top:10270;width:563;height:2" coordorigin="4262,10270" coordsize="563,0" path="m4262,10270l4826,10270e" filled="f" stroked="t" strokeweight=".477306pt" strokecolor="#484848">
                <v:path arrowok="t"/>
              </v:shape>
            </v:group>
            <v:group style="position:absolute;left:4768;top:10267;width:1146;height:2" coordorigin="4768,10267" coordsize="1146,2">
              <v:shape style="position:absolute;left:4768;top:10267;width:1146;height:2" coordorigin="4768,10267" coordsize="1146,0" path="m4768,10267l5914,10267e" filled="f" stroked="t" strokeweight=".954611pt" strokecolor="#676767">
                <v:path arrowok="t"/>
              </v:shape>
            </v:group>
            <v:group style="position:absolute;left:5857;top:10265;width:659;height:2" coordorigin="5857,10265" coordsize="659,2">
              <v:shape style="position:absolute;left:5857;top:10265;width:659;height:2" coordorigin="5857,10265" coordsize="659,0" path="m5857,10265l6515,10265e" filled="f" stroked="t" strokeweight=".477306pt" strokecolor="#383838">
                <v:path arrowok="t"/>
              </v:shape>
            </v:group>
            <v:group style="position:absolute;left:6458;top:10265;width:296;height:2" coordorigin="6458,10265" coordsize="296,2">
              <v:shape style="position:absolute;left:6458;top:10265;width:296;height:2" coordorigin="6458,10265" coordsize="296,0" path="m6458,10265l6754,10265e" filled="f" stroked="t" strokeweight=".477306pt" strokecolor="#4F4F4F">
                <v:path arrowok="t"/>
              </v:shape>
            </v:group>
            <v:group style="position:absolute;left:6673;top:10265;width:1580;height:2" coordorigin="6673,10265" coordsize="1580,2">
              <v:shape style="position:absolute;left:6673;top:10265;width:1580;height:2" coordorigin="6673,10265" coordsize="1580,0" path="m6673,10265l8253,10265e" filled="f" stroked="t" strokeweight=".715958pt" strokecolor="#646464">
                <v:path arrowok="t"/>
              </v:shape>
            </v:group>
            <v:group style="position:absolute;left:8195;top:10265;width:563;height:2" coordorigin="8195,10265" coordsize="563,2">
              <v:shape style="position:absolute;left:8195;top:10265;width:563;height:2" coordorigin="8195,10265" coordsize="563,0" path="m8195,10265l8759,10265e" filled="f" stroked="t" strokeweight=".477306pt" strokecolor="#3F3F3F">
                <v:path arrowok="t"/>
              </v:shape>
            </v:group>
            <v:group style="position:absolute;left:8701;top:10260;width:2935;height:2" coordorigin="8701,10260" coordsize="2935,2">
              <v:shape style="position:absolute;left:8701;top:10260;width:2935;height:2" coordorigin="8701,10260" coordsize="2935,0" path="m8701,10260l11637,10260e" filled="f" stroked="t" strokeweight=".715958pt" strokecolor="#676767">
                <v:path arrowok="t"/>
              </v:shape>
            </v:group>
            <v:group style="position:absolute;left:768;top:10988;width:3551;height:2" coordorigin="768,10988" coordsize="3551,2">
              <v:shape style="position:absolute;left:768;top:10988;width:3551;height:2" coordorigin="768,10988" coordsize="3551,0" path="m768,10988l4320,10988e" filled="f" stroked="t" strokeweight=".715958pt" strokecolor="#646464">
                <v:path arrowok="t"/>
              </v:shape>
            </v:group>
            <v:group style="position:absolute;left:768;top:10748;width:1274;height:2" coordorigin="768,10748" coordsize="1274,2">
              <v:shape style="position:absolute;left:768;top:10748;width:1274;height:2" coordorigin="768,10748" coordsize="1274,0" path="m768,10748l2043,10748e" filled="f" stroked="t" strokeweight=".954611pt" strokecolor="#6B6B6B">
                <v:path arrowok="t"/>
              </v:shape>
            </v:group>
            <v:group style="position:absolute;left:1866;top:10748;width:1093;height:2" coordorigin="1866,10748" coordsize="1093,2">
              <v:shape style="position:absolute;left:1866;top:10748;width:1093;height:2" coordorigin="1866,10748" coordsize="1093,0" path="m1866,10748l2959,10748e" filled="f" stroked="t" strokeweight=".477306pt" strokecolor="#4B4B4B">
                <v:path arrowok="t"/>
              </v:shape>
            </v:group>
            <v:group style="position:absolute;left:2902;top:10746;width:1418;height:2" coordorigin="2902,10746" coordsize="1418,2">
              <v:shape style="position:absolute;left:2902;top:10746;width:1418;height:2" coordorigin="2902,10746" coordsize="1418,0" path="m2902,10746l4320,10746e" filled="f" stroked="t" strokeweight=".954611pt" strokecolor="#676767">
                <v:path arrowok="t"/>
              </v:shape>
            </v:group>
            <v:group style="position:absolute;left:4262;top:10748;width:840;height:2" coordorigin="4262,10748" coordsize="840,2">
              <v:shape style="position:absolute;left:4262;top:10748;width:840;height:2" coordorigin="4262,10748" coordsize="840,0" path="m4262,10748l5102,10748e" filled="f" stroked="t" strokeweight=".477306pt" strokecolor="#484848">
                <v:path arrowok="t"/>
              </v:shape>
            </v:group>
            <v:group style="position:absolute;left:5045;top:10746;width:869;height:2" coordorigin="5045,10746" coordsize="869,2">
              <v:shape style="position:absolute;left:5045;top:10746;width:869;height:2" coordorigin="5045,10746" coordsize="869,0" path="m5045,10746l5914,10746e" filled="f" stroked="t" strokeweight=".954611pt" strokecolor="#747474">
                <v:path arrowok="t"/>
              </v:shape>
            </v:group>
            <v:group style="position:absolute;left:5857;top:10744;width:897;height:2" coordorigin="5857,10744" coordsize="897,2">
              <v:shape style="position:absolute;left:5857;top:10744;width:897;height:2" coordorigin="5857,10744" coordsize="897,0" path="m5857,10744l6754,10744e" filled="f" stroked="t" strokeweight=".477306pt" strokecolor="#484848">
                <v:path arrowok="t"/>
              </v:shape>
            </v:group>
            <v:group style="position:absolute;left:6697;top:10744;width:1556;height:2" coordorigin="6697,10744" coordsize="1556,2">
              <v:shape style="position:absolute;left:6697;top:10744;width:1556;height:2" coordorigin="6697,10744" coordsize="1556,0" path="m6697,10744l8253,10744e" filled="f" stroked="t" strokeweight=".715958pt" strokecolor="#646464">
                <v:path arrowok="t"/>
              </v:shape>
            </v:group>
            <v:group style="position:absolute;left:8195;top:10744;width:563;height:2" coordorigin="8195,10744" coordsize="563,2">
              <v:shape style="position:absolute;left:8195;top:10744;width:563;height:2" coordorigin="8195,10744" coordsize="563,0" path="m8195,10744l8759,10744e" filled="f" stroked="t" strokeweight=".477306pt" strokecolor="#4F4F4F">
                <v:path arrowok="t"/>
              </v:shape>
            </v:group>
            <v:group style="position:absolute;left:8572;top:10739;width:3064;height:2" coordorigin="8572,10739" coordsize="3064,2">
              <v:shape style="position:absolute;left:8572;top:10739;width:3064;height:2" coordorigin="8572,10739" coordsize="3064,0" path="m8572,10739l11637,10739e" filled="f" stroked="t" strokeweight=".715958pt" strokecolor="#676767">
                <v:path arrowok="t"/>
              </v:shape>
            </v:group>
            <v:group style="position:absolute;left:11634;top:10490;width:2;height:522" coordorigin="11634,10490" coordsize="2,522">
              <v:shape style="position:absolute;left:11634;top:10490;width:2;height:522" coordorigin="11634,10490" coordsize="0,522" path="m11634,11012l11634,10490e" filled="f" stroked="t" strokeweight=".715958pt" strokecolor="#838383">
                <v:path arrowok="t"/>
              </v:shape>
            </v:group>
            <v:group style="position:absolute;left:4262;top:10988;width:563;height:2" coordorigin="4262,10988" coordsize="563,2">
              <v:shape style="position:absolute;left:4262;top:10988;width:563;height:2" coordorigin="4262,10988" coordsize="563,0" path="m4262,10988l4826,10988e" filled="f" stroked="t" strokeweight=".477306pt" strokecolor="#4B4B4B">
                <v:path arrowok="t"/>
              </v:shape>
            </v:group>
            <v:group style="position:absolute;left:6458;top:10985;width:482;height:2" coordorigin="6458,10985" coordsize="482,2">
              <v:shape style="position:absolute;left:6458;top:10985;width:482;height:2" coordorigin="6458,10985" coordsize="482,0" path="m6458,10985l6940,10985e" filled="f" stroked="t" strokeweight=".477306pt" strokecolor="#575757">
                <v:path arrowok="t"/>
              </v:shape>
            </v:group>
            <v:group style="position:absolute;left:8195;top:10983;width:826;height:2" coordorigin="8195,10983" coordsize="826,2">
              <v:shape style="position:absolute;left:8195;top:10983;width:826;height:2" coordorigin="8195,10983" coordsize="826,0" path="m8195,10983l9021,10983e" filled="f" stroked="t" strokeweight=".477306pt" strokecolor="#3F3F3F">
                <v:path arrowok="t"/>
              </v:shape>
            </v:group>
            <v:group style="position:absolute;left:4768;top:10983;width:6868;height:2" coordorigin="4768,10983" coordsize="6868,2">
              <v:shape style="position:absolute;left:4768;top:10983;width:6868;height:2" coordorigin="4768,10983" coordsize="6868,0" path="m4768,10983l11637,10983e" filled="f" stroked="t" strokeweight=".715958pt" strokecolor="#606060">
                <v:path arrowok="t"/>
              </v:shape>
            </v:group>
            <v:group style="position:absolute;left:1408;top:10978;width:2;height:96" coordorigin="1408,10978" coordsize="2,96">
              <v:shape style="position:absolute;left:1408;top:10978;width:2;height:96" coordorigin="1408,10978" coordsize="0,96" path="m1408,11074l1408,10978e" filled="f" stroked="t" strokeweight=".954611pt" strokecolor="#606060">
                <v:path arrowok="t"/>
              </v:shape>
            </v:group>
            <v:group style="position:absolute;left:1900;top:11352;width:1198;height:2" coordorigin="1900,11352" coordsize="1198,2">
              <v:shape style="position:absolute;left:1900;top:11352;width:1198;height:2" coordorigin="1900,11352" coordsize="1198,0" path="m1900,11352l3098,11352e" filled="f" stroked="t" strokeweight=".238653pt" strokecolor="#6B6B6B">
                <v:path arrowok="t"/>
              </v:shape>
            </v:group>
            <v:group style="position:absolute;left:6491;top:10978;width:2;height:407" coordorigin="6491,10978" coordsize="2,407">
              <v:shape style="position:absolute;left:6491;top:10978;width:2;height:407" coordorigin="6491,10978" coordsize="0,407" path="m6491,11385l6491,10978e" filled="f" stroked="t" strokeweight=".477306pt" strokecolor="#3B3B3B">
                <v:path arrowok="t"/>
              </v:shape>
            </v:group>
            <v:group style="position:absolute;left:11603;top:10969;width:2;height:388" coordorigin="11603,10969" coordsize="2,388">
              <v:shape style="position:absolute;left:11603;top:10969;width:2;height:388" coordorigin="11603,10969" coordsize="0,388" path="m11603,11356l11603,10969e" filled="f" stroked="t" strokeweight=".238653pt" strokecolor="#707070">
                <v:path arrowok="t"/>
              </v:shape>
            </v:group>
            <v:group style="position:absolute;left:267;top:11352;width:1637;height:2" coordorigin="267,11352" coordsize="1637,2">
              <v:shape style="position:absolute;left:267;top:11352;width:1637;height:2" coordorigin="267,11352" coordsize="1637,0" path="m267,11352l1904,11352e" filled="f" stroked="t" strokeweight=".238653pt" strokecolor="#4F4F4F">
                <v:path arrowok="t"/>
              </v:shape>
            </v:group>
            <v:group style="position:absolute;left:3098;top:11352;width:3112;height:2" coordorigin="3098,11352" coordsize="3112,2">
              <v:shape style="position:absolute;left:3098;top:11352;width:3112;height:2" coordorigin="3098,11352" coordsize="3112,0" path="m3098,11352l6210,11352e" filled="f" stroked="t" strokeweight=".238653pt" strokecolor="#000000">
                <v:path arrowok="t"/>
              </v:shape>
            </v:group>
            <v:group style="position:absolute;left:6210;top:11352;width:515;height:2" coordorigin="6210,11352" coordsize="515,2">
              <v:shape style="position:absolute;left:6210;top:11352;width:515;height:2" coordorigin="6210,11352" coordsize="515,0" path="m6210,11352l6725,11352e" filled="f" stroked="t" strokeweight=".238653pt" strokecolor="#444444">
                <v:path arrowok="t"/>
              </v:shape>
            </v:group>
            <v:group style="position:absolute;left:6725;top:11352;width:4883;height:2" coordorigin="6725,11352" coordsize="4883,2">
              <v:shape style="position:absolute;left:6725;top:11352;width:4883;height:2" coordorigin="6725,11352" coordsize="4883,0" path="m6725,11352l11608,11352e" filled="f" stroked="t" strokeweight=".238653pt" strokecolor="#000000">
                <v:path arrowok="t"/>
              </v:shape>
            </v:group>
            <v:group style="position:absolute;left:1007;top:11352;width:2;height:3610" coordorigin="1007,11352" coordsize="2,3610">
              <v:shape style="position:absolute;left:1007;top:11352;width:2;height:3610" coordorigin="1007,11352" coordsize="0,3610" path="m1007,14962l1007,11352e" filled="f" stroked="t" strokeweight=".238653pt" strokecolor="#000000">
                <v:path arrowok="t"/>
              </v:shape>
            </v:group>
            <v:group style="position:absolute;left:1410;top:11323;width:2;height:421" coordorigin="1410,11323" coordsize="2,421">
              <v:shape style="position:absolute;left:1410;top:11323;width:2;height:421" coordorigin="1410,11323" coordsize="0,421" path="m1410,11744l1410,11323e" filled="f" stroked="t" strokeweight=".477306pt" strokecolor="#4B4B4B">
                <v:path arrowok="t"/>
              </v:shape>
            </v:group>
            <v:group style="position:absolute;left:11603;top:11352;width:2;height:3610" coordorigin="11603,11352" coordsize="2,3610">
              <v:shape style="position:absolute;left:11603;top:11352;width:2;height:3610" coordorigin="11603,11352" coordsize="0,3610" path="m11603,14962l11603,11352e" filled="f" stroked="t" strokeweight=".238653pt" strokecolor="#000000">
                <v:path arrowok="t"/>
              </v:shape>
            </v:group>
            <v:group style="position:absolute;left:1413;top:11648;width:2;height:1259" coordorigin="1413,11648" coordsize="2,1259">
              <v:shape style="position:absolute;left:1413;top:11648;width:2;height:1259" coordorigin="1413,11648" coordsize="0,1259" path="m1413,12908l1413,11648e" filled="f" stroked="t" strokeweight=".954611pt" strokecolor="#676767">
                <v:path arrowok="t"/>
              </v:shape>
            </v:group>
            <v:group style="position:absolute;left:6499;top:10978;width:2;height:5041" coordorigin="6499,10978" coordsize="2,5041">
              <v:shape style="position:absolute;left:6499;top:10978;width:2;height:5041" coordorigin="6499,10978" coordsize="0,5041" path="m6499,16020l6499,10978e" filled="f" stroked="t" strokeweight=".715958pt" strokecolor="#676767">
                <v:path arrowok="t"/>
              </v:shape>
            </v:group>
            <v:group style="position:absolute;left:3246;top:11945;width:2;height:249" coordorigin="3246,11945" coordsize="2,249">
              <v:shape style="position:absolute;left:3246;top:11945;width:2;height:249" coordorigin="3246,11945" coordsize="0,249" path="m3246,12194l3246,11945e" filled="f" stroked="t" strokeweight=".238653pt" strokecolor="#383F80">
                <v:path arrowok="t"/>
              </v:shape>
            </v:group>
            <v:group style="position:absolute;left:6496;top:12166;width:2;height:431" coordorigin="6496,12166" coordsize="2,431">
              <v:shape style="position:absolute;left:6496;top:12166;width:2;height:431" coordorigin="6496,12166" coordsize="0,431" path="m6496,12596l6496,12166e" filled="f" stroked="t" strokeweight=".477306pt" strokecolor="#383838">
                <v:path arrowok="t"/>
              </v:shape>
            </v:group>
            <v:group style="position:absolute;left:1926;top:12707;width:2;height:201" coordorigin="1926,12707" coordsize="2,201">
              <v:shape style="position:absolute;left:1926;top:12707;width:2;height:201" coordorigin="1926,12707" coordsize="0,201" path="m1926,12908l1926,12707e" filled="f" stroked="t" strokeweight=".954611pt" strokecolor="#747474">
                <v:path arrowok="t"/>
              </v:shape>
            </v:group>
            <v:group style="position:absolute;left:1413;top:12850;width:2;height:531" coordorigin="1413,12850" coordsize="2,531">
              <v:shape style="position:absolute;left:1413;top:12850;width:2;height:531" coordorigin="1413,12850" coordsize="0,531" path="m1413,13382l1413,12850e" filled="f" stroked="t" strokeweight=".477306pt" strokecolor="#444444">
                <v:path arrowok="t"/>
              </v:shape>
            </v:group>
            <v:group style="position:absolute;left:1928;top:12850;width:2;height:196" coordorigin="1928,12850" coordsize="2,196">
              <v:shape style="position:absolute;left:1928;top:12850;width:2;height:196" coordorigin="1928,12850" coordsize="0,196" path="m1928,13047l1928,12850e" filled="f" stroked="t" strokeweight=".477306pt" strokecolor="#606060">
                <v:path arrowok="t"/>
              </v:shape>
            </v:group>
            <v:group style="position:absolute;left:282;top:13319;width:759;height:2" coordorigin="282,13319" coordsize="759,2">
              <v:shape style="position:absolute;left:282;top:13319;width:759;height:2" coordorigin="282,13319" coordsize="759,0" path="m282,13319l1041,13319e" filled="f" stroked="t" strokeweight=".715958pt" strokecolor="#676767">
                <v:path arrowok="t"/>
              </v:shape>
            </v:group>
            <v:group style="position:absolute;left:978;top:13319;width:463;height:2" coordorigin="978,13319" coordsize="463,2">
              <v:shape style="position:absolute;left:978;top:13319;width:463;height:2" coordorigin="978,13319" coordsize="463,0" path="m978,13319l1441,13319e" filled="f" stroked="t" strokeweight=".477306pt" strokecolor="#444444">
                <v:path arrowok="t"/>
              </v:shape>
            </v:group>
            <v:group style="position:absolute;left:1370;top:13317;width:563;height:2" coordorigin="1370,13317" coordsize="563,2">
              <v:shape style="position:absolute;left:1370;top:13317;width:563;height:2" coordorigin="1370,13317" coordsize="563,0" path="m1370,13317l1933,13317e" filled="f" stroked="t" strokeweight=".954611pt" strokecolor="#747474">
                <v:path arrowok="t"/>
              </v:shape>
            </v:group>
            <v:group style="position:absolute;left:1928;top:12989;width:2;height:699" coordorigin="1928,12989" coordsize="2,699">
              <v:shape style="position:absolute;left:1928;top:12989;width:2;height:699" coordorigin="1928,12989" coordsize="0,699" path="m1928,13688l1928,12989e" filled="f" stroked="t" strokeweight=".477306pt" strokecolor="#444444">
                <v:path arrowok="t"/>
              </v:shape>
            </v:group>
            <v:group style="position:absolute;left:1007;top:13291;width:2;height:62" coordorigin="1007,13291" coordsize="2,62">
              <v:shape style="position:absolute;left:1007;top:13291;width:2;height:62" coordorigin="1007,13291" coordsize="0,62" path="m1007,13353l1007,13291e" filled="f" stroked="t" strokeweight=".715958pt" strokecolor="#5B5B5B">
                <v:path arrowok="t"/>
              </v:shape>
            </v:group>
            <v:group style="position:absolute;left:1418;top:13324;width:2;height:996" coordorigin="1418,13324" coordsize="2,996">
              <v:shape style="position:absolute;left:1418;top:13324;width:2;height:996" coordorigin="1418,13324" coordsize="0,996" path="m1418,14320l1418,13324e" filled="f" stroked="t" strokeweight=".715958pt" strokecolor="#646464">
                <v:path arrowok="t"/>
              </v:shape>
            </v:group>
            <v:group style="position:absolute;left:6501;top:13324;width:2;height:479" coordorigin="6501,13324" coordsize="2,479">
              <v:shape style="position:absolute;left:6501;top:13324;width:2;height:479" coordorigin="6501,13324" coordsize="0,479" path="m6501,13803l6501,13324e" filled="f" stroked="t" strokeweight=".477306pt" strokecolor="#444444">
                <v:path arrowok="t"/>
              </v:shape>
            </v:group>
            <v:group style="position:absolute;left:1928;top:13631;width:2;height:780" coordorigin="1928,13631" coordsize="2,780">
              <v:shape style="position:absolute;left:1928;top:13631;width:2;height:780" coordorigin="1928,13631" coordsize="0,780" path="m1928,14411l1928,13631e" filled="f" stroked="t" strokeweight=".954611pt" strokecolor="#6B6B6B">
                <v:path arrowok="t"/>
              </v:shape>
            </v:group>
            <v:group style="position:absolute;left:6501;top:13746;width:2;height:153" coordorigin="6501,13746" coordsize="2,153">
              <v:shape style="position:absolute;left:6501;top:13746;width:2;height:153" coordorigin="6501,13746" coordsize="0,153" path="m6501,13899l6501,13746e" filled="f" stroked="t" strokeweight=".477306pt" strokecolor="#575757">
                <v:path arrowok="t"/>
              </v:shape>
            </v:group>
            <v:group style="position:absolute;left:294;top:13841;width:2;height:479" coordorigin="294,13841" coordsize="2,479">
              <v:shape style="position:absolute;left:294;top:13841;width:2;height:479" coordorigin="294,13841" coordsize="0,479" path="m294,14320l294,13841e" filled="f" stroked="t" strokeweight=".715958pt" strokecolor="#4B4B4B">
                <v:path arrowok="t"/>
              </v:shape>
            </v:group>
            <v:group style="position:absolute;left:2597;top:14291;width:334;height:2" coordorigin="2597,14291" coordsize="334,2">
              <v:shape style="position:absolute;left:2597;top:14291;width:334;height:2" coordorigin="2597,14291" coordsize="334,0" path="m2597,14291l2931,14291e" filled="f" stroked="t" strokeweight="1.193264pt" strokecolor="#000000">
                <v:path arrowok="t"/>
              </v:shape>
            </v:group>
            <v:group style="position:absolute;left:3236;top:14291;width:630;height:2" coordorigin="3236,14291" coordsize="630,2">
              <v:shape style="position:absolute;left:3236;top:14291;width:630;height:2" coordorigin="3236,14291" coordsize="630,0" path="m3236,14291l3866,14291e" filled="f" stroked="t" strokeweight="2.147875pt" strokecolor="#384497">
                <v:path arrowok="t"/>
              </v:shape>
            </v:group>
            <v:group style="position:absolute;left:291;top:14263;width:2;height:268" coordorigin="291,14263" coordsize="2,268">
              <v:shape style="position:absolute;left:291;top:14263;width:2;height:268" coordorigin="291,14263" coordsize="0,268" path="m291,14531l291,14263e" filled="f" stroked="t" strokeweight=".477306pt" strokecolor="#383838">
                <v:path arrowok="t"/>
              </v:shape>
            </v:group>
            <v:group style="position:absolute;left:1418;top:14263;width:2;height:728" coordorigin="1418,14263" coordsize="2,728">
              <v:shape style="position:absolute;left:1418;top:14263;width:2;height:728" coordorigin="1418,14263" coordsize="0,728" path="m1418,14990l1418,14263e" filled="f" stroked="t" strokeweight=".477306pt" strokecolor="#3B3B3B">
                <v:path arrowok="t"/>
              </v:shape>
            </v:group>
            <v:group style="position:absolute;left:1931;top:14473;width:2;height:517" coordorigin="1931,14473" coordsize="2,517">
              <v:shape style="position:absolute;left:1931;top:14473;width:2;height:517" coordorigin="1931,14473" coordsize="0,517" path="m1931,14990l1931,14473e" filled="f" stroked="t" strokeweight=".477306pt" strokecolor="#2B2B2B">
                <v:path arrowok="t"/>
              </v:shape>
            </v:group>
            <v:group style="position:absolute;left:296;top:14559;width:2;height:1144" coordorigin="296,14559" coordsize="2,1144">
              <v:shape style="position:absolute;left:296;top:14559;width:2;height:1144" coordorigin="296,14559" coordsize="0,1144" path="m296,15704l296,14559e" filled="f" stroked="t" strokeweight=".954611pt" strokecolor="#676767">
                <v:path arrowok="t"/>
              </v:shape>
            </v:group>
            <v:group style="position:absolute;left:6506;top:14636;width:2;height:354" coordorigin="6506,14636" coordsize="2,354">
              <v:shape style="position:absolute;left:6506;top:14636;width:2;height:354" coordorigin="6506,14636" coordsize="0,354" path="m6506,14990l6506,14636e" filled="f" stroked="t" strokeweight=".477306pt" strokecolor="#484848">
                <v:path arrowok="t"/>
              </v:shape>
            </v:group>
            <v:group style="position:absolute;left:1007;top:14962;width:2;height:1044" coordorigin="1007,14962" coordsize="2,1044">
              <v:shape style="position:absolute;left:1007;top:14962;width:2;height:1044" coordorigin="1007,14962" coordsize="0,1044" path="m1007,16005l1007,14962e" filled="f" stroked="t" strokeweight=".238653pt" strokecolor="#484848">
                <v:path arrowok="t"/>
              </v:shape>
            </v:group>
            <v:group style="position:absolute;left:1418;top:14933;width:2;height:1082" coordorigin="1418,14933" coordsize="2,1082">
              <v:shape style="position:absolute;left:1418;top:14933;width:2;height:1082" coordorigin="1418,14933" coordsize="0,1082" path="m1418,16015l1418,14933e" filled="f" stroked="t" strokeweight=".715958pt" strokecolor="#676767">
                <v:path arrowok="t"/>
              </v:shape>
            </v:group>
            <v:group style="position:absolute;left:1370;top:16010;width:563;height:2" coordorigin="1370,16010" coordsize="563,2">
              <v:shape style="position:absolute;left:1370;top:16010;width:563;height:2" coordorigin="1370,16010" coordsize="563,0" path="m1370,16010l1933,16010e" filled="f" stroked="t" strokeweight=".477306pt" strokecolor="#545454">
                <v:path arrowok="t"/>
              </v:shape>
            </v:group>
            <v:group style="position:absolute;left:1928;top:14933;width:2;height:1087" coordorigin="1928,14933" coordsize="2,1087">
              <v:shape style="position:absolute;left:1928;top:14933;width:2;height:1087" coordorigin="1928,14933" coordsize="0,1087" path="m1928,16020l1928,14933e" filled="f" stroked="t" strokeweight=".954611pt" strokecolor="#6B6B6B">
                <v:path arrowok="t"/>
              </v:shape>
            </v:group>
            <v:group style="position:absolute;left:5532;top:16010;width:706;height:2" coordorigin="5532,16010" coordsize="706,2">
              <v:shape style="position:absolute;left:5532;top:16010;width:706;height:2" coordorigin="5532,16010" coordsize="706,0" path="m5532,16010l6238,16010e" filled="f" stroked="t" strokeweight=".477306pt" strokecolor="#575757">
                <v:path arrowok="t"/>
              </v:shape>
            </v:group>
            <v:group style="position:absolute;left:291;top:16010;width:11379;height:2" coordorigin="291,16010" coordsize="11379,2">
              <v:shape style="position:absolute;left:291;top:16010;width:11379;height:2" coordorigin="291,16010" coordsize="11379,0" path="m291,16010l11670,16010e" filled="f" stroked="t" strokeweight=".715958pt" strokecolor="#747474">
                <v:path arrowok="t"/>
              </v:shape>
            </v:group>
            <v:group style="position:absolute;left:11603;top:14962;width:2;height:1044" coordorigin="11603,14962" coordsize="2,1044">
              <v:shape style="position:absolute;left:11603;top:14962;width:2;height:1044" coordorigin="11603,14962" coordsize="0,1044" path="m11603,16005l11603,14962e" filled="f" stroked="t" strokeweight=".238653pt" strokecolor="#8C8C8C">
                <v:path arrowok="t"/>
              </v:shape>
            </v:group>
            <v:group style="position:absolute;left:10051;top:12760;width:2;height:291" coordorigin="10051,12760" coordsize="2,291">
              <v:shape style="position:absolute;left:10051;top:12760;width:2;height:291" coordorigin="10051,12760" coordsize="0,291" path="m10051,13051l10051,12760e" filled="f" stroked="t" strokeweight="3.60405pt" strokecolor="#D4DADF">
                <v:path arrowok="t"/>
              </v:shape>
            </v:group>
            <v:group style="position:absolute;left:9634;top:13231;width:93;height:191" coordorigin="9634,13231" coordsize="93,191">
              <v:shape style="position:absolute;left:9634;top:13231;width:93;height:191" coordorigin="9634,13231" coordsize="93,191" path="m9634,13231l9726,13231,9726,13422,9634,13422,9634,13231e" filled="t" fillcolor="#D4DADF" stroked="f">
                <v:path arrowok="t"/>
                <v:fill/>
              </v:shape>
            </v:group>
            <v:group style="position:absolute;left:9844;top:13391;width:2;height:242" coordorigin="9844,13391" coordsize="2,242">
              <v:shape style="position:absolute;left:9844;top:13391;width:2;height:242" coordorigin="9844,13391" coordsize="0,242" path="m9844,13633l9844,13391e" filled="f" stroked="t" strokeweight="2.40769pt" strokecolor="#D4DAD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808382"/>
          <w:spacing w:val="-16"/>
          <w:w w:val="116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</w:rPr>
        <w:t>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140"/>
          <w:cols w:num="2" w:equalWidth="0">
            <w:col w:w="4182" w:space="820"/>
            <w:col w:w="677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87" w:lineRule="exact"/>
        <w:ind w:left="3833" w:right="-20"/>
        <w:jc w:val="left"/>
        <w:tabs>
          <w:tab w:pos="1008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367443pt;margin-top:-16.695345pt;width:311.955574pt;height:43.5pt;mso-position-horizontal-relative:page;mso-position-vertical-relative:paragraph;z-index:-15267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tabs>
                      <w:tab w:pos="280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33333"/>
                      <w:spacing w:val="0"/>
                      <w:w w:val="187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3333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3333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33333"/>
                      <w:spacing w:val="0"/>
                      <w:w w:val="100"/>
                      <w:position w:val="23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33333"/>
                      <w:spacing w:val="0"/>
                      <w:w w:val="100"/>
                      <w:position w:val="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33333"/>
                      <w:spacing w:val="11"/>
                      <w:w w:val="100"/>
                      <w:position w:val="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33333"/>
                      <w:spacing w:val="0"/>
                      <w:w w:val="109"/>
                      <w:position w:val="23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33333"/>
                      <w:spacing w:val="-1"/>
                      <w:w w:val="109"/>
                      <w:position w:val="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33333"/>
                      <w:spacing w:val="0"/>
                      <w:w w:val="109"/>
                      <w:position w:val="23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9"/>
          <w:position w:val="-8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1"/>
          <w:w w:val="109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  <w:position w:val="-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9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  <w:position w:val="-8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37"/>
          <w:szCs w:val="37"/>
          <w:color w:val="424242"/>
          <w:spacing w:val="0"/>
          <w:w w:val="48"/>
          <w:position w:val="-3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424242"/>
          <w:spacing w:val="-6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757575"/>
          <w:spacing w:val="0"/>
          <w:w w:val="45"/>
          <w:position w:val="-3"/>
        </w:rPr>
        <w:t>..</w:t>
      </w:r>
      <w:r>
        <w:rPr>
          <w:rFonts w:ascii="Times New Roman" w:hAnsi="Times New Roman" w:cs="Times New Roman" w:eastAsia="Times New Roman"/>
          <w:sz w:val="37"/>
          <w:szCs w:val="37"/>
          <w:color w:val="757575"/>
          <w:spacing w:val="23"/>
          <w:w w:val="45"/>
          <w:position w:val="-3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424242"/>
          <w:spacing w:val="0"/>
          <w:w w:val="60"/>
          <w:position w:val="-3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left="89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22"/>
          <w:position w:val="-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631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>BÜYÜKSEHIR</w:t>
      </w:r>
      <w:r>
        <w:rPr>
          <w:rFonts w:ascii="Arial" w:hAnsi="Arial" w:cs="Arial" w:eastAsia="Arial"/>
          <w:sz w:val="15"/>
          <w:szCs w:val="15"/>
          <w:color w:val="333333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2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8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673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424242"/>
          <w:spacing w:val="0"/>
          <w:w w:val="110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424242"/>
          <w:spacing w:val="-2"/>
          <w:w w:val="11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1"/>
          <w:w w:val="11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0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3.2061" w:type="dxa"/>
      </w:tblPr>
      <w:tblGrid/>
      <w:tr>
        <w:trPr>
          <w:trHeight w:val="237" w:hRule="exact"/>
        </w:trPr>
        <w:tc>
          <w:tcPr>
            <w:tcW w:w="1211" w:type="dxa"/>
            <w:tcBorders>
              <w:top w:val="single" w:sz="5.727664" w:space="0" w:color="808080"/>
              <w:bottom w:val="single" w:sz="3.81844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w w:val="94"/>
              </w:rPr>
              <w:t>Ola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D5D5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D5D5D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44" w:type="dxa"/>
            <w:tcBorders>
              <w:top w:val="single" w:sz="5.727664" w:space="0" w:color="808080"/>
              <w:bottom w:val="single" w:sz="5.72766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20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10.05.2017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44" w:type="dxa"/>
            <w:tcBorders>
              <w:top w:val="nil" w:sz="6" w:space="0" w:color="auto"/>
              <w:bottom w:val="single" w:sz="5.72766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27" w:lineRule="exact"/>
              <w:ind w:left="33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94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11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13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87" w:type="dxa"/>
            <w:tcBorders>
              <w:top w:val="single" w:sz="5.727664" w:space="0" w:color="808080"/>
              <w:bottom w:val="single" w:sz="5.72766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27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16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12:10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809" w:type="dxa"/>
            <w:tcBorders>
              <w:top w:val="nil" w:sz="6" w:space="0" w:color="auto"/>
              <w:bottom w:val="single" w:sz="5.727664" w:space="0" w:color="777777"/>
              <w:left w:val="nil" w:sz="6" w:space="0" w:color="auto"/>
              <w:right w:val="single" w:sz="5.727664" w:space="0" w:color="747474"/>
            </w:tcBorders>
          </w:tcPr>
          <w:p>
            <w:pPr>
              <w:spacing w:before="13" w:after="0" w:line="218" w:lineRule="exact"/>
              <w:ind w:left="3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  <w:position w:val="-1"/>
              </w:rPr>
              <w:t>rreı: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2" w:hRule="exact"/>
        </w:trPr>
        <w:tc>
          <w:tcPr>
            <w:tcW w:w="1211" w:type="dxa"/>
            <w:tcBorders>
              <w:top w:val="single" w:sz="3.818448" w:space="0" w:color="606060"/>
              <w:bottom w:val="single" w:sz="3.81844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0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5"/>
                <w:w w:val="83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D5D5D"/>
                <w:spacing w:val="3"/>
                <w:w w:val="116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87"/>
              </w:rPr>
              <w:t>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44" w:type="dxa"/>
            <w:tcBorders>
              <w:top w:val="single" w:sz="5.727664" w:space="0" w:color="777777"/>
              <w:bottom w:val="single" w:sz="5.72766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21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10.05.2017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44" w:type="dxa"/>
            <w:tcBorders>
              <w:top w:val="single" w:sz="5.727664" w:space="0" w:color="777777"/>
              <w:bottom w:val="single" w:sz="5.72766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340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89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26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:2948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87" w:type="dxa"/>
            <w:tcBorders>
              <w:top w:val="single" w:sz="5.727664" w:space="0" w:color="777777"/>
              <w:bottom w:val="single" w:sz="5.72766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27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D5D5D"/>
                <w:spacing w:val="-20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809" w:type="dxa"/>
            <w:tcBorders>
              <w:top w:val="single" w:sz="5.727664" w:space="0" w:color="777777"/>
              <w:bottom w:val="nil" w:sz="6" w:space="0" w:color="auto"/>
              <w:left w:val="nil" w:sz="6" w:space="0" w:color="auto"/>
              <w:right w:val="single" w:sz="5.727664" w:space="0" w:color="747474"/>
            </w:tcBorders>
          </w:tcPr>
          <w:p>
            <w:pPr/>
            <w:rPr/>
          </w:p>
        </w:tc>
      </w:tr>
    </w:tbl>
    <w:p>
      <w:pPr>
        <w:spacing w:before="0" w:after="0" w:line="206" w:lineRule="exact"/>
        <w:ind w:left="1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7094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No:l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Kat:2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63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Bayrak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8"/>
          <w:w w:val="97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7094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Kat:2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58" w:right="-20"/>
        <w:jc w:val="left"/>
        <w:tabs>
          <w:tab w:pos="1520" w:val="left"/>
          <w:tab w:pos="4600" w:val="left"/>
          <w:tab w:pos="7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:Bina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:E.K.D.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68" w:lineRule="exact"/>
        <w:ind w:left="158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  <w:position w:val="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7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3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7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"/>
          <w:w w:val="97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5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-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Mesken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3665" w:right="482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3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3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3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93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9"/>
          <w:w w:val="93"/>
          <w:position w:val="-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7"/>
          <w:w w:val="94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41"/>
          <w:position w:val="-3"/>
        </w:rPr>
        <w:t>ıı_ı&gt;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42"/>
          <w:position w:val="-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1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3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-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1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7"/>
          <w:w w:val="99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6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18" w:lineRule="exact"/>
        <w:ind w:left="4029" w:right="-20"/>
        <w:jc w:val="left"/>
        <w:tabs>
          <w:tab w:pos="4520" w:val="left"/>
          <w:tab w:pos="5120" w:val="left"/>
          <w:tab w:pos="5620" w:val="left"/>
          <w:tab w:pos="608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100"/>
        </w:rPr>
      </w:r>
      <w:r>
        <w:rPr>
          <w:rFonts w:ascii="Arial" w:hAnsi="Arial" w:cs="Arial" w:eastAsia="Arial"/>
          <w:sz w:val="47"/>
          <w:szCs w:val="47"/>
          <w:color w:val="5D5D5D"/>
          <w:spacing w:val="0"/>
          <w:w w:val="39"/>
        </w:rPr>
        <w:t>ı</w:t>
      </w:r>
      <w:r>
        <w:rPr>
          <w:rFonts w:ascii="Arial" w:hAnsi="Arial" w:cs="Arial" w:eastAsia="Arial"/>
          <w:sz w:val="47"/>
          <w:szCs w:val="47"/>
          <w:color w:val="5D5D5D"/>
          <w:spacing w:val="-43"/>
          <w:w w:val="39"/>
        </w:rPr>
        <w:t> </w:t>
      </w:r>
      <w:r>
        <w:rPr>
          <w:rFonts w:ascii="Arial" w:hAnsi="Arial" w:cs="Arial" w:eastAsia="Arial"/>
          <w:sz w:val="47"/>
          <w:szCs w:val="47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47"/>
          <w:szCs w:val="47"/>
          <w:color w:val="5D5D5D"/>
          <w:spacing w:val="0"/>
          <w:w w:val="100"/>
        </w:rPr>
      </w:r>
      <w:r>
        <w:rPr>
          <w:rFonts w:ascii="Arial" w:hAnsi="Arial" w:cs="Arial" w:eastAsia="Arial"/>
          <w:sz w:val="47"/>
          <w:szCs w:val="47"/>
          <w:color w:val="333333"/>
          <w:spacing w:val="0"/>
          <w:w w:val="39"/>
        </w:rPr>
        <w:t>ı</w:t>
      </w:r>
      <w:r>
        <w:rPr>
          <w:rFonts w:ascii="Arial" w:hAnsi="Arial" w:cs="Arial" w:eastAsia="Arial"/>
          <w:sz w:val="47"/>
          <w:szCs w:val="47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47"/>
          <w:szCs w:val="47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-12"/>
          <w:w w:val="5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8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8"/>
        </w:rPr>
        <w:t>angını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  <w:position w:val="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9"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8"/>
        </w:rPr>
        <w:t>12:22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58" w:right="-20"/>
        <w:jc w:val="left"/>
        <w:tabs>
          <w:tab w:pos="2160" w:val="left"/>
          <w:tab w:pos="2800" w:val="left"/>
          <w:tab w:pos="5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Emine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BAŞARAN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8"/>
          <w:w w:val="34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1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Meti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2"/>
          <w:position w:val="2"/>
        </w:rPr>
        <w:t>ŞtM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103"/>
          <w:position w:val="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1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0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21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2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1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Serda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KALKMAZ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96" w:right="-20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36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96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153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EF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27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68" w:right="-20"/>
        <w:jc w:val="left"/>
        <w:tabs>
          <w:tab w:pos="4760" w:val="left"/>
          <w:tab w:pos="7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774" w:right="-20"/>
        <w:jc w:val="left"/>
        <w:tabs>
          <w:tab w:pos="7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47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201" w:right="-20"/>
        <w:jc w:val="left"/>
        <w:tabs>
          <w:tab w:pos="4760" w:val="left"/>
          <w:tab w:pos="7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4" w:lineRule="auto"/>
        <w:ind w:left="2206" w:right="2287" w:firstLine="-2048"/>
        <w:jc w:val="left"/>
        <w:tabs>
          <w:tab w:pos="560" w:val="left"/>
          <w:tab w:pos="4760" w:val="left"/>
          <w:tab w:pos="7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33333"/>
          <w:w w:val="81"/>
        </w:rPr>
        <w:t>'</w:t>
      </w:r>
      <w:r>
        <w:rPr>
          <w:rFonts w:ascii="Arial" w:hAnsi="Arial" w:cs="Arial" w:eastAsia="Arial"/>
          <w:sz w:val="18"/>
          <w:szCs w:val="18"/>
          <w:color w:val="333333"/>
          <w:spacing w:val="-16"/>
          <w:w w:val="82"/>
        </w:rPr>
        <w:t>1</w:t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190"/>
        </w:rPr>
        <w:t>\</w:t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.ıncı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---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:---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---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9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4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1"/>
        </w:rPr>
        <w:t>---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1" w:lineRule="exact"/>
        <w:ind w:left="2196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79"/>
          <w:position w:val="0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2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---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72" w:right="2648" w:firstLine="-1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yanınakta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17" w:lineRule="exact"/>
        <w:ind w:left="4734" w:right="394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Söndürınede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9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68" w:right="-20"/>
        <w:jc w:val="left"/>
        <w:tabs>
          <w:tab w:pos="2740" w:val="left"/>
          <w:tab w:pos="4760" w:val="left"/>
          <w:tab w:pos="6660" w:val="left"/>
          <w:tab w:pos="8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3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5"/>
        </w:rPr>
        <w:t>Sulu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7"/>
          <w:w w:val="42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-4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34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3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5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left="5122" w:right="-20"/>
        <w:jc w:val="left"/>
        <w:tabs>
          <w:tab w:pos="6660" w:val="left"/>
          <w:tab w:pos="7040" w:val="left"/>
          <w:tab w:pos="8240" w:val="left"/>
          <w:tab w:pos="87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  <w:position w:val="3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2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65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424242"/>
          <w:spacing w:val="0"/>
          <w:w w:val="65"/>
          <w:position w:val="3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424242"/>
          <w:spacing w:val="-1"/>
          <w:w w:val="65"/>
          <w:position w:val="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2424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24242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65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0"/>
          <w:w w:val="65"/>
          <w:position w:val="2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right="91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bulaşı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makinesi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priz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yanına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bulaşı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makinesini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bitişiğİndeki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1"/>
        </w:rPr>
        <w:t>kısım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72" w:right="-20"/>
        <w:jc w:val="left"/>
        <w:tabs>
          <w:tab w:pos="2200" w:val="left"/>
          <w:tab w:pos="6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7"/>
        </w:rPr>
        <w:t>Söndlirıne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ınutfağı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zemini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ıslanınak,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muhteli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eşyalar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duvarla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tava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77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örınüştür.Tahınini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1500TL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üzere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2500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3"/>
        </w:rPr>
        <w:t>TL'dir.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39" w:lineRule="auto"/>
        <w:ind w:left="143" w:right="82" w:firstLine="2076"/>
        <w:jc w:val="righ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7"/>
        </w:rPr>
        <w:t>girişe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soldaki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soruşturınada;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prize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takılı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bulaşı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makinesini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bağlantı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birini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yüklenme,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ısınma,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eski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11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4" w:lineRule="auto"/>
        <w:ind w:left="2254" w:right="62" w:firstLine="-5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aşınma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sebeplerde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izolelerini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14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72" w:right="-20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6"/>
        </w:rPr>
        <w:t>igorta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7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5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165" w:lineRule="exact"/>
        <w:ind w:left="172" w:right="-20"/>
        <w:jc w:val="left"/>
        <w:tabs>
          <w:tab w:pos="600" w:val="left"/>
          <w:tab w:pos="2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424242"/>
          <w:spacing w:val="0"/>
          <w:w w:val="136"/>
          <w:i/>
          <w:position w:val="-5"/>
        </w:rPr>
        <w:t>M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9"/>
          <w:position w:val="-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7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5"/>
        </w:rPr>
        <w:t>reç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5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5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200" w:right="160"/>
        </w:sectPr>
      </w:pPr>
      <w:rPr/>
    </w:p>
    <w:p>
      <w:pPr>
        <w:spacing w:before="0" w:after="0" w:line="309" w:lineRule="exact"/>
        <w:ind w:left="172" w:right="-8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.433361pt;margin-top:6.813506pt;width:1.32960pt;height:8pt;mso-position-horizontal-relative:page;mso-position-vertical-relative:paragraph;z-index:-15266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B3B3B3"/>
                      <w:spacing w:val="0"/>
                      <w:w w:val="59"/>
                    </w:rPr>
                    <w:t>.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87"/>
          <w:i/>
          <w:position w:val="8"/>
        </w:rPr>
        <w:t>)i</w:t>
      </w:r>
      <w:r>
        <w:rPr>
          <w:rFonts w:ascii="Arial" w:hAnsi="Arial" w:cs="Arial" w:eastAsia="Arial"/>
          <w:sz w:val="21"/>
          <w:szCs w:val="21"/>
          <w:color w:val="424242"/>
          <w:spacing w:val="-5"/>
          <w:w w:val="87"/>
          <w:i/>
          <w:position w:val="8"/>
        </w:rPr>
        <w:t> </w:t>
      </w:r>
      <w:r>
        <w:rPr>
          <w:rFonts w:ascii="Arial" w:hAnsi="Arial" w:cs="Arial" w:eastAsia="Arial"/>
          <w:sz w:val="16"/>
          <w:szCs w:val="16"/>
          <w:color w:val="5D5D5D"/>
          <w:spacing w:val="-3"/>
          <w:w w:val="100"/>
          <w:position w:val="-2"/>
        </w:rPr>
        <w:t>h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16"/>
          <w:szCs w:val="16"/>
          <w:color w:val="333333"/>
          <w:spacing w:val="-1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5ı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5"/>
          <w:szCs w:val="5"/>
          <w:color w:val="333333"/>
          <w:spacing w:val="0"/>
          <w:w w:val="100"/>
          <w:position w:val="8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333333"/>
          <w:spacing w:val="0"/>
          <w:w w:val="100"/>
          <w:position w:val="8"/>
        </w:rPr>
        <w:t>    </w:t>
      </w:r>
      <w:r>
        <w:rPr>
          <w:rFonts w:ascii="Times New Roman" w:hAnsi="Times New Roman" w:cs="Times New Roman" w:eastAsia="Times New Roman"/>
          <w:sz w:val="5"/>
          <w:szCs w:val="5"/>
          <w:color w:val="333333"/>
          <w:spacing w:val="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5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5"/>
          <w:szCs w:val="5"/>
          <w:color w:val="333333"/>
          <w:spacing w:val="0"/>
          <w:w w:val="100"/>
          <w:position w:val="8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333333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ıne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26" w:lineRule="exact"/>
        <w:ind w:left="17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5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6"/>
          <w:position w:val="-1"/>
        </w:rPr>
        <w:t>dildi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101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89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6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9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0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9"/>
        </w:rPr>
        <w:t>edilmişti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6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1651" w:space="569"/>
            <w:col w:w="9340"/>
          </w:cols>
        </w:sectPr>
      </w:pPr>
      <w:rPr/>
    </w:p>
    <w:p>
      <w:pPr>
        <w:spacing w:before="37" w:after="0" w:line="240" w:lineRule="auto"/>
        <w:ind w:left="182" w:right="-20"/>
        <w:jc w:val="left"/>
        <w:tabs>
          <w:tab w:pos="2180" w:val="left"/>
          <w:tab w:pos="6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8"/>
        </w:rPr>
        <w:t>rr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0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9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.20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1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1" w:lineRule="exact"/>
        <w:ind w:left="277" w:right="-20"/>
        <w:jc w:val="left"/>
        <w:tabs>
          <w:tab w:pos="1080" w:val="left"/>
          <w:tab w:pos="1580" w:val="left"/>
          <w:tab w:pos="6020" w:val="left"/>
          <w:tab w:pos="6800" w:val="left"/>
          <w:tab w:pos="8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Karşıyaka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4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3.Posta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70707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70707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-3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9"/>
          <w:position w:val="-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35" w:lineRule="exact"/>
        <w:ind w:left="2358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95"/>
          <w:position w:val="-13"/>
        </w:rPr>
        <w:t>Gitmişse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95"/>
          <w:position w:val="-1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3"/>
        </w:rPr>
        <w:t>Üst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15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75"/>
          <w:szCs w:val="75"/>
          <w:color w:val="424242"/>
          <w:spacing w:val="-311"/>
          <w:w w:val="27"/>
          <w:i/>
          <w:position w:val="-13"/>
        </w:rPr>
        <w:t>A</w:t>
      </w:r>
      <w:r>
        <w:rPr>
          <w:rFonts w:ascii="Times New Roman" w:hAnsi="Times New Roman" w:cs="Times New Roman" w:eastAsia="Times New Roman"/>
          <w:sz w:val="75"/>
          <w:szCs w:val="75"/>
          <w:color w:val="262F64"/>
          <w:spacing w:val="0"/>
          <w:w w:val="107"/>
          <w:i/>
          <w:position w:val="-13"/>
        </w:rPr>
        <w:t>(</w:t>
      </w:r>
      <w:r>
        <w:rPr>
          <w:rFonts w:ascii="Times New Roman" w:hAnsi="Times New Roman" w:cs="Times New Roman" w:eastAsia="Times New Roman"/>
          <w:sz w:val="75"/>
          <w:szCs w:val="75"/>
          <w:color w:val="262F64"/>
          <w:spacing w:val="0"/>
          <w:w w:val="106"/>
          <w:i/>
          <w:position w:val="-13"/>
        </w:rPr>
        <w:t>V</w:t>
      </w:r>
      <w:r>
        <w:rPr>
          <w:rFonts w:ascii="Times New Roman" w:hAnsi="Times New Roman" w:cs="Times New Roman" w:eastAsia="Times New Roman"/>
          <w:sz w:val="75"/>
          <w:szCs w:val="75"/>
          <w:color w:val="262F64"/>
          <w:spacing w:val="0"/>
          <w:w w:val="100"/>
          <w:i/>
          <w:position w:val="-13"/>
        </w:rPr>
        <w:tab/>
      </w:r>
      <w:r>
        <w:rPr>
          <w:rFonts w:ascii="Times New Roman" w:hAnsi="Times New Roman" w:cs="Times New Roman" w:eastAsia="Times New Roman"/>
          <w:sz w:val="75"/>
          <w:szCs w:val="75"/>
          <w:color w:val="262F64"/>
          <w:spacing w:val="0"/>
          <w:w w:val="100"/>
          <w:i/>
          <w:position w:val="-13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5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5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0" w:after="0" w:line="208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1" w:lineRule="exact"/>
        <w:ind w:right="-20"/>
        <w:jc w:val="left"/>
        <w:rPr>
          <w:rFonts w:ascii="Arial" w:hAnsi="Arial" w:cs="Arial" w:eastAsia="Arial"/>
          <w:sz w:val="64"/>
          <w:szCs w:val="6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33333"/>
          <w:w w:val="91"/>
          <w:position w:val="-13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333333"/>
          <w:spacing w:val="-31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0"/>
          <w:w w:val="88"/>
          <w:position w:val="-13"/>
        </w:rPr>
        <w:t>6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-27"/>
          <w:w w:val="100"/>
          <w:position w:val="-13"/>
        </w:rPr>
        <w:t> </w:t>
      </w:r>
      <w:r>
        <w:rPr>
          <w:rFonts w:ascii="Arial" w:hAnsi="Arial" w:cs="Arial" w:eastAsia="Arial"/>
          <w:sz w:val="31"/>
          <w:szCs w:val="31"/>
          <w:color w:val="9C9E9E"/>
          <w:spacing w:val="-47"/>
          <w:w w:val="77"/>
          <w:position w:val="-13"/>
        </w:rPr>
        <w:t>·</w:t>
      </w:r>
      <w:r>
        <w:rPr>
          <w:rFonts w:ascii="Arial" w:hAnsi="Arial" w:cs="Arial" w:eastAsia="Arial"/>
          <w:sz w:val="31"/>
          <w:szCs w:val="31"/>
          <w:color w:val="424242"/>
          <w:spacing w:val="0"/>
          <w:w w:val="39"/>
          <w:position w:val="-13"/>
        </w:rPr>
        <w:t>MaY</w:t>
      </w:r>
      <w:r>
        <w:rPr>
          <w:rFonts w:ascii="Arial" w:hAnsi="Arial" w:cs="Arial" w:eastAsia="Arial"/>
          <w:sz w:val="31"/>
          <w:szCs w:val="31"/>
          <w:color w:val="424242"/>
          <w:spacing w:val="-19"/>
          <w:w w:val="39"/>
          <w:position w:val="-13"/>
        </w:rPr>
        <w:t>ı</w:t>
      </w:r>
      <w:r>
        <w:rPr>
          <w:rFonts w:ascii="Arial" w:hAnsi="Arial" w:cs="Arial" w:eastAsia="Arial"/>
          <w:sz w:val="31"/>
          <w:szCs w:val="31"/>
          <w:color w:val="5D5D5D"/>
          <w:spacing w:val="0"/>
          <w:w w:val="96"/>
          <w:position w:val="-13"/>
        </w:rPr>
        <w:t>.</w:t>
      </w:r>
      <w:r>
        <w:rPr>
          <w:rFonts w:ascii="Arial" w:hAnsi="Arial" w:cs="Arial" w:eastAsia="Arial"/>
          <w:sz w:val="31"/>
          <w:szCs w:val="31"/>
          <w:color w:val="B3B3B3"/>
          <w:spacing w:val="0"/>
          <w:w w:val="62"/>
          <w:position w:val="-13"/>
        </w:rPr>
        <w:t>-</w:t>
      </w:r>
      <w:r>
        <w:rPr>
          <w:rFonts w:ascii="Arial" w:hAnsi="Arial" w:cs="Arial" w:eastAsia="Arial"/>
          <w:sz w:val="31"/>
          <w:szCs w:val="31"/>
          <w:color w:val="B3B3B3"/>
          <w:spacing w:val="-20"/>
          <w:w w:val="100"/>
          <w:position w:val="-13"/>
        </w:rPr>
        <w:t> </w:t>
      </w:r>
      <w:r>
        <w:rPr>
          <w:rFonts w:ascii="Arial" w:hAnsi="Arial" w:cs="Arial" w:eastAsia="Arial"/>
          <w:sz w:val="64"/>
          <w:szCs w:val="64"/>
          <w:color w:val="B3B3B3"/>
          <w:spacing w:val="0"/>
          <w:w w:val="20"/>
          <w:position w:val="-31"/>
        </w:rPr>
        <w:t>·</w:t>
      </w:r>
      <w:r>
        <w:rPr>
          <w:rFonts w:ascii="Arial" w:hAnsi="Arial" w:cs="Arial" w:eastAsia="Arial"/>
          <w:sz w:val="64"/>
          <w:szCs w:val="6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6019" w:space="2582"/>
            <w:col w:w="2959"/>
          </w:cols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atLeast"/>
        <w:ind w:left="2292"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2"/>
          <w:w w:val="12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62F64"/>
          <w:spacing w:val="0"/>
          <w:w w:val="242"/>
        </w:rPr>
        <w:t>'C/jp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84"/>
        </w:rPr>
        <w:t>ir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6" w:after="0" w:line="240" w:lineRule="auto"/>
        <w:ind w:right="1616"/>
        <w:jc w:val="right"/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"/>
          <w:szCs w:val="5"/>
          <w:color w:val="9C9E9E"/>
          <w:spacing w:val="0"/>
          <w:w w:val="488"/>
        </w:rPr>
        <w:t>'o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67" w:lineRule="atLeast"/>
        <w:ind w:left="3766" w:right="-20"/>
        <w:jc w:val="left"/>
        <w:tabs>
          <w:tab w:pos="4440" w:val="left"/>
          <w:tab w:pos="512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103455pt;margin-top:1.155797pt;width:29.578824pt;height:18pt;mso-position-horizontal-relative:page;mso-position-vertical-relative:paragraph;z-index:-15265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tabs>
                      <w:tab w:pos="420" w:val="left"/>
                    </w:tabs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444F64"/>
                      <w:spacing w:val="0"/>
                      <w:w w:val="100"/>
                      <w:position w:val="4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444F64"/>
                      <w:spacing w:val="0"/>
                      <w:w w:val="100"/>
                      <w:position w:val="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444F64"/>
                      <w:spacing w:val="0"/>
                      <w:w w:val="100"/>
                      <w:position w:val="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757575"/>
                      <w:spacing w:val="0"/>
                      <w:w w:val="66"/>
                      <w:position w:val="0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B3B3B3"/>
          <w:spacing w:val="0"/>
          <w:w w:val="176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B3B3B3"/>
          <w:spacing w:val="0"/>
          <w:w w:val="17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3B3B3"/>
          <w:spacing w:val="16"/>
          <w:w w:val="17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C9E9E"/>
          <w:spacing w:val="0"/>
          <w:w w:val="176"/>
        </w:rPr>
        <w:t>J</w:t>
      </w:r>
      <w:r>
        <w:rPr>
          <w:rFonts w:ascii="Times New Roman" w:hAnsi="Times New Roman" w:cs="Times New Roman" w:eastAsia="Times New Roman"/>
          <w:sz w:val="9"/>
          <w:szCs w:val="9"/>
          <w:color w:val="9C9E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9C9E9E"/>
          <w:spacing w:val="0"/>
          <w:w w:val="176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C9E9E"/>
          <w:spacing w:val="0"/>
          <w:w w:val="17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C9E9E"/>
          <w:spacing w:val="23"/>
          <w:w w:val="176"/>
        </w:rPr>
        <w:t> </w:t>
      </w:r>
      <w:r>
        <w:rPr>
          <w:rFonts w:ascii="Arial" w:hAnsi="Arial" w:cs="Arial" w:eastAsia="Arial"/>
          <w:sz w:val="28"/>
          <w:szCs w:val="28"/>
          <w:color w:val="757575"/>
          <w:spacing w:val="-60"/>
          <w:w w:val="82"/>
        </w:rPr>
        <w:t>•</w:t>
      </w:r>
      <w:r>
        <w:rPr>
          <w:rFonts w:ascii="Arial" w:hAnsi="Arial" w:cs="Arial" w:eastAsia="Arial"/>
          <w:sz w:val="28"/>
          <w:szCs w:val="28"/>
          <w:color w:val="424242"/>
          <w:spacing w:val="0"/>
          <w:w w:val="77"/>
        </w:rPr>
        <w:t>i</w:t>
      </w:r>
      <w:r>
        <w:rPr>
          <w:rFonts w:ascii="Arial" w:hAnsi="Arial" w:cs="Arial" w:eastAsia="Arial"/>
          <w:sz w:val="28"/>
          <w:szCs w:val="28"/>
          <w:color w:val="424242"/>
          <w:spacing w:val="-56"/>
          <w:w w:val="77"/>
        </w:rPr>
        <w:t>l</w:t>
      </w:r>
      <w:r>
        <w:rPr>
          <w:rFonts w:ascii="Arial" w:hAnsi="Arial" w:cs="Arial" w:eastAsia="Arial"/>
          <w:sz w:val="28"/>
          <w:szCs w:val="28"/>
          <w:color w:val="757575"/>
          <w:spacing w:val="0"/>
          <w:w w:val="81"/>
        </w:rPr>
        <w:t>'</w:t>
      </w:r>
      <w:r>
        <w:rPr>
          <w:rFonts w:ascii="Arial" w:hAnsi="Arial" w:cs="Arial" w:eastAsia="Arial"/>
          <w:sz w:val="28"/>
          <w:szCs w:val="28"/>
          <w:color w:val="757575"/>
          <w:spacing w:val="-58"/>
          <w:w w:val="82"/>
        </w:rPr>
        <w:t>i</w:t>
      </w:r>
      <w:r>
        <w:rPr>
          <w:rFonts w:ascii="Arial" w:hAnsi="Arial" w:cs="Arial" w:eastAsia="Arial"/>
          <w:sz w:val="28"/>
          <w:szCs w:val="28"/>
          <w:color w:val="424242"/>
          <w:spacing w:val="0"/>
          <w:w w:val="76"/>
        </w:rPr>
        <w:t>t</w:t>
      </w:r>
      <w:r>
        <w:rPr>
          <w:rFonts w:ascii="Arial" w:hAnsi="Arial" w:cs="Arial" w:eastAsia="Arial"/>
          <w:sz w:val="28"/>
          <w:szCs w:val="28"/>
          <w:color w:val="424242"/>
          <w:spacing w:val="-29"/>
          <w:w w:val="76"/>
        </w:rPr>
        <w:t>ı</w:t>
      </w:r>
      <w:r>
        <w:rPr>
          <w:rFonts w:ascii="Arial" w:hAnsi="Arial" w:cs="Arial" w:eastAsia="Arial"/>
          <w:sz w:val="28"/>
          <w:szCs w:val="28"/>
          <w:color w:val="5D5D5D"/>
          <w:spacing w:val="0"/>
          <w:w w:val="51"/>
        </w:rPr>
        <w:t>"l</w:t>
      </w:r>
      <w:r>
        <w:rPr>
          <w:rFonts w:ascii="Arial" w:hAnsi="Arial" w:cs="Arial" w:eastAsia="Arial"/>
          <w:sz w:val="28"/>
          <w:szCs w:val="28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5D5D5D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B3B3B3"/>
          <w:spacing w:val="0"/>
          <w:w w:val="136"/>
          <w:position w:val="4"/>
        </w:rPr>
        <w:t>.,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3469" w:space="1286"/>
            <w:col w:w="6805"/>
          </w:cols>
        </w:sectPr>
      </w:pPr>
      <w:rPr/>
    </w:p>
    <w:p>
      <w:pPr>
        <w:spacing w:before="0" w:after="0" w:line="347" w:lineRule="atLeast"/>
        <w:ind w:left="191" w:right="-20"/>
        <w:jc w:val="left"/>
        <w:tabs>
          <w:tab w:pos="8600" w:val="left"/>
          <w:tab w:pos="9600" w:val="left"/>
          <w:tab w:pos="99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itfaiyeci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9C9E9E"/>
          <w:spacing w:val="0"/>
          <w:w w:val="134"/>
          <w:i/>
          <w:position w:val="5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9C9E9E"/>
          <w:spacing w:val="0"/>
          <w:w w:val="134"/>
          <w:i/>
          <w:position w:val="5"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9C9E9E"/>
          <w:spacing w:val="8"/>
          <w:w w:val="134"/>
          <w:i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B3B3B3"/>
          <w:spacing w:val="-12"/>
          <w:w w:val="51"/>
          <w:position w:val="8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-19"/>
          <w:w w:val="53"/>
          <w:position w:val="8"/>
        </w:rPr>
        <w:t>:</w:t>
      </w:r>
      <w:r>
        <w:rPr>
          <w:rFonts w:ascii="Arial" w:hAnsi="Arial" w:cs="Arial" w:eastAsia="Arial"/>
          <w:sz w:val="22"/>
          <w:szCs w:val="22"/>
          <w:color w:val="B3B3B3"/>
          <w:spacing w:val="-19"/>
          <w:w w:val="51"/>
          <w:position w:val="8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0"/>
          <w:w w:val="54"/>
          <w:position w:val="8"/>
        </w:rPr>
        <w:t>_</w: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0"/>
          <w:w w:val="100"/>
          <w:position w:val="8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2"/>
          <w:w w:val="100"/>
          <w:position w:val="8"/>
        </w:rPr>
        <w:t> </w:t>
      </w:r>
      <w:r>
        <w:rPr>
          <w:rFonts w:ascii="Arial" w:hAnsi="Arial" w:cs="Arial" w:eastAsia="Arial"/>
          <w:sz w:val="32"/>
          <w:szCs w:val="32"/>
          <w:color w:val="A0A1C6"/>
          <w:spacing w:val="0"/>
          <w:w w:val="100"/>
          <w:position w:val="-13"/>
        </w:rPr>
        <w:t>·</w:t>
      </w:r>
      <w:r>
        <w:rPr>
          <w:rFonts w:ascii="Arial" w:hAnsi="Arial" w:cs="Arial" w:eastAsia="Arial"/>
          <w:sz w:val="32"/>
          <w:szCs w:val="32"/>
          <w:color w:val="A0A1C6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32"/>
          <w:szCs w:val="32"/>
          <w:color w:val="A0A1C6"/>
          <w:spacing w:val="0"/>
          <w:w w:val="100"/>
          <w:position w:val="-13"/>
        </w:rPr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12"/>
        </w:rPr>
        <w:t>-</w:t>
      </w:r>
      <w:r>
        <w:rPr>
          <w:rFonts w:ascii="Arial" w:hAnsi="Arial" w:cs="Arial" w:eastAsia="Arial"/>
          <w:sz w:val="15"/>
          <w:szCs w:val="15"/>
          <w:color w:val="424242"/>
          <w:spacing w:val="-39"/>
          <w:w w:val="100"/>
          <w:position w:val="12"/>
        </w:rPr>
        <w:t> 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12"/>
        </w:rPr>
      </w:r>
      <w:r>
        <w:rPr>
          <w:rFonts w:ascii="Arial" w:hAnsi="Arial" w:cs="Arial" w:eastAsia="Arial"/>
          <w:sz w:val="22"/>
          <w:szCs w:val="22"/>
          <w:color w:val="9C9E9E"/>
          <w:spacing w:val="0"/>
          <w:w w:val="129"/>
          <w:position w:val="9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6" w:lineRule="atLeast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939545pt;margin-top:12.339737pt;width:2.325pt;height:15.5pt;mso-position-horizontal-relative:page;mso-position-vertical-relative:paragraph;z-index:-15264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B3B3B3"/>
                      <w:w w:val="3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B3B3B3"/>
                      <w:spacing w:val="-15"/>
                      <w:w w:val="3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5D5D5D"/>
                      <w:spacing w:val="-58"/>
                      <w:w w:val="139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373215pt;margin-top:6.008599pt;width:8.8404pt;height:30pt;mso-position-horizontal-relative:page;mso-position-vertical-relative:paragraph;z-index:-15261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Pr/>
                  <w:r>
                    <w:rPr>
                      <w:rFonts w:ascii="Arial" w:hAnsi="Arial" w:cs="Arial" w:eastAsia="Arial"/>
                      <w:sz w:val="60"/>
                      <w:szCs w:val="60"/>
                      <w:color w:val="2D2AA1"/>
                      <w:spacing w:val="0"/>
                      <w:w w:val="53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757575"/>
          <w:w w:val="103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757575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-17"/>
          <w:w w:val="109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62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384" w:lineRule="atLeast"/>
        <w:ind w:right="-75"/>
        <w:jc w:val="left"/>
        <w:tabs>
          <w:tab w:pos="4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-3"/>
          <w:w w:val="61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152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A0A1C6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A0A1C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3B3B3"/>
          <w:spacing w:val="0"/>
          <w:w w:val="77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B3B3B3"/>
          <w:spacing w:val="16"/>
          <w:w w:val="7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47C9A"/>
          <w:spacing w:val="0"/>
          <w:w w:val="77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41" w:lineRule="atLeast"/>
        <w:ind w:right="-20"/>
        <w:jc w:val="left"/>
        <w:rPr>
          <w:rFonts w:ascii="Times New Roman" w:hAnsi="Times New Roman" w:cs="Times New Roman" w:eastAsia="Times New Roman"/>
          <w:sz w:val="100"/>
          <w:szCs w:val="100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5D5D5D"/>
          <w:spacing w:val="-15"/>
          <w:w w:val="119"/>
        </w:rPr>
        <w:t>b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73"/>
        </w:rPr>
        <w:t>ilftGc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74"/>
        </w:rPr>
        <w:t>ü</w:t>
      </w:r>
      <w:r>
        <w:rPr>
          <w:rFonts w:ascii="Arial" w:hAnsi="Arial" w:cs="Arial" w:eastAsia="Arial"/>
          <w:sz w:val="21"/>
          <w:szCs w:val="21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00"/>
          <w:szCs w:val="100"/>
          <w:color w:val="081DC6"/>
          <w:spacing w:val="0"/>
          <w:w w:val="57"/>
        </w:rPr>
        <w:t>7</w:t>
      </w:r>
      <w:r>
        <w:rPr>
          <w:rFonts w:ascii="Times New Roman" w:hAnsi="Times New Roman" w:cs="Times New Roman" w:eastAsia="Times New Roman"/>
          <w:sz w:val="100"/>
          <w:szCs w:val="10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3" w:equalWidth="0">
            <w:col w:w="8902" w:space="100"/>
            <w:col w:w="742" w:space="208"/>
            <w:col w:w="1608"/>
          </w:cols>
        </w:sectPr>
      </w:pPr>
      <w:rPr/>
    </w:p>
    <w:p>
      <w:pPr>
        <w:spacing w:before="0" w:after="0" w:line="369" w:lineRule="atLeast"/>
        <w:ind w:left="2225" w:right="-97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721573pt;margin-top:-23.847387pt;width:68.571363pt;height:72pt;mso-position-horizontal-relative:page;mso-position-vertical-relative:paragraph;z-index:-15262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43D87"/>
                      <w:spacing w:val="0"/>
                      <w:w w:val="143"/>
                      <w:position w:val="-1"/>
                    </w:rPr>
                    <w:t>--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333333"/>
          <w:spacing w:val="4"/>
          <w:w w:val="196"/>
        </w:rPr>
        <w:t>ı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-6"/>
          <w:w w:val="62"/>
        </w:rPr>
        <w:t>f</w:t>
      </w:r>
      <w:r>
        <w:rPr>
          <w:rFonts w:ascii="Times New Roman" w:hAnsi="Times New Roman" w:cs="Times New Roman" w:eastAsia="Times New Roman"/>
          <w:sz w:val="34"/>
          <w:szCs w:val="34"/>
          <w:color w:val="5D5D5D"/>
          <w:spacing w:val="-11"/>
          <w:w w:val="71"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0"/>
          <w:w w:val="83"/>
        </w:rPr>
        <w:t>s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1F2482"/>
          <w:spacing w:val="0"/>
          <w:w w:val="100"/>
          <w:i/>
        </w:rPr>
        <w:t>lJilj</w:t>
      </w:r>
      <w:r>
        <w:rPr>
          <w:rFonts w:ascii="Times New Roman" w:hAnsi="Times New Roman" w:cs="Times New Roman" w:eastAsia="Times New Roman"/>
          <w:sz w:val="38"/>
          <w:szCs w:val="38"/>
          <w:color w:val="1F2482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Amir'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368" w:lineRule="atLeast"/>
        <w:ind w:right="-110"/>
        <w:jc w:val="lef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-76"/>
          <w:w w:val="253"/>
          <w:position w:val="18"/>
        </w:rPr>
        <w:t>!</w:t>
      </w:r>
      <w:r>
        <w:rPr>
          <w:rFonts w:ascii="Times New Roman" w:hAnsi="Times New Roman" w:cs="Times New Roman" w:eastAsia="Times New Roman"/>
          <w:sz w:val="47"/>
          <w:szCs w:val="47"/>
          <w:color w:val="B3B3B3"/>
          <w:spacing w:val="-35"/>
          <w:w w:val="38"/>
          <w:position w:val="0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B3B3B3"/>
          <w:spacing w:val="0"/>
          <w:w w:val="37"/>
          <w:position w:val="0"/>
        </w:rPr>
        <w:t>:</w:t>
      </w:r>
      <w:r>
        <w:rPr>
          <w:rFonts w:ascii="Times New Roman" w:hAnsi="Times New Roman" w:cs="Times New Roman" w:eastAsia="Times New Roman"/>
          <w:sz w:val="47"/>
          <w:szCs w:val="47"/>
          <w:color w:val="B3B3B3"/>
          <w:spacing w:val="-5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-65"/>
          <w:w w:val="91"/>
          <w:position w:val="18"/>
        </w:rPr>
        <w:t>1</w:t>
      </w:r>
      <w:r>
        <w:rPr>
          <w:rFonts w:ascii="Times New Roman" w:hAnsi="Times New Roman" w:cs="Times New Roman" w:eastAsia="Times New Roman"/>
          <w:sz w:val="47"/>
          <w:szCs w:val="47"/>
          <w:color w:val="424242"/>
          <w:spacing w:val="-50"/>
          <w:w w:val="56"/>
          <w:position w:val="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757575"/>
          <w:spacing w:val="-14"/>
          <w:w w:val="163"/>
          <w:position w:val="18"/>
        </w:rPr>
        <w:t>:</w:t>
      </w:r>
      <w:r>
        <w:rPr>
          <w:rFonts w:ascii="Times New Roman" w:hAnsi="Times New Roman" w:cs="Times New Roman" w:eastAsia="Times New Roman"/>
          <w:sz w:val="47"/>
          <w:szCs w:val="47"/>
          <w:color w:val="424242"/>
          <w:spacing w:val="0"/>
          <w:w w:val="56"/>
          <w:position w:val="0"/>
        </w:rPr>
        <w:t>;f</w:t>
      </w:r>
      <w:r>
        <w:rPr>
          <w:rFonts w:ascii="Times New Roman" w:hAnsi="Times New Roman" w:cs="Times New Roman" w:eastAsia="Times New Roman"/>
          <w:sz w:val="47"/>
          <w:szCs w:val="47"/>
          <w:color w:val="424242"/>
          <w:spacing w:val="-99"/>
          <w:w w:val="56"/>
          <w:position w:val="0"/>
        </w:rPr>
        <w:t>j</w:t>
      </w:r>
      <w:r>
        <w:rPr>
          <w:rFonts w:ascii="Times New Roman" w:hAnsi="Times New Roman" w:cs="Times New Roman" w:eastAsia="Times New Roman"/>
          <w:sz w:val="47"/>
          <w:szCs w:val="47"/>
          <w:color w:val="5D5D5D"/>
          <w:spacing w:val="0"/>
          <w:w w:val="133"/>
          <w:position w:val="0"/>
        </w:rPr>
        <w:t>a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3" w:lineRule="atLeast"/>
        <w:ind w:right="137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0"/>
          <w:w w:val="62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584" w:lineRule="atLeast"/>
        <w:ind w:right="-64"/>
        <w:jc w:val="left"/>
        <w:tabs>
          <w:tab w:pos="3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65"/>
        </w:rPr>
        <w:t>.,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361" w:lineRule="atLeast"/>
        <w:ind w:right="-20"/>
        <w:jc w:val="left"/>
        <w:tabs>
          <w:tab w:pos="6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73"/>
        </w:rPr>
        <w:t>111</w:t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9"/>
          <w:w w:val="73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5D5D5D"/>
          <w:spacing w:val="0"/>
          <w:w w:val="28"/>
        </w:rPr>
        <w:t>v</w:t>
      </w:r>
      <w:r>
        <w:rPr>
          <w:rFonts w:ascii="Times New Roman" w:hAnsi="Times New Roman" w:cs="Times New Roman" w:eastAsia="Times New Roman"/>
          <w:sz w:val="47"/>
          <w:szCs w:val="47"/>
          <w:color w:val="5D5D5D"/>
          <w:spacing w:val="0"/>
          <w:w w:val="28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5D5D5D"/>
          <w:spacing w:val="9"/>
          <w:w w:val="28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B3B3B3"/>
          <w:spacing w:val="0"/>
          <w:w w:val="28"/>
        </w:rPr>
        <w:t>·</w:t>
      </w:r>
      <w:r>
        <w:rPr>
          <w:rFonts w:ascii="Times New Roman" w:hAnsi="Times New Roman" w:cs="Times New Roman" w:eastAsia="Times New Roman"/>
          <w:sz w:val="47"/>
          <w:szCs w:val="47"/>
          <w:color w:val="B3B3B3"/>
          <w:spacing w:val="-30"/>
          <w:w w:val="28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B3B3B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B3B3B3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13"/>
        </w:rPr>
        <w:t>ll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" w:lineRule="atLeast"/>
        <w:ind w:left="14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5D5D5D"/>
          <w:spacing w:val="0"/>
          <w:w w:val="119"/>
        </w:rPr>
        <w:t>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4" w:equalWidth="0">
            <w:col w:w="4113" w:space="4293"/>
            <w:col w:w="752" w:space="106"/>
            <w:col w:w="524" w:space="11"/>
            <w:col w:w="1761"/>
          </w:cols>
        </w:sectPr>
      </w:pPr>
      <w:rPr/>
    </w:p>
    <w:p>
      <w:pPr>
        <w:spacing w:before="0" w:after="0" w:line="147" w:lineRule="atLeast"/>
        <w:ind w:right="-20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9C9E9E"/>
          <w:w w:val="128"/>
        </w:rPr>
        <w:t>t</w:t>
      </w:r>
      <w:r>
        <w:rPr>
          <w:rFonts w:ascii="Times New Roman" w:hAnsi="Times New Roman" w:cs="Times New Roman" w:eastAsia="Times New Roman"/>
          <w:sz w:val="8"/>
          <w:szCs w:val="8"/>
          <w:color w:val="9C9E9E"/>
          <w:w w:val="129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9C9E9E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C9E9E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74" w:lineRule="exact"/>
        <w:ind w:left="47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w w:val="117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16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44F64"/>
          <w:spacing w:val="0"/>
          <w:w w:val="115"/>
          <w:position w:val="1"/>
        </w:rPr>
        <w:t>ı1ari</w:t>
      </w:r>
      <w:r>
        <w:rPr>
          <w:rFonts w:ascii="Times New Roman" w:hAnsi="Times New Roman" w:cs="Times New Roman" w:eastAsia="Times New Roman"/>
          <w:sz w:val="20"/>
          <w:szCs w:val="20"/>
          <w:color w:val="444F64"/>
          <w:spacing w:val="-22"/>
          <w:w w:val="115"/>
          <w:position w:val="1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MAZ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8" w:lineRule="exac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B3B3B3"/>
          <w:spacing w:val="0"/>
          <w:w w:val="74"/>
          <w:position w:val="3"/>
        </w:rPr>
        <w:t>.'</w:t>
      </w:r>
      <w:r>
        <w:rPr>
          <w:rFonts w:ascii="Times New Roman" w:hAnsi="Times New Roman" w:cs="Times New Roman" w:eastAsia="Times New Roman"/>
          <w:sz w:val="31"/>
          <w:szCs w:val="31"/>
          <w:color w:val="B3B3B3"/>
          <w:spacing w:val="0"/>
          <w:w w:val="74"/>
          <w:position w:val="3"/>
        </w:rPr>
        <w:t>  </w:t>
      </w:r>
      <w:r>
        <w:rPr>
          <w:rFonts w:ascii="Times New Roman" w:hAnsi="Times New Roman" w:cs="Times New Roman" w:eastAsia="Times New Roman"/>
          <w:sz w:val="31"/>
          <w:szCs w:val="31"/>
          <w:color w:val="B3B3B3"/>
          <w:spacing w:val="4"/>
          <w:w w:val="74"/>
          <w:position w:val="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C9E9E"/>
          <w:spacing w:val="0"/>
          <w:w w:val="74"/>
          <w:position w:val="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9C9E9E"/>
          <w:spacing w:val="-10"/>
          <w:w w:val="74"/>
          <w:position w:val="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C9E9E"/>
          <w:spacing w:val="0"/>
          <w:w w:val="65"/>
          <w:position w:val="3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9C9E9E"/>
          <w:spacing w:val="-59"/>
          <w:w w:val="65"/>
          <w:position w:val="3"/>
        </w:rPr>
        <w:t>.</w:t>
      </w:r>
      <w:r>
        <w:rPr>
          <w:rFonts w:ascii="Arial" w:hAnsi="Arial" w:cs="Arial" w:eastAsia="Arial"/>
          <w:sz w:val="6"/>
          <w:szCs w:val="6"/>
          <w:color w:val="B3B3B3"/>
          <w:spacing w:val="0"/>
          <w:w w:val="160"/>
          <w:position w:val="20"/>
        </w:rPr>
        <w:t>i</w:t>
      </w:r>
      <w:r>
        <w:rPr>
          <w:rFonts w:ascii="Arial" w:hAnsi="Arial" w:cs="Arial" w:eastAsia="Arial"/>
          <w:sz w:val="6"/>
          <w:szCs w:val="6"/>
          <w:color w:val="B3B3B3"/>
          <w:spacing w:val="-2"/>
          <w:w w:val="159"/>
          <w:position w:val="20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9C9E9E"/>
          <w:spacing w:val="0"/>
          <w:w w:val="64"/>
          <w:position w:val="3"/>
        </w:rPr>
        <w:t>"":</w:t>
      </w:r>
      <w:r>
        <w:rPr>
          <w:rFonts w:ascii="Times New Roman" w:hAnsi="Times New Roman" w:cs="Times New Roman" w:eastAsia="Times New Roman"/>
          <w:sz w:val="31"/>
          <w:szCs w:val="31"/>
          <w:color w:val="9C9E9E"/>
          <w:spacing w:val="-45"/>
          <w:w w:val="64"/>
          <w:position w:val="3"/>
        </w:rPr>
        <w:t>:</w:t>
      </w:r>
      <w:r>
        <w:rPr>
          <w:rFonts w:ascii="Arial" w:hAnsi="Arial" w:cs="Arial" w:eastAsia="Arial"/>
          <w:sz w:val="6"/>
          <w:szCs w:val="6"/>
          <w:color w:val="B3B3B3"/>
          <w:spacing w:val="0"/>
          <w:w w:val="523"/>
          <w:position w:val="20"/>
        </w:rPr>
        <w:t>,</w:t>
      </w:r>
      <w:r>
        <w:rPr>
          <w:rFonts w:ascii="Arial" w:hAnsi="Arial" w:cs="Arial" w:eastAsia="Arial"/>
          <w:sz w:val="6"/>
          <w:szCs w:val="6"/>
          <w:color w:val="B3B3B3"/>
          <w:spacing w:val="0"/>
          <w:w w:val="100"/>
          <w:position w:val="20"/>
        </w:rPr>
        <w:t>          </w:t>
      </w:r>
      <w:r>
        <w:rPr>
          <w:rFonts w:ascii="Arial" w:hAnsi="Arial" w:cs="Arial" w:eastAsia="Arial"/>
          <w:sz w:val="6"/>
          <w:szCs w:val="6"/>
          <w:color w:val="B3B3B3"/>
          <w:spacing w:val="6"/>
          <w:w w:val="100"/>
          <w:position w:val="20"/>
        </w:rPr>
        <w:t> </w:t>
      </w:r>
      <w:r>
        <w:rPr>
          <w:rFonts w:ascii="Arial" w:hAnsi="Arial" w:cs="Arial" w:eastAsia="Arial"/>
          <w:sz w:val="6"/>
          <w:szCs w:val="6"/>
          <w:color w:val="B3B3B3"/>
          <w:spacing w:val="0"/>
          <w:w w:val="126"/>
          <w:position w:val="20"/>
        </w:rPr>
        <w:t>..</w:t>
      </w:r>
      <w:r>
        <w:rPr>
          <w:rFonts w:ascii="Arial" w:hAnsi="Arial" w:cs="Arial" w:eastAsia="Arial"/>
          <w:sz w:val="6"/>
          <w:szCs w:val="6"/>
          <w:color w:val="B3B3B3"/>
          <w:spacing w:val="0"/>
          <w:w w:val="126"/>
          <w:position w:val="20"/>
        </w:rPr>
        <w:t>   </w:t>
      </w:r>
      <w:r>
        <w:rPr>
          <w:rFonts w:ascii="Arial" w:hAnsi="Arial" w:cs="Arial" w:eastAsia="Arial"/>
          <w:sz w:val="6"/>
          <w:szCs w:val="6"/>
          <w:color w:val="B3B3B3"/>
          <w:spacing w:val="12"/>
          <w:w w:val="126"/>
          <w:position w:val="2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B3B3B3"/>
          <w:spacing w:val="0"/>
          <w:w w:val="63"/>
          <w:i/>
          <w:position w:val="3"/>
        </w:rPr>
        <w:t>.·,,</w:t>
      </w:r>
      <w:r>
        <w:rPr>
          <w:rFonts w:ascii="Times New Roman" w:hAnsi="Times New Roman" w:cs="Times New Roman" w:eastAsia="Times New Roman"/>
          <w:sz w:val="31"/>
          <w:szCs w:val="31"/>
          <w:color w:val="B3B3B3"/>
          <w:spacing w:val="-3"/>
          <w:w w:val="63"/>
          <w:i/>
          <w:position w:val="3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color w:val="B3B3B3"/>
          <w:spacing w:val="0"/>
          <w:w w:val="63"/>
          <w:i/>
          <w:position w:val="3"/>
        </w:rPr>
        <w:t>!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8739" w:space="159"/>
            <w:col w:w="2662"/>
          </w:cols>
        </w:sectPr>
      </w:pPr>
      <w:rPr/>
    </w:p>
    <w:p>
      <w:pPr>
        <w:spacing w:before="0" w:after="0" w:line="171" w:lineRule="exact"/>
        <w:ind w:left="5198" w:right="-20"/>
        <w:jc w:val="left"/>
        <w:tabs>
          <w:tab w:pos="5620" w:val="left"/>
          <w:tab w:pos="8680" w:val="left"/>
          <w:tab w:pos="976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15.989736pt;margin-top:38.781181pt;width:566.919659pt;height:797.868913pt;mso-position-horizontal-relative:page;mso-position-vertical-relative:page;z-index:-15268" coordorigin="320,776" coordsize="11338,15957">
            <v:group style="position:absolute;left:329;top:792;width:463;height:2" coordorigin="329,792" coordsize="463,2">
              <v:shape style="position:absolute;left:329;top:792;width:463;height:2" coordorigin="329,792" coordsize="463,0" path="m329,792l792,792e" filled="f" stroked="t" strokeweight=".477306pt" strokecolor="#6B6B6B">
                <v:path arrowok="t"/>
              </v:shape>
            </v:group>
            <v:group style="position:absolute;left:334;top:785;width:2;height:1077" coordorigin="334,785" coordsize="2,1077">
              <v:shape style="position:absolute;left:334;top:785;width:2;height:1077" coordorigin="334,785" coordsize="0,1077" path="m334,1862l334,785e" filled="f" stroked="t" strokeweight=".477306pt" strokecolor="#4F4F4F">
                <v:path arrowok="t"/>
              </v:shape>
            </v:group>
            <v:group style="position:absolute;left:735;top:797;width:2167;height:2" coordorigin="735,797" coordsize="2167,2">
              <v:shape style="position:absolute;left:735;top:797;width:2167;height:2" coordorigin="735,797" coordsize="2167,0" path="m735,797l2902,797e" filled="f" stroked="t" strokeweight=".477306pt" strokecolor="#575757">
                <v:path arrowok="t"/>
              </v:shape>
            </v:group>
            <v:group style="position:absolute;left:2367;top:795;width:2;height:857" coordorigin="2367,795" coordsize="2,857">
              <v:shape style="position:absolute;left:2367;top:795;width:2;height:857" coordorigin="2367,795" coordsize="0,857" path="m2367,1652l2367,795e" filled="f" stroked="t" strokeweight=".477306pt" strokecolor="#444444">
                <v:path arrowok="t"/>
              </v:shape>
            </v:group>
            <v:group style="position:absolute;left:2821;top:797;width:8739;height:2" coordorigin="2821,797" coordsize="8739,2">
              <v:shape style="position:absolute;left:2821;top:797;width:8739;height:2" coordorigin="2821,797" coordsize="8739,0" path="m2821,797l11560,797e" filled="f" stroked="t" strokeweight=".715958pt" strokecolor="#777777">
                <v:path arrowok="t"/>
              </v:shape>
            </v:group>
            <v:group style="position:absolute;left:8296;top:795;width:897;height:2" coordorigin="8296,795" coordsize="897,2">
              <v:shape style="position:absolute;left:8296;top:795;width:897;height:2" coordorigin="8296,795" coordsize="897,0" path="m8296,795l9193,795e" filled="f" stroked="t" strokeweight=".477306pt" strokecolor="#606060">
                <v:path arrowok="t"/>
              </v:shape>
            </v:group>
            <v:group style="position:absolute;left:9164;top:790;width:2;height:546" coordorigin="9164,790" coordsize="2,546">
              <v:shape style="position:absolute;left:9164;top:790;width:2;height:546" coordorigin="9164,790" coordsize="0,546" path="m9164,1336l9164,790e" filled="f" stroked="t" strokeweight=".477306pt" strokecolor="#484848">
                <v:path arrowok="t"/>
              </v:shape>
            </v:group>
            <v:group style="position:absolute;left:10649;top:795;width:315;height:2" coordorigin="10649,795" coordsize="315,2">
              <v:shape style="position:absolute;left:10649;top:795;width:315;height:2" coordorigin="10649,795" coordsize="315,0" path="m10649,795l10964,795e" filled="f" stroked="t" strokeweight=".477306pt" strokecolor="#5B5B5B">
                <v:path arrowok="t"/>
              </v:shape>
            </v:group>
            <v:group style="position:absolute;left:10906;top:795;width:683;height:2" coordorigin="10906,795" coordsize="683,2">
              <v:shape style="position:absolute;left:10906;top:795;width:683;height:2" coordorigin="10906,795" coordsize="683,0" path="m10906,795l11589,795e" filled="f" stroked="t" strokeweight=".477306pt" strokecolor="#777777">
                <v:path arrowok="t"/>
              </v:shape>
            </v:group>
            <v:group style="position:absolute;left:11582;top:780;width:2;height:871" coordorigin="11582,780" coordsize="2,871">
              <v:shape style="position:absolute;left:11582;top:780;width:2;height:871" coordorigin="11582,780" coordsize="0,871" path="m11582,1652l11582,780e" filled="f" stroked="t" strokeweight=".477306pt" strokecolor="#5B5B5B">
                <v:path arrowok="t"/>
              </v:shape>
            </v:group>
            <v:group style="position:absolute;left:2370;top:1594;width:2;height:733" coordorigin="2370,1594" coordsize="2,733">
              <v:shape style="position:absolute;left:2370;top:1594;width:2;height:733" coordorigin="2370,1594" coordsize="0,733" path="m2370,2327l2370,1594e" filled="f" stroked="t" strokeweight=".954611pt" strokecolor="#777777">
                <v:path arrowok="t"/>
              </v:shape>
            </v:group>
            <v:group style="position:absolute;left:334;top:785;width:2;height:1561" coordorigin="334,785" coordsize="2,1561">
              <v:shape style="position:absolute;left:334;top:785;width:2;height:1561" coordorigin="334,785" coordsize="0,1561" path="m334,2346l334,785e" filled="f" stroked="t" strokeweight=".715958pt" strokecolor="#5B5B5B">
                <v:path arrowok="t"/>
              </v:shape>
            </v:group>
            <v:group style="position:absolute;left:9167;top:1278;width:2;height:1049" coordorigin="9167,1278" coordsize="2,1049">
              <v:shape style="position:absolute;left:9167;top:1278;width:2;height:1049" coordorigin="9167,1278" coordsize="0,1049" path="m9167,2327l9167,1278e" filled="f" stroked="t" strokeweight=".715958pt" strokecolor="#707070">
                <v:path arrowok="t"/>
              </v:shape>
            </v:group>
            <v:group style="position:absolute;left:11582;top:1580;width:2;height:776" coordorigin="11582,1580" coordsize="2,776">
              <v:shape style="position:absolute;left:11582;top:1580;width:2;height:776" coordorigin="11582,1580" coordsize="0,776" path="m11582,2356l11582,1580e" filled="f" stroked="t" strokeweight=".954611pt" strokecolor="#838383">
                <v:path arrowok="t"/>
              </v:shape>
            </v:group>
            <v:group style="position:absolute;left:334;top:2111;width:2;height:488" coordorigin="334,2111" coordsize="2,488">
              <v:shape style="position:absolute;left:334;top:2111;width:2;height:488" coordorigin="334,2111" coordsize="0,488" path="m334,2600l334,2111e" filled="f" stroked="t" strokeweight=".954611pt" strokecolor="#707070">
                <v:path arrowok="t"/>
              </v:shape>
            </v:group>
            <v:group style="position:absolute;left:11584;top:2274;width:2;height:546" coordorigin="11584,2274" coordsize="2,546">
              <v:shape style="position:absolute;left:11584;top:2274;width:2;height:546" coordorigin="11584,2274" coordsize="0,546" path="m11584,2820l11584,2274e" filled="f" stroked="t" strokeweight=".477306pt" strokecolor="#5B5B5B">
                <v:path arrowok="t"/>
              </v:shape>
            </v:group>
            <v:group style="position:absolute;left:339;top:2528;width:2;height:536" coordorigin="339,2528" coordsize="2,536">
              <v:shape style="position:absolute;left:339;top:2528;width:2;height:536" coordorigin="339,2528" coordsize="0,536" path="m339,3064l339,2528e" filled="f" stroked="t" strokeweight=".477306pt" strokecolor="#4B4B4B">
                <v:path arrowok="t"/>
              </v:shape>
            </v:group>
            <v:group style="position:absolute;left:329;top:3038;width:4635;height:2" coordorigin="329,3038" coordsize="4635,2">
              <v:shape style="position:absolute;left:329;top:3038;width:4635;height:2" coordorigin="329,3038" coordsize="4635,0" path="m329,3038l4964,3038e" filled="f" stroked="t" strokeweight=".477306pt" strokecolor="#606060">
                <v:path arrowok="t"/>
              </v:shape>
            </v:group>
            <v:group style="position:absolute;left:4907;top:3038;width:6663;height:2" coordorigin="4907,3038" coordsize="6663,2">
              <v:shape style="position:absolute;left:4907;top:3038;width:6663;height:2" coordorigin="4907,3038" coordsize="6663,0" path="m4907,3038l11570,3038e" filled="f" stroked="t" strokeweight=".715958pt" strokecolor="#747474">
                <v:path arrowok="t"/>
              </v:shape>
            </v:group>
            <v:group style="position:absolute;left:6229;top:3035;width:492;height:2" coordorigin="6229,3035" coordsize="492,2">
              <v:shape style="position:absolute;left:6229;top:3035;width:492;height:2" coordorigin="6229,3035" coordsize="492,0" path="m6229,3035l6720,3035e" filled="f" stroked="t" strokeweight=".477306pt" strokecolor="#5B5B5B">
                <v:path arrowok="t"/>
              </v:shape>
            </v:group>
            <v:group style="position:absolute;left:8825;top:3035;width:358;height:2" coordorigin="8825,3035" coordsize="358,2">
              <v:shape style="position:absolute;left:8825;top:3035;width:358;height:2" coordorigin="8825,3035" coordsize="358,0" path="m8825,3035l9183,3035e" filled="f" stroked="t" strokeweight=".477306pt" strokecolor="#646464">
                <v:path arrowok="t"/>
              </v:shape>
            </v:group>
            <v:group style="position:absolute;left:10649;top:3035;width:950;height:2" coordorigin="10649,3035" coordsize="950,2">
              <v:shape style="position:absolute;left:10649;top:3035;width:950;height:2" coordorigin="10649,3035" coordsize="950,0" path="m10649,3035l11599,3035e" filled="f" stroked="t" strokeweight=".477306pt" strokecolor="#606060">
                <v:path arrowok="t"/>
              </v:shape>
            </v:group>
            <v:group style="position:absolute;left:11596;top:785;width:2;height:6516" coordorigin="11596,785" coordsize="2,6516">
              <v:shape style="position:absolute;left:11596;top:785;width:2;height:6516" coordorigin="11596,785" coordsize="0,6516" path="m11596,7301l11596,785e" filled="f" stroked="t" strokeweight=".715958pt" strokecolor="#747474">
                <v:path arrowok="t"/>
              </v:shape>
            </v:group>
            <v:group style="position:absolute;left:344;top:2992;width:2;height:7383" coordorigin="344,2992" coordsize="2,7383">
              <v:shape style="position:absolute;left:344;top:2992;width:2;height:7383" coordorigin="344,2992" coordsize="0,7383" path="m344,10375l344,2992e" filled="f" stroked="t" strokeweight=".715958pt" strokecolor="#676767">
                <v:path arrowok="t"/>
              </v:shape>
            </v:group>
            <v:group style="position:absolute;left:4907;top:3280;width:382;height:2" coordorigin="4907,3280" coordsize="382,2">
              <v:shape style="position:absolute;left:4907;top:3280;width:382;height:2" coordorigin="4907,3280" coordsize="382,0" path="m4907,3280l5289,3280e" filled="f" stroked="t" strokeweight=".477306pt" strokecolor="#4B4B4B">
                <v:path arrowok="t"/>
              </v:shape>
            </v:group>
            <v:group style="position:absolute;left:6663;top:3280;width:344;height:2" coordorigin="6663,3280" coordsize="344,2">
              <v:shape style="position:absolute;left:6663;top:3280;width:344;height:2" coordorigin="6663,3280" coordsize="344,0" path="m6663,3280l7007,3280e" filled="f" stroked="t" strokeweight=".477306pt" strokecolor="#606060">
                <v:path arrowok="t"/>
              </v:shape>
            </v:group>
            <v:group style="position:absolute;left:6950;top:3280;width:506;height:2" coordorigin="6950,3280" coordsize="506,2">
              <v:shape style="position:absolute;left:6950;top:3280;width:506;height:2" coordorigin="6950,3280" coordsize="506,0" path="m6950,3280l7456,3280e" filled="f" stroked="t" strokeweight=".477306pt" strokecolor="#4B4B4B">
                <v:path arrowok="t"/>
              </v:shape>
            </v:group>
            <v:group style="position:absolute;left:7398;top:3280;width:406;height:2" coordorigin="7398,3280" coordsize="406,2">
              <v:shape style="position:absolute;left:7398;top:3280;width:406;height:2" coordorigin="7398,3280" coordsize="406,0" path="m7398,3280l7804,3280e" filled="f" stroked="t" strokeweight=".477306pt" strokecolor="#606060">
                <v:path arrowok="t"/>
              </v:shape>
            </v:group>
            <v:group style="position:absolute;left:9126;top:3280;width:859;height:2" coordorigin="9126,3280" coordsize="859,2">
              <v:shape style="position:absolute;left:9126;top:3280;width:859;height:2" coordorigin="9126,3280" coordsize="859,0" path="m9126,3280l9985,3280e" filled="f" stroked="t" strokeweight=".477306pt" strokecolor="#575757">
                <v:path arrowok="t"/>
              </v:shape>
            </v:group>
            <v:group style="position:absolute;left:329;top:3277;width:11231;height:2" coordorigin="329,3277" coordsize="11231,2">
              <v:shape style="position:absolute;left:329;top:3277;width:11231;height:2" coordorigin="329,3277" coordsize="11231,0" path="m329,3277l11560,3277e" filled="f" stroked="t" strokeweight=".715958pt" strokecolor="#707070">
                <v:path arrowok="t"/>
              </v:shape>
            </v:group>
            <v:group style="position:absolute;left:10396;top:3280;width:654;height:2" coordorigin="10396,3280" coordsize="654,2">
              <v:shape style="position:absolute;left:10396;top:3280;width:654;height:2" coordorigin="10396,3280" coordsize="654,0" path="m10396,3280l11050,3280e" filled="f" stroked="t" strokeweight=".954611pt" strokecolor="#878787">
                <v:path arrowok="t"/>
              </v:shape>
            </v:group>
            <v:group style="position:absolute;left:10906;top:3275;width:692;height:2" coordorigin="10906,3275" coordsize="692,2">
              <v:shape style="position:absolute;left:10906;top:3275;width:692;height:2" coordorigin="10906,3275" coordsize="692,0" path="m10906,3275l11599,3275e" filled="f" stroked="t" strokeweight=".477306pt" strokecolor="#747474">
                <v:path arrowok="t"/>
              </v:shape>
            </v:group>
            <v:group style="position:absolute;left:329;top:3519;width:1504;height:2" coordorigin="329,3519" coordsize="1504,2">
              <v:shape style="position:absolute;left:329;top:3519;width:1504;height:2" coordorigin="329,3519" coordsize="1504,0" path="m329,3519l1833,3519e" filled="f" stroked="t" strokeweight=".954611pt" strokecolor="#7C7C7C">
                <v:path arrowok="t"/>
              </v:shape>
            </v:group>
            <v:group style="position:absolute;left:1694;top:3519;width:1427;height:2" coordorigin="1694,3519" coordsize="1427,2">
              <v:shape style="position:absolute;left:1694;top:3519;width:1427;height:2" coordorigin="1694,3519" coordsize="1427,0" path="m1694,3519l3122,3519e" filled="f" stroked="t" strokeweight=".477306pt" strokecolor="#606060">
                <v:path arrowok="t"/>
              </v:shape>
            </v:group>
            <v:group style="position:absolute;left:3064;top:3519;width:3656;height:2" coordorigin="3064,3519" coordsize="3656,2">
              <v:shape style="position:absolute;left:3064;top:3519;width:3656;height:2" coordorigin="3064,3519" coordsize="3656,0" path="m3064,3519l6720,3519e" filled="f" stroked="t" strokeweight=".715958pt" strokecolor="#777777">
                <v:path arrowok="t"/>
              </v:shape>
            </v:group>
            <v:group style="position:absolute;left:6663;top:3519;width:344;height:2" coordorigin="6663,3519" coordsize="344,2">
              <v:shape style="position:absolute;left:6663;top:3519;width:344;height:2" coordorigin="6663,3519" coordsize="344,0" path="m6663,3519l7007,3519e" filled="f" stroked="t" strokeweight=".477306pt" strokecolor="#676767">
                <v:path arrowok="t"/>
              </v:shape>
            </v:group>
            <v:group style="position:absolute;left:6950;top:3519;width:854;height:2" coordorigin="6950,3519" coordsize="854,2">
              <v:shape style="position:absolute;left:6950;top:3519;width:854;height:2" coordorigin="6950,3519" coordsize="854,0" path="m6950,3519l7804,3519e" filled="f" stroked="t" strokeweight=".477306pt" strokecolor="#4F4F4F">
                <v:path arrowok="t"/>
              </v:shape>
            </v:group>
            <v:group style="position:absolute;left:7747;top:3519;width:3847;height:2" coordorigin="7747,3519" coordsize="3847,2">
              <v:shape style="position:absolute;left:7747;top:3519;width:3847;height:2" coordorigin="7747,3519" coordsize="3847,0" path="m7747,3519l11594,3519e" filled="f" stroked="t" strokeweight=".715958pt" strokecolor="#747474">
                <v:path arrowok="t"/>
              </v:shape>
            </v:group>
            <v:group style="position:absolute;left:11589;top:3265;width:2;height:522" coordorigin="11589,3265" coordsize="2,522">
              <v:shape style="position:absolute;left:11589;top:3265;width:2;height:522" coordorigin="11589,3265" coordsize="0,522" path="m11589,3787l11589,3265e" filled="f" stroked="t" strokeweight=".477306pt" strokecolor="#606060">
                <v:path arrowok="t"/>
              </v:shape>
            </v:group>
            <v:group style="position:absolute;left:3876;top:3509;width:2;height:469" coordorigin="3876,3509" coordsize="2,469">
              <v:shape style="position:absolute;left:3876;top:3509;width:2;height:469" coordorigin="3876,3509" coordsize="0,469" path="m3876,3979l3876,3509e" filled="f" stroked="t" strokeweight=".477306pt" strokecolor="#3B3B3B">
                <v:path arrowok="t"/>
              </v:shape>
            </v:group>
            <v:group style="position:absolute;left:6993;top:3514;width:2;height:785" coordorigin="6993,3514" coordsize="2,785">
              <v:shape style="position:absolute;left:6993;top:3514;width:2;height:785" coordorigin="6993,3514" coordsize="0,785" path="m6993,4299l6993,3514e" filled="f" stroked="t" strokeweight=".715958pt" strokecolor="#676767">
                <v:path arrowok="t"/>
              </v:shape>
            </v:group>
            <v:group style="position:absolute;left:6973;top:3950;width:2181;height:2" coordorigin="6973,3950" coordsize="2181,2">
              <v:shape style="position:absolute;left:6973;top:3950;width:2181;height:2" coordorigin="6973,3950" coordsize="2181,0" path="m6973,3950l9155,3950e" filled="f" stroked="t" strokeweight=".238653pt" strokecolor="#A0A0A0">
                <v:path arrowok="t"/>
              </v:shape>
            </v:group>
            <v:group style="position:absolute;left:3871;top:3969;width:1976;height:2" coordorigin="3871,3969" coordsize="1976,2">
              <v:shape style="position:absolute;left:3871;top:3969;width:1976;height:2" coordorigin="3871,3969" coordsize="1976,0" path="m3871,3969l5847,3969e" filled="f" stroked="t" strokeweight=".477306pt" strokecolor="#6B6B6B">
                <v:path arrowok="t"/>
              </v:shape>
            </v:group>
            <v:group style="position:absolute;left:9155;top:3950;width:1780;height:2" coordorigin="9155,3950" coordsize="1780,2">
              <v:shape style="position:absolute;left:9155;top:3950;width:1780;height:2" coordorigin="9155,3950" coordsize="1780,0" path="m9155,3950l10935,3950e" filled="f" stroked="t" strokeweight=".238653pt" strokecolor="#000000">
                <v:path arrowok="t"/>
              </v:shape>
            </v:group>
            <v:group style="position:absolute;left:10935;top:3950;width:668;height:2" coordorigin="10935,3950" coordsize="668,2">
              <v:shape style="position:absolute;left:10935;top:3950;width:668;height:2" coordorigin="10935,3950" coordsize="668,0" path="m10935,3950l11603,3950e" filled="f" stroked="t" strokeweight=".238653pt" strokecolor="#7C7C7C">
                <v:path arrowok="t"/>
              </v:shape>
            </v:group>
            <v:group style="position:absolute;left:334;top:4290;width:2052;height:2" coordorigin="334,4290" coordsize="2052,2">
              <v:shape style="position:absolute;left:334;top:4290;width:2052;height:2" coordorigin="334,4290" coordsize="2052,0" path="m334,4290l2387,4290e" filled="f" stroked="t" strokeweight=".477306pt" strokecolor="#606060">
                <v:path arrowok="t"/>
              </v:shape>
            </v:group>
            <v:group style="position:absolute;left:2329;top:4292;width:1351;height:2" coordorigin="2329,4292" coordsize="1351,2">
              <v:shape style="position:absolute;left:2329;top:4292;width:1351;height:2" coordorigin="2329,4292" coordsize="1351,0" path="m2329,4292l3680,4292e" filled="f" stroked="t" strokeweight=".715958pt" strokecolor="#747474">
                <v:path arrowok="t"/>
              </v:shape>
            </v:group>
            <v:group style="position:absolute;left:3623;top:4290;width:282;height:2" coordorigin="3623,4290" coordsize="282,2">
              <v:shape style="position:absolute;left:3623;top:4290;width:282;height:2" coordorigin="3623,4290" coordsize="282,0" path="m3623,4290l3904,4290e" filled="f" stroked="t" strokeweight=".477306pt" strokecolor="#4B4B4B">
                <v:path arrowok="t"/>
              </v:shape>
            </v:group>
            <v:group style="position:absolute;left:3880;top:3921;width:2;height:373" coordorigin="3880,3921" coordsize="2,373">
              <v:shape style="position:absolute;left:3880;top:3921;width:2;height:373" coordorigin="3880,3921" coordsize="0,373" path="m3880,4295l3880,3921e" filled="f" stroked="t" strokeweight=".954611pt" strokecolor="#3F3F3F">
                <v:path arrowok="t"/>
              </v:shape>
            </v:group>
            <v:group style="position:absolute;left:3833;top:4290;width:2888;height:2" coordorigin="3833,4290" coordsize="2888,2">
              <v:shape style="position:absolute;left:3833;top:4290;width:2888;height:2" coordorigin="3833,4290" coordsize="2888,0" path="m3833,4290l6720,4290e" filled="f" stroked="t" strokeweight=".715958pt" strokecolor="#444444">
                <v:path arrowok="t"/>
              </v:shape>
            </v:group>
            <v:group style="position:absolute;left:10310;top:4290;width:654;height:2" coordorigin="10310,4290" coordsize="654,2">
              <v:shape style="position:absolute;left:10310;top:4290;width:654;height:2" coordorigin="10310,4290" coordsize="654,0" path="m10310,4290l10964,4290e" filled="f" stroked="t" strokeweight=".477306pt" strokecolor="#646464">
                <v:path arrowok="t"/>
              </v:shape>
            </v:group>
            <v:group style="position:absolute;left:6663;top:4287;width:4940;height:2" coordorigin="6663,4287" coordsize="4940,2">
              <v:shape style="position:absolute;left:6663;top:4287;width:4940;height:2" coordorigin="6663,4287" coordsize="4940,0" path="m6663,4287l11603,4287e" filled="f" stroked="t" strokeweight=".715958pt" strokecolor="#747474">
                <v:path arrowok="t"/>
              </v:shape>
            </v:group>
            <v:group style="position:absolute;left:339;top:4242;width:2;height:359" coordorigin="339,4242" coordsize="2,359">
              <v:shape style="position:absolute;left:339;top:4242;width:2;height:359" coordorigin="339,4242" coordsize="0,359" path="m339,4601l339,4242e" filled="f" stroked="t" strokeweight=".477306pt" strokecolor="#4F4F4F">
                <v:path arrowok="t"/>
              </v:shape>
            </v:group>
            <v:group style="position:absolute;left:2379;top:4290;width:2;height:7747" coordorigin="2379,4290" coordsize="2,7747">
              <v:shape style="position:absolute;left:2379;top:4290;width:2;height:7747" coordorigin="2379,4290" coordsize="0,7747" path="m2379,12036l2379,4290e" filled="f" stroked="t" strokeweight=".954611pt" strokecolor="#646464">
                <v:path arrowok="t"/>
              </v:shape>
            </v:group>
            <v:group style="position:absolute;left:334;top:4575;width:10372;height:2" coordorigin="334,4575" coordsize="10372,2">
              <v:shape style="position:absolute;left:334;top:4575;width:10372;height:2" coordorigin="334,4575" coordsize="10372,0" path="m334,4575l10706,4575e" filled="f" stroked="t" strokeweight=".715958pt" strokecolor="#747474">
                <v:path arrowok="t"/>
              </v:shape>
            </v:group>
            <v:group style="position:absolute;left:10649;top:4572;width:955;height:2" coordorigin="10649,4572" coordsize="955,2">
              <v:shape style="position:absolute;left:10649;top:4572;width:955;height:2" coordorigin="10649,4572" coordsize="955,0" path="m10649,4572l11603,4572e" filled="f" stroked="t" strokeweight=".954611pt" strokecolor="#878787">
                <v:path arrowok="t"/>
              </v:shape>
            </v:group>
            <v:group style="position:absolute;left:2367;top:4819;width:3919;height:2" coordorigin="2367,4819" coordsize="3919,2">
              <v:shape style="position:absolute;left:2367;top:4819;width:3919;height:2" coordorigin="2367,4819" coordsize="3919,0" path="m2367,4819l6286,4819e" filled="f" stroked="t" strokeweight=".715958pt" strokecolor="#777777">
                <v:path arrowok="t"/>
              </v:shape>
            </v:group>
            <v:group style="position:absolute;left:6229;top:4816;width:492;height:2" coordorigin="6229,4816" coordsize="492,2">
              <v:shape style="position:absolute;left:6229;top:4816;width:492;height:2" coordorigin="6229,4816" coordsize="492,0" path="m6229,4816l6720,4816e" filled="f" stroked="t" strokeweight=".477306pt" strokecolor="#575757">
                <v:path arrowok="t"/>
              </v:shape>
            </v:group>
            <v:group style="position:absolute;left:6663;top:4816;width:1179;height:2" coordorigin="6663,4816" coordsize="1179,2">
              <v:shape style="position:absolute;left:6663;top:4816;width:1179;height:2" coordorigin="6663,4816" coordsize="1179,0" path="m6663,4816l7842,4816e" filled="f" stroked="t" strokeweight=".715958pt" strokecolor="#777777">
                <v:path arrowok="t"/>
              </v:shape>
            </v:group>
            <v:group style="position:absolute;left:7747;top:4816;width:606;height:2" coordorigin="7747,4816" coordsize="606,2">
              <v:shape style="position:absolute;left:7747;top:4816;width:606;height:2" coordorigin="7747,4816" coordsize="606,0" path="m7747,4816l8353,4816e" filled="f" stroked="t" strokeweight=".477306pt" strokecolor="#676767">
                <v:path arrowok="t"/>
              </v:shape>
            </v:group>
            <v:group style="position:absolute;left:8296;top:4816;width:587;height:2" coordorigin="8296,4816" coordsize="587,2">
              <v:shape style="position:absolute;left:8296;top:4816;width:587;height:2" coordorigin="8296,4816" coordsize="587,0" path="m8296,4816l8883,4816e" filled="f" stroked="t" strokeweight=".477306pt" strokecolor="#444444">
                <v:path arrowok="t"/>
              </v:shape>
            </v:group>
            <v:group style="position:absolute;left:8825;top:4816;width:358;height:2" coordorigin="8825,4816" coordsize="358,2">
              <v:shape style="position:absolute;left:8825;top:4816;width:358;height:2" coordorigin="8825,4816" coordsize="358,0" path="m8825,4816l9183,4816e" filled="f" stroked="t" strokeweight=".477306pt" strokecolor="#676767">
                <v:path arrowok="t"/>
              </v:shape>
            </v:group>
            <v:group style="position:absolute;left:10424;top:4816;width:539;height:2" coordorigin="10424,4816" coordsize="539,2">
              <v:shape style="position:absolute;left:10424;top:4816;width:539;height:2" coordorigin="10424,4816" coordsize="539,0" path="m10424,4816l10964,4816e" filled="f" stroked="t" strokeweight=".477306pt" strokecolor="#646464">
                <v:path arrowok="t"/>
              </v:shape>
            </v:group>
            <v:group style="position:absolute;left:9126;top:4814;width:2477;height:2" coordorigin="9126,4814" coordsize="2477,2">
              <v:shape style="position:absolute;left:9126;top:4814;width:2477;height:2" coordorigin="9126,4814" coordsize="2477,0" path="m9126,4814l11603,4814e" filled="f" stroked="t" strokeweight=".715958pt" strokecolor="#7C7C7C">
                <v:path arrowok="t"/>
              </v:shape>
            </v:group>
            <v:group style="position:absolute;left:7775;top:4802;width:2;height:503" coordorigin="7775,4802" coordsize="2,503">
              <v:shape style="position:absolute;left:7775;top:4802;width:2;height:503" coordorigin="7775,4802" coordsize="0,503" path="m7775,5305l7775,4802e" filled="f" stroked="t" strokeweight=".238653pt" strokecolor="#808080">
                <v:path arrowok="t"/>
              </v:shape>
            </v:group>
            <v:group style="position:absolute;left:5623;top:5314;width:663;height:2" coordorigin="5623,5314" coordsize="663,2">
              <v:shape style="position:absolute;left:5623;top:5314;width:663;height:2" coordorigin="5623,5314" coordsize="663,0" path="m5623,5314l6286,5314e" filled="f" stroked="t" strokeweight=".477306pt" strokecolor="#545454">
                <v:path arrowok="t"/>
              </v:shape>
            </v:group>
            <v:group style="position:absolute;left:4935;top:5312;width:2902;height:2" coordorigin="4935,5312" coordsize="2902,2">
              <v:shape style="position:absolute;left:4935;top:5312;width:2902;height:2" coordorigin="4935,5312" coordsize="2902,0" path="m4935,5312l7837,5312e" filled="f" stroked="t" strokeweight=".715958pt" strokecolor="#777777">
                <v:path arrowok="t"/>
              </v:shape>
            </v:group>
            <v:group style="position:absolute;left:7398;top:5312;width:955;height:2" coordorigin="7398,5312" coordsize="955,2">
              <v:shape style="position:absolute;left:7398;top:5312;width:955;height:2" coordorigin="7398,5312" coordsize="955,0" path="m7398,5312l8353,5312e" filled="f" stroked="t" strokeweight=".477306pt" strokecolor="#606060">
                <v:path arrowok="t"/>
              </v:shape>
            </v:group>
            <v:group style="position:absolute;left:7914;top:5310;width:3694;height:2" coordorigin="7914,5310" coordsize="3694,2">
              <v:shape style="position:absolute;left:7914;top:5310;width:3694;height:2" coordorigin="7914,5310" coordsize="3694,0" path="m7914,5310l11608,5310e" filled="f" stroked="t" strokeweight=".715958pt" strokecolor="#777777">
                <v:path arrowok="t"/>
              </v:shape>
            </v:group>
            <v:group style="position:absolute;left:9594;top:5310;width:391;height:2" coordorigin="9594,5310" coordsize="391,2">
              <v:shape style="position:absolute;left:9594;top:5310;width:391;height:2" coordorigin="9594,5310" coordsize="391,0" path="m9594,5310l9985,5310e" filled="f" stroked="t" strokeweight=".477306pt" strokecolor="#545454">
                <v:path arrowok="t"/>
              </v:shape>
            </v:group>
            <v:group style="position:absolute;left:4935;top:5561;width:6673;height:2" coordorigin="4935,5561" coordsize="6673,2">
              <v:shape style="position:absolute;left:4935;top:5561;width:6673;height:2" coordorigin="4935,5561" coordsize="6673,0" path="m4935,5561l11608,5561e" filled="f" stroked="t" strokeweight=".715958pt" strokecolor="#777777">
                <v:path arrowok="t"/>
              </v:shape>
            </v:group>
            <v:group style="position:absolute;left:9594;top:5559;width:754;height:2" coordorigin="9594,5559" coordsize="754,2">
              <v:shape style="position:absolute;left:9594;top:5559;width:754;height:2" coordorigin="9594,5559" coordsize="754,0" path="m9594,5559l10348,5559e" filled="f" stroked="t" strokeweight=".477306pt" strokecolor="#606060">
                <v:path arrowok="t"/>
              </v:shape>
            </v:group>
            <v:group style="position:absolute;left:2377;top:5520;width:2;height:306" coordorigin="2377,5520" coordsize="2,306">
              <v:shape style="position:absolute;left:2377;top:5520;width:2;height:306" coordorigin="2377,5520" coordsize="0,306" path="m2377,5827l2377,5520e" filled="f" stroked="t" strokeweight=".477306pt" strokecolor="#4B4B4B">
                <v:path arrowok="t"/>
              </v:shape>
            </v:group>
            <v:group style="position:absolute;left:4945;top:4807;width:2;height:2212" coordorigin="4945,4807" coordsize="2,2212">
              <v:shape style="position:absolute;left:4945;top:4807;width:2;height:2212" coordorigin="4945,4807" coordsize="0,2212" path="m4945,7019l4945,4807e" filled="f" stroked="t" strokeweight=".954611pt" strokecolor="#6B6B6B">
                <v:path arrowok="t"/>
              </v:shape>
            </v:group>
            <v:group style="position:absolute;left:7398;top:5810;width:955;height:2" coordorigin="7398,5810" coordsize="955,2">
              <v:shape style="position:absolute;left:7398;top:5810;width:955;height:2" coordorigin="7398,5810" coordsize="955,0" path="m7398,5810l8353,5810e" filled="f" stroked="t" strokeweight=".477306pt" strokecolor="#5B5B5B">
                <v:path arrowok="t"/>
              </v:shape>
            </v:group>
            <v:group style="position:absolute;left:4931;top:5810;width:6673;height:2" coordorigin="4931,5810" coordsize="6673,2">
              <v:shape style="position:absolute;left:4931;top:5810;width:6673;height:2" coordorigin="4931,5810" coordsize="6673,0" path="m4931,5810l11603,5810e" filled="f" stroked="t" strokeweight=".715958pt" strokecolor="#747474">
                <v:path arrowok="t"/>
              </v:shape>
            </v:group>
            <v:group style="position:absolute;left:9594;top:5807;width:391;height:2" coordorigin="9594,5807" coordsize="391,2">
              <v:shape style="position:absolute;left:9594;top:5807;width:391;height:2" coordorigin="9594,5807" coordsize="391,0" path="m9594,5807l9985,5807e" filled="f" stroked="t" strokeweight=".477306pt" strokecolor="#5B5B5B">
                <v:path arrowok="t"/>
              </v:shape>
            </v:group>
            <v:group style="position:absolute;left:2372;top:6054;width:1174;height:2" coordorigin="2372,6054" coordsize="1174,2">
              <v:shape style="position:absolute;left:2372;top:6054;width:1174;height:2" coordorigin="2372,6054" coordsize="1174,0" path="m2372,6054l3546,6054e" filled="f" stroked="t" strokeweight=".954611pt" strokecolor="#7C7C7C">
                <v:path arrowok="t"/>
              </v:shape>
            </v:group>
            <v:group style="position:absolute;left:3489;top:6052;width:406;height:2" coordorigin="3489,6052" coordsize="406,2">
              <v:shape style="position:absolute;left:3489;top:6052;width:406;height:2" coordorigin="3489,6052" coordsize="406,0" path="m3489,6052l3895,6052e" filled="f" stroked="t" strokeweight=".477306pt" strokecolor="#4F4F4F">
                <v:path arrowok="t"/>
              </v:shape>
            </v:group>
            <v:group style="position:absolute;left:4945;top:5769;width:2;height:306" coordorigin="4945,5769" coordsize="2,306">
              <v:shape style="position:absolute;left:4945;top:5769;width:2;height:306" coordorigin="4945,5769" coordsize="0,306" path="m4945,6076l4945,5769e" filled="f" stroked="t" strokeweight=".477306pt" strokecolor="#4F4F4F">
                <v:path arrowok="t"/>
              </v:shape>
            </v:group>
            <v:group style="position:absolute;left:3838;top:6049;width:7766;height:2" coordorigin="3838,6049" coordsize="7766,2">
              <v:shape style="position:absolute;left:3838;top:6049;width:7766;height:2" coordorigin="3838,6049" coordsize="7766,0" path="m3838,6049l11603,6049e" filled="f" stroked="t" strokeweight=".715958pt" strokecolor="#777777">
                <v:path arrowok="t"/>
              </v:shape>
            </v:group>
            <v:group style="position:absolute;left:9594;top:6047;width:391;height:2" coordorigin="9594,6047" coordsize="391,2">
              <v:shape style="position:absolute;left:9594;top:6047;width:391;height:2" coordorigin="9594,6047" coordsize="391,0" path="m9594,6047l9985,6047e" filled="f" stroked="t" strokeweight=".477306pt" strokecolor="#4F4F4F">
                <v:path arrowok="t"/>
              </v:shape>
            </v:group>
            <v:group style="position:absolute;left:11599;top:5764;width:2;height:833" coordorigin="11599,5764" coordsize="2,833">
              <v:shape style="position:absolute;left:11599;top:5764;width:2;height:833" coordorigin="11599,5764" coordsize="0,833" path="m11599,6597l11599,5764e" filled="f" stroked="t" strokeweight=".477306pt" strokecolor="#545454">
                <v:path arrowok="t"/>
              </v:shape>
            </v:group>
            <v:group style="position:absolute;left:344;top:6009;width:2;height:589" coordorigin="344,6009" coordsize="2,589">
              <v:shape style="position:absolute;left:344;top:6009;width:2;height:589" coordorigin="344,6009" coordsize="0,589" path="m344,6597l344,6009e" filled="f" stroked="t" strokeweight=".477306pt" strokecolor="#484848">
                <v:path arrowok="t"/>
              </v:shape>
            </v:group>
            <v:group style="position:absolute;left:4243;top:6296;width:730;height:2" coordorigin="4243,6296" coordsize="730,2">
              <v:shape style="position:absolute;left:4243;top:6296;width:730;height:2" coordorigin="4243,6296" coordsize="730,0" path="m4243,6296l4974,6296e" filled="f" stroked="t" strokeweight=".477306pt" strokecolor="#606060">
                <v:path arrowok="t"/>
              </v:shape>
            </v:group>
            <v:group style="position:absolute;left:4945;top:6004;width:2;height:316" coordorigin="4945,6004" coordsize="2,316">
              <v:shape style="position:absolute;left:4945;top:6004;width:2;height:316" coordorigin="4945,6004" coordsize="0,316" path="m4945,6320l4945,6004e" filled="f" stroked="t" strokeweight=".477306pt" strokecolor="#383838">
                <v:path arrowok="t"/>
              </v:shape>
            </v:group>
            <v:group style="position:absolute;left:788;top:6293;width:7565;height:2" coordorigin="788,6293" coordsize="7565,2">
              <v:shape style="position:absolute;left:788;top:6293;width:7565;height:2" coordorigin="788,6293" coordsize="7565,0" path="m788,6293l8353,6293e" filled="f" stroked="t" strokeweight=".715958pt" strokecolor="#777777">
                <v:path arrowok="t"/>
              </v:shape>
            </v:group>
            <v:group style="position:absolute;left:8296;top:6291;width:587;height:2" coordorigin="8296,6291" coordsize="587,2">
              <v:shape style="position:absolute;left:8296;top:6291;width:587;height:2" coordorigin="8296,6291" coordsize="587,0" path="m8296,6291l8883,6291e" filled="f" stroked="t" strokeweight=".477306pt" strokecolor="#545454">
                <v:path arrowok="t"/>
              </v:shape>
            </v:group>
            <v:group style="position:absolute;left:8825;top:6289;width:1198;height:2" coordorigin="8825,6289" coordsize="1198,2">
              <v:shape style="position:absolute;left:8825;top:6289;width:1198;height:2" coordorigin="8825,6289" coordsize="1198,0" path="m8825,6289l10023,6289e" filled="f" stroked="t" strokeweight=".954611pt" strokecolor="#838383">
                <v:path arrowok="t"/>
              </v:shape>
            </v:group>
            <v:group style="position:absolute;left:9928;top:6289;width:778;height:2" coordorigin="9928,6289" coordsize="778,2">
              <v:shape style="position:absolute;left:9928;top:6289;width:778;height:2" coordorigin="9928,6289" coordsize="778,0" path="m9928,6289l10706,6289e" filled="f" stroked="t" strokeweight=".477306pt" strokecolor="#676767">
                <v:path arrowok="t"/>
              </v:shape>
            </v:group>
            <v:group style="position:absolute;left:10649;top:6291;width:315;height:2" coordorigin="10649,6291" coordsize="315,2">
              <v:shape style="position:absolute;left:10649;top:6291;width:315;height:2" coordorigin="10649,6291" coordsize="315,0" path="m10649,6291l10964,6291e" filled="f" stroked="t" strokeweight=".477306pt" strokecolor="#545454">
                <v:path arrowok="t"/>
              </v:shape>
            </v:group>
            <v:group style="position:absolute;left:10906;top:6286;width:697;height:2" coordorigin="10906,6286" coordsize="697,2">
              <v:shape style="position:absolute;left:10906;top:6286;width:697;height:2" coordorigin="10906,6286" coordsize="697,0" path="m10906,6286l11603,6286e" filled="f" stroked="t" strokeweight=".954611pt" strokecolor="#878787">
                <v:path arrowok="t"/>
              </v:shape>
            </v:group>
            <v:group style="position:absolute;left:7775;top:6277;width:2;height:292" coordorigin="7775,6277" coordsize="2,292">
              <v:shape style="position:absolute;left:7775;top:6277;width:2;height:292" coordorigin="7775,6277" coordsize="0,292" path="m7775,6569l7775,6277e" filled="f" stroked="t" strokeweight=".238653pt" strokecolor="#878787">
                <v:path arrowok="t"/>
              </v:shape>
            </v:group>
            <v:group style="position:absolute;left:2367;top:6767;width:2315;height:2" coordorigin="2367,6767" coordsize="2315,2">
              <v:shape style="position:absolute;left:2367;top:6767;width:2315;height:2" coordorigin="2367,6767" coordsize="2315,0" path="m2367,6767l4682,6767e" filled="f" stroked="t" strokeweight=".715958pt" strokecolor="#808080">
                <v:path arrowok="t"/>
              </v:shape>
            </v:group>
            <v:group style="position:absolute;left:4625;top:6765;width:663;height:2" coordorigin="4625,6765" coordsize="663,2">
              <v:shape style="position:absolute;left:4625;top:6765;width:663;height:2" coordorigin="4625,6765" coordsize="663,0" path="m4625,6765l5289,6765e" filled="f" stroked="t" strokeweight=".477306pt" strokecolor="#707070">
                <v:path arrowok="t"/>
              </v:shape>
            </v:group>
            <v:group style="position:absolute;left:6950;top:6765;width:893;height:2" coordorigin="6950,6765" coordsize="893,2">
              <v:shape style="position:absolute;left:6950;top:6765;width:893;height:2" coordorigin="6950,6765" coordsize="893,0" path="m6950,6765l7842,6765e" filled="f" stroked="t" strokeweight=".477306pt" strokecolor="#606060">
                <v:path arrowok="t"/>
              </v:shape>
            </v:group>
            <v:group style="position:absolute;left:7775;top:6569;width:2;height:436" coordorigin="7775,6569" coordsize="2,436">
              <v:shape style="position:absolute;left:7775;top:6569;width:2;height:436" coordorigin="7775,6569" coordsize="0,436" path="m7775,7004l7775,6569e" filled="f" stroked="t" strokeweight=".238653pt" strokecolor="#606060">
                <v:path arrowok="t"/>
              </v:shape>
            </v:group>
            <v:group style="position:absolute;left:9126;top:6765;width:525;height:2" coordorigin="9126,6765" coordsize="525,2">
              <v:shape style="position:absolute;left:9126;top:6765;width:525;height:2" coordorigin="9126,6765" coordsize="525,0" path="m9126,6765l9651,6765e" filled="f" stroked="t" strokeweight=".477306pt" strokecolor="#707070">
                <v:path arrowok="t"/>
              </v:shape>
            </v:group>
            <v:group style="position:absolute;left:5231;top:6763;width:5503;height:2" coordorigin="5231,6763" coordsize="5503,2">
              <v:shape style="position:absolute;left:5231;top:6763;width:5503;height:2" coordorigin="5231,6763" coordsize="5503,0" path="m5231,6763l10735,6763e" filled="f" stroked="t" strokeweight=".715958pt" strokecolor="#808080">
                <v:path arrowok="t"/>
              </v:shape>
            </v:group>
            <v:group style="position:absolute;left:10649;top:6760;width:964;height:2" coordorigin="10649,6760" coordsize="964,2">
              <v:shape style="position:absolute;left:10649;top:6760;width:964;height:2" coordorigin="10649,6760" coordsize="964,0" path="m10649,6760l11613,6760e" filled="f" stroked="t" strokeweight=".477306pt" strokecolor="#707070">
                <v:path arrowok="t"/>
              </v:shape>
            </v:group>
            <v:group style="position:absolute;left:5623;top:7009;width:663;height:2" coordorigin="5623,7009" coordsize="663,2">
              <v:shape style="position:absolute;left:5623;top:7009;width:663;height:2" coordorigin="5623,7009" coordsize="663,0" path="m5623,7009l6286,7009e" filled="f" stroked="t" strokeweight=".477306pt" strokecolor="#646464">
                <v:path arrowok="t"/>
              </v:shape>
            </v:group>
            <v:group style="position:absolute;left:2377;top:7007;width:6825;height:2" coordorigin="2377,7007" coordsize="6825,2">
              <v:shape style="position:absolute;left:2377;top:7007;width:6825;height:2" coordorigin="2377,7007" coordsize="6825,0" path="m2377,7007l9202,7007e" filled="f" stroked="t" strokeweight=".715958pt" strokecolor="#7C7C7C">
                <v:path arrowok="t"/>
              </v:shape>
            </v:group>
            <v:group style="position:absolute;left:7398;top:7004;width:410;height:2" coordorigin="7398,7004" coordsize="410,2">
              <v:shape style="position:absolute;left:7398;top:7004;width:410;height:2" coordorigin="7398,7004" coordsize="410,0" path="m7398,7004l7809,7004e" filled="f" stroked="t" strokeweight=".477306pt" strokecolor="#606060">
                <v:path arrowok="t"/>
              </v:shape>
            </v:group>
            <v:group style="position:absolute;left:9126;top:7004;width:859;height:2" coordorigin="9126,7004" coordsize="859,2">
              <v:shape style="position:absolute;left:9126;top:7004;width:859;height:2" coordorigin="9126,7004" coordsize="859,0" path="m9126,7004l9985,7004e" filled="f" stroked="t" strokeweight=".477306pt" strokecolor="#676767">
                <v:path arrowok="t"/>
              </v:shape>
            </v:group>
            <v:group style="position:absolute;left:9928;top:7004;width:1680;height:2" coordorigin="9928,7004" coordsize="1680,2">
              <v:shape style="position:absolute;left:9928;top:7004;width:1680;height:2" coordorigin="9928,7004" coordsize="1680,0" path="m9928,7004l11608,7004e" filled="f" stroked="t" strokeweight=".715958pt" strokecolor="#838383">
                <v:path arrowok="t"/>
              </v:shape>
            </v:group>
            <v:group style="position:absolute;left:5623;top:7249;width:1098;height:2" coordorigin="5623,7249" coordsize="1098,2">
              <v:shape style="position:absolute;left:5623;top:7249;width:1098;height:2" coordorigin="5623,7249" coordsize="1098,0" path="m5623,7249l6720,7249e" filled="f" stroked="t" strokeweight=".477306pt" strokecolor="#676767">
                <v:path arrowok="t"/>
              </v:shape>
            </v:group>
            <v:group style="position:absolute;left:7747;top:7246;width:2601;height:2" coordorigin="7747,7246" coordsize="2601,2">
              <v:shape style="position:absolute;left:7747;top:7246;width:2601;height:2" coordorigin="7747,7246" coordsize="2601,0" path="m7747,7246l10348,7246e" filled="f" stroked="t" strokeweight=".477306pt" strokecolor="#7C7C7C">
                <v:path arrowok="t"/>
              </v:shape>
            </v:group>
            <v:group style="position:absolute;left:344;top:7249;width:11264;height:2" coordorigin="344,7249" coordsize="11264,2">
              <v:shape style="position:absolute;left:344;top:7249;width:11264;height:2" coordorigin="344,7249" coordsize="11264,0" path="m344,7249l11608,7249e" filled="f" stroked="t" strokeweight=".715958pt" strokecolor="#777777">
                <v:path arrowok="t"/>
              </v:shape>
            </v:group>
            <v:group style="position:absolute;left:9594;top:7244;width:754;height:2" coordorigin="9594,7244" coordsize="754,2">
              <v:shape style="position:absolute;left:9594;top:7244;width:754;height:2" coordorigin="9594,7244" coordsize="754,0" path="m9594,7244l10348,7244e" filled="f" stroked="t" strokeweight=".477306pt" strokecolor="#676767">
                <v:path arrowok="t"/>
              </v:shape>
            </v:group>
            <v:group style="position:absolute;left:348;top:7229;width:2;height:517" coordorigin="348,7229" coordsize="2,517">
              <v:shape style="position:absolute;left:348;top:7229;width:2;height:517" coordorigin="348,7229" coordsize="0,517" path="m348,7747l348,7229e" filled="f" stroked="t" strokeweight=".477306pt" strokecolor="#3F3F3F">
                <v:path arrowok="t"/>
              </v:shape>
            </v:group>
            <v:group style="position:absolute;left:11603;top:7229;width:2;height:306" coordorigin="11603,7229" coordsize="2,306">
              <v:shape style="position:absolute;left:11603;top:7229;width:2;height:306" coordorigin="11603,7229" coordsize="0,306" path="m11603,7536l11603,7229e" filled="f" stroked="t" strokeweight=".477306pt" strokecolor="#606060">
                <v:path arrowok="t"/>
              </v:shape>
            </v:group>
            <v:group style="position:absolute;left:344;top:7723;width:2048;height:2" coordorigin="344,7723" coordsize="2048,2">
              <v:shape style="position:absolute;left:344;top:7723;width:2048;height:2" coordorigin="344,7723" coordsize="2048,0" path="m344,7723l2391,7723e" filled="f" stroked="t" strokeweight=".954611pt" strokecolor="#808080">
                <v:path arrowok="t"/>
              </v:shape>
            </v:group>
            <v:group style="position:absolute;left:2329;top:7723;width:573;height:2" coordorigin="2329,7723" coordsize="573,2">
              <v:shape style="position:absolute;left:2329;top:7723;width:573;height:2" coordorigin="2329,7723" coordsize="573,0" path="m2329,7723l2902,7723e" filled="f" stroked="t" strokeweight=".477306pt" strokecolor="#545454">
                <v:path arrowok="t"/>
              </v:shape>
            </v:group>
            <v:group style="position:absolute;left:2845;top:7725;width:702;height:2" coordorigin="2845,7725" coordsize="702,2">
              <v:shape style="position:absolute;left:2845;top:7725;width:702;height:2" coordorigin="2845,7725" coordsize="702,0" path="m2845,7725l3546,7725e" filled="f" stroked="t" strokeweight=".477306pt" strokecolor="#676767">
                <v:path arrowok="t"/>
              </v:shape>
            </v:group>
            <v:group style="position:absolute;left:4625;top:7723;width:663;height:2" coordorigin="4625,7723" coordsize="663,2">
              <v:shape style="position:absolute;left:4625;top:7723;width:663;height:2" coordorigin="4625,7723" coordsize="663,0" path="m4625,7723l5289,7723e" filled="f" stroked="t" strokeweight=".477306pt" strokecolor="#545454">
                <v:path arrowok="t"/>
              </v:shape>
            </v:group>
            <v:group style="position:absolute;left:5231;top:7725;width:449;height:2" coordorigin="5231,7725" coordsize="449,2">
              <v:shape style="position:absolute;left:5231;top:7725;width:449;height:2" coordorigin="5231,7725" coordsize="449,0" path="m5231,7725l5680,7725e" filled="f" stroked="t" strokeweight=".477306pt" strokecolor="#747474">
                <v:path arrowok="t"/>
              </v:shape>
            </v:group>
            <v:group style="position:absolute;left:6229;top:7720;width:492;height:2" coordorigin="6229,7720" coordsize="492,2">
              <v:shape style="position:absolute;left:6229;top:7720;width:492;height:2" coordorigin="6229,7720" coordsize="492,0" path="m6229,7720l6720,7720e" filled="f" stroked="t" strokeweight=".715958pt" strokecolor="#777777">
                <v:path arrowok="t"/>
              </v:shape>
            </v:group>
            <v:group style="position:absolute;left:6663;top:7723;width:792;height:2" coordorigin="6663,7723" coordsize="792,2">
              <v:shape style="position:absolute;left:6663;top:7723;width:792;height:2" coordorigin="6663,7723" coordsize="792,0" path="m6663,7723l7456,7723e" filled="f" stroked="t" strokeweight=".477306pt" strokecolor="#575757">
                <v:path arrowok="t"/>
              </v:shape>
            </v:group>
            <v:group style="position:absolute;left:8825;top:7718;width:358;height:2" coordorigin="8825,7718" coordsize="358,2">
              <v:shape style="position:absolute;left:8825;top:7718;width:358;height:2" coordorigin="8825,7718" coordsize="358,0" path="m8825,7718l9183,7718e" filled="f" stroked="t" strokeweight=".477306pt" strokecolor="#646464">
                <v:path arrowok="t"/>
              </v:shape>
            </v:group>
            <v:group style="position:absolute;left:9126;top:7720;width:525;height:2" coordorigin="9126,7720" coordsize="525,2">
              <v:shape style="position:absolute;left:9126;top:7720;width:525;height:2" coordorigin="9126,7720" coordsize="525,0" path="m9126,7720l9651,7720e" filled="f" stroked="t" strokeweight=".715958pt" strokecolor="#777777">
                <v:path arrowok="t"/>
              </v:shape>
            </v:group>
            <v:group style="position:absolute;left:10649;top:7718;width:315;height:2" coordorigin="10649,7718" coordsize="315,2">
              <v:shape style="position:absolute;left:10649;top:7718;width:315;height:2" coordorigin="10649,7718" coordsize="315,0" path="m10649,7718l10964,7718e" filled="f" stroked="t" strokeweight=".477306pt" strokecolor="#6B6B6B">
                <v:path arrowok="t"/>
              </v:shape>
            </v:group>
            <v:group style="position:absolute;left:3398;top:7718;width:8219;height:2" coordorigin="3398,7718" coordsize="8219,2">
              <v:shape style="position:absolute;left:3398;top:7718;width:8219;height:2" coordorigin="3398,7718" coordsize="8219,0" path="m3398,7718l11618,7718e" filled="f" stroked="t" strokeweight=".715958pt" strokecolor="#777777">
                <v:path arrowok="t"/>
              </v:shape>
            </v:group>
            <v:group style="position:absolute;left:11613;top:6626;width:2;height:4098" coordorigin="11613,6626" coordsize="2,4098">
              <v:shape style="position:absolute;left:11613;top:6626;width:2;height:4098" coordorigin="11613,6626" coordsize="0,4098" path="m11613,10724l11613,6626e" filled="f" stroked="t" strokeweight=".715958pt" strokecolor="#777777">
                <v:path arrowok="t"/>
              </v:shape>
            </v:group>
            <v:group style="position:absolute;left:348;top:7675;width:2;height:306" coordorigin="348,7675" coordsize="2,306">
              <v:shape style="position:absolute;left:348;top:7675;width:2;height:306" coordorigin="348,7675" coordsize="0,306" path="m348,7981l348,7675e" filled="f" stroked="t" strokeweight=".477306pt" strokecolor="#545454">
                <v:path arrowok="t"/>
              </v:shape>
            </v:group>
            <v:group style="position:absolute;left:4945;top:7962;width:2859;height:2" coordorigin="4945,7962" coordsize="2859,2">
              <v:shape style="position:absolute;left:4945;top:7962;width:2859;height:2" coordorigin="4945,7962" coordsize="2859,0" path="m4945,7962l7804,7962e" filled="f" stroked="t" strokeweight=".715958pt" strokecolor="#747474">
                <v:path arrowok="t"/>
              </v:shape>
            </v:group>
            <v:group style="position:absolute;left:7675;top:7960;width:773;height:2" coordorigin="7675,7960" coordsize="773,2">
              <v:shape style="position:absolute;left:7675;top:7960;width:773;height:2" coordorigin="7675,7960" coordsize="773,0" path="m7675,7960l8448,7960e" filled="f" stroked="t" strokeweight=".954611pt" strokecolor="#878787">
                <v:path arrowok="t"/>
              </v:shape>
            </v:group>
            <v:group style="position:absolute;left:8296;top:7960;width:1690;height:2" coordorigin="8296,7960" coordsize="1690,2">
              <v:shape style="position:absolute;left:8296;top:7960;width:1690;height:2" coordorigin="8296,7960" coordsize="1690,0" path="m8296,7960l9985,7960e" filled="f" stroked="t" strokeweight=".715958pt" strokecolor="#6B6B6B">
                <v:path arrowok="t"/>
              </v:shape>
            </v:group>
            <v:group style="position:absolute;left:9775;top:7960;width:955;height:2" coordorigin="9775,7960" coordsize="955,2">
              <v:shape style="position:absolute;left:9775;top:7960;width:955;height:2" coordorigin="9775,7960" coordsize="955,0" path="m9775,7960l10730,7960e" filled="f" stroked="t" strokeweight=".954611pt" strokecolor="#878787">
                <v:path arrowok="t"/>
              </v:shape>
            </v:group>
            <v:group style="position:absolute;left:10649;top:7957;width:969;height:2" coordorigin="10649,7957" coordsize="969,2">
              <v:shape style="position:absolute;left:10649;top:7957;width:969;height:2" coordorigin="10649,7957" coordsize="969,0" path="m10649,7957l11618,7957e" filled="f" stroked="t" strokeweight=".477306pt" strokecolor="#6B6B6B">
                <v:path arrowok="t"/>
              </v:shape>
            </v:group>
            <v:group style="position:absolute;left:4952;top:7718;width:2;height:522" coordorigin="4952,7718" coordsize="2,522">
              <v:shape style="position:absolute;left:4952;top:7718;width:2;height:522" coordorigin="4952,7718" coordsize="0,522" path="m4952,8240l4952,7718e" filled="f" stroked="t" strokeweight=".954611pt" strokecolor="#747474">
                <v:path arrowok="t"/>
              </v:shape>
            </v:group>
            <v:group style="position:absolute;left:4950;top:8201;width:5036;height:2" coordorigin="4950,8201" coordsize="5036,2">
              <v:shape style="position:absolute;left:4950;top:8201;width:5036;height:2" coordorigin="4950,8201" coordsize="5036,0" path="m4950,8201l9985,8201e" filled="f" stroked="t" strokeweight=".715958pt" strokecolor="#707070">
                <v:path arrowok="t"/>
              </v:shape>
            </v:group>
            <v:group style="position:absolute;left:9732;top:8199;width:998;height:2" coordorigin="9732,8199" coordsize="998,2">
              <v:shape style="position:absolute;left:9732;top:8199;width:998;height:2" coordorigin="9732,8199" coordsize="998,0" path="m9732,8199l10730,8199e" filled="f" stroked="t" strokeweight=".954611pt" strokecolor="#838383">
                <v:path arrowok="t"/>
              </v:shape>
            </v:group>
            <v:group style="position:absolute;left:10649;top:8197;width:969;height:2" coordorigin="10649,8197" coordsize="969,2">
              <v:shape style="position:absolute;left:10649;top:8197;width:969;height:2" coordorigin="10649,8197" coordsize="969,0" path="m10649,8197l11618,8197e" filled="f" stroked="t" strokeweight=".477306pt" strokecolor="#676767">
                <v:path arrowok="t"/>
              </v:shape>
            </v:group>
            <v:group style="position:absolute;left:339;top:8443;width:2783;height:2" coordorigin="339,8443" coordsize="2783,2">
              <v:shape style="position:absolute;left:339;top:8443;width:2783;height:2" coordorigin="339,8443" coordsize="2783,0" path="m339,8443l3122,8443e" filled="f" stroked="t" strokeweight=".715958pt" strokecolor="#7C7C7C">
                <v:path arrowok="t"/>
              </v:shape>
            </v:group>
            <v:group style="position:absolute;left:2387;top:8182;width:2;height:287" coordorigin="2387,8182" coordsize="2,287">
              <v:shape style="position:absolute;left:2387;top:8182;width:2;height:287" coordorigin="2387,8182" coordsize="0,287" path="m2387,8469l2387,8182e" filled="f" stroked="t" strokeweight=".477306pt" strokecolor="#3B3B3B">
                <v:path arrowok="t"/>
              </v:shape>
            </v:group>
            <v:group style="position:absolute;left:3064;top:8446;width:831;height:2" coordorigin="3064,8446" coordsize="831,2">
              <v:shape style="position:absolute;left:3064;top:8446;width:831;height:2" coordorigin="3064,8446" coordsize="831,0" path="m3064,8446l3895,8446e" filled="f" stroked="t" strokeweight=".477306pt" strokecolor="#4F4F4F">
                <v:path arrowok="t"/>
              </v:shape>
            </v:group>
            <v:group style="position:absolute;left:3838;top:8443;width:3169;height:2" coordorigin="3838,8443" coordsize="3169,2">
              <v:shape style="position:absolute;left:3838;top:8443;width:3169;height:2" coordorigin="3838,8443" coordsize="3169,0" path="m3838,8443l7007,8443e" filled="f" stroked="t" strokeweight=".715958pt" strokecolor="#7C7C7C">
                <v:path arrowok="t"/>
              </v:shape>
            </v:group>
            <v:group style="position:absolute;left:4954;top:8182;width:2;height:273" coordorigin="4954,8182" coordsize="2,273">
              <v:shape style="position:absolute;left:4954;top:8182;width:2;height:273" coordorigin="4954,8182" coordsize="0,273" path="m4954,8455l4954,8182e" filled="f" stroked="t" strokeweight=".477306pt" strokecolor="#4B4B4B">
                <v:path arrowok="t"/>
              </v:shape>
            </v:group>
            <v:group style="position:absolute;left:6950;top:8441;width:506;height:2" coordorigin="6950,8441" coordsize="506,2">
              <v:shape style="position:absolute;left:6950;top:8441;width:506;height:2" coordorigin="6950,8441" coordsize="506,0" path="m6950,8441l7456,8441e" filled="f" stroked="t" strokeweight=".477306pt" strokecolor="#575757">
                <v:path arrowok="t"/>
              </v:shape>
            </v:group>
            <v:group style="position:absolute;left:10649;top:8436;width:315;height:2" coordorigin="10649,8436" coordsize="315,2">
              <v:shape style="position:absolute;left:10649;top:8436;width:315;height:2" coordorigin="10649,8436" coordsize="315,0" path="m10649,8436l10964,8436e" filled="f" stroked="t" strokeweight=".477306pt" strokecolor="#545454">
                <v:path arrowok="t"/>
              </v:shape>
            </v:group>
            <v:group style="position:absolute;left:7398;top:8436;width:4219;height:2" coordorigin="7398,8436" coordsize="4219,2">
              <v:shape style="position:absolute;left:7398;top:8436;width:4219;height:2" coordorigin="7398,8436" coordsize="4219,0" path="m7398,8436l11618,8436e" filled="f" stroked="t" strokeweight=".715958pt" strokecolor="#777777">
                <v:path arrowok="t"/>
              </v:shape>
            </v:group>
            <v:group style="position:absolute;left:2387;top:8398;width:2;height:881" coordorigin="2387,8398" coordsize="2,881">
              <v:shape style="position:absolute;left:2387;top:8398;width:2;height:881" coordorigin="2387,8398" coordsize="0,881" path="m2387,9279l2387,8398e" filled="f" stroked="t" strokeweight=".954611pt" strokecolor="#646464">
                <v:path arrowok="t"/>
              </v:shape>
            </v:group>
            <v:group style="position:absolute;left:353;top:4740;width:2;height:5635" coordorigin="353,4740" coordsize="2,5635">
              <v:shape style="position:absolute;left:353;top:4740;width:2;height:5635" coordorigin="353,4740" coordsize="0,5635" path="m353,10375l353,4740e" filled="f" stroked="t" strokeweight=".477306pt" strokecolor="#676767">
                <v:path arrowok="t"/>
              </v:shape>
            </v:group>
            <v:group style="position:absolute;left:344;top:9257;width:10620;height:2" coordorigin="344,9257" coordsize="10620,2">
              <v:shape style="position:absolute;left:344;top:9257;width:10620;height:2" coordorigin="344,9257" coordsize="10620,0" path="m344,9257l10964,9257e" filled="f" stroked="t" strokeweight=".715958pt" strokecolor="#777777">
                <v:path arrowok="t"/>
              </v:shape>
            </v:group>
            <v:group style="position:absolute;left:10377;top:9245;width:1246;height:2" coordorigin="10377,9245" coordsize="1246,2">
              <v:shape style="position:absolute;left:10377;top:9245;width:1246;height:2" coordorigin="10377,9245" coordsize="1246,0" path="m10377,9245l11622,9245e" filled="f" stroked="t" strokeweight=".715958pt" strokecolor="#878787">
                <v:path arrowok="t"/>
              </v:shape>
            </v:group>
            <v:group style="position:absolute;left:11618;top:8896;width:2;height:383" coordorigin="11618,8896" coordsize="2,383">
              <v:shape style="position:absolute;left:11618;top:8896;width:2;height:383" coordorigin="11618,8896" coordsize="0,383" path="m11618,9279l11618,8896e" filled="f" stroked="t" strokeweight=".477306pt" strokecolor="#606060">
                <v:path arrowok="t"/>
              </v:shape>
            </v:group>
            <v:group style="position:absolute;left:363;top:4740;width:2;height:11955" coordorigin="363,4740" coordsize="2,11955">
              <v:shape style="position:absolute;left:363;top:4740;width:2;height:11955" coordorigin="363,4740" coordsize="0,11955" path="m363,16695l363,4740e" filled="f" stroked="t" strokeweight=".715958pt" strokecolor="#676767">
                <v:path arrowok="t"/>
              </v:shape>
            </v:group>
            <v:group style="position:absolute;left:2389;top:9207;width:2;height:1015" coordorigin="2389,9207" coordsize="2,1015">
              <v:shape style="position:absolute;left:2389;top:9207;width:2;height:1015" coordorigin="2389,9207" coordsize="0,1015" path="m2389,10222l2389,9207e" filled="f" stroked="t" strokeweight=".477306pt" strokecolor="#484848">
                <v:path arrowok="t"/>
              </v:shape>
            </v:group>
            <v:group style="position:absolute;left:348;top:10418;width:444;height:2" coordorigin="348,10418" coordsize="444,2">
              <v:shape style="position:absolute;left:348;top:10418;width:444;height:2" coordorigin="348,10418" coordsize="444,0" path="m348,10418l792,10418e" filled="f" stroked="t" strokeweight=".715958pt" strokecolor="#747474">
                <v:path arrowok="t"/>
              </v:shape>
            </v:group>
            <v:group style="position:absolute;left:735;top:10418;width:1017;height:2" coordorigin="735,10418" coordsize="1017,2">
              <v:shape style="position:absolute;left:735;top:10418;width:1017;height:2" coordorigin="735,10418" coordsize="1017,0" path="m735,10418l1752,10418e" filled="f" stroked="t" strokeweight=".477306pt" strokecolor="#545454">
                <v:path arrowok="t"/>
              </v:shape>
            </v:group>
            <v:group style="position:absolute;left:2389;top:10164;width:2;height:278" coordorigin="2389,10164" coordsize="2,278">
              <v:shape style="position:absolute;left:2389;top:10164;width:2;height:278" coordorigin="2389,10164" coordsize="0,278" path="m2389,10442l2389,10164e" filled="f" stroked="t" strokeweight=".715958pt" strokecolor="#5B5B5B">
                <v:path arrowok="t"/>
              </v:shape>
            </v:group>
            <v:group style="position:absolute;left:1694;top:10416;width:5026;height:2" coordorigin="1694,10416" coordsize="5026,2">
              <v:shape style="position:absolute;left:1694;top:10416;width:5026;height:2" coordorigin="1694,10416" coordsize="5026,0" path="m1694,10416l6720,10416e" filled="f" stroked="t" strokeweight=".715958pt" strokecolor="#777777">
                <v:path arrowok="t"/>
              </v:shape>
            </v:group>
            <v:group style="position:absolute;left:6663;top:10413;width:344;height:2" coordorigin="6663,10413" coordsize="344,2">
              <v:shape style="position:absolute;left:6663;top:10413;width:344;height:2" coordorigin="6663,10413" coordsize="344,0" path="m6663,10413l7007,10413e" filled="f" stroked="t" strokeweight=".477306pt" strokecolor="#676767">
                <v:path arrowok="t"/>
              </v:shape>
            </v:group>
            <v:group style="position:absolute;left:6950;top:10413;width:506;height:2" coordorigin="6950,10413" coordsize="506,2">
              <v:shape style="position:absolute;left:6950;top:10413;width:506;height:2" coordorigin="6950,10413" coordsize="506,0" path="m6950,10413l7456,10413e" filled="f" stroked="t" strokeweight=".477306pt" strokecolor="#4F4F4F">
                <v:path arrowok="t"/>
              </v:shape>
            </v:group>
            <v:group style="position:absolute;left:7398;top:10411;width:1041;height:2" coordorigin="7398,10411" coordsize="1041,2">
              <v:shape style="position:absolute;left:7398;top:10411;width:1041;height:2" coordorigin="7398,10411" coordsize="1041,0" path="m7398,10411l8439,10411e" filled="f" stroked="t" strokeweight=".715958pt" strokecolor="#7C7C7C">
                <v:path arrowok="t"/>
              </v:shape>
            </v:group>
            <v:group style="position:absolute;left:8296;top:10408;width:888;height:2" coordorigin="8296,10408" coordsize="888,2">
              <v:shape style="position:absolute;left:8296;top:10408;width:888;height:2" coordorigin="8296,10408" coordsize="888,0" path="m8296,10408l9183,10408e" filled="f" stroked="t" strokeweight=".477306pt" strokecolor="#5B5B5B">
                <v:path arrowok="t"/>
              </v:shape>
            </v:group>
            <v:group style="position:absolute;left:9126;top:10413;width:525;height:2" coordorigin="9126,10413" coordsize="525,2">
              <v:shape style="position:absolute;left:9126;top:10413;width:525;height:2" coordorigin="9126,10413" coordsize="525,0" path="m9126,10413l9651,10413e" filled="f" stroked="t" strokeweight=".477306pt" strokecolor="#707070">
                <v:path arrowok="t"/>
              </v:shape>
            </v:group>
            <v:group style="position:absolute;left:9594;top:10408;width:1112;height:2" coordorigin="9594,10408" coordsize="1112,2">
              <v:shape style="position:absolute;left:9594;top:10408;width:1112;height:2" coordorigin="9594,10408" coordsize="1112,0" path="m9594,10408l10706,10408e" filled="f" stroked="t" strokeweight=".954611pt" strokecolor="#838383">
                <v:path arrowok="t"/>
              </v:shape>
            </v:group>
            <v:group style="position:absolute;left:10649;top:10408;width:315;height:2" coordorigin="10649,10408" coordsize="315,2">
              <v:shape style="position:absolute;left:10649;top:10408;width:315;height:2" coordorigin="10649,10408" coordsize="315,0" path="m10649,10408l10964,10408e" filled="f" stroked="t" strokeweight=".477306pt" strokecolor="#5B5B5B">
                <v:path arrowok="t"/>
              </v:shape>
            </v:group>
            <v:group style="position:absolute;left:10906;top:10404;width:721;height:2" coordorigin="10906,10404" coordsize="721,2">
              <v:shape style="position:absolute;left:10906;top:10404;width:721;height:2" coordorigin="10906,10404" coordsize="721,0" path="m10906,10404l11627,10404e" filled="f" stroked="t" strokeweight=".715958pt" strokecolor="#7C7C7C">
                <v:path arrowok="t"/>
              </v:shape>
            </v:group>
            <v:group style="position:absolute;left:2387;top:10351;width:2;height:565" coordorigin="2387,10351" coordsize="2,565">
              <v:shape style="position:absolute;left:2387;top:10351;width:2;height:565" coordorigin="2387,10351" coordsize="0,565" path="m2387,10916l2387,10351e" filled="f" stroked="t" strokeweight=".954611pt" strokecolor="#747474">
                <v:path arrowok="t"/>
              </v:shape>
            </v:group>
            <v:group style="position:absolute;left:4625;top:10662;width:663;height:2" coordorigin="4625,10662" coordsize="663,2">
              <v:shape style="position:absolute;left:4625;top:10662;width:663;height:2" coordorigin="4625,10662" coordsize="663,0" path="m4625,10662l5289,10662e" filled="f" stroked="t" strokeweight=".477306pt" strokecolor="#646464">
                <v:path arrowok="t"/>
              </v:shape>
            </v:group>
            <v:group style="position:absolute;left:5623;top:10657;width:1098;height:2" coordorigin="5623,10657" coordsize="1098,2">
              <v:shape style="position:absolute;left:5623;top:10657;width:1098;height:2" coordorigin="5623,10657" coordsize="1098,0" path="m5623,10657l6720,10657e" filled="f" stroked="t" strokeweight=".477306pt" strokecolor="#6B6B6B">
                <v:path arrowok="t"/>
              </v:shape>
            </v:group>
            <v:group style="position:absolute;left:7747;top:10657;width:606;height:2" coordorigin="7747,10657" coordsize="606,2">
              <v:shape style="position:absolute;left:7747;top:10657;width:606;height:2" coordorigin="7747,10657" coordsize="606,0" path="m7747,10657l8353,10657e" filled="f" stroked="t" strokeweight=".477306pt" strokecolor="#6B6B6B">
                <v:path arrowok="t"/>
              </v:shape>
            </v:group>
            <v:group style="position:absolute;left:348;top:10660;width:11279;height:2" coordorigin="348,10660" coordsize="11279,2">
              <v:shape style="position:absolute;left:348;top:10660;width:11279;height:2" coordorigin="348,10660" coordsize="11279,0" path="m348,10660l11627,10660e" filled="f" stroked="t" strokeweight=".715958pt" strokecolor="#777777">
                <v:path arrowok="t"/>
              </v:shape>
            </v:group>
            <v:group style="position:absolute;left:9126;top:10653;width:525;height:2" coordorigin="9126,10653" coordsize="525,2">
              <v:shape style="position:absolute;left:9126;top:10653;width:525;height:2" coordorigin="9126,10653" coordsize="525,0" path="m9126,10653l9651,10653e" filled="f" stroked="t" strokeweight=".477306pt" strokecolor="#777777">
                <v:path arrowok="t"/>
              </v:shape>
            </v:group>
            <v:group style="position:absolute;left:9594;top:10653;width:391;height:2" coordorigin="9594,10653" coordsize="391,2">
              <v:shape style="position:absolute;left:9594;top:10653;width:391;height:2" coordorigin="9594,10653" coordsize="391,0" path="m9594,10653l9985,10653e" filled="f" stroked="t" strokeweight=".477306pt" strokecolor="#545454">
                <v:path arrowok="t"/>
              </v:shape>
            </v:group>
            <v:group style="position:absolute;left:9928;top:10655;width:1671;height:2" coordorigin="9928,10655" coordsize="1671,2">
              <v:shape style="position:absolute;left:9928;top:10655;width:1671;height:2" coordorigin="9928,10655" coordsize="1671,0" path="m9928,10655l11599,10655e" filled="f" stroked="t" strokeweight=".477306pt" strokecolor="#777777">
                <v:path arrowok="t"/>
              </v:shape>
            </v:group>
            <v:group style="position:absolute;left:749;top:10909;width:1642;height:2" coordorigin="749,10909" coordsize="1642,2">
              <v:shape style="position:absolute;left:749;top:10909;width:1642;height:2" coordorigin="749,10909" coordsize="1642,0" path="m749,10909l2391,10909e" filled="f" stroked="t" strokeweight=".477306pt" strokecolor="#777777">
                <v:path arrowok="t"/>
              </v:shape>
            </v:group>
            <v:group style="position:absolute;left:2329;top:10911;width:573;height:2" coordorigin="2329,10911" coordsize="573,2">
              <v:shape style="position:absolute;left:2329;top:10911;width:573;height:2" coordorigin="2329,10911" coordsize="573,0" path="m2329,10911l2902,10911e" filled="f" stroked="t" strokeweight=".477306pt" strokecolor="#545454">
                <v:path arrowok="t"/>
              </v:shape>
            </v:group>
            <v:group style="position:absolute;left:4601;top:10906;width:745;height:2" coordorigin="4601,10906" coordsize="745,2">
              <v:shape style="position:absolute;left:4601;top:10906;width:745;height:2" coordorigin="4601,10906" coordsize="745,0" path="m4601,10906l5346,10906e" filled="f" stroked="t" strokeweight=".954611pt" strokecolor="#838383">
                <v:path arrowok="t"/>
              </v:shape>
            </v:group>
            <v:group style="position:absolute;left:5623;top:10906;width:663;height:2" coordorigin="5623,10906" coordsize="663,2">
              <v:shape style="position:absolute;left:5623;top:10906;width:663;height:2" coordorigin="5623,10906" coordsize="663,0" path="m5623,10906l6286,10906e" filled="f" stroked="t" strokeweight=".477306pt" strokecolor="#676767">
                <v:path arrowok="t"/>
              </v:shape>
            </v:group>
            <v:group style="position:absolute;left:7398;top:10902;width:406;height:2" coordorigin="7398,10902" coordsize="406,2">
              <v:shape style="position:absolute;left:7398;top:10902;width:406;height:2" coordorigin="7398,10902" coordsize="406,0" path="m7398,10902l7804,10902e" filled="f" stroked="t" strokeweight=".477306pt" strokecolor="#646464">
                <v:path arrowok="t"/>
              </v:shape>
            </v:group>
            <v:group style="position:absolute;left:9126;top:10902;width:525;height:2" coordorigin="9126,10902" coordsize="525,2">
              <v:shape style="position:absolute;left:9126;top:10902;width:525;height:2" coordorigin="9126,10902" coordsize="525,0" path="m9126,10902l9651,10902e" filled="f" stroked="t" strokeweight=".477306pt" strokecolor="#747474">
                <v:path arrowok="t"/>
              </v:shape>
            </v:group>
            <v:group style="position:absolute;left:2845;top:10904;width:7861;height:2" coordorigin="2845,10904" coordsize="7861,2">
              <v:shape style="position:absolute;left:2845;top:10904;width:7861;height:2" coordorigin="2845,10904" coordsize="7861,0" path="m2845,10904l10706,10904e" filled="f" stroked="t" strokeweight=".715958pt" strokecolor="#7C7C7C">
                <v:path arrowok="t"/>
              </v:shape>
            </v:group>
            <v:group style="position:absolute;left:10649;top:10897;width:315;height:2" coordorigin="10649,10897" coordsize="315,2">
              <v:shape style="position:absolute;left:10649;top:10897;width:315;height:2" coordorigin="10649,10897" coordsize="315,0" path="m10649,10897l10964,10897e" filled="f" stroked="t" strokeweight=".477306pt" strokecolor="#5B5B5B">
                <v:path arrowok="t"/>
              </v:shape>
            </v:group>
            <v:group style="position:absolute;left:10906;top:10892;width:721;height:2" coordorigin="10906,10892" coordsize="721,2">
              <v:shape style="position:absolute;left:10906;top:10892;width:721;height:2" coordorigin="10906,10892" coordsize="721,0" path="m10906,10892l11627,10892e" filled="f" stroked="t" strokeweight=".715958pt" strokecolor="#878787">
                <v:path arrowok="t"/>
              </v:shape>
            </v:group>
            <v:group style="position:absolute;left:2358;top:10882;width:2;height:86" coordorigin="2358,10882" coordsize="2,86">
              <v:shape style="position:absolute;left:2358;top:10882;width:2;height:86" coordorigin="2358,10882" coordsize="0,86" path="m2358,10969l2358,10882e" filled="f" stroked="t" strokeweight=".238653pt" strokecolor="#4B4B4B">
                <v:path arrowok="t"/>
              </v:shape>
            </v:group>
            <v:group style="position:absolute;left:11618;top:10849;width:2;height:326" coordorigin="11618,10849" coordsize="2,326">
              <v:shape style="position:absolute;left:11618;top:10849;width:2;height:326" coordorigin="11618,10849" coordsize="0,326" path="m11618,11175l11618,10849e" filled="f" stroked="t" strokeweight=".477306pt" strokecolor="#4F4F4F">
                <v:path arrowok="t"/>
              </v:shape>
            </v:group>
            <v:group style="position:absolute;left:2358;top:10969;width:2;height:177" coordorigin="2358,10969" coordsize="2,177">
              <v:shape style="position:absolute;left:2358;top:10969;width:2;height:177" coordorigin="2358,10969" coordsize="0,177" path="m2358,11146l2358,10969e" filled="f" stroked="t" strokeweight=".238653pt" strokecolor="#000000">
                <v:path arrowok="t"/>
              </v:shape>
            </v:group>
            <v:group style="position:absolute;left:353;top:11402;width:2549;height:2" coordorigin="353,11402" coordsize="2549,2">
              <v:shape style="position:absolute;left:353;top:11402;width:2549;height:2" coordorigin="353,11402" coordsize="2549,0" path="m353,11402l2902,11402e" filled="f" stroked="t" strokeweight=".715958pt" strokecolor="#808080">
                <v:path arrowok="t"/>
              </v:shape>
            </v:group>
            <v:group style="position:absolute;left:2358;top:11146;width:2;height:493" coordorigin="2358,11146" coordsize="2,493">
              <v:shape style="position:absolute;left:2358;top:11146;width:2;height:493" coordorigin="2358,11146" coordsize="0,493" path="m2358,11639l2358,11146e" filled="f" stroked="t" strokeweight=".238653pt" strokecolor="#808080">
                <v:path arrowok="t"/>
              </v:shape>
            </v:group>
            <v:group style="position:absolute;left:2845;top:11402;width:277;height:2" coordorigin="2845,11402" coordsize="277,2">
              <v:shape style="position:absolute;left:2845;top:11402;width:277;height:2" coordorigin="2845,11402" coordsize="277,0" path="m2845,11402l3122,11402e" filled="f" stroked="t" strokeweight=".477306pt" strokecolor="#676767">
                <v:path arrowok="t"/>
              </v:shape>
            </v:group>
            <v:group style="position:absolute;left:3064;top:11400;width:1618;height:2" coordorigin="3064,11400" coordsize="1618,2">
              <v:shape style="position:absolute;left:3064;top:11400;width:1618;height:2" coordorigin="3064,11400" coordsize="1618,0" path="m3064,11400l4682,11400e" filled="f" stroked="t" strokeweight=".715958pt" strokecolor="#7C7C7C">
                <v:path arrowok="t"/>
              </v:shape>
            </v:group>
            <v:group style="position:absolute;left:4625;top:11400;width:663;height:2" coordorigin="4625,11400" coordsize="663,2">
              <v:shape style="position:absolute;left:4625;top:11400;width:663;height:2" coordorigin="4625,11400" coordsize="663,0" path="m4625,11400l5289,11400e" filled="f" stroked="t" strokeweight=".477306pt" strokecolor="#545454">
                <v:path arrowok="t"/>
              </v:shape>
            </v:group>
            <v:group style="position:absolute;left:5231;top:11400;width:1055;height:2" coordorigin="5231,11400" coordsize="1055,2">
              <v:shape style="position:absolute;left:5231;top:11400;width:1055;height:2" coordorigin="5231,11400" coordsize="1055,0" path="m5231,11400l6286,11400e" filled="f" stroked="t" strokeweight=".715958pt" strokecolor="#808080">
                <v:path arrowok="t"/>
              </v:shape>
            </v:group>
            <v:group style="position:absolute;left:6229;top:11397;width:778;height:2" coordorigin="6229,11397" coordsize="778,2">
              <v:shape style="position:absolute;left:6229;top:11397;width:778;height:2" coordorigin="6229,11397" coordsize="778,0" path="m6229,11397l7007,11397e" filled="f" stroked="t" strokeweight=".477306pt" strokecolor="#646464">
                <v:path arrowok="t"/>
              </v:shape>
            </v:group>
            <v:group style="position:absolute;left:8296;top:11395;width:587;height:2" coordorigin="8296,11395" coordsize="587,2">
              <v:shape style="position:absolute;left:8296;top:11395;width:587;height:2" coordorigin="8296,11395" coordsize="587,0" path="m8296,11395l8883,11395e" filled="f" stroked="t" strokeweight=".477306pt" strokecolor="#4F4F4F">
                <v:path arrowok="t"/>
              </v:shape>
            </v:group>
            <v:group style="position:absolute;left:6950;top:11392;width:4678;height:2" coordorigin="6950,11392" coordsize="4678,2">
              <v:shape style="position:absolute;left:6950;top:11392;width:4678;height:2" coordorigin="6950,11392" coordsize="4678,0" path="m6950,11392l11627,11392e" filled="f" stroked="t" strokeweight=".715958pt" strokecolor="#808080">
                <v:path arrowok="t"/>
              </v:shape>
            </v:group>
            <v:group style="position:absolute;left:9594;top:11390;width:792;height:2" coordorigin="9594,11390" coordsize="792,2">
              <v:shape style="position:absolute;left:9594;top:11390;width:792;height:2" coordorigin="9594,11390" coordsize="792,0" path="m9594,11390l10386,11390e" filled="f" stroked="t" strokeweight=".477306pt" strokecolor="#747474">
                <v:path arrowok="t"/>
              </v:shape>
            </v:group>
            <v:group style="position:absolute;left:11620;top:7478;width:2;height:6061" coordorigin="11620,7478" coordsize="2,6061">
              <v:shape style="position:absolute;left:11620;top:7478;width:2;height:6061" coordorigin="11620,7478" coordsize="0,6061" path="m11620,13540l11620,7478e" filled="f" stroked="t" strokeweight=".715958pt" strokecolor="#777777">
                <v:path arrowok="t"/>
              </v:shape>
            </v:group>
            <v:group style="position:absolute;left:353;top:11644;width:1399;height:2" coordorigin="353,11644" coordsize="1399,2">
              <v:shape style="position:absolute;left:353;top:11644;width:1399;height:2" coordorigin="353,11644" coordsize="1399,0" path="m353,11644l1752,11644e" filled="f" stroked="t" strokeweight=".477306pt" strokecolor="#646464">
                <v:path arrowok="t"/>
              </v:shape>
            </v:group>
            <v:group style="position:absolute;left:1694;top:11641;width:3270;height:2" coordorigin="1694,11641" coordsize="3270,2">
              <v:shape style="position:absolute;left:1694;top:11641;width:3270;height:2" coordorigin="1694,11641" coordsize="3270,0" path="m1694,11641l4964,11641e" filled="f" stroked="t" strokeweight=".715958pt" strokecolor="#7C7C7C">
                <v:path arrowok="t"/>
              </v:shape>
            </v:group>
            <v:group style="position:absolute;left:4907;top:11639;width:382;height:2" coordorigin="4907,11639" coordsize="382,2">
              <v:shape style="position:absolute;left:4907;top:11639;width:382;height:2" coordorigin="4907,11639" coordsize="382,0" path="m4907,11639l5289,11639e" filled="f" stroked="t" strokeweight=".477306pt" strokecolor="#5B5B5B">
                <v:path arrowok="t"/>
              </v:shape>
            </v:group>
            <v:group style="position:absolute;left:5231;top:11637;width:3122;height:2" coordorigin="5231,11637" coordsize="3122,2">
              <v:shape style="position:absolute;left:5231;top:11637;width:3122;height:2" coordorigin="5231,11637" coordsize="3122,0" path="m5231,11637l8353,11637e" filled="f" stroked="t" strokeweight=".715958pt" strokecolor="#7C7C7C">
                <v:path arrowok="t"/>
              </v:shape>
            </v:group>
            <v:group style="position:absolute;left:8296;top:11634;width:587;height:2" coordorigin="8296,11634" coordsize="587,2">
              <v:shape style="position:absolute;left:8296;top:11634;width:587;height:2" coordorigin="8296,11634" coordsize="587,0" path="m8296,11634l8883,11634e" filled="f" stroked="t" strokeweight=".477306pt" strokecolor="#4B4B4B">
                <v:path arrowok="t"/>
              </v:shape>
            </v:group>
            <v:group style="position:absolute;left:8825;top:11634;width:358;height:2" coordorigin="8825,11634" coordsize="358,2">
              <v:shape style="position:absolute;left:8825;top:11634;width:358;height:2" coordorigin="8825,11634" coordsize="358,0" path="m8825,11634l9183,11634e" filled="f" stroked="t" strokeweight=".477306pt" strokecolor="#676767">
                <v:path arrowok="t"/>
              </v:shape>
            </v:group>
            <v:group style="position:absolute;left:9126;top:11634;width:1580;height:2" coordorigin="9126,11634" coordsize="1580,2">
              <v:shape style="position:absolute;left:9126;top:11634;width:1580;height:2" coordorigin="9126,11634" coordsize="1580,0" path="m9126,11634l10706,11634e" filled="f" stroked="t" strokeweight=".715958pt" strokecolor="#808080">
                <v:path arrowok="t"/>
              </v:shape>
            </v:group>
            <v:group style="position:absolute;left:10649;top:11634;width:315;height:2" coordorigin="10649,11634" coordsize="315,2">
              <v:shape style="position:absolute;left:10649;top:11634;width:315;height:2" coordorigin="10649,11634" coordsize="315,0" path="m10649,11634l10964,11634e" filled="f" stroked="t" strokeweight=".477306pt" strokecolor="#6B6B6B">
                <v:path arrowok="t"/>
              </v:shape>
            </v:group>
            <v:group style="position:absolute;left:10906;top:11629;width:721;height:2" coordorigin="10906,11629" coordsize="721,2">
              <v:shape style="position:absolute;left:10906;top:11629;width:721;height:2" coordorigin="10906,11629" coordsize="721,0" path="m10906,11629l11627,11629e" filled="f" stroked="t" strokeweight=".954611pt" strokecolor="#939393">
                <v:path arrowok="t"/>
              </v:shape>
            </v:group>
            <v:group style="position:absolute;left:1064;top:11625;width:2;height:742" coordorigin="1064,11625" coordsize="2,742">
              <v:shape style="position:absolute;left:1064;top:11625;width:2;height:742" coordorigin="1064,11625" coordsize="0,742" path="m1064,12367l1064,11625e" filled="f" stroked="t" strokeweight=".238653pt" strokecolor="#747474">
                <v:path arrowok="t"/>
              </v:shape>
            </v:group>
            <v:group style="position:absolute;left:1728;top:11639;width:2;height:402" coordorigin="1728,11639" coordsize="2,402">
              <v:shape style="position:absolute;left:1728;top:11639;width:2;height:402" coordorigin="1728,11639" coordsize="0,402" path="m1728,12041l1728,11639e" filled="f" stroked="t" strokeweight=".954611pt" strokecolor="#747474">
                <v:path arrowok="t"/>
              </v:shape>
            </v:group>
            <v:group style="position:absolute;left:2389;top:11452;width:2;height:584" coordorigin="2389,11452" coordsize="2,584">
              <v:shape style="position:absolute;left:2389;top:11452;width:2;height:584" coordorigin="2389,11452" coordsize="0,584" path="m2389,12036l2389,11452e" filled="f" stroked="t" strokeweight=".954611pt" strokecolor="#838383">
                <v:path arrowok="t"/>
              </v:shape>
            </v:group>
            <v:group style="position:absolute;left:7427;top:11634;width:2;height:800" coordorigin="7427,11634" coordsize="2,800">
              <v:shape style="position:absolute;left:7427;top:11634;width:2;height:800" coordorigin="7427,11634" coordsize="0,800" path="m7427,12434l7427,11634e" filled="f" stroked="t" strokeweight=".954611pt" strokecolor="#747474">
                <v:path arrowok="t"/>
              </v:shape>
            </v:group>
            <v:group style="position:absolute;left:7747;top:11883;width:1136;height:2" coordorigin="7747,11883" coordsize="1136,2">
              <v:shape style="position:absolute;left:7747;top:11883;width:1136;height:2" coordorigin="7747,11883" coordsize="1136,0" path="m7747,11883l8883,11883e" filled="f" stroked="t" strokeweight=".477306pt" strokecolor="#676767">
                <v:path arrowok="t"/>
              </v:shape>
            </v:group>
            <v:group style="position:absolute;left:353;top:11885;width:11274;height:2" coordorigin="353,11885" coordsize="11274,2">
              <v:shape style="position:absolute;left:353;top:11885;width:11274;height:2" coordorigin="353,11885" coordsize="11274,0" path="m353,11885l11627,11885e" filled="f" stroked="t" strokeweight=".715958pt" strokecolor="#7C7C7C">
                <v:path arrowok="t"/>
              </v:shape>
            </v:group>
            <v:group style="position:absolute;left:1728;top:11840;width:2;height:555" coordorigin="1728,11840" coordsize="2,555">
              <v:shape style="position:absolute;left:1728;top:11840;width:2;height:555" coordorigin="1728,11840" coordsize="0,555" path="m1728,12395l1728,11840e" filled="f" stroked="t" strokeweight=".715958pt" strokecolor="#575757">
                <v:path arrowok="t"/>
              </v:shape>
            </v:group>
            <v:group style="position:absolute;left:2358;top:11869;width:2;height:498" coordorigin="2358,11869" coordsize="2,498">
              <v:shape style="position:absolute;left:2358;top:11869;width:2;height:498" coordorigin="2358,11869" coordsize="0,498" path="m2358,12367l2358,11869e" filled="f" stroked="t" strokeweight=".238653pt" strokecolor="#646464">
                <v:path arrowok="t"/>
              </v:shape>
            </v:group>
            <v:group style="position:absolute;left:1064;top:12367;width:2;height:1388" coordorigin="1064,12367" coordsize="2,1388">
              <v:shape style="position:absolute;left:1064;top:12367;width:2;height:1388" coordorigin="1064,12367" coordsize="0,1388" path="m1064,13755l1064,12367e" filled="f" stroked="t" strokeweight=".238653pt" strokecolor="#000000">
                <v:path arrowok="t"/>
              </v:shape>
            </v:group>
            <v:group style="position:absolute;left:1733;top:12338;width:2;height:326" coordorigin="1733,12338" coordsize="2,326">
              <v:shape style="position:absolute;left:1733;top:12338;width:2;height:326" coordorigin="1733,12338" coordsize="0,326" path="m1733,12663l1733,12338e" filled="f" stroked="t" strokeweight=".477306pt" strokecolor="#3B3B3B">
                <v:path arrowok="t"/>
              </v:shape>
            </v:group>
            <v:group style="position:absolute;left:2358;top:12367;width:2;height:1388" coordorigin="2358,12367" coordsize="2,1388">
              <v:shape style="position:absolute;left:2358;top:12367;width:2;height:1388" coordorigin="2358,12367" coordsize="0,1388" path="m2358,13755l2358,12367e" filled="f" stroked="t" strokeweight=".238653pt" strokecolor="#000000">
                <v:path arrowok="t"/>
              </v:shape>
            </v:group>
            <v:group style="position:absolute;left:7432;top:12338;width:2;height:464" coordorigin="7432,12338" coordsize="2,464">
              <v:shape style="position:absolute;left:7432;top:12338;width:2;height:464" coordorigin="7432,12338" coordsize="0,464" path="m7432,12802l7432,12338e" filled="f" stroked="t" strokeweight=".477306pt" strokecolor="#575757">
                <v:path arrowok="t"/>
              </v:shape>
            </v:group>
            <v:group style="position:absolute;left:11594;top:12635;width:2;height:316" coordorigin="11594,12635" coordsize="2,316">
              <v:shape style="position:absolute;left:11594;top:12635;width:2;height:316" coordorigin="11594,12635" coordsize="0,316" path="m11594,12951l11594,12635e" filled="f" stroked="t" strokeweight=".238653pt" strokecolor="#000000">
                <v:path arrowok="t"/>
              </v:shape>
            </v:group>
            <v:group style="position:absolute;left:365;top:12821;width:2;height:3873" coordorigin="365,12821" coordsize="2,3873">
              <v:shape style="position:absolute;left:365;top:12821;width:2;height:3873" coordorigin="365,12821" coordsize="0,3873" path="m365,16695l365,12821e" filled="f" stroked="t" strokeweight=".477306pt" strokecolor="#646464">
                <v:path arrowok="t"/>
              </v:shape>
            </v:group>
            <v:group style="position:absolute;left:1735;top:12606;width:2;height:656" coordorigin="1735,12606" coordsize="2,656">
              <v:shape style="position:absolute;left:1735;top:12606;width:2;height:656" coordorigin="1735,12606" coordsize="0,656" path="m1735,13262l1735,12606e" filled="f" stroked="t" strokeweight=".954611pt" strokecolor="#707070">
                <v:path arrowok="t"/>
              </v:shape>
            </v:group>
            <v:group style="position:absolute;left:7432;top:12745;width:2;height:680" coordorigin="7432,12745" coordsize="2,680">
              <v:shape style="position:absolute;left:7432;top:12745;width:2;height:680" coordorigin="7432,12745" coordsize="0,680" path="m7432,13425l7432,12745e" filled="f" stroked="t" strokeweight=".715958pt" strokecolor="#747474">
                <v:path arrowok="t"/>
              </v:shape>
            </v:group>
            <v:group style="position:absolute;left:11625;top:11888;width:2;height:4759" coordorigin="11625,11888" coordsize="2,4759">
              <v:shape style="position:absolute;left:11625;top:11888;width:2;height:4759" coordorigin="11625,11888" coordsize="0,4759" path="m11625,16647l11625,11888e" filled="f" stroked="t" strokeweight=".715958pt" strokecolor="#808080">
                <v:path arrowok="t"/>
              </v:shape>
            </v:group>
            <v:group style="position:absolute;left:9914;top:13207;width:81;height:2" coordorigin="9914,13207" coordsize="81,2">
              <v:shape style="position:absolute;left:9914;top:13207;width:81;height:2" coordorigin="9914,13207" coordsize="81,0" path="m9914,13207l9995,13207e" filled="f" stroked="t" strokeweight="2.386528pt" strokecolor="#3F4457">
                <v:path arrowok="t"/>
              </v:shape>
            </v:group>
            <v:group style="position:absolute;left:1737;top:13200;width:2;height:862" coordorigin="1737,13200" coordsize="2,862">
              <v:shape style="position:absolute;left:1737;top:13200;width:2;height:862" coordorigin="1737,13200" coordsize="0,862" path="m1737,14062l1737,13200e" filled="f" stroked="t" strokeweight=".477306pt" strokecolor="#4B4B4B">
                <v:path arrowok="t"/>
              </v:shape>
            </v:group>
            <v:group style="position:absolute;left:7436;top:13367;width:2;height:359" coordorigin="7436,13367" coordsize="2,359">
              <v:shape style="position:absolute;left:7436;top:13367;width:2;height:359" coordorigin="7436,13367" coordsize="0,359" path="m7436,13726l7436,13367e" filled="f" stroked="t" strokeweight=".477306pt" strokecolor="#383838">
                <v:path arrowok="t"/>
              </v:shape>
            </v:group>
            <v:group style="position:absolute;left:3105;top:13554;width:2;height:96" coordorigin="3105,13554" coordsize="2,96">
              <v:shape style="position:absolute;left:3105;top:13554;width:2;height:96" coordorigin="3105,13554" coordsize="0,96" path="m3105,13650l3105,13554e" filled="f" stroked="t" strokeweight="1.670569pt" strokecolor="#343FB8">
                <v:path arrowok="t"/>
              </v:shape>
            </v:group>
            <v:group style="position:absolute;left:3518;top:13583;width:2;height:115" coordorigin="3518,13583" coordsize="2,115">
              <v:shape style="position:absolute;left:3518;top:13583;width:2;height:115" coordorigin="3518,13583" coordsize="0,115" path="m3518,13698l3518,13583e" filled="f" stroked="t" strokeweight=".715958pt" strokecolor="#3F3887">
                <v:path arrowok="t"/>
              </v:shape>
            </v:group>
            <v:group style="position:absolute;left:11594;top:13583;width:2;height:2710" coordorigin="11594,13583" coordsize="2,2710">
              <v:shape style="position:absolute;left:11594;top:13583;width:2;height:2710" coordorigin="11594,13583" coordsize="0,2710" path="m11594,16293l11594,13583e" filled="f" stroked="t" strokeweight=".238653pt" strokecolor="#000000">
                <v:path arrowok="t"/>
              </v:shape>
            </v:group>
            <v:group style="position:absolute;left:344;top:14028;width:420;height:2" coordorigin="344,14028" coordsize="420,2">
              <v:shape style="position:absolute;left:344;top:14028;width:420;height:2" coordorigin="344,14028" coordsize="420,0" path="m344,14028l764,14028e" filled="f" stroked="t" strokeweight=".238653pt" strokecolor="#747474">
                <v:path arrowok="t"/>
              </v:shape>
            </v:group>
            <v:group style="position:absolute;left:764;top:14028;width:305;height:2" coordorigin="764,14028" coordsize="305,2">
              <v:shape style="position:absolute;left:764;top:14028;width:305;height:2" coordorigin="764,14028" coordsize="305,0" path="m764,14028l1069,14028e" filled="f" stroked="t" strokeweight=".238653pt" strokecolor="#000000">
                <v:path arrowok="t"/>
              </v:shape>
            </v:group>
            <v:group style="position:absolute;left:1064;top:13755;width:2;height:278" coordorigin="1064,13755" coordsize="2,278">
              <v:shape style="position:absolute;left:1064;top:13755;width:2;height:278" coordorigin="1064,13755" coordsize="0,278" path="m1064,14033l1064,13755e" filled="f" stroked="t" strokeweight=".238653pt" strokecolor="#606060">
                <v:path arrowok="t"/>
              </v:shape>
            </v:group>
            <v:group style="position:absolute;left:1064;top:14028;width:1298;height:2" coordorigin="1064,14028" coordsize="1298,2">
              <v:shape style="position:absolute;left:1064;top:14028;width:1298;height:2" coordorigin="1064,14028" coordsize="1298,0" path="m1064,14028l2363,14028e" filled="f" stroked="t" strokeweight=".238653pt" strokecolor="#5B5B5B">
                <v:path arrowok="t"/>
              </v:shape>
            </v:group>
            <v:group style="position:absolute;left:2358;top:13755;width:2;height:278" coordorigin="2358,13755" coordsize="2,278">
              <v:shape style="position:absolute;left:2358;top:13755;width:2;height:278" coordorigin="2358,13755" coordsize="0,278" path="m2358,14033l2358,13755e" filled="f" stroked="t" strokeweight=".238653pt" strokecolor="#5B5B5B">
                <v:path arrowok="t"/>
              </v:shape>
            </v:group>
            <v:group style="position:absolute;left:1064;top:14028;width:2;height:2265" coordorigin="1064,14028" coordsize="2,2265">
              <v:shape style="position:absolute;left:1064;top:14028;width:2;height:2265" coordorigin="1064,14028" coordsize="0,2265" path="m1064,16293l1064,14028e" filled="f" stroked="t" strokeweight=".238653pt" strokecolor="#000000">
                <v:path arrowok="t"/>
              </v:shape>
            </v:group>
            <v:group style="position:absolute;left:1737;top:13999;width:2;height:139" coordorigin="1737,13999" coordsize="2,139">
              <v:shape style="position:absolute;left:1737;top:13999;width:2;height:139" coordorigin="1737,13999" coordsize="0,139" path="m1737,14138l1737,13999e" filled="f" stroked="t" strokeweight=".477306pt" strokecolor="#676767">
                <v:path arrowok="t"/>
              </v:shape>
            </v:group>
            <v:group style="position:absolute;left:2358;top:14028;width:2;height:2265" coordorigin="2358,14028" coordsize="2,2265">
              <v:shape style="position:absolute;left:2358;top:14028;width:2;height:2265" coordorigin="2358,14028" coordsize="0,2265" path="m2358,16293l2358,14028e" filled="f" stroked="t" strokeweight=".238653pt" strokecolor="#000000">
                <v:path arrowok="t"/>
              </v:shape>
            </v:group>
            <v:group style="position:absolute;left:1740;top:14081;width:2;height:2619" coordorigin="1740,14081" coordsize="2,2619">
              <v:shape style="position:absolute;left:1740;top:14081;width:2;height:2619" coordorigin="1740,14081" coordsize="0,2619" path="m1740,16700l1740,14081e" filled="f" stroked="t" strokeweight=".715958pt" strokecolor="#707070">
                <v:path arrowok="t"/>
              </v:shape>
            </v:group>
            <v:group style="position:absolute;left:7439;top:13669;width:2;height:1996" coordorigin="7439,13669" coordsize="2,1996">
              <v:shape style="position:absolute;left:7439;top:13669;width:2;height:1996" coordorigin="7439,13669" coordsize="0,1996" path="m7439,15665l7439,13669e" filled="f" stroked="t" strokeweight=".715958pt" strokecolor="#777777">
                <v:path arrowok="t"/>
              </v:shape>
            </v:group>
            <v:group style="position:absolute;left:368;top:14138;width:2;height:172" coordorigin="368,14138" coordsize="2,172">
              <v:shape style="position:absolute;left:368;top:14138;width:2;height:172" coordorigin="368,14138" coordsize="0,172" path="m368,14310l368,14138e" filled="f" stroked="t" strokeweight=".477306pt" strokecolor="#4F4F4F">
                <v:path arrowok="t"/>
              </v:shape>
            </v:group>
            <v:group style="position:absolute;left:368;top:14253;width:2;height:493" coordorigin="368,14253" coordsize="2,493">
              <v:shape style="position:absolute;left:368;top:14253;width:2;height:493" coordorigin="368,14253" coordsize="0,493" path="m368,14746l368,14253e" filled="f" stroked="t" strokeweight=".477306pt" strokecolor="#383838">
                <v:path arrowok="t"/>
              </v:shape>
            </v:group>
            <v:group style="position:absolute;left:375;top:15541;width:2;height:780" coordorigin="375,15541" coordsize="2,780">
              <v:shape style="position:absolute;left:375;top:15541;width:2;height:780" coordorigin="375,15541" coordsize="0,780" path="m375,16321l375,15541e" filled="f" stroked="t" strokeweight=".715958pt" strokecolor="#646464">
                <v:path arrowok="t"/>
              </v:shape>
            </v:group>
            <v:group style="position:absolute;left:7446;top:15541;width:2;height:780" coordorigin="7446,15541" coordsize="2,780">
              <v:shape style="position:absolute;left:7446;top:15541;width:2;height:780" coordorigin="7446,15541" coordsize="0,780" path="m7446,16321l7446,15541e" filled="f" stroked="t" strokeweight=".477306pt" strokecolor="#575757">
                <v:path arrowok="t"/>
              </v:shape>
            </v:group>
            <v:group style="position:absolute;left:375;top:16264;width:2;height:431" coordorigin="375,16264" coordsize="2,431">
              <v:shape style="position:absolute;left:375;top:16264;width:2;height:431" coordorigin="375,16264" coordsize="0,431" path="m375,16695l375,16264e" filled="f" stroked="t" strokeweight=".715958pt" strokecolor="#7C7C7C">
                <v:path arrowok="t"/>
              </v:shape>
            </v:group>
            <v:group style="position:absolute;left:372;top:16690;width:1766;height:2" coordorigin="372,16690" coordsize="1766,2">
              <v:shape style="position:absolute;left:372;top:16690;width:1766;height:2" coordorigin="372,16690" coordsize="1766,0" path="m372,16690l2138,16690e" filled="f" stroked="t" strokeweight=".715958pt" strokecolor="#878787">
                <v:path arrowok="t"/>
              </v:shape>
            </v:group>
            <v:group style="position:absolute;left:1064;top:16293;width:2;height:426" coordorigin="1064,16293" coordsize="2,426">
              <v:shape style="position:absolute;left:1064;top:16293;width:2;height:426" coordorigin="1064,16293" coordsize="0,426" path="m1064,16719l1064,16293e" filled="f" stroked="t" strokeweight=".238653pt" strokecolor="#878787">
                <v:path arrowok="t"/>
              </v:shape>
            </v:group>
            <v:group style="position:absolute;left:2358;top:16293;width:2;height:426" coordorigin="2358,16293" coordsize="2,426">
              <v:shape style="position:absolute;left:2358;top:16293;width:2;height:426" coordorigin="2358,16293" coordsize="0,426" path="m2358,16719l2358,16293e" filled="f" stroked="t" strokeweight=".238653pt" strokecolor="#676767">
                <v:path arrowok="t"/>
              </v:shape>
            </v:group>
            <v:group style="position:absolute;left:2329;top:16690;width:573;height:2" coordorigin="2329,16690" coordsize="573,2">
              <v:shape style="position:absolute;left:2329;top:16690;width:573;height:2" coordorigin="2329,16690" coordsize="573,0" path="m2329,16690l2902,16690e" filled="f" stroked="t" strokeweight=".477306pt" strokecolor="#575757">
                <v:path arrowok="t"/>
              </v:shape>
            </v:group>
            <v:group style="position:absolute;left:3747;top:16293;width:2;height:426" coordorigin="3747,16293" coordsize="2,426">
              <v:shape style="position:absolute;left:3747;top:16293;width:2;height:426" coordorigin="3747,16293" coordsize="0,426" path="m3747,16719l3747,16293e" filled="f" stroked="t" strokeweight="1.431917pt" strokecolor="#707070">
                <v:path arrowok="t"/>
              </v:shape>
            </v:group>
            <v:group style="position:absolute;left:5623;top:16685;width:663;height:2" coordorigin="5623,16685" coordsize="663,2">
              <v:shape style="position:absolute;left:5623;top:16685;width:663;height:2" coordorigin="5623,16685" coordsize="663,0" path="m5623,16685l6286,16685e" filled="f" stroked="t" strokeweight=".477306pt" strokecolor="#646464">
                <v:path arrowok="t"/>
              </v:shape>
            </v:group>
            <v:group style="position:absolute;left:1203;top:16688;width:10448;height:2" coordorigin="1203,16688" coordsize="10448,2">
              <v:shape style="position:absolute;left:1203;top:16688;width:10448;height:2" coordorigin="1203,16688" coordsize="10448,0" path="m1203,16688l11651,16688e" filled="f" stroked="t" strokeweight=".715958pt" strokecolor="#808080">
                <v:path arrowok="t"/>
              </v:shape>
            </v:group>
            <v:group style="position:absolute;left:6950;top:16680;width:854;height:2" coordorigin="6950,16680" coordsize="854,2">
              <v:shape style="position:absolute;left:6950;top:16680;width:854;height:2" coordorigin="6950,16680" coordsize="854,0" path="m6950,16680l7804,16680e" filled="f" stroked="t" strokeweight=".477306pt" strokecolor="#676767">
                <v:path arrowok="t"/>
              </v:shape>
            </v:group>
            <v:group style="position:absolute;left:7451;top:12821;width:2;height:3864" coordorigin="7451,12821" coordsize="2,3864">
              <v:shape style="position:absolute;left:7451;top:12821;width:2;height:3864" coordorigin="7451,12821" coordsize="0,3864" path="m7451,16685l7451,12821e" filled="f" stroked="t" strokeweight=".715958pt" strokecolor="#6B6B6B">
                <v:path arrowok="t"/>
              </v:shape>
            </v:group>
            <v:group style="position:absolute;left:8825;top:16680;width:1160;height:2" coordorigin="8825,16680" coordsize="1160,2">
              <v:shape style="position:absolute;left:8825;top:16680;width:1160;height:2" coordorigin="8825,16680" coordsize="1160,0" path="m8825,16680l9985,16680e" filled="f" stroked="t" strokeweight=".477306pt" strokecolor="#808080">
                <v:path arrowok="t"/>
              </v:shape>
            </v:group>
            <v:group style="position:absolute;left:10410;top:16678;width:554;height:2" coordorigin="10410,16678" coordsize="554,2">
              <v:shape style="position:absolute;left:10410;top:16678;width:554;height:2" coordorigin="10410,16678" coordsize="554,0" path="m10410,16678l10964,16678e" filled="f" stroked="t" strokeweight=".238653pt" strokecolor="#707070">
                <v:path arrowok="t"/>
              </v:shape>
            </v:group>
            <v:group style="position:absolute;left:10906;top:16678;width:625;height:2" coordorigin="10906,16678" coordsize="625,2">
              <v:shape style="position:absolute;left:10906;top:16678;width:625;height:2" coordorigin="10906,16678" coordsize="625,0" path="m10906,16678l11532,16678e" filled="f" stroked="t" strokeweight=".238653pt" strokecolor="#878787">
                <v:path arrowok="t"/>
              </v:shape>
            </v:group>
            <v:group style="position:absolute;left:11594;top:16293;width:2;height:421" coordorigin="11594,16293" coordsize="2,421">
              <v:shape style="position:absolute;left:11594;top:16293;width:2;height:421" coordorigin="11594,16293" coordsize="0,421" path="m11594,16714l11594,16293e" filled="f" stroked="t" strokeweight=".238653pt" strokecolor="#8C8C8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-2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5D5D5D"/>
          <w:spacing w:val="-13"/>
          <w:w w:val="120"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20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5"/>
          <w:szCs w:val="5"/>
          <w:color w:val="B3B3B3"/>
          <w:spacing w:val="0"/>
          <w:w w:val="120"/>
          <w:position w:val="0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B3B3B3"/>
          <w:spacing w:val="0"/>
          <w:w w:val="120"/>
          <w:position w:val="0"/>
        </w:rPr>
        <w:t>     </w:t>
      </w:r>
      <w:r>
        <w:rPr>
          <w:rFonts w:ascii="Times New Roman" w:hAnsi="Times New Roman" w:cs="Times New Roman" w:eastAsia="Times New Roman"/>
          <w:sz w:val="5"/>
          <w:szCs w:val="5"/>
          <w:color w:val="B3B3B3"/>
          <w:spacing w:val="4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E9E"/>
          <w:spacing w:val="0"/>
          <w:w w:val="193"/>
          <w:position w:val="-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9C9E9E"/>
          <w:spacing w:val="0"/>
          <w:w w:val="193"/>
          <w:position w:val="-4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C9E9E"/>
          <w:spacing w:val="0"/>
          <w:w w:val="600"/>
          <w:position w:val="0"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9C9E9E"/>
          <w:spacing w:val="-43"/>
          <w:w w:val="6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C9E9E"/>
          <w:spacing w:val="0"/>
          <w:w w:val="54"/>
          <w:position w:val="-4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9C9E9E"/>
          <w:spacing w:val="0"/>
          <w:w w:val="54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9C9E9E"/>
          <w:spacing w:val="19"/>
          <w:w w:val="54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B3B3B3"/>
          <w:spacing w:val="0"/>
          <w:w w:val="185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B3B3B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B3B3B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5"/>
          <w:szCs w:val="5"/>
          <w:color w:val="B3B3B3"/>
          <w:spacing w:val="-4"/>
          <w:w w:val="579"/>
          <w:position w:val="0"/>
        </w:rPr>
        <w:t>'</w:t>
      </w:r>
      <w:r>
        <w:rPr>
          <w:rFonts w:ascii="Arial" w:hAnsi="Arial" w:cs="Arial" w:eastAsia="Arial"/>
          <w:sz w:val="13"/>
          <w:szCs w:val="13"/>
          <w:color w:val="B3B3B3"/>
          <w:spacing w:val="0"/>
          <w:w w:val="310"/>
          <w:position w:val="-4"/>
        </w:rPr>
        <w:t>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right="1785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6.021027pt;margin-top:1.026142pt;width:24.08675pt;height:4pt;mso-position-horizontal-relative:page;mso-position-vertical-relative:paragraph;z-index:-15263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tabs>
                      <w:tab w:pos="420" w:val="left"/>
                    </w:tabs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9C9E9E"/>
                      <w:spacing w:val="0"/>
                      <w:w w:val="275"/>
                    </w:rPr>
                    <w:t>,,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C9E9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C9E9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C9E9E"/>
                      <w:spacing w:val="0"/>
                      <w:w w:val="126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0"/>
          <w:w w:val="49"/>
          <w:position w:val="1"/>
        </w:rPr>
        <w:t>.....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4"/>
          <w:w w:val="49"/>
          <w:position w:val="1"/>
        </w:rPr>
        <w:t>.</w:t>
      </w:r>
      <w:r>
        <w:rPr>
          <w:rFonts w:ascii="Arial" w:hAnsi="Arial" w:cs="Arial" w:eastAsia="Arial"/>
          <w:sz w:val="35"/>
          <w:szCs w:val="35"/>
          <w:color w:val="757575"/>
          <w:spacing w:val="0"/>
          <w:w w:val="49"/>
          <w:position w:val="1"/>
        </w:rPr>
        <w:t>··</w:t>
      </w:r>
      <w:r>
        <w:rPr>
          <w:rFonts w:ascii="Arial" w:hAnsi="Arial" w:cs="Arial" w:eastAsia="Arial"/>
          <w:sz w:val="35"/>
          <w:szCs w:val="35"/>
          <w:color w:val="757575"/>
          <w:spacing w:val="26"/>
          <w:w w:val="49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3B3B3"/>
          <w:spacing w:val="0"/>
          <w:w w:val="118"/>
          <w:position w:val="1"/>
        </w:rPr>
        <w:t>.....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47" w:lineRule="exact"/>
        <w:ind w:left="191" w:right="-20"/>
        <w:jc w:val="left"/>
        <w:tabs>
          <w:tab w:pos="2660" w:val="left"/>
          <w:tab w:pos="3720" w:val="left"/>
          <w:tab w:pos="4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7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7"/>
        </w:rPr>
      </w:r>
      <w:r>
        <w:rPr>
          <w:rFonts w:ascii="Arial" w:hAnsi="Arial" w:cs="Arial" w:eastAsia="Arial"/>
          <w:sz w:val="31"/>
          <w:szCs w:val="31"/>
          <w:color w:val="757575"/>
          <w:spacing w:val="0"/>
          <w:w w:val="60"/>
          <w:position w:val="-8"/>
        </w:rPr>
        <w:t>Abd</w:t>
      </w:r>
      <w:r>
        <w:rPr>
          <w:rFonts w:ascii="Arial" w:hAnsi="Arial" w:cs="Arial" w:eastAsia="Arial"/>
          <w:sz w:val="31"/>
          <w:szCs w:val="31"/>
          <w:color w:val="757575"/>
          <w:spacing w:val="20"/>
          <w:w w:val="60"/>
          <w:position w:val="-8"/>
        </w:rPr>
        <w:t> </w:t>
      </w:r>
      <w:r>
        <w:rPr>
          <w:rFonts w:ascii="Arial" w:hAnsi="Arial" w:cs="Arial" w:eastAsia="Arial"/>
          <w:sz w:val="31"/>
          <w:szCs w:val="31"/>
          <w:color w:val="757575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31"/>
          <w:szCs w:val="31"/>
          <w:color w:val="757575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47"/>
          <w:szCs w:val="47"/>
          <w:color w:val="1F2BB8"/>
          <w:spacing w:val="0"/>
          <w:w w:val="60"/>
          <w:i/>
          <w:position w:val="-8"/>
        </w:rPr>
        <w:t>Jı</w:t>
      </w:r>
      <w:r>
        <w:rPr>
          <w:rFonts w:ascii="Times New Roman" w:hAnsi="Times New Roman" w:cs="Times New Roman" w:eastAsia="Times New Roman"/>
          <w:sz w:val="47"/>
          <w:szCs w:val="47"/>
          <w:color w:val="1F2BB8"/>
          <w:spacing w:val="0"/>
          <w:w w:val="100"/>
          <w:i/>
          <w:position w:val="-8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1F2BB8"/>
          <w:spacing w:val="0"/>
          <w:w w:val="100"/>
          <w:i/>
          <w:position w:val="-8"/>
        </w:rPr>
      </w:r>
      <w:r>
        <w:rPr>
          <w:rFonts w:ascii="Times New Roman" w:hAnsi="Times New Roman" w:cs="Times New Roman" w:eastAsia="Times New Roman"/>
          <w:sz w:val="40"/>
          <w:szCs w:val="40"/>
          <w:color w:val="5D5D5D"/>
          <w:spacing w:val="0"/>
          <w:w w:val="79"/>
          <w:position w:val="-8"/>
        </w:rPr>
        <w:t>rorç</w:t>
      </w:r>
      <w:r>
        <w:rPr>
          <w:rFonts w:ascii="Times New Roman" w:hAnsi="Times New Roman" w:cs="Times New Roman" w:eastAsia="Times New Roman"/>
          <w:sz w:val="40"/>
          <w:szCs w:val="40"/>
          <w:color w:val="5D5D5D"/>
          <w:spacing w:val="-31"/>
          <w:w w:val="80"/>
          <w:position w:val="-8"/>
        </w:rPr>
        <w:t>u</w:t>
      </w:r>
      <w:r>
        <w:rPr>
          <w:rFonts w:ascii="Times New Roman" w:hAnsi="Times New Roman" w:cs="Times New Roman" w:eastAsia="Times New Roman"/>
          <w:sz w:val="40"/>
          <w:szCs w:val="40"/>
          <w:color w:val="1F2482"/>
          <w:spacing w:val="0"/>
          <w:w w:val="156"/>
          <w:position w:val="-8"/>
        </w:rPr>
        <w:t>'j</w:t>
      </w:r>
      <w:r>
        <w:rPr>
          <w:rFonts w:ascii="Times New Roman" w:hAnsi="Times New Roman" w:cs="Times New Roman" w:eastAsia="Times New Roman"/>
          <w:sz w:val="40"/>
          <w:szCs w:val="40"/>
          <w:color w:val="1F2482"/>
          <w:spacing w:val="-3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lına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ÇETİN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1" w:lineRule="exact"/>
        <w:ind w:left="2678" w:right="-20"/>
        <w:jc w:val="left"/>
        <w:tabs>
          <w:tab w:pos="3340" w:val="left"/>
          <w:tab w:pos="5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757575"/>
          <w:spacing w:val="-8"/>
          <w:w w:val="89"/>
          <w:position w:val="1"/>
        </w:rPr>
        <w:t>h</w:t>
      </w:r>
      <w:r>
        <w:rPr>
          <w:rFonts w:ascii="Arial" w:hAnsi="Arial" w:cs="Arial" w:eastAsia="Arial"/>
          <w:sz w:val="21"/>
          <w:szCs w:val="21"/>
          <w:color w:val="5D5D5D"/>
          <w:spacing w:val="0"/>
          <w:w w:val="86"/>
          <w:position w:val="1"/>
        </w:rPr>
        <w:t>f</w:t>
      </w:r>
      <w:r>
        <w:rPr>
          <w:rFonts w:ascii="Arial" w:hAnsi="Arial" w:cs="Arial" w:eastAsia="Arial"/>
          <w:sz w:val="21"/>
          <w:szCs w:val="21"/>
          <w:color w:val="5D5D5D"/>
          <w:spacing w:val="-11"/>
          <w:w w:val="87"/>
          <w:position w:val="1"/>
        </w:rPr>
        <w:t>a</w:t>
      </w:r>
      <w:r>
        <w:rPr>
          <w:rFonts w:ascii="Arial" w:hAnsi="Arial" w:cs="Arial" w:eastAsia="Arial"/>
          <w:sz w:val="21"/>
          <w:szCs w:val="21"/>
          <w:color w:val="5D5D5D"/>
          <w:spacing w:val="0"/>
          <w:w w:val="258"/>
          <w:position w:val="1"/>
        </w:rPr>
        <w:t>i</w:t>
      </w:r>
      <w:r>
        <w:rPr>
          <w:rFonts w:ascii="Arial" w:hAnsi="Arial" w:cs="Arial" w:eastAsia="Arial"/>
          <w:sz w:val="21"/>
          <w:szCs w:val="21"/>
          <w:color w:val="5D5D5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8"/>
          <w:szCs w:val="38"/>
          <w:color w:val="444F64"/>
          <w:spacing w:val="-95"/>
          <w:w w:val="43"/>
          <w:i/>
          <w:position w:val="1"/>
        </w:rPr>
        <w:t>V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81"/>
          <w:position w:val="1"/>
        </w:rPr>
        <w:t>l</w:t>
      </w:r>
      <w:r>
        <w:rPr>
          <w:rFonts w:ascii="Arial" w:hAnsi="Arial" w:cs="Arial" w:eastAsia="Arial"/>
          <w:sz w:val="23"/>
          <w:szCs w:val="23"/>
          <w:color w:val="5D5D5D"/>
          <w:spacing w:val="-112"/>
          <w:w w:val="81"/>
          <w:position w:val="1"/>
        </w:rPr>
        <w:t>g</w:t>
      </w:r>
      <w:r>
        <w:rPr>
          <w:rFonts w:ascii="Times New Roman" w:hAnsi="Times New Roman" w:cs="Times New Roman" w:eastAsia="Times New Roman"/>
          <w:sz w:val="38"/>
          <w:szCs w:val="38"/>
          <w:color w:val="444F64"/>
          <w:spacing w:val="20"/>
          <w:w w:val="43"/>
          <w:i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81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5D5D5D"/>
          <w:spacing w:val="-21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44F64"/>
          <w:spacing w:val="0"/>
          <w:w w:val="80"/>
          <w:position w:val="1"/>
        </w:rPr>
        <w:t>Amiri</w:t>
      </w:r>
      <w:r>
        <w:rPr>
          <w:rFonts w:ascii="Arial" w:hAnsi="Arial" w:cs="Arial" w:eastAsia="Arial"/>
          <w:sz w:val="23"/>
          <w:szCs w:val="23"/>
          <w:color w:val="444F6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444F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1"/>
        </w:rPr>
        <w:t>itf.Eri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3640" w:right="4702" w:firstLine="-99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12"/>
        </w:rPr>
        <w:t>G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259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1" w:lineRule="exact"/>
        <w:ind w:left="1168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13"/>
          <w:position w:val="2"/>
        </w:rPr>
        <w:t>IZMIR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1" w:lineRule="exact"/>
        <w:ind w:left="89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918987pt;margin-top:-44.276772pt;width:439.923648pt;height:44.38048pt;mso-position-horizontal-relative:page;mso-position-vertical-relative:paragraph;z-index:-15255" type="#_x0000_t202" filled="f" stroked="f">
            <v:textbox inset="0,0,0,0">
              <w:txbxContent>
                <w:p>
                  <w:pPr>
                    <w:spacing w:before="0" w:after="0" w:line="888" w:lineRule="exact"/>
                    <w:ind w:right="-173"/>
                    <w:jc w:val="left"/>
                    <w:tabs>
                      <w:tab w:pos="7780" w:val="left"/>
                    </w:tabs>
                    <w:rPr>
                      <w:rFonts w:ascii="Arial" w:hAnsi="Arial" w:cs="Arial" w:eastAsia="Arial"/>
                      <w:sz w:val="78"/>
                      <w:szCs w:val="78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83838"/>
                      <w:spacing w:val="0"/>
                      <w:w w:val="180"/>
                      <w:i/>
                      <w:position w:val="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383838"/>
                      <w:spacing w:val="-350"/>
                      <w:w w:val="180"/>
                      <w:i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383838"/>
                      <w:spacing w:val="0"/>
                      <w:w w:val="100"/>
                      <w:i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383838"/>
                      <w:spacing w:val="0"/>
                      <w:w w:val="100"/>
                      <w:i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5D5D5D"/>
                      <w:spacing w:val="0"/>
                      <w:w w:val="180"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>BÜYÜKŞEHIR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5" w:lineRule="exact"/>
        <w:ind w:left="937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11"/>
          <w:position w:val="2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1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50" w:lineRule="exact"/>
        <w:jc w:val="left"/>
        <w:rPr>
          <w:sz w:val="5"/>
          <w:szCs w:val="5"/>
        </w:rPr>
      </w:pPr>
      <w:rPr/>
      <w:r>
        <w:rPr>
          <w:sz w:val="5"/>
          <w:szCs w:val="5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383.797493" w:type="dxa"/>
      </w:tblPr>
      <w:tblGrid/>
      <w:tr>
        <w:trPr>
          <w:trHeight w:val="363" w:hRule="exact"/>
        </w:trPr>
        <w:tc>
          <w:tcPr>
            <w:tcW w:w="1216" w:type="dxa"/>
            <w:tcBorders>
              <w:top w:val="nil" w:sz="6" w:space="0" w:color="auto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7" w:after="0" w:line="281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5"/>
                <w:szCs w:val="25"/>
                <w:color w:val="383838"/>
                <w:spacing w:val="14"/>
                <w:w w:val="100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146" w:type="dxa"/>
            <w:tcBorders>
              <w:top w:val="nil" w:sz="6" w:space="0" w:color="auto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15" w:lineRule="exact"/>
              <w:ind w:left="109" w:right="-20"/>
              <w:jc w:val="left"/>
              <w:tabs>
                <w:tab w:pos="2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97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0.05.20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l7IBildiriı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No: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12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94" w:type="dxa"/>
            <w:tcBorders>
              <w:top w:val="nil" w:sz="6" w:space="0" w:color="auto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16" w:lineRule="exact"/>
              <w:ind w:left="184" w:right="-20"/>
              <w:jc w:val="left"/>
              <w:tabs>
                <w:tab w:pos="21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35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2"/>
                <w:w w:val="13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ll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  <w:position w:val="-1"/>
              </w:rPr>
              <w:t>:40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3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!Tel: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918" w:type="dxa"/>
            <w:tcBorders>
              <w:top w:val="nil" w:sz="6" w:space="0" w:color="auto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15" w:lineRule="exact"/>
              <w:ind w:left="5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155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216" w:type="dxa"/>
            <w:tcBorders>
              <w:top w:val="single" w:sz="5.650632" w:space="0" w:color="5B5B5B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146" w:type="dxa"/>
            <w:tcBorders>
              <w:top w:val="single" w:sz="5.650632" w:space="0" w:color="5B5B5B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5" w:lineRule="exact"/>
              <w:ind w:left="119" w:right="-20"/>
              <w:jc w:val="left"/>
              <w:tabs>
                <w:tab w:pos="25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l0.05.20I7JKayıt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</w:rPr>
              <w:t>2947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94" w:type="dxa"/>
            <w:tcBorders>
              <w:top w:val="single" w:sz="5.650632" w:space="0" w:color="5B5B5B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5" w:lineRule="exact"/>
              <w:ind w:left="1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20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Seyha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</w:rPr>
              <w:t>EKE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18" w:type="dxa"/>
            <w:tcBorders>
              <w:top w:val="single" w:sz="5.650632" w:space="0" w:color="5B5B5B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</w:tbl>
    <w:p>
      <w:pPr>
        <w:spacing w:before="0" w:after="0" w:line="212" w:lineRule="exact"/>
        <w:ind w:left="429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Ayvacı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istasyon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1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Çaltı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Kavşagı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33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Ayvacı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istasyon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Çaltı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Kavşağı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33" w:right="-20"/>
        <w:jc w:val="left"/>
        <w:tabs>
          <w:tab w:pos="2020" w:val="left"/>
          <w:tab w:pos="456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1" w:after="0" w:line="161" w:lineRule="auto"/>
        <w:ind w:left="3051" w:right="4169" w:firstLine="-2628"/>
        <w:jc w:val="left"/>
        <w:tabs>
          <w:tab w:pos="304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r'angı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7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-7"/>
        </w:rPr>
        <w:t>Ua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Beroııamıe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7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7" w:lineRule="exact"/>
        <w:ind w:left="3852" w:right="-20"/>
        <w:jc w:val="left"/>
        <w:tabs>
          <w:tab w:pos="4440" w:val="left"/>
          <w:tab w:pos="540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83838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5"/>
          <w:position w:val="7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25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12:50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424" w:right="-20"/>
        <w:jc w:val="left"/>
        <w:tabs>
          <w:tab w:pos="2020" w:val="left"/>
          <w:tab w:pos="510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383838"/>
          <w:w w:val="64"/>
          <w:position w:val="1"/>
        </w:rPr>
        <w:t>i</w:t>
      </w:r>
      <w:r>
        <w:rPr>
          <w:rFonts w:ascii="Arial" w:hAnsi="Arial" w:cs="Arial" w:eastAsia="Arial"/>
          <w:sz w:val="24"/>
          <w:szCs w:val="24"/>
          <w:color w:val="383838"/>
          <w:spacing w:val="7"/>
          <w:w w:val="6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Firma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Dinamik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  <w:position w:val="1"/>
        </w:rPr>
        <w:t>jKiı·acı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Kullanan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TIRL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Şöför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20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8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_ÇAM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030" w:right="-20"/>
        <w:jc w:val="left"/>
        <w:tabs>
          <w:tab w:pos="414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1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7"/>
          <w:position w:val="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:41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  <w:position w:val="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  <w:position w:val="1"/>
        </w:rPr>
        <w:t>:51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424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433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96"/>
          <w:position w:val="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2"/>
        </w:rPr>
        <w:t>618-35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1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UH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377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081" w:right="53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Emniye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D1F1F"/>
          <w:spacing w:val="-5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Jandarma: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034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Sayı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D1F1F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D1F1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4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29" w:right="-20"/>
        <w:jc w:val="left"/>
        <w:tabs>
          <w:tab w:pos="2020" w:val="left"/>
          <w:tab w:pos="408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4"/>
        </w:rPr>
        <w:t>&lt;;:ı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F1F"/>
          <w:spacing w:val="9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424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DönOş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0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0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5" w:lineRule="auto"/>
        <w:ind w:left="433" w:right="4330" w:firstLine="-9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Dumm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062" w:right="47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0" w:lineRule="exact"/>
        <w:ind w:left="424" w:right="-20"/>
        <w:jc w:val="left"/>
        <w:tabs>
          <w:tab w:pos="2560" w:val="left"/>
          <w:tab w:pos="4080" w:val="left"/>
          <w:tab w:pos="598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Su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4"/>
        </w:rPr>
        <w:t>IKöpti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2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72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47475"/>
          <w:spacing w:val="8"/>
          <w:w w:val="115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4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-9"/>
          <w:w w:val="115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10"/>
          <w:position w:val="-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47475"/>
          <w:spacing w:val="0"/>
          <w:w w:val="138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47475"/>
          <w:spacing w:val="-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6" w:lineRule="exact"/>
        <w:ind w:left="4065" w:right="3971"/>
        <w:jc w:val="center"/>
        <w:tabs>
          <w:tab w:pos="5880" w:val="left"/>
          <w:tab w:pos="6300" w:val="left"/>
          <w:tab w:pos="74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30"/>
          <w:szCs w:val="30"/>
          <w:color w:val="5D5D5D"/>
          <w:spacing w:val="0"/>
          <w:w w:val="100"/>
          <w:i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5D5D5D"/>
          <w:spacing w:val="-71"/>
          <w:w w:val="100"/>
          <w:i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5D5D5D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5D5D5D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bidon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5D5D5D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aracına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Romanya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dorsede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makine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motorları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ur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tiylc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424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5"/>
        </w:rPr>
        <w:t>:Zara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görmüştli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250.000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TL'dir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Ayrıca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darsesi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6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0" w:lineRule="auto"/>
        <w:ind w:left="438" w:right="2237" w:firstLine="-14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örmüştür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50.000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TL'dir.Toplam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300.000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0" w:lineRule="auto"/>
        <w:ind w:left="433" w:right="74" w:firstLine="169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romanya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esin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4"/>
          <w:w w:val="10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BDBDBD"/>
          <w:spacing w:val="8"/>
          <w:w w:val="1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somşturmada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darsesini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lastiğini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patlaması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jantı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6"/>
          <w:w w:val="16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mine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süıtünmesi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dorsede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palet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motorları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44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left="20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80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11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5"/>
        </w:rPr>
        <w:t>çıktıt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480" w:right="-20"/>
        <w:jc w:val="left"/>
        <w:tabs>
          <w:tab w:pos="202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8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5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0" w:lineRule="auto"/>
        <w:ind w:left="424" w:right="7453" w:firstLine="19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Jandarmaya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rreslim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Edild!ği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4" w:lineRule="exact"/>
        <w:ind w:left="443" w:right="-20"/>
        <w:jc w:val="left"/>
        <w:tabs>
          <w:tab w:pos="1000" w:val="left"/>
          <w:tab w:pos="202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8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5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6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arilı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13:15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0" w:right="260"/>
        </w:sectPr>
      </w:pPr>
      <w:rPr/>
    </w:p>
    <w:p>
      <w:pPr>
        <w:spacing w:before="0" w:after="0" w:line="237" w:lineRule="exact"/>
        <w:ind w:left="424" w:right="-7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D5D5D"/>
          <w:w w:val="122"/>
          <w:position w:val="3"/>
        </w:rPr>
        <w:t>r</w:t>
      </w:r>
      <w:r>
        <w:rPr>
          <w:rFonts w:ascii="Arial" w:hAnsi="Arial" w:cs="Arial" w:eastAsia="Arial"/>
          <w:sz w:val="19"/>
          <w:szCs w:val="19"/>
          <w:color w:val="5D5D5D"/>
          <w:spacing w:val="-36"/>
          <w:w w:val="122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right="-20"/>
        <w:jc w:val="left"/>
        <w:tabs>
          <w:tab w:pos="220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  <w:position w:val="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91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KJİDE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  <w:cols w:num="2" w:equalWidth="0">
            <w:col w:w="984" w:space="231"/>
            <w:col w:w="10445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15" w:lineRule="exact"/>
        <w:ind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right="335"/>
        <w:jc w:val="right"/>
        <w:tabs>
          <w:tab w:pos="35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position w:val="-1"/>
        </w:rPr>
        <w:t>11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35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0"/>
          <w:position w:val="-1"/>
        </w:rPr>
        <w:t>MaYıs</w:t>
      </w:r>
      <w:r>
        <w:rPr>
          <w:rFonts w:ascii="Arial" w:hAnsi="Arial" w:cs="Arial" w:eastAsia="Arial"/>
          <w:sz w:val="25"/>
          <w:szCs w:val="25"/>
          <w:color w:val="38383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8"/>
          <w:position w:val="-1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right="418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49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99"/>
          <w:i/>
        </w:rPr>
        <w:t>12017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328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72"/>
          <w:szCs w:val="72"/>
          <w:color w:val="31386B"/>
          <w:spacing w:val="-35"/>
          <w:w w:val="122"/>
          <w:position w:val="-42"/>
        </w:rPr>
        <w:t>0</w:t>
      </w:r>
      <w:r>
        <w:rPr>
          <w:rFonts w:ascii="Arial" w:hAnsi="Arial" w:cs="Arial" w:eastAsia="Arial"/>
          <w:sz w:val="72"/>
          <w:szCs w:val="72"/>
          <w:color w:val="31386B"/>
          <w:spacing w:val="-441"/>
          <w:w w:val="122"/>
          <w:position w:val="-4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2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2"/>
        </w:rPr>
        <w:t>tfai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3"/>
          <w:position w:val="-2"/>
        </w:rPr>
        <w:t>y</w:t>
      </w:r>
      <w:r>
        <w:rPr>
          <w:rFonts w:ascii="Arial" w:hAnsi="Arial" w:cs="Arial" w:eastAsia="Arial"/>
          <w:sz w:val="72"/>
          <w:szCs w:val="72"/>
          <w:color w:val="4D4D4D"/>
          <w:spacing w:val="-75"/>
          <w:w w:val="33"/>
          <w:position w:val="-4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0"/>
          <w:w w:val="102"/>
          <w:position w:val="-2"/>
        </w:rPr>
        <w:t>e</w:t>
      </w:r>
      <w:r>
        <w:rPr>
          <w:rFonts w:ascii="Arial" w:hAnsi="Arial" w:cs="Arial" w:eastAsia="Arial"/>
          <w:sz w:val="72"/>
          <w:szCs w:val="72"/>
          <w:color w:val="4D4D4D"/>
          <w:spacing w:val="0"/>
          <w:w w:val="33"/>
          <w:position w:val="-42"/>
        </w:rPr>
        <w:t>:</w:t>
      </w:r>
      <w:r>
        <w:rPr>
          <w:rFonts w:ascii="Arial" w:hAnsi="Arial" w:cs="Arial" w:eastAsia="Arial"/>
          <w:sz w:val="72"/>
          <w:szCs w:val="72"/>
          <w:color w:val="4D4D4D"/>
          <w:spacing w:val="-5"/>
          <w:w w:val="33"/>
          <w:position w:val="-4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3"/>
          <w:w w:val="96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0"/>
          <w:w w:val="98"/>
          <w:position w:val="-2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-1"/>
          <w:w w:val="98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7"/>
          <w:w w:val="75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0"/>
          <w:w w:val="108"/>
          <w:position w:val="-2"/>
        </w:rPr>
        <w:t>"'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4" w:lineRule="exact"/>
        <w:ind w:right="-20"/>
        <w:jc w:val="left"/>
        <w:rPr>
          <w:rFonts w:ascii="Arial" w:hAnsi="Arial" w:cs="Arial" w:eastAsia="Arial"/>
          <w:sz w:val="72"/>
          <w:szCs w:val="72"/>
        </w:rPr>
      </w:pPr>
      <w:rPr/>
      <w:r>
        <w:rPr/>
        <w:pict>
          <v:group style="position:absolute;margin-left:525.174744pt;margin-top:9.078753pt;width:9.763876pt;height:35.392324pt;mso-position-horizontal-relative:page;mso-position-vertical-relative:paragraph;z-index:-15258" coordorigin="10503,182" coordsize="195,708">
            <v:group style="position:absolute;left:10658;top:223;width:2;height:600" coordorigin="10658,223" coordsize="2,600">
              <v:shape style="position:absolute;left:10658;top:223;width:2;height:600" coordorigin="10658,223" coordsize="0,600" path="m10658,823l10658,223e" filled="f" stroked="t" strokeweight="4.1128pt" strokecolor="#EDEDED">
                <v:path arrowok="t"/>
              </v:shape>
            </v:group>
            <v:group style="position:absolute;left:10503;top:701;width:91;height:188" coordorigin="10503,701" coordsize="91,188">
              <v:shape style="position:absolute;left:10503;top:701;width:91;height:188" coordorigin="10503,701" coordsize="91,188" path="m10503,701l10595,701,10595,889,10503,889,10503,701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72"/>
          <w:szCs w:val="72"/>
          <w:color w:val="979797"/>
          <w:spacing w:val="0"/>
          <w:w w:val="100"/>
          <w:position w:val="-42"/>
        </w:rPr>
        <w:t>..</w:t>
      </w:r>
      <w:r>
        <w:rPr>
          <w:rFonts w:ascii="Arial" w:hAnsi="Arial" w:cs="Arial" w:eastAsia="Arial"/>
          <w:sz w:val="72"/>
          <w:szCs w:val="72"/>
          <w:color w:val="979797"/>
          <w:spacing w:val="49"/>
          <w:w w:val="100"/>
          <w:position w:val="-42"/>
        </w:rPr>
        <w:t> </w:t>
      </w:r>
      <w:r>
        <w:rPr>
          <w:rFonts w:ascii="Arial" w:hAnsi="Arial" w:cs="Arial" w:eastAsia="Arial"/>
          <w:sz w:val="72"/>
          <w:szCs w:val="72"/>
          <w:color w:val="747475"/>
          <w:spacing w:val="-111"/>
          <w:w w:val="130"/>
          <w:position w:val="-42"/>
        </w:rPr>
        <w:t>.</w:t>
      </w:r>
      <w:r>
        <w:rPr>
          <w:rFonts w:ascii="Arial" w:hAnsi="Arial" w:cs="Arial" w:eastAsia="Arial"/>
          <w:sz w:val="72"/>
          <w:szCs w:val="72"/>
          <w:color w:val="979797"/>
          <w:spacing w:val="0"/>
          <w:w w:val="61"/>
          <w:position w:val="-42"/>
        </w:rPr>
        <w:t>,</w:t>
      </w:r>
      <w:r>
        <w:rPr>
          <w:rFonts w:ascii="Arial" w:hAnsi="Arial" w:cs="Arial" w:eastAsia="Arial"/>
          <w:sz w:val="72"/>
          <w:szCs w:val="7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  <w:cols w:num="3" w:equalWidth="0">
            <w:col w:w="1086" w:space="1089"/>
            <w:col w:w="7762" w:space="346"/>
            <w:col w:w="1377"/>
          </w:cols>
        </w:sectPr>
      </w:pPr>
      <w:rPr/>
    </w:p>
    <w:p>
      <w:pPr>
        <w:spacing w:before="0" w:after="0" w:line="370" w:lineRule="exact"/>
        <w:ind w:right="290"/>
        <w:jc w:val="right"/>
        <w:tabs>
          <w:tab w:pos="180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290"/>
          <w:position w:val="-6"/>
        </w:rPr>
        <w:t>tT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71"/>
          <w:position w:val="-6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00"/>
          <w:position w:val="-6"/>
        </w:rPr>
      </w:r>
      <w:r>
        <w:rPr>
          <w:rFonts w:ascii="Arial" w:hAnsi="Arial" w:cs="Arial" w:eastAsia="Arial"/>
          <w:sz w:val="44"/>
          <w:szCs w:val="44"/>
          <w:color w:val="AEAFB1"/>
          <w:spacing w:val="-62"/>
          <w:w w:val="100"/>
          <w:position w:val="-6"/>
        </w:rPr>
        <w:t>'</w:t>
      </w:r>
      <w:r>
        <w:rPr>
          <w:rFonts w:ascii="Arial" w:hAnsi="Arial" w:cs="Arial" w:eastAsia="Arial"/>
          <w:sz w:val="44"/>
          <w:szCs w:val="44"/>
          <w:color w:val="979797"/>
          <w:spacing w:val="-31"/>
          <w:w w:val="100"/>
          <w:position w:val="-6"/>
        </w:rPr>
        <w:t>·</w:t>
      </w:r>
      <w:r>
        <w:rPr>
          <w:rFonts w:ascii="Arial" w:hAnsi="Arial" w:cs="Arial" w:eastAsia="Arial"/>
          <w:sz w:val="44"/>
          <w:szCs w:val="44"/>
          <w:color w:val="383838"/>
          <w:spacing w:val="0"/>
          <w:w w:val="100"/>
          <w:position w:val="-6"/>
        </w:rPr>
        <w:t>*</w:t>
      </w:r>
      <w:r>
        <w:rPr>
          <w:rFonts w:ascii="Arial" w:hAnsi="Arial" w:cs="Arial" w:eastAsia="Arial"/>
          <w:sz w:val="44"/>
          <w:szCs w:val="44"/>
          <w:color w:val="383838"/>
          <w:spacing w:val="-48"/>
          <w:w w:val="100"/>
          <w:position w:val="-6"/>
        </w:rPr>
        <w:t> </w:t>
      </w:r>
      <w:r>
        <w:rPr>
          <w:rFonts w:ascii="Arial" w:hAnsi="Arial" w:cs="Arial" w:eastAsia="Arial"/>
          <w:sz w:val="44"/>
          <w:szCs w:val="44"/>
          <w:color w:val="4D4D4D"/>
          <w:spacing w:val="0"/>
          <w:w w:val="36"/>
          <w:position w:val="-6"/>
        </w:rPr>
        <w:t>.</w:t>
      </w:r>
      <w:r>
        <w:rPr>
          <w:rFonts w:ascii="Arial" w:hAnsi="Arial" w:cs="Arial" w:eastAsia="Arial"/>
          <w:sz w:val="44"/>
          <w:szCs w:val="44"/>
          <w:color w:val="4D4D4D"/>
          <w:spacing w:val="-34"/>
          <w:w w:val="36"/>
          <w:position w:val="-6"/>
        </w:rPr>
        <w:t>.</w:t>
      </w:r>
      <w:r>
        <w:rPr>
          <w:rFonts w:ascii="Arial" w:hAnsi="Arial" w:cs="Arial" w:eastAsia="Arial"/>
          <w:sz w:val="44"/>
          <w:szCs w:val="44"/>
          <w:color w:val="4D4D4D"/>
          <w:spacing w:val="-11"/>
          <w:w w:val="80"/>
          <w:position w:val="-6"/>
        </w:rPr>
        <w:t>,</w:t>
      </w:r>
      <w:r>
        <w:rPr>
          <w:rFonts w:ascii="Arial" w:hAnsi="Arial" w:cs="Arial" w:eastAsia="Arial"/>
          <w:sz w:val="44"/>
          <w:szCs w:val="44"/>
          <w:color w:val="979797"/>
          <w:spacing w:val="0"/>
          <w:w w:val="122"/>
          <w:position w:val="-6"/>
        </w:rPr>
        <w:t>\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41" w:lineRule="exact"/>
        <w:ind w:left="-11764" w:right="-20"/>
        <w:jc w:val="left"/>
        <w:tabs>
          <w:tab w:pos="8800" w:val="left"/>
          <w:tab w:pos="9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12.143036pt;margin-top:5.888048pt;width:72.281014pt;height:1.177215pt;mso-position-horizontal-relative:page;mso-position-vertical-relative:paragraph;z-index:-15259" coordorigin="8243,118" coordsize="1446,24">
            <v:group style="position:absolute;left:8245;top:130;width:381;height:2" coordorigin="8245,130" coordsize="381,2">
              <v:shape style="position:absolute;left:8245;top:130;width:381;height:2" coordorigin="8245,130" coordsize="381,0" path="m8245,130l8627,130e" filled="f" stroked="t" strokeweight=".235443pt" strokecolor="#575757">
                <v:path arrowok="t"/>
              </v:shape>
            </v:group>
            <v:group style="position:absolute;left:8627;top:130;width:1050;height:2" coordorigin="8627,130" coordsize="1050,2">
              <v:shape style="position:absolute;left:8627;top:130;width:1050;height:2" coordorigin="8627,130" coordsize="1050,0" path="m8627,130l9677,130e" filled="f" stroked="t" strokeweight="1.177215pt" strokecolor="#383F9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21"/>
          <w:szCs w:val="121"/>
          <w:color w:val="383838"/>
          <w:spacing w:val="-2278"/>
          <w:w w:val="600"/>
          <w:position w:val="-95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24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2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4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4"/>
        </w:rPr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0"/>
          <w:position w:val="-26"/>
        </w:rPr>
        <w:t>.</w:t>
      </w:r>
      <w:r>
        <w:rPr>
          <w:rFonts w:ascii="Arial" w:hAnsi="Arial" w:cs="Arial" w:eastAsia="Arial"/>
          <w:sz w:val="18"/>
          <w:szCs w:val="18"/>
          <w:color w:val="5D5D5D"/>
          <w:spacing w:val="-48"/>
          <w:w w:val="100"/>
          <w:position w:val="-26"/>
        </w:rPr>
        <w:t> 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0"/>
          <w:position w:val="-26"/>
        </w:rPr>
        <w:tab/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72"/>
          <w:position w:val="-26"/>
        </w:rPr>
        <w:t>...,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25"/>
          <w:position w:val="-26"/>
        </w:rPr>
        <w:t>.</w:t>
      </w:r>
      <w:r>
        <w:rPr>
          <w:rFonts w:ascii="Arial" w:hAnsi="Arial" w:cs="Arial" w:eastAsia="Arial"/>
          <w:sz w:val="18"/>
          <w:szCs w:val="18"/>
          <w:color w:val="383838"/>
          <w:spacing w:val="6"/>
          <w:w w:val="100"/>
          <w:position w:val="-26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98"/>
          <w:position w:val="-26"/>
        </w:rPr>
        <w:t>''f'WI</w:t>
      </w:r>
      <w:r>
        <w:rPr>
          <w:rFonts w:ascii="Arial" w:hAnsi="Arial" w:cs="Arial" w:eastAsia="Arial"/>
          <w:sz w:val="18"/>
          <w:szCs w:val="18"/>
          <w:color w:val="4D4D4D"/>
          <w:spacing w:val="-22"/>
          <w:w w:val="98"/>
          <w:position w:val="-26"/>
        </w:rPr>
        <w:t>"</w:t>
      </w:r>
      <w:r>
        <w:rPr>
          <w:rFonts w:ascii="Arial" w:hAnsi="Arial" w:cs="Arial" w:eastAsia="Arial"/>
          <w:sz w:val="18"/>
          <w:szCs w:val="18"/>
          <w:color w:val="1D1F1F"/>
          <w:spacing w:val="-5"/>
          <w:w w:val="233"/>
          <w:position w:val="-26"/>
        </w:rPr>
        <w:t>'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29"/>
          <w:position w:val="-26"/>
        </w:rPr>
        <w:t>"</w:t>
      </w:r>
      <w:r>
        <w:rPr>
          <w:rFonts w:ascii="Arial" w:hAnsi="Arial" w:cs="Arial" w:eastAsia="Arial"/>
          <w:sz w:val="18"/>
          <w:szCs w:val="18"/>
          <w:color w:val="4D4D4D"/>
          <w:spacing w:val="8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0"/>
          <w:w w:val="173"/>
          <w:i/>
          <w:position w:val="-26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-23"/>
          <w:w w:val="100"/>
          <w:i/>
          <w:position w:val="-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8"/>
          <w:w w:val="190"/>
          <w:i/>
          <w:position w:val="-26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0"/>
          <w:w w:val="103"/>
          <w:i/>
          <w:position w:val="-26"/>
        </w:rPr>
        <w:t>,7'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0"/>
          <w:w w:val="100"/>
          <w:i/>
          <w:position w:val="-26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-5"/>
          <w:w w:val="100"/>
          <w:i/>
          <w:position w:val="-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DBDBD"/>
          <w:spacing w:val="0"/>
          <w:w w:val="48"/>
          <w:position w:val="-2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DBDBD"/>
          <w:spacing w:val="-12"/>
          <w:w w:val="48"/>
          <w:position w:val="-2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36"/>
          <w:position w:val="-2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00"/>
          <w:position w:val="-2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3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57"/>
          <w:position w:val="-26"/>
        </w:rPr>
        <w:t>':&lt;d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86B"/>
          <w:spacing w:val="6"/>
          <w:w w:val="6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</w:rPr>
        <w:t>dahale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3" w:lineRule="exact"/>
        <w:ind w:left="1281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-17"/>
          <w:w w:val="266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AEAFB1"/>
          <w:spacing w:val="0"/>
          <w:w w:val="196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46"/>
        </w:rPr>
        <w:t>.....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54"/>
        </w:rPr>
        <w:t>":J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54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54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7"/>
          <w:w w:val="5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79797"/>
          <w:spacing w:val="0"/>
          <w:w w:val="15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512.63562pt;margin-top:-.179203pt;width:.1pt;height:14.808106pt;mso-position-horizontal-relative:page;mso-position-vertical-relative:paragraph;z-index:-15257" coordorigin="10253,-4" coordsize="2,296">
            <v:shape style="position:absolute;left:10253;top:-4;width:2;height:296" coordorigin="10253,-4" coordsize="0,296" path="m10253,293l10253,-4e" filled="f" stroked="t" strokeweight="3.08606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100"/>
        </w:rPr>
        <w:t>Sube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96"/>
        </w:rPr>
        <w:t>}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-18"/>
          <w:w w:val="97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75"/>
        </w:rPr>
        <w:t>9qt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3"/>
          <w:w w:val="76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153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AEAFB1"/>
          <w:spacing w:val="-38"/>
          <w:w w:val="97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838585"/>
          <w:spacing w:val="0"/>
          <w:w w:val="60"/>
        </w:rPr>
        <w:t>!·,</w:t>
      </w:r>
      <w:r>
        <w:rPr>
          <w:rFonts w:ascii="Times New Roman" w:hAnsi="Times New Roman" w:cs="Times New Roman" w:eastAsia="Times New Roman"/>
          <w:sz w:val="22"/>
          <w:szCs w:val="22"/>
          <w:color w:val="838585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838585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79797"/>
          <w:spacing w:val="0"/>
          <w:w w:val="16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979797"/>
          <w:spacing w:val="-36"/>
          <w:w w:val="16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79797"/>
          <w:spacing w:val="0"/>
          <w:w w:val="72"/>
        </w:rPr>
        <w:t>,..</w:t>
      </w:r>
      <w:r>
        <w:rPr>
          <w:rFonts w:ascii="Times New Roman" w:hAnsi="Times New Roman" w:cs="Times New Roman" w:eastAsia="Times New Roman"/>
          <w:sz w:val="22"/>
          <w:szCs w:val="22"/>
          <w:color w:val="97979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38585"/>
          <w:spacing w:val="0"/>
          <w:w w:val="79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color w:val="838585"/>
          <w:spacing w:val="25"/>
          <w:w w:val="79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color w:val="383838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D5D5D"/>
          <w:spacing w:val="0"/>
          <w:w w:val="52"/>
        </w:rPr>
        <w:t>:."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6" w:after="0" w:line="240" w:lineRule="auto"/>
        <w:ind w:left="984" w:right="-20"/>
        <w:jc w:val="left"/>
        <w:tabs>
          <w:tab w:pos="202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367096pt;margin-top:3.050553pt;width:39.591679pt;height:12.5pt;mso-position-horizontal-relative:page;mso-position-vertical-relative:paragraph;z-index:-15254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838585"/>
                      <w:w w:val="20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838585"/>
                      <w:spacing w:val="-2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83838"/>
                      <w:spacing w:val="12"/>
                      <w:w w:val="82"/>
                    </w:rPr>
                    <w:t>&lt;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D5D5D"/>
                      <w:spacing w:val="0"/>
                      <w:w w:val="82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979797"/>
                      <w:spacing w:val="0"/>
                      <w:w w:val="8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979797"/>
                      <w:spacing w:val="1"/>
                      <w:w w:val="8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EAFB1"/>
                      <w:spacing w:val="0"/>
                      <w:w w:val="10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EAFB1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EAFB1"/>
                      <w:spacing w:val="1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D4D4D"/>
                      <w:spacing w:val="0"/>
                      <w:w w:val="34"/>
                    </w:rPr>
                    <w:t>"·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5D5D5D"/>
          <w:spacing w:val="0"/>
          <w:w w:val="401"/>
        </w:rPr>
        <w:t>\</w:t>
      </w:r>
      <w:r>
        <w:rPr>
          <w:rFonts w:ascii="Arial" w:hAnsi="Arial" w:cs="Arial" w:eastAsia="Arial"/>
          <w:sz w:val="8"/>
          <w:szCs w:val="8"/>
          <w:color w:val="5D5D5D"/>
          <w:spacing w:val="71"/>
          <w:w w:val="401"/>
        </w:rPr>
        <w:t> </w:t>
      </w:r>
      <w:r>
        <w:rPr>
          <w:rFonts w:ascii="Arial" w:hAnsi="Arial" w:cs="Arial" w:eastAsia="Arial"/>
          <w:sz w:val="8"/>
          <w:szCs w:val="8"/>
          <w:color w:val="383838"/>
          <w:spacing w:val="0"/>
          <w:w w:val="190"/>
        </w:rPr>
        <w:t>•</w:t>
      </w:r>
      <w:r>
        <w:rPr>
          <w:rFonts w:ascii="Arial" w:hAnsi="Arial" w:cs="Arial" w:eastAsia="Arial"/>
          <w:sz w:val="8"/>
          <w:szCs w:val="8"/>
          <w:color w:val="383838"/>
          <w:spacing w:val="13"/>
          <w:w w:val="190"/>
        </w:rPr>
        <w:t> </w:t>
      </w:r>
      <w:r>
        <w:rPr>
          <w:rFonts w:ascii="Arial" w:hAnsi="Arial" w:cs="Arial" w:eastAsia="Arial"/>
          <w:sz w:val="8"/>
          <w:szCs w:val="8"/>
          <w:color w:val="979797"/>
          <w:spacing w:val="0"/>
          <w:w w:val="100"/>
        </w:rPr>
        <w:t>•</w:t>
      </w:r>
      <w:r>
        <w:rPr>
          <w:rFonts w:ascii="Arial" w:hAnsi="Arial" w:cs="Arial" w:eastAsia="Arial"/>
          <w:sz w:val="8"/>
          <w:szCs w:val="8"/>
          <w:color w:val="979797"/>
          <w:spacing w:val="0"/>
          <w:w w:val="100"/>
        </w:rPr>
        <w:t>      </w:t>
      </w:r>
      <w:r>
        <w:rPr>
          <w:rFonts w:ascii="Arial" w:hAnsi="Arial" w:cs="Arial" w:eastAsia="Arial"/>
          <w:sz w:val="8"/>
          <w:szCs w:val="8"/>
          <w:color w:val="979797"/>
          <w:spacing w:val="9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AEAFB1"/>
          <w:spacing w:val="0"/>
          <w:w w:val="138"/>
        </w:rPr>
        <w:t>1</w:t>
      </w:r>
      <w:r>
        <w:rPr>
          <w:rFonts w:ascii="Arial" w:hAnsi="Arial" w:cs="Arial" w:eastAsia="Arial"/>
          <w:sz w:val="8"/>
          <w:szCs w:val="8"/>
          <w:color w:val="AEAFB1"/>
          <w:spacing w:val="0"/>
          <w:w w:val="138"/>
        </w:rPr>
        <w:t> </w:t>
      </w:r>
      <w:r>
        <w:rPr>
          <w:rFonts w:ascii="Arial" w:hAnsi="Arial" w:cs="Arial" w:eastAsia="Arial"/>
          <w:sz w:val="8"/>
          <w:szCs w:val="8"/>
          <w:color w:val="AEAFB1"/>
          <w:spacing w:val="28"/>
          <w:w w:val="138"/>
        </w:rPr>
        <w:t> </w:t>
      </w:r>
      <w:r>
        <w:rPr>
          <w:rFonts w:ascii="Arial" w:hAnsi="Arial" w:cs="Arial" w:eastAsia="Arial"/>
          <w:sz w:val="8"/>
          <w:szCs w:val="8"/>
          <w:color w:val="979797"/>
          <w:spacing w:val="0"/>
          <w:w w:val="138"/>
        </w:rPr>
        <w:t>•</w:t>
      </w:r>
      <w:r>
        <w:rPr>
          <w:rFonts w:ascii="Arial" w:hAnsi="Arial" w:cs="Arial" w:eastAsia="Arial"/>
          <w:sz w:val="8"/>
          <w:szCs w:val="8"/>
          <w:color w:val="979797"/>
          <w:spacing w:val="-30"/>
          <w:w w:val="138"/>
        </w:rPr>
        <w:t> </w:t>
      </w:r>
      <w:r>
        <w:rPr>
          <w:rFonts w:ascii="Arial" w:hAnsi="Arial" w:cs="Arial" w:eastAsia="Arial"/>
          <w:sz w:val="8"/>
          <w:szCs w:val="8"/>
          <w:color w:val="979797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979797"/>
          <w:spacing w:val="-15"/>
          <w:w w:val="224"/>
        </w:rPr>
        <w:t>)</w:t>
      </w:r>
      <w:r>
        <w:rPr>
          <w:rFonts w:ascii="Arial" w:hAnsi="Arial" w:cs="Arial" w:eastAsia="Arial"/>
          <w:sz w:val="8"/>
          <w:szCs w:val="8"/>
          <w:color w:val="838585"/>
          <w:spacing w:val="0"/>
          <w:w w:val="77"/>
        </w:rPr>
        <w:t>.</w:t>
      </w:r>
      <w:r>
        <w:rPr>
          <w:rFonts w:ascii="Arial" w:hAnsi="Arial" w:cs="Arial" w:eastAsia="Arial"/>
          <w:sz w:val="8"/>
          <w:szCs w:val="8"/>
          <w:color w:val="838585"/>
          <w:spacing w:val="3"/>
          <w:w w:val="77"/>
        </w:rPr>
        <w:t>.</w:t>
      </w:r>
      <w:r>
        <w:rPr>
          <w:rFonts w:ascii="Arial" w:hAnsi="Arial" w:cs="Arial" w:eastAsia="Arial"/>
          <w:sz w:val="8"/>
          <w:szCs w:val="8"/>
          <w:color w:val="747475"/>
          <w:spacing w:val="0"/>
          <w:w w:val="277"/>
        </w:rPr>
        <w:t>,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00" w:lineRule="exact"/>
        <w:ind w:left="579" w:right="-20"/>
        <w:jc w:val="left"/>
        <w:tabs>
          <w:tab w:pos="11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D5D5D"/>
          <w:spacing w:val="0"/>
          <w:w w:val="134"/>
          <w:position w:val="-8"/>
        </w:rPr>
        <w:t>•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position w:val="-8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83"/>
          <w:position w:val="-8"/>
        </w:rPr>
        <w:t>tt</w:t>
      </w:r>
      <w:r>
        <w:rPr>
          <w:rFonts w:ascii="Arial" w:hAnsi="Arial" w:cs="Arial" w:eastAsia="Arial"/>
          <w:sz w:val="17"/>
          <w:szCs w:val="17"/>
          <w:color w:val="4D4D4D"/>
          <w:spacing w:val="-14"/>
          <w:w w:val="184"/>
          <w:position w:val="-8"/>
        </w:rPr>
        <w:t>i</w:t>
      </w:r>
      <w:r>
        <w:rPr>
          <w:rFonts w:ascii="Arial" w:hAnsi="Arial" w:cs="Arial" w:eastAsia="Arial"/>
          <w:sz w:val="17"/>
          <w:szCs w:val="17"/>
          <w:color w:val="979797"/>
          <w:spacing w:val="0"/>
          <w:w w:val="90"/>
          <w:position w:val="-8"/>
        </w:rPr>
        <w:t>·</w:t>
      </w:r>
      <w:r>
        <w:rPr>
          <w:rFonts w:ascii="Arial" w:hAnsi="Arial" w:cs="Arial" w:eastAsia="Arial"/>
          <w:sz w:val="17"/>
          <w:szCs w:val="17"/>
          <w:color w:val="979797"/>
          <w:spacing w:val="-49"/>
          <w:w w:val="90"/>
          <w:position w:val="-8"/>
        </w:rPr>
        <w:t>·</w:t>
      </w:r>
      <w:r>
        <w:rPr>
          <w:rFonts w:ascii="Arial" w:hAnsi="Arial" w:cs="Arial" w:eastAsia="Arial"/>
          <w:sz w:val="17"/>
          <w:szCs w:val="17"/>
          <w:color w:val="5D5D5D"/>
          <w:spacing w:val="-3"/>
          <w:w w:val="72"/>
          <w:position w:val="-8"/>
        </w:rPr>
        <w:t>.</w:t>
      </w:r>
      <w:r>
        <w:rPr>
          <w:rFonts w:ascii="Arial" w:hAnsi="Arial" w:cs="Arial" w:eastAsia="Arial"/>
          <w:sz w:val="17"/>
          <w:szCs w:val="17"/>
          <w:color w:val="979797"/>
          <w:spacing w:val="-3"/>
          <w:w w:val="61"/>
          <w:position w:val="-8"/>
        </w:rPr>
      </w:r>
      <w:r>
        <w:rPr>
          <w:rFonts w:ascii="Arial" w:hAnsi="Arial" w:cs="Arial" w:eastAsia="Arial"/>
          <w:sz w:val="17"/>
          <w:szCs w:val="17"/>
          <w:color w:val="979797"/>
          <w:spacing w:val="0"/>
          <w:w w:val="61"/>
          <w:emboss/>
          <w:position w:val="-8"/>
        </w:rPr>
        <w:t>.</w:t>
      </w:r>
      <w:r>
        <w:rPr>
          <w:rFonts w:ascii="Arial" w:hAnsi="Arial" w:cs="Arial" w:eastAsia="Arial"/>
          <w:sz w:val="17"/>
          <w:szCs w:val="17"/>
          <w:color w:val="979797"/>
          <w:spacing w:val="0"/>
          <w:w w:val="61"/>
          <w:emboss/>
          <w:position w:val="-8"/>
        </w:rPr>
      </w:r>
      <w:r>
        <w:rPr>
          <w:rFonts w:ascii="Arial" w:hAnsi="Arial" w:cs="Arial" w:eastAsia="Arial"/>
          <w:sz w:val="17"/>
          <w:szCs w:val="17"/>
          <w:color w:val="979797"/>
          <w:spacing w:val="0"/>
          <w:w w:val="61"/>
          <w:position w:val="-8"/>
        </w:rPr>
      </w:r>
      <w:r>
        <w:rPr>
          <w:rFonts w:ascii="Arial" w:hAnsi="Arial" w:cs="Arial" w:eastAsia="Arial"/>
          <w:sz w:val="17"/>
          <w:szCs w:val="17"/>
          <w:color w:val="979797"/>
          <w:spacing w:val="0"/>
          <w:w w:val="61"/>
          <w:position w:val="-8"/>
        </w:rPr>
        <w:t>...</w:t>
      </w:r>
      <w:r>
        <w:rPr>
          <w:rFonts w:ascii="Arial" w:hAnsi="Arial" w:cs="Arial" w:eastAsia="Arial"/>
          <w:sz w:val="17"/>
          <w:szCs w:val="17"/>
          <w:color w:val="979797"/>
          <w:spacing w:val="0"/>
          <w:w w:val="100"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979797"/>
          <w:spacing w:val="5"/>
          <w:w w:val="100"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17"/>
          <w:position w:val="-8"/>
        </w:rPr>
        <w:t>..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  <w:cols w:num="2" w:equalWidth="0">
            <w:col w:w="9080" w:space="41"/>
            <w:col w:w="2539"/>
          </w:cols>
        </w:sectPr>
      </w:pPr>
      <w:rPr/>
    </w:p>
    <w:p>
      <w:pPr>
        <w:spacing w:before="0" w:after="0" w:line="696" w:lineRule="exact"/>
        <w:ind w:left="2025" w:right="-145"/>
        <w:jc w:val="left"/>
        <w:tabs>
          <w:tab w:pos="3600" w:val="left"/>
        </w:tabs>
        <w:rPr>
          <w:rFonts w:ascii="Arial" w:hAnsi="Arial" w:cs="Arial" w:eastAsia="Arial"/>
          <w:sz w:val="55"/>
          <w:szCs w:val="55"/>
        </w:rPr>
      </w:pPr>
      <w:rPr/>
      <w:r>
        <w:rPr/>
        <w:pict>
          <v:group style="position:absolute;margin-left:533.196167pt;margin-top:1.813892pt;width:4.588740pt;height:17.500489pt;mso-position-horizontal-relative:page;mso-position-vertical-relative:paragraph;z-index:-15256" coordorigin="10664,36" coordsize="92,350">
            <v:shape style="position:absolute;left:10664;top:36;width:92;height:350" coordorigin="10664,36" coordsize="92,350" path="m10664,36l10756,36,10756,386,10664,386,10664,36e" filled="t" fillcolor="#ED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1.822784pt;margin-top:7.823213pt;width:11.208781pt;height:49.5pt;mso-position-horizontal-relative:page;mso-position-vertical-relative:paragraph;z-index:-15253" type="#_x0000_t202" filled="f" stroked="f">
            <v:textbox inset="0,0,0,0">
              <w:txbxContent>
                <w:p>
                  <w:pPr>
                    <w:spacing w:before="0" w:after="0" w:line="990" w:lineRule="exact"/>
                    <w:ind w:right="-188"/>
                    <w:jc w:val="left"/>
                    <w:rPr>
                      <w:rFonts w:ascii="Times New Roman" w:hAnsi="Times New Roman" w:cs="Times New Roman" w:eastAsia="Times New Roman"/>
                      <w:sz w:val="99"/>
                      <w:szCs w:val="9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212FA5"/>
                      <w:spacing w:val="0"/>
                      <w:w w:val="6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0"/>
          <w:szCs w:val="70"/>
          <w:color w:val="2B3189"/>
          <w:spacing w:val="43"/>
          <w:w w:val="258"/>
          <w:position w:val="-1"/>
        </w:rPr>
        <w:t>d</w:t>
      </w:r>
      <w:r>
        <w:rPr>
          <w:rFonts w:ascii="Times New Roman" w:hAnsi="Times New Roman" w:cs="Times New Roman" w:eastAsia="Times New Roman"/>
          <w:sz w:val="70"/>
          <w:szCs w:val="70"/>
          <w:color w:val="212FA5"/>
          <w:spacing w:val="0"/>
          <w:w w:val="144"/>
          <w:position w:val="-1"/>
        </w:rPr>
        <w:t>-</w:t>
      </w:r>
      <w:r>
        <w:rPr>
          <w:rFonts w:ascii="Times New Roman" w:hAnsi="Times New Roman" w:cs="Times New Roman" w:eastAsia="Times New Roman"/>
          <w:sz w:val="70"/>
          <w:szCs w:val="70"/>
          <w:color w:val="212FA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70"/>
          <w:szCs w:val="70"/>
          <w:color w:val="212FA5"/>
          <w:spacing w:val="0"/>
          <w:w w:val="100"/>
          <w:position w:val="-1"/>
        </w:rPr>
      </w:r>
      <w:r>
        <w:rPr>
          <w:rFonts w:ascii="Arial" w:hAnsi="Arial" w:cs="Arial" w:eastAsia="Arial"/>
          <w:sz w:val="55"/>
          <w:szCs w:val="55"/>
          <w:color w:val="131C8C"/>
          <w:spacing w:val="0"/>
          <w:w w:val="241"/>
          <w:i/>
          <w:position w:val="-1"/>
        </w:rPr>
        <w:t>i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4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2" w:lineRule="exact"/>
        <w:ind w:left="1982" w:right="145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3"/>
          <w:position w:val="-20"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4"/>
        </w:rPr>
        <w:t>BALClOGLU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right="-69"/>
        <w:jc w:val="left"/>
        <w:tabs>
          <w:tab w:pos="3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747475"/>
          <w:spacing w:val="0"/>
          <w:w w:val="132"/>
        </w:rPr>
        <w:t>•</w:t>
      </w:r>
      <w:r>
        <w:rPr>
          <w:rFonts w:ascii="Arial" w:hAnsi="Arial" w:cs="Arial" w:eastAsia="Arial"/>
          <w:sz w:val="19"/>
          <w:szCs w:val="19"/>
          <w:color w:val="747475"/>
          <w:spacing w:val="-64"/>
          <w:w w:val="132"/>
        </w:rPr>
        <w:t> </w:t>
      </w:r>
      <w:r>
        <w:rPr>
          <w:rFonts w:ascii="Arial" w:hAnsi="Arial" w:cs="Arial" w:eastAsia="Arial"/>
          <w:sz w:val="19"/>
          <w:szCs w:val="19"/>
          <w:color w:val="747475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747475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32"/>
          <w:i/>
        </w:rPr>
        <w:t>ll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40" w:lineRule="auto"/>
        <w:ind w:right="-102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83838"/>
          <w:w w:val="104"/>
        </w:rPr>
        <w:t>.ın</w:t>
      </w:r>
      <w:r>
        <w:rPr>
          <w:rFonts w:ascii="Arial" w:hAnsi="Arial" w:cs="Arial" w:eastAsia="Arial"/>
          <w:sz w:val="19"/>
          <w:szCs w:val="19"/>
          <w:color w:val="383838"/>
          <w:spacing w:val="6"/>
          <w:w w:val="104"/>
        </w:rPr>
        <w:t>ı</w:t>
      </w:r>
      <w:r>
        <w:rPr>
          <w:rFonts w:ascii="Times New Roman" w:hAnsi="Times New Roman" w:cs="Times New Roman" w:eastAsia="Times New Roman"/>
          <w:sz w:val="41"/>
          <w:szCs w:val="41"/>
          <w:color w:val="838585"/>
          <w:spacing w:val="-74"/>
          <w:w w:val="51"/>
          <w:position w:val="-1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34"/>
          <w:w w:val="145"/>
          <w:position w:val="0"/>
        </w:rPr>
        <w:t>ı</w:t>
      </w:r>
      <w:r>
        <w:rPr>
          <w:rFonts w:ascii="Times New Roman" w:hAnsi="Times New Roman" w:cs="Times New Roman" w:eastAsia="Times New Roman"/>
          <w:sz w:val="41"/>
          <w:szCs w:val="41"/>
          <w:color w:val="838585"/>
          <w:spacing w:val="-41"/>
          <w:w w:val="51"/>
          <w:position w:val="-1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DBDBD"/>
          <w:spacing w:val="-60"/>
          <w:w w:val="106"/>
          <w:position w:val="0"/>
        </w:rPr>
        <w:t>·</w:t>
      </w:r>
      <w:r>
        <w:rPr>
          <w:rFonts w:ascii="Times New Roman" w:hAnsi="Times New Roman" w:cs="Times New Roman" w:eastAsia="Times New Roman"/>
          <w:sz w:val="41"/>
          <w:szCs w:val="41"/>
          <w:color w:val="838585"/>
          <w:spacing w:val="-40"/>
          <w:w w:val="51"/>
          <w:position w:val="-1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DBDBD"/>
          <w:spacing w:val="0"/>
          <w:w w:val="84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89" w:after="0" w:line="240" w:lineRule="auto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383838"/>
          <w:spacing w:val="0"/>
          <w:w w:val="75"/>
        </w:rPr>
        <w:t>"!'·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  <w:cols w:num="5" w:equalWidth="0">
            <w:col w:w="3902" w:space="600"/>
            <w:col w:w="1697" w:space="3544"/>
            <w:col w:w="406" w:space="163"/>
            <w:col w:w="468" w:space="111"/>
            <w:col w:w="769"/>
          </w:cols>
        </w:sectPr>
      </w:pPr>
      <w:rPr/>
    </w:p>
    <w:p>
      <w:pPr>
        <w:spacing w:before="0" w:after="0" w:line="1086" w:lineRule="exact"/>
        <w:ind w:left="2091" w:right="-20"/>
        <w:jc w:val="left"/>
        <w:tabs>
          <w:tab w:pos="4840" w:val="left"/>
        </w:tabs>
        <w:rPr>
          <w:rFonts w:ascii="Arial" w:hAnsi="Arial" w:cs="Arial" w:eastAsia="Arial"/>
          <w:sz w:val="106"/>
          <w:szCs w:val="106"/>
        </w:rPr>
      </w:pPr>
      <w:rPr/>
      <w:r>
        <w:rPr/>
        <w:pict>
          <v:group style="position:absolute;margin-left:19.659494pt;margin-top:24.842497pt;width:559.177226pt;height:767.985518pt;mso-position-horizontal-relative:page;mso-position-vertical-relative:page;z-index:-15260" coordorigin="393,497" coordsize="11184,15360">
            <v:group style="position:absolute;left:400;top:509;width:11141;height:2" coordorigin="400,509" coordsize="11141,2">
              <v:shape style="position:absolute;left:400;top:509;width:11141;height:2" coordorigin="400,509" coordsize="11141,0" path="m400,509l11541,509e" filled="f" stroked="t" strokeweight=".706329pt" strokecolor="#646464">
                <v:path arrowok="t"/>
              </v:shape>
            </v:group>
            <v:group style="position:absolute;left:6913;top:513;width:509;height:2" coordorigin="6913,513" coordsize="509,2">
              <v:shape style="position:absolute;left:6913;top:513;width:509;height:2" coordorigin="6913,513" coordsize="509,0" path="m6913,513l7421,513e" filled="f" stroked="t" strokeweight=".470886pt" strokecolor="#4F4F4F">
                <v:path arrowok="t"/>
              </v:shape>
            </v:group>
            <v:group style="position:absolute;left:8598;top:516;width:311;height:2" coordorigin="8598,516" coordsize="311,2">
              <v:shape style="position:absolute;left:8598;top:516;width:311;height:2" coordorigin="8598,516" coordsize="311,0" path="m8598,516l8909,516e" filled="f" stroked="t" strokeweight=".470886pt" strokecolor="#545454">
                <v:path arrowok="t"/>
              </v:shape>
            </v:group>
            <v:group style="position:absolute;left:8257;top:504;width:2;height:718" coordorigin="8257,504" coordsize="2,718">
              <v:shape style="position:absolute;left:8257;top:504;width:2;height:718" coordorigin="8257,504" coordsize="0,718" path="m8257,1222l8257,504e" filled="f" stroked="t" strokeweight=".706329pt" strokecolor="#575757">
                <v:path arrowok="t"/>
              </v:shape>
            </v:group>
            <v:group style="position:absolute;left:11534;top:509;width:2;height:713" coordorigin="11534,509" coordsize="2,713">
              <v:shape style="position:absolute;left:11534;top:509;width:2;height:713" coordorigin="11534,509" coordsize="0,713" path="m11534,1222l11534,509e" filled="f" stroked="t" strokeweight=".941772pt" strokecolor="#7C7C7C">
                <v:path arrowok="t"/>
              </v:shape>
            </v:group>
            <v:group style="position:absolute;left:2018;top:504;width:2;height:851" coordorigin="2018,504" coordsize="2,851">
              <v:shape style="position:absolute;left:2018;top:504;width:2;height:851" coordorigin="2018,504" coordsize="0,851" path="m2018,1355l2018,504e" filled="f" stroked="t" strokeweight=".706329pt" strokecolor="#909090">
                <v:path arrowok="t"/>
              </v:shape>
            </v:group>
            <v:group style="position:absolute;left:8259;top:1165;width:2;height:190" coordorigin="8259,1165" coordsize="2,190">
              <v:shape style="position:absolute;left:8259;top:1165;width:2;height:190" coordorigin="8259,1165" coordsize="0,190" path="m8259,1355l8259,1165e" filled="f" stroked="t" strokeweight=".470886pt" strokecolor="#3F3F3F">
                <v:path arrowok="t"/>
              </v:shape>
            </v:group>
            <v:group style="position:absolute;left:2020;top:1298;width:2;height:200" coordorigin="2020,1298" coordsize="2,200">
              <v:shape style="position:absolute;left:2020;top:1298;width:2;height:200" coordorigin="2020,1298" coordsize="0,200" path="m2020,1497l2020,1298e" filled="f" stroked="t" strokeweight=".470886pt" strokecolor="#7C7C7C">
                <v:path arrowok="t"/>
              </v:shape>
            </v:group>
            <v:group style="position:absolute;left:8259;top:1298;width:2;height:547" coordorigin="8259,1298" coordsize="2,547">
              <v:shape style="position:absolute;left:8259;top:1298;width:2;height:547" coordorigin="8259,1298" coordsize="0,547" path="m8259,1845l8259,1298e" filled="f" stroked="t" strokeweight=".706329pt" strokecolor="#545454">
                <v:path arrowok="t"/>
              </v:shape>
            </v:group>
            <v:group style="position:absolute;left:11534;top:1165;width:2;height:333" coordorigin="11534,1165" coordsize="2,333">
              <v:shape style="position:absolute;left:11534;top:1165;width:2;height:333" coordorigin="11534,1165" coordsize="0,333" path="m11534,1497l11534,1165e" filled="f" stroked="t" strokeweight=".470886pt" strokecolor="#4F4F4F">
                <v:path arrowok="t"/>
              </v:shape>
            </v:group>
            <v:group style="position:absolute;left:410;top:1840;width:11132;height:2" coordorigin="410,1840" coordsize="11132,2">
              <v:shape style="position:absolute;left:410;top:1840;width:11132;height:2" coordorigin="410,1840" coordsize="11132,0" path="m410,1840l11541,1840e" filled="f" stroked="t" strokeweight=".706329pt" strokecolor="#5B5B5B">
                <v:path arrowok="t"/>
              </v:shape>
            </v:group>
            <v:group style="position:absolute;left:414;top:875;width:2;height:727" coordorigin="414,875" coordsize="2,727">
              <v:shape style="position:absolute;left:414;top:875;width:2;height:727" coordorigin="414,875" coordsize="0,727" path="m414,1602l414,875e" filled="f" stroked="t" strokeweight=".941772pt" strokecolor="#D8D8D8">
                <v:path arrowok="t"/>
              </v:shape>
            </v:group>
            <v:group style="position:absolute;left:417;top:1440;width:2;height:428" coordorigin="417,1440" coordsize="2,428">
              <v:shape style="position:absolute;left:417;top:1440;width:2;height:428" coordorigin="417,1440" coordsize="0,428" path="m417,1868l417,1440e" filled="f" stroked="t" strokeweight=".706329pt" strokecolor="#9C9C9C">
                <v:path arrowok="t"/>
              </v:shape>
            </v:group>
            <v:group style="position:absolute;left:2018;top:1440;width:2;height:404" coordorigin="2018,1440" coordsize="2,404">
              <v:shape style="position:absolute;left:2018;top:1440;width:2;height:404" coordorigin="2018,1440" coordsize="0,404" path="m2018,1845l2018,1440e" filled="f" stroked="t" strokeweight=".470886pt" strokecolor="#606060">
                <v:path arrowok="t"/>
              </v:shape>
            </v:group>
            <v:group style="position:absolute;left:11544;top:689;width:2;height:10882" coordorigin="11544,689" coordsize="2,10882">
              <v:shape style="position:absolute;left:11544;top:689;width:2;height:10882" coordorigin="11544,689" coordsize="0,10882" path="m11544,11571l11544,689e" filled="f" stroked="t" strokeweight=".706329pt" strokecolor="#646464">
                <v:path arrowok="t"/>
              </v:shape>
            </v:group>
            <v:group style="position:absolute;left:414;top:2080;width:11132;height:2" coordorigin="414,2080" coordsize="11132,2">
              <v:shape style="position:absolute;left:414;top:2080;width:11132;height:2" coordorigin="414,2080" coordsize="11132,0" path="m414,2080l11546,2080e" filled="f" stroked="t" strokeweight=".706329pt" strokecolor="#5B5B5B">
                <v:path arrowok="t"/>
              </v:shape>
            </v:group>
            <v:group style="position:absolute;left:11537;top:1797;width:2;height:328" coordorigin="11537,1797" coordsize="2,328">
              <v:shape style="position:absolute;left:11537;top:1797;width:2;height:328" coordorigin="11537,1797" coordsize="0,328" path="m11537,2125l11537,1797e" filled="f" stroked="t" strokeweight=".470886pt" strokecolor="#484848">
                <v:path arrowok="t"/>
              </v:shape>
            </v:group>
            <v:group style="position:absolute;left:410;top:2318;width:11136;height:2" coordorigin="410,2318" coordsize="11136,2">
              <v:shape style="position:absolute;left:410;top:2318;width:11136;height:2" coordorigin="410,2318" coordsize="11136,0" path="m410,2318l11546,2318e" filled="f" stroked="t" strokeweight=".706329pt" strokecolor="#5B5B5B">
                <v:path arrowok="t"/>
              </v:shape>
            </v:group>
            <v:group style="position:absolute;left:410;top:2555;width:11132;height:2" coordorigin="410,2555" coordsize="11132,2">
              <v:shape style="position:absolute;left:410;top:2555;width:11132;height:2" coordorigin="410,2555" coordsize="11132,0" path="m410,2555l11541,2555e" filled="f" stroked="t" strokeweight=".706329pt" strokecolor="#5B5B5B">
                <v:path arrowok="t"/>
              </v:shape>
            </v:group>
            <v:group style="position:absolute;left:405;top:2793;width:1818;height:2" coordorigin="405,2793" coordsize="1818,2">
              <v:shape style="position:absolute;left:405;top:2793;width:1818;height:2" coordorigin="405,2793" coordsize="1818,0" path="m405,2793l2223,2793e" filled="f" stroked="t" strokeweight=".706329pt" strokecolor="#545454">
                <v:path arrowok="t"/>
              </v:shape>
            </v:group>
            <v:group style="position:absolute;left:417;top:1797;width:2;height:2524" coordorigin="417,1797" coordsize="2,2524">
              <v:shape style="position:absolute;left:417;top:1797;width:2;height:2524" coordorigin="417,1797" coordsize="0,2524" path="m417,4321l417,1797e" filled="f" stroked="t" strokeweight=".706329pt" strokecolor="#646464">
                <v:path arrowok="t"/>
              </v:shape>
            </v:group>
            <v:group style="position:absolute;left:1978;top:2795;width:5735;height:2" coordorigin="1978,2795" coordsize="5735,2">
              <v:shape style="position:absolute;left:1978;top:2795;width:5735;height:2" coordorigin="1978,2795" coordsize="5735,0" path="m1978,2795l7713,2795e" filled="f" stroked="t" strokeweight=".470886pt" strokecolor="#545454">
                <v:path arrowok="t"/>
              </v:shape>
            </v:group>
            <v:group style="position:absolute;left:7421;top:2795;width:4125;height:2" coordorigin="7421,2795" coordsize="4125,2">
              <v:shape style="position:absolute;left:7421;top:2795;width:4125;height:2" coordorigin="7421,2795" coordsize="4125,0" path="m7421,2795l11546,2795e" filled="f" stroked="t" strokeweight=".706329pt" strokecolor="#606060">
                <v:path arrowok="t"/>
              </v:shape>
            </v:group>
            <v:group style="position:absolute;left:410;top:3035;width:11155;height:2" coordorigin="410,3035" coordsize="11155,2">
              <v:shape style="position:absolute;left:410;top:3035;width:11155;height:2" coordorigin="410,3035" coordsize="11155,0" path="m410,3035l11565,3035e" filled="f" stroked="t" strokeweight=".706329pt" strokecolor="#5B5B5B">
                <v:path arrowok="t"/>
              </v:shape>
            </v:group>
            <v:group style="position:absolute;left:3037;top:3028;width:2;height:361" coordorigin="3037,3028" coordsize="2,361">
              <v:shape style="position:absolute;left:3037;top:3028;width:2;height:361" coordorigin="3037,3028" coordsize="0,361" path="m3037,3390l3037,3028e" filled="f" stroked="t" strokeweight=".941772pt" strokecolor="#575757">
                <v:path arrowok="t"/>
              </v:shape>
            </v:group>
            <v:group style="position:absolute;left:6100;top:3033;width:2;height:323" coordorigin="6100,3033" coordsize="2,323">
              <v:shape style="position:absolute;left:6100;top:3033;width:2;height:323" coordorigin="6100,3033" coordsize="0,323" path="m6100,3356l6100,3033e" filled="f" stroked="t" strokeweight=".235443pt" strokecolor="#6B6B6B">
                <v:path arrowok="t"/>
              </v:shape>
            </v:group>
            <v:group style="position:absolute;left:3037;top:3247;width:2;height:233" coordorigin="3037,3247" coordsize="2,233">
              <v:shape style="position:absolute;left:3037;top:3247;width:2;height:233" coordorigin="3037,3247" coordsize="0,233" path="m3037,3480l3037,3247e" filled="f" stroked="t" strokeweight=".706329pt" strokecolor="#4B4B4B">
                <v:path arrowok="t"/>
              </v:shape>
            </v:group>
            <v:group style="position:absolute;left:3033;top:3456;width:1931;height:2" coordorigin="3033,3456" coordsize="1931,2">
              <v:shape style="position:absolute;left:3033;top:3456;width:1931;height:2" coordorigin="3033,3456" coordsize="1931,0" path="m3033,3456l4963,3456e" filled="f" stroked="t" strokeweight=".706329pt" strokecolor="#575757">
                <v:path arrowok="t"/>
              </v:shape>
            </v:group>
            <v:group style="position:absolute;left:6070;top:3451;width:1615;height:2" coordorigin="6070,3451" coordsize="1615,2">
              <v:shape style="position:absolute;left:6070;top:3451;width:1615;height:2" coordorigin="6070,3451" coordsize="1615,0" path="m6070,3451l7685,3451e" filled="f" stroked="t" strokeweight=".235443pt" strokecolor="#3F3F3F">
                <v:path arrowok="t"/>
              </v:shape>
            </v:group>
            <v:group style="position:absolute;left:7685;top:3451;width:3244;height:2" coordorigin="7685,3451" coordsize="3244,2">
              <v:shape style="position:absolute;left:7685;top:3451;width:3244;height:2" coordorigin="7685,3451" coordsize="3244,0" path="m7685,3451l10929,3451e" filled="f" stroked="t" strokeweight=".235443pt" strokecolor="#000000">
                <v:path arrowok="t"/>
              </v:shape>
            </v:group>
            <v:group style="position:absolute;left:10929;top:3451;width:612;height:2" coordorigin="10929,3451" coordsize="612,2">
              <v:shape style="position:absolute;left:10929;top:3451;width:612;height:2" coordorigin="10929,3451" coordsize="612,0" path="m10929,3451l11541,3451e" filled="f" stroked="t" strokeweight=".235443pt" strokecolor="#676767">
                <v:path arrowok="t"/>
              </v:shape>
            </v:group>
            <v:group style="position:absolute;left:410;top:3765;width:1300;height:2" coordorigin="410,3765" coordsize="1300,2">
              <v:shape style="position:absolute;left:410;top:3765;width:1300;height:2" coordorigin="410,3765" coordsize="1300,0" path="m410,3765l1709,3765e" filled="f" stroked="t" strokeweight=".706329pt" strokecolor="#606060">
                <v:path arrowok="t"/>
              </v:shape>
            </v:group>
            <v:group style="position:absolute;left:1653;top:3767;width:381;height:2" coordorigin="1653,3767" coordsize="381,2">
              <v:shape style="position:absolute;left:1653;top:3767;width:381;height:2" coordorigin="1653,3767" coordsize="381,0" path="m1653,3767l2034,3767e" filled="f" stroked="t" strokeweight=".470886pt" strokecolor="#484848">
                <v:path arrowok="t"/>
              </v:shape>
            </v:group>
            <v:group style="position:absolute;left:1912;top:3767;width:1154;height:2" coordorigin="1912,3767" coordsize="1154,2">
              <v:shape style="position:absolute;left:1912;top:3767;width:1154;height:2" coordorigin="1912,3767" coordsize="1154,0" path="m1912,3767l3065,3767e" filled="f" stroked="t" strokeweight=".706329pt" strokecolor="#5B5B5B">
                <v:path arrowok="t"/>
              </v:shape>
            </v:group>
            <v:group style="position:absolute;left:3037;top:3423;width:2;height:357" coordorigin="3037,3423" coordsize="2,357">
              <v:shape style="position:absolute;left:3037;top:3423;width:2;height:357" coordorigin="3037,3423" coordsize="0,357" path="m3037,3779l3037,3423e" filled="f" stroked="t" strokeweight=".470886pt" strokecolor="#383838">
                <v:path arrowok="t"/>
              </v:shape>
            </v:group>
            <v:group style="position:absolute;left:2736;top:3763;width:2260;height:2" coordorigin="2736,3763" coordsize="2260,2">
              <v:shape style="position:absolute;left:2736;top:3763;width:2260;height:2" coordorigin="2736,3763" coordsize="2260,0" path="m2736,3763l4996,3763e" filled="f" stroked="t" strokeweight=".941772pt" strokecolor="#3F3F3F">
                <v:path arrowok="t"/>
              </v:shape>
            </v:group>
            <v:group style="position:absolute;left:4850;top:3767;width:6696;height:2" coordorigin="4850,3767" coordsize="6696,2">
              <v:shape style="position:absolute;left:4850;top:3767;width:6696;height:2" coordorigin="4850,3767" coordsize="6696,0" path="m4850,3767l11546,3767e" filled="f" stroked="t" strokeweight=".706329pt" strokecolor="#5B5B5B">
                <v:path arrowok="t"/>
              </v:shape>
            </v:group>
            <v:group style="position:absolute;left:6070;top:3451;width:2;height:314" coordorigin="6070,3451" coordsize="2,314">
              <v:shape style="position:absolute;left:6070;top:3451;width:2;height:314" coordorigin="6070,3451" coordsize="0,314" path="m6070,3765l6070,3451e" filled="f" stroked="t" strokeweight=".235443pt" strokecolor="#484848">
                <v:path arrowok="t"/>
              </v:shape>
            </v:group>
            <v:group style="position:absolute;left:405;top:4038;width:11146;height:2" coordorigin="405,4038" coordsize="11146,2">
              <v:shape style="position:absolute;left:405;top:4038;width:11146;height:2" coordorigin="405,4038" coordsize="11146,0" path="m405,4038l11551,4038e" filled="f" stroked="t" strokeweight=".706329pt" strokecolor="#5B5B5B">
                <v:path arrowok="t"/>
              </v:shape>
            </v:group>
            <v:group style="position:absolute;left:2027;top:3756;width:2;height:504" coordorigin="2027,3756" coordsize="2,504">
              <v:shape style="position:absolute;left:2027;top:3756;width:2;height:504" coordorigin="2027,3756" coordsize="0,504" path="m2027,4259l2027,3756e" filled="f" stroked="t" strokeweight=".941772pt" strokecolor="#606060">
                <v:path arrowok="t"/>
              </v:shape>
            </v:group>
            <v:group style="position:absolute;left:2015;top:3993;width:2;height:371" coordorigin="2015,3993" coordsize="2,371">
              <v:shape style="position:absolute;left:2015;top:3993;width:2;height:371" coordorigin="2015,3993" coordsize="0,371" path="m2015,4364l2015,3993e" filled="f" stroked="t" strokeweight=".941772pt" strokecolor="#646464">
                <v:path arrowok="t"/>
              </v:shape>
            </v:group>
            <v:group style="position:absolute;left:2015;top:4283;width:2618;height:2" coordorigin="2015,4283" coordsize="2618,2">
              <v:shape style="position:absolute;left:2015;top:4283;width:2618;height:2" coordorigin="2015,4283" coordsize="2618,0" path="m2015,4283l4634,4283e" filled="f" stroked="t" strokeweight=".706329pt" strokecolor="#5B5B5B">
                <v:path arrowok="t"/>
              </v:shape>
            </v:group>
            <v:group style="position:absolute;left:4577;top:4283;width:330;height:2" coordorigin="4577,4283" coordsize="330,2">
              <v:shape style="position:absolute;left:4577;top:4283;width:330;height:2" coordorigin="4577,4283" coordsize="330,0" path="m4577,4283l4907,4283e" filled="f" stroked="t" strokeweight=".470886pt" strokecolor="#484848">
                <v:path arrowok="t"/>
              </v:shape>
            </v:group>
            <v:group style="position:absolute;left:4850;top:4283;width:1902;height:2" coordorigin="4850,4283" coordsize="1902,2">
              <v:shape style="position:absolute;left:4850;top:4283;width:1902;height:2" coordorigin="4850,4283" coordsize="1902,0" path="m4850,4283l6753,4283e" filled="f" stroked="t" strokeweight=".706329pt" strokecolor="#5B5B5B">
                <v:path arrowok="t"/>
              </v:shape>
            </v:group>
            <v:group style="position:absolute;left:6696;top:4283;width:273;height:2" coordorigin="6696,4283" coordsize="273,2">
              <v:shape style="position:absolute;left:6696;top:4283;width:273;height:2" coordorigin="6696,4283" coordsize="273,0" path="m6696,4283l6969,4283e" filled="f" stroked="t" strokeweight=".470886pt" strokecolor="#444444">
                <v:path arrowok="t"/>
              </v:shape>
            </v:group>
            <v:group style="position:absolute;left:6913;top:4283;width:509;height:2" coordorigin="6913,4283" coordsize="509,2">
              <v:shape style="position:absolute;left:6913;top:4283;width:509;height:2" coordorigin="6913,4283" coordsize="509,0" path="m6913,4283l7421,4283e" filled="f" stroked="t" strokeweight=".941772pt" strokecolor="#6B6B6B">
                <v:path arrowok="t"/>
              </v:shape>
            </v:group>
            <v:group style="position:absolute;left:7365;top:4283;width:348;height:2" coordorigin="7365,4283" coordsize="348,2">
              <v:shape style="position:absolute;left:7365;top:4283;width:348;height:2" coordorigin="7365,4283" coordsize="348,0" path="m7365,4283l7713,4283e" filled="f" stroked="t" strokeweight=".470886pt" strokecolor="#484848">
                <v:path arrowok="t"/>
              </v:shape>
            </v:group>
            <v:group style="position:absolute;left:7657;top:4283;width:3890;height:2" coordorigin="7657,4283" coordsize="3890,2">
              <v:shape style="position:absolute;left:7657;top:4283;width:3890;height:2" coordorigin="7657,4283" coordsize="3890,0" path="m7657,4283l11546,4283e" filled="f" stroked="t" strokeweight=".706329pt" strokecolor="#5B5B5B">
                <v:path arrowok="t"/>
              </v:shape>
            </v:group>
            <v:group style="position:absolute;left:414;top:4264;width:2;height:280" coordorigin="414,4264" coordsize="2,280">
              <v:shape style="position:absolute;left:414;top:4264;width:2;height:280" coordorigin="414,4264" coordsize="0,280" path="m414,4545l414,4264e" filled="f" stroked="t" strokeweight=".470886pt" strokecolor="#484848">
                <v:path arrowok="t"/>
              </v:shape>
            </v:group>
            <v:group style="position:absolute;left:2018;top:4264;width:2;height:280" coordorigin="2018,4264" coordsize="2,280">
              <v:shape style="position:absolute;left:2018;top:4264;width:2;height:280" coordorigin="2018,4264" coordsize="0,280" path="m2018,4545l2018,4264e" filled="f" stroked="t" strokeweight=".470886pt" strokecolor="#444444">
                <v:path arrowok="t"/>
              </v:shape>
            </v:group>
            <v:group style="position:absolute;left:4078;top:4763;width:7473;height:2" coordorigin="4078,4763" coordsize="7473,2">
              <v:shape style="position:absolute;left:4078;top:4763;width:7473;height:2" coordorigin="4078,4763" coordsize="7473,0" path="m4078,4763l11551,4763e" filled="f" stroked="t" strokeweight=".706329pt" strokecolor="#747474">
                <v:path arrowok="t"/>
              </v:shape>
            </v:group>
            <v:group style="position:absolute;left:6950;top:4269;width:2;height:276" coordorigin="6950,4269" coordsize="2,276">
              <v:shape style="position:absolute;left:6950;top:4269;width:2;height:276" coordorigin="6950,4269" coordsize="0,276" path="m6950,4545l6950,4269e" filled="f" stroked="t" strokeweight=".706329pt" strokecolor="#646464">
                <v:path arrowok="t"/>
              </v:shape>
            </v:group>
            <v:group style="position:absolute;left:11541;top:4259;width:2;height:285" coordorigin="11541,4259" coordsize="2,285">
              <v:shape style="position:absolute;left:11541;top:4259;width:2;height:285" coordorigin="11541,4259" coordsize="0,285" path="m11541,4545l11541,4259e" filled="f" stroked="t" strokeweight=".470886pt" strokecolor="#4B4B4B">
                <v:path arrowok="t"/>
              </v:shape>
            </v:group>
            <v:group style="position:absolute;left:414;top:4488;width:2;height:304" coordorigin="414,4488" coordsize="2,304">
              <v:shape style="position:absolute;left:414;top:4488;width:2;height:304" coordorigin="414,4488" coordsize="0,304" path="m414,4792l414,4488e" filled="f" stroked="t" strokeweight=".470886pt" strokecolor="#606060">
                <v:path arrowok="t"/>
              </v:shape>
            </v:group>
            <v:group style="position:absolute;left:4085;top:4279;width:2;height:2158" coordorigin="4085,4279" coordsize="2,2158">
              <v:shape style="position:absolute;left:4085;top:4279;width:2;height:2158" coordorigin="4085,4279" coordsize="0,2158" path="m4085,6437l4085,4279e" filled="f" stroked="t" strokeweight=".941772pt" strokecolor="#4F4F4F">
                <v:path arrowok="t"/>
              </v:shape>
            </v:group>
            <v:group style="position:absolute;left:6950;top:4488;width:2;height:285" coordorigin="6950,4488" coordsize="2,285">
              <v:shape style="position:absolute;left:6950;top:4488;width:2;height:285" coordorigin="6950,4488" coordsize="0,285" path="m6950,4773l6950,4488e" filled="f" stroked="t" strokeweight=".470886pt" strokecolor="#4F4F4F">
                <v:path arrowok="t"/>
              </v:shape>
            </v:group>
            <v:group style="position:absolute;left:417;top:4735;width:2;height:2225" coordorigin="417,4735" coordsize="2,2225">
              <v:shape style="position:absolute;left:417;top:4735;width:2;height:2225" coordorigin="417,4735" coordsize="0,2225" path="m417,6960l417,4735e" filled="f" stroked="t" strokeweight=".706329pt" strokecolor="#646464">
                <v:path arrowok="t"/>
              </v:shape>
            </v:group>
            <v:group style="position:absolute;left:2018;top:4374;width:2;height:1374" coordorigin="2018,4374" coordsize="2,1374">
              <v:shape style="position:absolute;left:2018;top:4374;width:2;height:1374" coordorigin="2018,4374" coordsize="0,1374" path="m2018,5747l2018,4374e" filled="f" stroked="t" strokeweight=".706329pt" strokecolor="#606060">
                <v:path arrowok="t"/>
              </v:shape>
            </v:group>
            <v:group style="position:absolute;left:4083;top:4383;width:2;height:1112" coordorigin="4083,4383" coordsize="2,1112">
              <v:shape style="position:absolute;left:4083;top:4383;width:2;height:1112" coordorigin="4083,4383" coordsize="0,1112" path="m4083,5496l4083,4383e" filled="f" stroked="t" strokeweight=".706329pt" strokecolor="#4F4F4F">
                <v:path arrowok="t"/>
              </v:shape>
            </v:group>
            <v:group style="position:absolute;left:4078;top:5003;width:2467;height:2" coordorigin="4078,5003" coordsize="2467,2">
              <v:shape style="position:absolute;left:4078;top:5003;width:2467;height:2" coordorigin="4078,5003" coordsize="2467,0" path="m4078,5003l6545,5003e" filled="f" stroked="t" strokeweight=".706329pt" strokecolor="#5B5B5B">
                <v:path arrowok="t"/>
              </v:shape>
            </v:group>
            <v:group style="position:absolute;left:6489;top:5003;width:480;height:2" coordorigin="6489,5003" coordsize="480,2">
              <v:shape style="position:absolute;left:6489;top:5003;width:480;height:2" coordorigin="6489,5003" coordsize="480,0" path="m6489,5003l6969,5003e" filled="f" stroked="t" strokeweight=".470886pt" strokecolor="#484848">
                <v:path arrowok="t"/>
              </v:shape>
            </v:group>
            <v:group style="position:absolute;left:6913;top:5003;width:4638;height:2" coordorigin="6913,5003" coordsize="4638,2">
              <v:shape style="position:absolute;left:6913;top:5003;width:4638;height:2" coordorigin="6913,5003" coordsize="4638,0" path="m6913,5003l11551,5003e" filled="f" stroked="t" strokeweight=".706329pt" strokecolor="#606060">
                <v:path arrowok="t"/>
              </v:shape>
            </v:group>
            <v:group style="position:absolute;left:2018;top:4958;width:2;height:304" coordorigin="2018,4958" coordsize="2,304">
              <v:shape style="position:absolute;left:2018;top:4958;width:2;height:304" coordorigin="2018,4958" coordsize="0,304" path="m2018,5263l2018,4958e" filled="f" stroked="t" strokeweight=".470886pt" strokecolor="#484848">
                <v:path arrowok="t"/>
              </v:shape>
            </v:group>
            <v:group style="position:absolute;left:4073;top:5241;width:3348;height:2" coordorigin="4073,5241" coordsize="3348,2">
              <v:shape style="position:absolute;left:4073;top:5241;width:3348;height:2" coordorigin="4073,5241" coordsize="3348,0" path="m4073,5241l7421,5241e" filled="f" stroked="t" strokeweight=".706329pt" strokecolor="#606060">
                <v:path arrowok="t"/>
              </v:shape>
            </v:group>
            <v:group style="position:absolute;left:7365;top:5241;width:348;height:2" coordorigin="7365,5241" coordsize="348,2">
              <v:shape style="position:absolute;left:7365;top:5241;width:348;height:2" coordorigin="7365,5241" coordsize="348,0" path="m7365,5241l7713,5241e" filled="f" stroked="t" strokeweight=".470886pt" strokecolor="#4B4B4B">
                <v:path arrowok="t"/>
              </v:shape>
            </v:group>
            <v:group style="position:absolute;left:7657;top:5244;width:3894;height:2" coordorigin="7657,5244" coordsize="3894,2">
              <v:shape style="position:absolute;left:7657;top:5244;width:3894;height:2" coordorigin="7657,5244" coordsize="3894,0" path="m7657,5244l11551,5244e" filled="f" stroked="t" strokeweight=".706329pt" strokecolor="#606060">
                <v:path arrowok="t"/>
              </v:shape>
            </v:group>
            <v:group style="position:absolute;left:2006;top:5484;width:9545;height:2" coordorigin="2006,5484" coordsize="9545,2">
              <v:shape style="position:absolute;left:2006;top:5484;width:9545;height:2" coordorigin="2006,5484" coordsize="9545,0" path="m2006,5484l11551,5484e" filled="f" stroked="t" strokeweight=".706329pt" strokecolor="#5B5B5B">
                <v:path arrowok="t"/>
              </v:shape>
            </v:group>
            <v:group style="position:absolute;left:414;top:5719;width:791;height:2" coordorigin="414,5719" coordsize="791,2">
              <v:shape style="position:absolute;left:414;top:5719;width:791;height:2" coordorigin="414,5719" coordsize="791,0" path="m414,5719l1205,5719e" filled="f" stroked="t" strokeweight=".706329pt" strokecolor="#606060">
                <v:path arrowok="t"/>
              </v:shape>
            </v:group>
            <v:group style="position:absolute;left:419;top:5462;width:2;height:285" coordorigin="419,5462" coordsize="2,285">
              <v:shape style="position:absolute;left:419;top:5462;width:2;height:285" coordorigin="419,5462" coordsize="0,285" path="m419,5747l419,5462e" filled="f" stroked="t" strokeweight=".470886pt" strokecolor="#4B4B4B">
                <v:path arrowok="t"/>
              </v:shape>
            </v:group>
            <v:group style="position:absolute;left:1107;top:5719;width:433;height:2" coordorigin="1107,5719" coordsize="433,2">
              <v:shape style="position:absolute;left:1107;top:5719;width:433;height:2" coordorigin="1107,5719" coordsize="433,0" path="m1107,5719l1540,5719e" filled="f" stroked="t" strokeweight=".470886pt" strokecolor="#4F4F4F">
                <v:path arrowok="t"/>
              </v:shape>
            </v:group>
            <v:group style="position:absolute;left:1483;top:5721;width:10063;height:2" coordorigin="1483,5721" coordsize="10063,2">
              <v:shape style="position:absolute;left:1483;top:5721;width:10063;height:2" coordorigin="1483,5721" coordsize="10063,0" path="m1483,5721l11546,5721e" filled="f" stroked="t" strokeweight=".706329pt" strokecolor="#5B5B5B">
                <v:path arrowok="t"/>
              </v:shape>
            </v:group>
            <v:group style="position:absolute;left:2015;top:4374;width:2;height:1612" coordorigin="2015,4374" coordsize="2,1612">
              <v:shape style="position:absolute;left:2015;top:4374;width:2;height:1612" coordorigin="2015,4374" coordsize="0,1612" path="m2015,5985l2015,4374e" filled="f" stroked="t" strokeweight=".706329pt" strokecolor="#5B5B5B">
                <v:path arrowok="t"/>
              </v:shape>
            </v:group>
            <v:group style="position:absolute;left:6955;top:5714;width:2;height:723" coordorigin="6955,5714" coordsize="2,723">
              <v:shape style="position:absolute;left:6955;top:5714;width:2;height:723" coordorigin="6955,5714" coordsize="0,723" path="m6955,6437l6955,5714e" filled="f" stroked="t" strokeweight=".706329pt" strokecolor="#646464">
                <v:path arrowok="t"/>
              </v:shape>
            </v:group>
            <v:group style="position:absolute;left:2006;top:6190;width:2628;height:2" coordorigin="2006,6190" coordsize="2628,2">
              <v:shape style="position:absolute;left:2006;top:6190;width:2628;height:2" coordorigin="2006,6190" coordsize="2628,0" path="m2006,6190l4634,6190e" filled="f" stroked="t" strokeweight=".706329pt" strokecolor="#646464">
                <v:path arrowok="t"/>
              </v:shape>
            </v:group>
            <v:group style="position:absolute;left:4577;top:6194;width:330;height:2" coordorigin="4577,6194" coordsize="330,2">
              <v:shape style="position:absolute;left:4577;top:6194;width:330;height:2" coordorigin="4577,6194" coordsize="330,0" path="m4577,6194l4907,6194e" filled="f" stroked="t" strokeweight=".470886pt" strokecolor="#484848">
                <v:path arrowok="t"/>
              </v:shape>
            </v:group>
            <v:group style="position:absolute;left:4850;top:6192;width:1695;height:2" coordorigin="4850,6192" coordsize="1695,2">
              <v:shape style="position:absolute;left:4850;top:6192;width:1695;height:2" coordorigin="4850,6192" coordsize="1695,0" path="m4850,6192l6545,6192e" filled="f" stroked="t" strokeweight=".706329pt" strokecolor="#646464">
                <v:path arrowok="t"/>
              </v:shape>
            </v:group>
            <v:group style="position:absolute;left:6489;top:6190;width:264;height:2" coordorigin="6489,6190" coordsize="264,2">
              <v:shape style="position:absolute;left:6489;top:6190;width:264;height:2" coordorigin="6489,6190" coordsize="264,0" path="m6489,6190l6753,6190e" filled="f" stroked="t" strokeweight=".470886pt" strokecolor="#484848">
                <v:path arrowok="t"/>
              </v:shape>
            </v:group>
            <v:group style="position:absolute;left:6696;top:6190;width:1959;height:2" coordorigin="6696,6190" coordsize="1959,2">
              <v:shape style="position:absolute;left:6696;top:6190;width:1959;height:2" coordorigin="6696,6190" coordsize="1959,0" path="m6696,6190l8655,6190e" filled="f" stroked="t" strokeweight=".706329pt" strokecolor="#646464">
                <v:path arrowok="t"/>
              </v:shape>
            </v:group>
            <v:group style="position:absolute;left:6955;top:5928;width:2;height:290" coordorigin="6955,5928" coordsize="2,290">
              <v:shape style="position:absolute;left:6955;top:5928;width:2;height:290" coordorigin="6955,5928" coordsize="0,290" path="m6955,6218l6955,5928e" filled="f" stroked="t" strokeweight=".941772pt" strokecolor="#6B6B6B">
                <v:path arrowok="t"/>
              </v:shape>
            </v:group>
            <v:group style="position:absolute;left:8598;top:6192;width:311;height:2" coordorigin="8598,6192" coordsize="311,2">
              <v:shape style="position:absolute;left:8598;top:6192;width:311;height:2" coordorigin="8598,6192" coordsize="311,0" path="m8598,6192l8909,6192e" filled="f" stroked="t" strokeweight=".470886pt" strokecolor="#4F4F4F">
                <v:path arrowok="t"/>
              </v:shape>
            </v:group>
            <v:group style="position:absolute;left:8787;top:6192;width:2764;height:2" coordorigin="8787,6192" coordsize="2764,2">
              <v:shape style="position:absolute;left:8787;top:6192;width:2764;height:2" coordorigin="8787,6192" coordsize="2764,0" path="m8787,6192l11551,6192e" filled="f" stroked="t" strokeweight=".706329pt" strokecolor="#646464">
                <v:path arrowok="t"/>
              </v:shape>
            </v:group>
            <v:group style="position:absolute;left:4577;top:6432;width:330;height:2" coordorigin="4577,6432" coordsize="330,2">
              <v:shape style="position:absolute;left:4577;top:6432;width:330;height:2" coordorigin="4577,6432" coordsize="330,0" path="m4577,6432l4907,6432e" filled="f" stroked="t" strokeweight=".470886pt" strokecolor="#484848">
                <v:path arrowok="t"/>
              </v:shape>
            </v:group>
            <v:group style="position:absolute;left:2015;top:6430;width:9540;height:2" coordorigin="2015,6430" coordsize="9540,2">
              <v:shape style="position:absolute;left:2015;top:6430;width:9540;height:2" coordorigin="2015,6430" coordsize="9540,0" path="m2015,6430l11556,6430e" filled="f" stroked="t" strokeweight=".706329pt" strokecolor="#606060">
                <v:path arrowok="t"/>
              </v:shape>
            </v:group>
            <v:group style="position:absolute;left:6696;top:6432;width:283;height:2" coordorigin="6696,6432" coordsize="283,2">
              <v:shape style="position:absolute;left:6696;top:6432;width:283;height:2" coordorigin="6696,6432" coordsize="283,0" path="m6696,6432l6979,6432e" filled="f" stroked="t" strokeweight=".470886pt" strokecolor="#4F4F4F">
                <v:path arrowok="t"/>
              </v:shape>
            </v:group>
            <v:group style="position:absolute;left:410;top:6667;width:4224;height:2" coordorigin="410,6667" coordsize="4224,2">
              <v:shape style="position:absolute;left:410;top:6667;width:4224;height:2" coordorigin="410,6667" coordsize="4224,0" path="m410,6667l4634,6667e" filled="f" stroked="t" strokeweight=".706329pt" strokecolor="#5B5B5B">
                <v:path arrowok="t"/>
              </v:shape>
            </v:group>
            <v:group style="position:absolute;left:4577;top:6670;width:330;height:2" coordorigin="4577,6670" coordsize="330,2">
              <v:shape style="position:absolute;left:4577;top:6670;width:330;height:2" coordorigin="4577,6670" coordsize="330,0" path="m4577,6670l4907,6670e" filled="f" stroked="t" strokeweight=".470886pt" strokecolor="#4F4F4F">
                <v:path arrowok="t"/>
              </v:shape>
            </v:group>
            <v:group style="position:absolute;left:4850;top:6670;width:1902;height:2" coordorigin="4850,6670" coordsize="1902,2">
              <v:shape style="position:absolute;left:4850;top:6670;width:1902;height:2" coordorigin="4850,6670" coordsize="1902,0" path="m4850,6670l6753,6670e" filled="f" stroked="t" strokeweight=".706329pt" strokecolor="#606060">
                <v:path arrowok="t"/>
              </v:shape>
            </v:group>
            <v:group style="position:absolute;left:6696;top:6670;width:273;height:2" coordorigin="6696,6670" coordsize="273,2">
              <v:shape style="position:absolute;left:6696;top:6670;width:273;height:2" coordorigin="6696,6670" coordsize="273,0" path="m6696,6670l6969,6670e" filled="f" stroked="t" strokeweight=".470886pt" strokecolor="#3F3F3F">
                <v:path arrowok="t"/>
              </v:shape>
            </v:group>
            <v:group style="position:absolute;left:6913;top:6670;width:509;height:2" coordorigin="6913,6670" coordsize="509,2">
              <v:shape style="position:absolute;left:6913;top:6670;width:509;height:2" coordorigin="6913,6670" coordsize="509,0" path="m6913,6670l7421,6670e" filled="f" stroked="t" strokeweight=".706329pt" strokecolor="#646464">
                <v:path arrowok="t"/>
              </v:shape>
            </v:group>
            <v:group style="position:absolute;left:7365;top:6670;width:348;height:2" coordorigin="7365,6670" coordsize="348,2">
              <v:shape style="position:absolute;left:7365;top:6670;width:348;height:2" coordorigin="7365,6670" coordsize="348,0" path="m7365,6670l7713,6670e" filled="f" stroked="t" strokeweight=".470886pt" strokecolor="#484848">
                <v:path arrowok="t"/>
              </v:shape>
            </v:group>
            <v:group style="position:absolute;left:7657;top:6670;width:3894;height:2" coordorigin="7657,6670" coordsize="3894,2">
              <v:shape style="position:absolute;left:7657;top:6670;width:3894;height:2" coordorigin="7657,6670" coordsize="3894,0" path="m7657,6670l11551,6670e" filled="f" stroked="t" strokeweight=".706329pt" strokecolor="#606060">
                <v:path arrowok="t"/>
              </v:shape>
            </v:group>
            <v:group style="position:absolute;left:2018;top:5928;width:2;height:2434" coordorigin="2018,5928" coordsize="2,2434">
              <v:shape style="position:absolute;left:2018;top:5928;width:2;height:2434" coordorigin="2018,5928" coordsize="0,2434" path="m2018,8362l2018,5928e" filled="f" stroked="t" strokeweight=".706329pt" strokecolor="#606060">
                <v:path arrowok="t"/>
              </v:shape>
            </v:group>
            <v:group style="position:absolute;left:11546;top:6627;width:2;height:333" coordorigin="11546,6627" coordsize="2,333">
              <v:shape style="position:absolute;left:11546;top:6627;width:2;height:333" coordorigin="11546,6627" coordsize="0,333" path="m11546,6960l11546,6627e" filled="f" stroked="t" strokeweight=".470886pt" strokecolor="#4B4B4B">
                <v:path arrowok="t"/>
              </v:shape>
            </v:group>
            <v:group style="position:absolute;left:410;top:7140;width:1130;height:2" coordorigin="410,7140" coordsize="1130,2">
              <v:shape style="position:absolute;left:410;top:7140;width:1130;height:2" coordorigin="410,7140" coordsize="1130,0" path="m410,7140l1540,7140e" filled="f" stroked="t" strokeweight=".706329pt" strokecolor="#646464">
                <v:path arrowok="t"/>
              </v:shape>
            </v:group>
            <v:group style="position:absolute;left:419;top:6903;width:2;height:266" coordorigin="419,6903" coordsize="2,266">
              <v:shape style="position:absolute;left:419;top:6903;width:2;height:266" coordorigin="419,6903" coordsize="0,266" path="m419,7169l419,6903e" filled="f" stroked="t" strokeweight=".470886pt" strokecolor="#4B4B4B">
                <v:path arrowok="t"/>
              </v:shape>
            </v:group>
            <v:group style="position:absolute;left:1483;top:7140;width:226;height:2" coordorigin="1483,7140" coordsize="226,2">
              <v:shape style="position:absolute;left:1483;top:7140;width:226;height:2" coordorigin="1483,7140" coordsize="226,0" path="m1483,7140l1709,7140e" filled="f" stroked="t" strokeweight=".470886pt" strokecolor="#4B4B4B">
                <v:path arrowok="t"/>
              </v:shape>
            </v:group>
            <v:group style="position:absolute;left:1653;top:7143;width:9903;height:2" coordorigin="1653,7143" coordsize="9903,2">
              <v:shape style="position:absolute;left:1653;top:7143;width:9903;height:2" coordorigin="1653,7143" coordsize="9903,0" path="m1653,7143l11556,7143e" filled="f" stroked="t" strokeweight=".706329pt" strokecolor="#606060">
                <v:path arrowok="t"/>
              </v:shape>
            </v:group>
            <v:group style="position:absolute;left:5782;top:7140;width:315;height:2" coordorigin="5782,7140" coordsize="315,2">
              <v:shape style="position:absolute;left:5782;top:7140;width:315;height:2" coordorigin="5782,7140" coordsize="315,0" path="m5782,7140l6098,7140e" filled="f" stroked="t" strokeweight=".470886pt" strokecolor="#484848">
                <v:path arrowok="t"/>
              </v:shape>
            </v:group>
            <v:group style="position:absolute;left:6489;top:7140;width:264;height:2" coordorigin="6489,7140" coordsize="264,2">
              <v:shape style="position:absolute;left:6489;top:7140;width:264;height:2" coordorigin="6489,7140" coordsize="264,0" path="m6489,7140l6753,7140e" filled="f" stroked="t" strokeweight=".470886pt" strokecolor="#484848">
                <v:path arrowok="t"/>
              </v:shape>
            </v:group>
            <v:group style="position:absolute;left:419;top:7098;width:2;height:542" coordorigin="419,7098" coordsize="2,542">
              <v:shape style="position:absolute;left:419;top:7098;width:2;height:542" coordorigin="419,7098" coordsize="0,542" path="m419,7640l419,7098e" filled="f" stroked="t" strokeweight=".706329pt" strokecolor="#6B6B6B">
                <v:path arrowok="t"/>
              </v:shape>
            </v:group>
            <v:group style="position:absolute;left:4087;top:7131;width:2;height:509" coordorigin="4087,7131" coordsize="2,509">
              <v:shape style="position:absolute;left:4087;top:7131;width:2;height:509" coordorigin="4087,7131" coordsize="0,509" path="m4087,7640l4087,7131e" filled="f" stroked="t" strokeweight=".706329pt" strokecolor="#444444">
                <v:path arrowok="t"/>
              </v:shape>
            </v:group>
            <v:group style="position:absolute;left:4083;top:7383;width:3339;height:2" coordorigin="4083,7383" coordsize="3339,2">
              <v:shape style="position:absolute;left:4083;top:7383;width:3339;height:2" coordorigin="4083,7383" coordsize="3339,0" path="m4083,7383l7421,7383e" filled="f" stroked="t" strokeweight=".706329pt" strokecolor="#5B5B5B">
                <v:path arrowok="t"/>
              </v:shape>
            </v:group>
            <v:group style="position:absolute;left:7365;top:7383;width:348;height:2" coordorigin="7365,7383" coordsize="348,2">
              <v:shape style="position:absolute;left:7365;top:7383;width:348;height:2" coordorigin="7365,7383" coordsize="348,0" path="m7365,7383l7713,7383e" filled="f" stroked="t" strokeweight=".470886pt" strokecolor="#484848">
                <v:path arrowok="t"/>
              </v:shape>
            </v:group>
            <v:group style="position:absolute;left:7657;top:7383;width:3894;height:2" coordorigin="7657,7383" coordsize="3894,2">
              <v:shape style="position:absolute;left:7657;top:7383;width:3894;height:2" coordorigin="7657,7383" coordsize="3894,0" path="m7657,7383l11551,7383e" filled="f" stroked="t" strokeweight=".706329pt" strokecolor="#5B5B5B">
                <v:path arrowok="t"/>
              </v:shape>
            </v:group>
            <v:group style="position:absolute;left:4078;top:7620;width:7473;height:2" coordorigin="4078,7620" coordsize="7473,2">
              <v:shape style="position:absolute;left:4078;top:7620;width:7473;height:2" coordorigin="4078,7620" coordsize="7473,0" path="m4078,7620l11551,7620e" filled="f" stroked="t" strokeweight=".706329pt" strokecolor="#606060">
                <v:path arrowok="t"/>
              </v:shape>
            </v:group>
            <v:group style="position:absolute;left:11546;top:7350;width:2;height:299" coordorigin="11546,7350" coordsize="2,299">
              <v:shape style="position:absolute;left:11546;top:7350;width:2;height:299" coordorigin="11546,7350" coordsize="0,299" path="m11546,7649l11546,7350e" filled="f" stroked="t" strokeweight=".470886pt" strokecolor="#484848">
                <v:path arrowok="t"/>
              </v:shape>
            </v:group>
            <v:group style="position:absolute;left:410;top:7858;width:4497;height:2" coordorigin="410,7858" coordsize="4497,2">
              <v:shape style="position:absolute;left:410;top:7858;width:4497;height:2" coordorigin="410,7858" coordsize="4497,0" path="m410,7858l4907,7858e" filled="f" stroked="t" strokeweight=".706329pt" strokecolor="#606060">
                <v:path arrowok="t"/>
              </v:shape>
            </v:group>
            <v:group style="position:absolute;left:417;top:7582;width:2;height:338" coordorigin="417,7582" coordsize="2,338">
              <v:shape style="position:absolute;left:417;top:7582;width:2;height:338" coordorigin="417,7582" coordsize="0,338" path="m417,7920l417,7582e" filled="f" stroked="t" strokeweight=".470886pt" strokecolor="#575757">
                <v:path arrowok="t"/>
              </v:shape>
            </v:group>
            <v:group style="position:absolute;left:4087;top:7502;width:2;height:361" coordorigin="4087,7502" coordsize="2,361">
              <v:shape style="position:absolute;left:4087;top:7502;width:2;height:361" coordorigin="4087,7502" coordsize="0,361" path="m4087,7863l4087,7502e" filled="f" stroked="t" strokeweight=".941772pt" strokecolor="#575757">
                <v:path arrowok="t"/>
              </v:shape>
            </v:group>
            <v:group style="position:absolute;left:4850;top:7861;width:315;height:2" coordorigin="4850,7861" coordsize="315,2">
              <v:shape style="position:absolute;left:4850;top:7861;width:315;height:2" coordorigin="4850,7861" coordsize="315,0" path="m4850,7861l5166,7861e" filled="f" stroked="t" strokeweight=".470886pt" strokecolor="#4B4B4B">
                <v:path arrowok="t"/>
              </v:shape>
            </v:group>
            <v:group style="position:absolute;left:5109;top:7858;width:6446;height:2" coordorigin="5109,7858" coordsize="6446,2">
              <v:shape style="position:absolute;left:5109;top:7858;width:6446;height:2" coordorigin="5109,7858" coordsize="6446,0" path="m5109,7858l11556,7858e" filled="f" stroked="t" strokeweight=".706329pt" strokecolor="#606060">
                <v:path arrowok="t"/>
              </v:shape>
            </v:group>
            <v:group style="position:absolute;left:11546;top:799;width:2;height:8586" coordorigin="11546,799" coordsize="2,8586">
              <v:shape style="position:absolute;left:11546;top:799;width:2;height:8586" coordorigin="11546,799" coordsize="0,8586" path="m11546,9384l11546,799e" filled="f" stroked="t" strokeweight=".706329pt" strokecolor="#606060">
                <v:path arrowok="t"/>
              </v:shape>
            </v:group>
            <v:group style="position:absolute;left:421;top:7849;width:2;height:7996" coordorigin="421,7849" coordsize="2,7996">
              <v:shape style="position:absolute;left:421;top:7849;width:2;height:7996" coordorigin="421,7849" coordsize="0,7996" path="m421,15845l421,7849e" filled="f" stroked="t" strokeweight=".706329pt" strokecolor="#676767">
                <v:path arrowok="t"/>
              </v:shape>
            </v:group>
            <v:group style="position:absolute;left:419;top:8305;width:2;height:319" coordorigin="419,8305" coordsize="2,319">
              <v:shape style="position:absolute;left:419;top:8305;width:2;height:319" coordorigin="419,8305" coordsize="0,319" path="m419,8624l419,8305e" filled="f" stroked="t" strokeweight=".470886pt" strokecolor="#575757">
                <v:path arrowok="t"/>
              </v:shape>
            </v:group>
            <v:group style="position:absolute;left:2020;top:8305;width:2;height:319" coordorigin="2020,8305" coordsize="2,319">
              <v:shape style="position:absolute;left:2020;top:8305;width:2;height:319" coordorigin="2020,8305" coordsize="0,319" path="m2020,8624l2020,8305e" filled="f" stroked="t" strokeweight=".470886pt" strokecolor="#4B4B4B">
                <v:path arrowok="t"/>
              </v:shape>
            </v:group>
            <v:group style="position:absolute;left:11546;top:8215;width:2;height:599" coordorigin="11546,8215" coordsize="2,599">
              <v:shape style="position:absolute;left:11546;top:8215;width:2;height:599" coordorigin="11546,8215" coordsize="0,599" path="m11546,8814l11546,8215e" filled="f" stroked="t" strokeweight=".941772pt" strokecolor="#676767">
                <v:path arrowok="t"/>
              </v:shape>
            </v:group>
            <v:group style="position:absolute;left:410;top:8788;width:11146;height:2" coordorigin="410,8788" coordsize="11146,2">
              <v:shape style="position:absolute;left:410;top:8788;width:11146;height:2" coordorigin="410,8788" coordsize="11146,0" path="m410,8788l11556,8788e" filled="f" stroked="t" strokeweight=".706329pt" strokecolor="#606060">
                <v:path arrowok="t"/>
              </v:shape>
            </v:group>
            <v:group style="position:absolute;left:2020;top:8567;width:2;height:509" coordorigin="2020,8567" coordsize="2,509">
              <v:shape style="position:absolute;left:2020;top:8567;width:2;height:509" coordorigin="2020,8567" coordsize="0,509" path="m2020,9075l2020,8567e" filled="f" stroked="t" strokeweight=".706329pt" strokecolor="#606060">
                <v:path arrowok="t"/>
              </v:shape>
            </v:group>
            <v:group style="position:absolute;left:4577;top:8790;width:330;height:2" coordorigin="4577,8790" coordsize="330,2">
              <v:shape style="position:absolute;left:4577;top:8790;width:330;height:2" coordorigin="4577,8790" coordsize="330,0" path="m4577,8790l4907,8790e" filled="f" stroked="t" strokeweight=".470886pt" strokecolor="#484848">
                <v:path arrowok="t"/>
              </v:shape>
            </v:group>
            <v:group style="position:absolute;left:419;top:9018;width:2;height:285" coordorigin="419,9018" coordsize="2,285">
              <v:shape style="position:absolute;left:419;top:9018;width:2;height:285" coordorigin="419,9018" coordsize="0,285" path="m419,9303l419,9018e" filled="f" stroked="t" strokeweight=".470886pt" strokecolor="#545454">
                <v:path arrowok="t"/>
              </v:shape>
            </v:group>
            <v:group style="position:absolute;left:2020;top:9018;width:2;height:285" coordorigin="2020,9018" coordsize="2,285">
              <v:shape style="position:absolute;left:2020;top:9018;width:2;height:285" coordorigin="2020,9018" coordsize="0,285" path="m2020,9303l2020,9018e" filled="f" stroked="t" strokeweight=".470886pt" strokecolor="#4B4B4B">
                <v:path arrowok="t"/>
              </v:shape>
            </v:group>
            <v:group style="position:absolute;left:2025;top:9246;width:2;height:4787" coordorigin="2025,9246" coordsize="2,4787">
              <v:shape style="position:absolute;left:2025;top:9246;width:2;height:4787" coordorigin="2025,9246" coordsize="0,4787" path="m2025,14034l2025,9246e" filled="f" stroked="t" strokeweight=".706329pt" strokecolor="#646464">
                <v:path arrowok="t"/>
              </v:shape>
            </v:group>
            <v:group style="position:absolute;left:414;top:9717;width:1125;height:2" coordorigin="414,9717" coordsize="1125,2">
              <v:shape style="position:absolute;left:414;top:9717;width:1125;height:2" coordorigin="414,9717" coordsize="1125,0" path="m414,9717l1540,9717e" filled="f" stroked="t" strokeweight=".706329pt" strokecolor="#606060">
                <v:path arrowok="t"/>
              </v:shape>
            </v:group>
            <v:group style="position:absolute;left:1483;top:9719;width:560;height:2" coordorigin="1483,9719" coordsize="560,2">
              <v:shape style="position:absolute;left:1483;top:9719;width:560;height:2" coordorigin="1483,9719" coordsize="560,0" path="m1483,9719l2044,9719e" filled="f" stroked="t" strokeweight=".470886pt" strokecolor="#4B4B4B">
                <v:path arrowok="t"/>
              </v:shape>
            </v:group>
            <v:group style="position:absolute;left:1973;top:9719;width:4572;height:2" coordorigin="1973,9719" coordsize="4572,2">
              <v:shape style="position:absolute;left:1973;top:9719;width:4572;height:2" coordorigin="1973,9719" coordsize="4572,0" path="m1973,9719l6545,9719e" filled="f" stroked="t" strokeweight=".706329pt" strokecolor="#606060">
                <v:path arrowok="t"/>
              </v:shape>
            </v:group>
            <v:group style="position:absolute;left:6489;top:9717;width:264;height:2" coordorigin="6489,9717" coordsize="264,2">
              <v:shape style="position:absolute;left:6489;top:9717;width:264;height:2" coordorigin="6489,9717" coordsize="264,0" path="m6489,9717l6753,9717e" filled="f" stroked="t" strokeweight=".470886pt" strokecolor="#444444">
                <v:path arrowok="t"/>
              </v:shape>
            </v:group>
            <v:group style="position:absolute;left:6696;top:9717;width:4864;height:2" coordorigin="6696,9717" coordsize="4864,2">
              <v:shape style="position:absolute;left:6696;top:9717;width:4864;height:2" coordorigin="6696,9717" coordsize="4864,0" path="m6696,9717l11560,9717e" filled="f" stroked="t" strokeweight=".706329pt" strokecolor="#606060">
                <v:path arrowok="t"/>
              </v:shape>
            </v:group>
            <v:group style="position:absolute;left:410;top:9955;width:1130;height:2" coordorigin="410,9955" coordsize="1130,2">
              <v:shape style="position:absolute;left:410;top:9955;width:1130;height:2" coordorigin="410,9955" coordsize="1130,0" path="m410,9955l1540,9955e" filled="f" stroked="t" strokeweight=".706329pt" strokecolor="#606060">
                <v:path arrowok="t"/>
              </v:shape>
            </v:group>
            <v:group style="position:absolute;left:419;top:9669;width:2;height:314" coordorigin="419,9669" coordsize="2,314">
              <v:shape style="position:absolute;left:419;top:9669;width:2;height:314" coordorigin="419,9669" coordsize="0,314" path="m419,9983l419,9669e" filled="f" stroked="t" strokeweight=".470886pt" strokecolor="#545454">
                <v:path arrowok="t"/>
              </v:shape>
            </v:group>
            <v:group style="position:absolute;left:1483;top:9957;width:560;height:2" coordorigin="1483,9957" coordsize="560,2">
              <v:shape style="position:absolute;left:1483;top:9957;width:560;height:2" coordorigin="1483,9957" coordsize="560,0" path="m1483,9957l2044,9957e" filled="f" stroked="t" strokeweight=".470886pt" strokecolor="#4B4B4B">
                <v:path arrowok="t"/>
              </v:shape>
            </v:group>
            <v:group style="position:absolute;left:2020;top:9669;width:2;height:314" coordorigin="2020,9669" coordsize="2,314">
              <v:shape style="position:absolute;left:2020;top:9669;width:2;height:314" coordorigin="2020,9669" coordsize="0,314" path="m2020,9983l2020,9669e" filled="f" stroked="t" strokeweight=".470886pt" strokecolor="#484848">
                <v:path arrowok="t"/>
              </v:shape>
            </v:group>
            <v:group style="position:absolute;left:1893;top:9957;width:3946;height:2" coordorigin="1893,9957" coordsize="3946,2">
              <v:shape style="position:absolute;left:1893;top:9957;width:3946;height:2" coordorigin="1893,9957" coordsize="3946,0" path="m1893,9957l5839,9957e" filled="f" stroked="t" strokeweight=".706329pt" strokecolor="#606060">
                <v:path arrowok="t"/>
              </v:shape>
            </v:group>
            <v:group style="position:absolute;left:5782;top:9955;width:315;height:2" coordorigin="5782,9955" coordsize="315,2">
              <v:shape style="position:absolute;left:5782;top:9955;width:315;height:2" coordorigin="5782,9955" coordsize="315,0" path="m5782,9955l6098,9955e" filled="f" stroked="t" strokeweight=".470886pt" strokecolor="#4B4B4B">
                <v:path arrowok="t"/>
              </v:shape>
            </v:group>
            <v:group style="position:absolute;left:6027;top:9955;width:5528;height:2" coordorigin="6027,9955" coordsize="5528,2">
              <v:shape style="position:absolute;left:6027;top:9955;width:5528;height:2" coordorigin="6027,9955" coordsize="5528,0" path="m6027,9955l11556,9955e" filled="f" stroked="t" strokeweight=".706329pt" strokecolor="#606060">
                <v:path arrowok="t"/>
              </v:shape>
            </v:group>
            <v:group style="position:absolute;left:414;top:10199;width:6338;height:2" coordorigin="414,10199" coordsize="6338,2">
              <v:shape style="position:absolute;left:414;top:10199;width:6338;height:2" coordorigin="414,10199" coordsize="6338,0" path="m414,10199l6753,10199e" filled="f" stroked="t" strokeweight=".706329pt" strokecolor="#5B5B5B">
                <v:path arrowok="t"/>
              </v:shape>
            </v:group>
            <v:group style="position:absolute;left:6696;top:10197;width:273;height:2" coordorigin="6696,10197" coordsize="273,2">
              <v:shape style="position:absolute;left:6696;top:10197;width:273;height:2" coordorigin="6696,10197" coordsize="273,0" path="m6696,10197l6969,10197e" filled="f" stroked="t" strokeweight=".470886pt" strokecolor="#444444">
                <v:path arrowok="t"/>
              </v:shape>
            </v:group>
            <v:group style="position:absolute;left:6913;top:10197;width:509;height:2" coordorigin="6913,10197" coordsize="509,2">
              <v:shape style="position:absolute;left:6913;top:10197;width:509;height:2" coordorigin="6913,10197" coordsize="509,0" path="m6913,10197l7421,10197e" filled="f" stroked="t" strokeweight=".941772pt" strokecolor="#646464">
                <v:path arrowok="t"/>
              </v:shape>
            </v:group>
            <v:group style="position:absolute;left:7365;top:10197;width:348;height:2" coordorigin="7365,10197" coordsize="348,2">
              <v:shape style="position:absolute;left:7365;top:10197;width:348;height:2" coordorigin="7365,10197" coordsize="348,0" path="m7365,10197l7713,10197e" filled="f" stroked="t" strokeweight=".470886pt" strokecolor="#444444">
                <v:path arrowok="t"/>
              </v:shape>
            </v:group>
            <v:group style="position:absolute;left:7657;top:10197;width:3301;height:2" coordorigin="7657,10197" coordsize="3301,2">
              <v:shape style="position:absolute;left:7657;top:10197;width:3301;height:2" coordorigin="7657,10197" coordsize="3301,0" path="m7657,10197l10958,10197e" filled="f" stroked="t" strokeweight=".706329pt" strokecolor="#606060">
                <v:path arrowok="t"/>
              </v:shape>
            </v:group>
            <v:group style="position:absolute;left:10901;top:10197;width:659;height:2" coordorigin="10901,10197" coordsize="659,2">
              <v:shape style="position:absolute;left:10901;top:10197;width:659;height:2" coordorigin="10901,10197" coordsize="659,0" path="m10901,10197l11560,10197e" filled="f" stroked="t" strokeweight=".706329pt" strokecolor="#747474">
                <v:path arrowok="t"/>
              </v:shape>
            </v:group>
            <v:group style="position:absolute;left:421;top:10150;width:2;height:319" coordorigin="421,10150" coordsize="2,319">
              <v:shape style="position:absolute;left:421;top:10150;width:2;height:319" coordorigin="421,10150" coordsize="0,319" path="m421,10468l421,10150e" filled="f" stroked="t" strokeweight=".470886pt" strokecolor="#4F4F4F">
                <v:path arrowok="t"/>
              </v:shape>
            </v:group>
            <v:group style="position:absolute;left:410;top:10673;width:11146;height:2" coordorigin="410,10673" coordsize="11146,2">
              <v:shape style="position:absolute;left:410;top:10673;width:11146;height:2" coordorigin="410,10673" coordsize="11146,0" path="m410,10673l11556,10673e" filled="f" stroked="t" strokeweight=".706329pt" strokecolor="#606060">
                <v:path arrowok="t"/>
              </v:shape>
            </v:group>
            <v:group style="position:absolute;left:4577;top:10673;width:330;height:2" coordorigin="4577,10673" coordsize="330,2">
              <v:shape style="position:absolute;left:4577;top:10673;width:330;height:2" coordorigin="4577,10673" coordsize="330,0" path="m4577,10673l4907,10673e" filled="f" stroked="t" strokeweight=".470886pt" strokecolor="#545454">
                <v:path arrowok="t"/>
              </v:shape>
            </v:group>
            <v:group style="position:absolute;left:6696;top:10673;width:273;height:2" coordorigin="6696,10673" coordsize="273,2">
              <v:shape style="position:absolute;left:6696;top:10673;width:273;height:2" coordorigin="6696,10673" coordsize="273,0" path="m6696,10673l6969,10673e" filled="f" stroked="t" strokeweight=".470886pt" strokecolor="#484848">
                <v:path arrowok="t"/>
              </v:shape>
            </v:group>
            <v:group style="position:absolute;left:7365;top:10673;width:348;height:2" coordorigin="7365,10673" coordsize="348,2">
              <v:shape style="position:absolute;left:7365;top:10673;width:348;height:2" coordorigin="7365,10673" coordsize="348,0" path="m7365,10673l7713,10673e" filled="f" stroked="t" strokeweight=".470886pt" strokecolor="#4B4B4B">
                <v:path arrowok="t"/>
              </v:shape>
            </v:group>
            <v:group style="position:absolute;left:11551;top:10088;width:2;height:1027" coordorigin="11551,10088" coordsize="2,1027">
              <v:shape style="position:absolute;left:11551;top:10088;width:2;height:1027" coordorigin="11551,10088" coordsize="0,1027" path="m11551,11115l11551,10088e" filled="f" stroked="t" strokeweight=".470886pt" strokecolor="#606060">
                <v:path arrowok="t"/>
              </v:shape>
            </v:group>
            <v:group style="position:absolute;left:956;top:10913;width:10604;height:2" coordorigin="956,10913" coordsize="10604,2">
              <v:shape style="position:absolute;left:956;top:10913;width:10604;height:2" coordorigin="956,10913" coordsize="10604,0" path="m956,10913l11560,10913e" filled="f" stroked="t" strokeweight=".706329pt" strokecolor="#606060">
                <v:path arrowok="t"/>
              </v:shape>
            </v:group>
            <v:group style="position:absolute;left:421;top:10872;width:2;height:124" coordorigin="421,10872" coordsize="2,124">
              <v:shape style="position:absolute;left:421;top:10872;width:2;height:124" coordorigin="421,10872" coordsize="0,124" path="m421,10996l421,10872e" filled="f" stroked="t" strokeweight=".470886pt" strokecolor="#646464">
                <v:path arrowok="t"/>
              </v:shape>
            </v:group>
            <v:group style="position:absolute;left:1521;top:10905;width:2;height:228" coordorigin="1521,10905" coordsize="2,228">
              <v:shape style="position:absolute;left:1521;top:10905;width:2;height:228" coordorigin="1521,10905" coordsize="0,228" path="m1521,11134l1521,10905e" filled="f" stroked="t" strokeweight="1.177215pt" strokecolor="#676767">
                <v:path arrowok="t"/>
              </v:shape>
            </v:group>
            <v:group style="position:absolute;left:6524;top:10905;width:2;height:2130" coordorigin="6524,10905" coordsize="2,2130">
              <v:shape style="position:absolute;left:6524;top:10905;width:2;height:2130" coordorigin="6524,10905" coordsize="0,2130" path="m6524,13035l6524,10905e" filled="f" stroked="t" strokeweight=".706329pt" strokecolor="#646464">
                <v:path arrowok="t"/>
              </v:shape>
            </v:group>
            <v:group style="position:absolute;left:3372;top:11271;width:2698;height:2" coordorigin="3372,11271" coordsize="2698,2">
              <v:shape style="position:absolute;left:3372;top:11271;width:2698;height:2" coordorigin="3372,11271" coordsize="2698,0" path="m3372,11271l6070,11271e" filled="f" stroked="t" strokeweight=".235443pt" strokecolor="#000000">
                <v:path arrowok="t"/>
              </v:shape>
            </v:group>
            <v:group style="position:absolute;left:405;top:11271;width:2967;height:2" coordorigin="405,11271" coordsize="2967,2">
              <v:shape style="position:absolute;left:405;top:11271;width:2967;height:2" coordorigin="405,11271" coordsize="2967,0" path="m405,11271l3372,11271e" filled="f" stroked="t" strokeweight=".235443pt" strokecolor="#676767">
                <v:path arrowok="t"/>
              </v:shape>
            </v:group>
            <v:group style="position:absolute;left:6070;top:11271;width:655;height:2" coordorigin="6070,11271" coordsize="655,2">
              <v:shape style="position:absolute;left:6070;top:11271;width:655;height:2" coordorigin="6070,11271" coordsize="655,0" path="m6070,11271l6724,11271e" filled="f" stroked="t" strokeweight=".235443pt" strokecolor="#484848">
                <v:path arrowok="t"/>
              </v:shape>
            </v:group>
            <v:group style="position:absolute;left:6724;top:11271;width:4817;height:2" coordorigin="6724,11271" coordsize="4817,2">
              <v:shape style="position:absolute;left:6724;top:11271;width:4817;height:2" coordorigin="6724,11271" coordsize="4817,0" path="m6724,11271l11541,11271e" filled="f" stroked="t" strokeweight=".235443pt" strokecolor="#000000">
                <v:path arrowok="t"/>
              </v:shape>
            </v:group>
            <v:group style="position:absolute;left:1135;top:11271;width:2;height:1816" coordorigin="1135,11271" coordsize="2,1816">
              <v:shape style="position:absolute;left:1135;top:11271;width:2;height:1816" coordorigin="1135,11271" coordsize="0,1816" path="m1135,13087l1135,11271e" filled="f" stroked="t" strokeweight=".235443pt" strokecolor="#000000">
                <v:path arrowok="t"/>
              </v:shape>
            </v:group>
            <v:group style="position:absolute;left:1521;top:11243;width:2;height:1350" coordorigin="1521,11243" coordsize="2,1350">
              <v:shape style="position:absolute;left:1521;top:11243;width:2;height:1350" coordorigin="1521,11243" coordsize="0,1350" path="m1521,12593l1521,11243e" filled="f" stroked="t" strokeweight=".706329pt" strokecolor="#606060">
                <v:path arrowok="t"/>
              </v:shape>
            </v:group>
            <v:group style="position:absolute;left:11556;top:11119;width:2;height:2215" coordorigin="11556,11119" coordsize="2,2215">
              <v:shape style="position:absolute;left:11556;top:11119;width:2;height:2215" coordorigin="11556,11119" coordsize="0,2215" path="m11556,13335l11556,11119e" filled="f" stroked="t" strokeweight=".706329pt" strokecolor="#676767">
                <v:path arrowok="t"/>
              </v:shape>
            </v:group>
            <v:group style="position:absolute;left:1521;top:12536;width:2;height:138" coordorigin="1521,12536" coordsize="2,138">
              <v:shape style="position:absolute;left:1521;top:12536;width:2;height:138" coordorigin="1521,12536" coordsize="0,138" path="m1521,12674l1521,12536e" filled="f" stroked="t" strokeweight=".470886pt" strokecolor="#3B3B3B">
                <v:path arrowok="t"/>
              </v:shape>
            </v:group>
            <v:group style="position:absolute;left:1521;top:12617;width:2;height:499" coordorigin="1521,12617" coordsize="2,499">
              <v:shape style="position:absolute;left:1521;top:12617;width:2;height:499" coordorigin="1521,12617" coordsize="0,499" path="m1521,13116l1521,12617e" filled="f" stroked="t" strokeweight=".706329pt" strokecolor="#646464">
                <v:path arrowok="t"/>
              </v:shape>
            </v:group>
            <v:group style="position:absolute;left:405;top:13083;width:735;height:2" coordorigin="405,13083" coordsize="735,2">
              <v:shape style="position:absolute;left:405;top:13083;width:735;height:2" coordorigin="405,13083" coordsize="735,0" path="m405,13083l1140,13083e" filled="f" stroked="t" strokeweight=".235443pt" strokecolor="#747474">
                <v:path arrowok="t"/>
              </v:shape>
            </v:group>
            <v:group style="position:absolute;left:1135;top:13083;width:546;height:2" coordorigin="1135,13083" coordsize="546,2">
              <v:shape style="position:absolute;left:1135;top:13083;width:546;height:2" coordorigin="1135,13083" coordsize="546,0" path="m1135,13083l1681,13083e" filled="f" stroked="t" strokeweight=".235443pt" strokecolor="#606060">
                <v:path arrowok="t"/>
              </v:shape>
            </v:group>
            <v:group style="position:absolute;left:1681;top:13083;width:334;height:2" coordorigin="1681,13083" coordsize="334,2">
              <v:shape style="position:absolute;left:1681;top:13083;width:334;height:2" coordorigin="1681,13083" coordsize="334,0" path="m1681,13083l2015,13083e" filled="f" stroked="t" strokeweight=".235443pt" strokecolor="#A3A3A3">
                <v:path arrowok="t"/>
              </v:shape>
            </v:group>
            <v:group style="position:absolute;left:6526;top:12978;width:2;height:133" coordorigin="6526,12978" coordsize="2,133">
              <v:shape style="position:absolute;left:6526;top:12978;width:2;height:133" coordorigin="6526,12978" coordsize="0,133" path="m6526,13111l6526,12978e" filled="f" stroked="t" strokeweight=".470886pt" strokecolor="#575757">
                <v:path arrowok="t"/>
              </v:shape>
            </v:group>
            <v:group style="position:absolute;left:1135;top:13083;width:2;height:223" coordorigin="1135,13083" coordsize="2,223">
              <v:shape style="position:absolute;left:1135;top:13083;width:2;height:223" coordorigin="1135,13083" coordsize="0,223" path="m1135,13306l1135,13083e" filled="f" stroked="t" strokeweight=".235443pt" strokecolor="#747474">
                <v:path arrowok="t"/>
              </v:shape>
            </v:group>
            <v:group style="position:absolute;left:1521;top:13054;width:2;height:580" coordorigin="1521,13054" coordsize="2,580">
              <v:shape style="position:absolute;left:1521;top:13054;width:2;height:580" coordorigin="1521,13054" coordsize="0,580" path="m1521,13634l1521,13054e" filled="f" stroked="t" strokeweight=".470886pt" strokecolor="#606060">
                <v:path arrowok="t"/>
              </v:shape>
            </v:group>
            <v:group style="position:absolute;left:6526;top:13054;width:2;height:480" coordorigin="6526,13054" coordsize="2,480">
              <v:shape style="position:absolute;left:6526;top:13054;width:2;height:480" coordorigin="6526,13054" coordsize="0,480" path="m6526,13534l6526,13054e" filled="f" stroked="t" strokeweight=".706329pt" strokecolor="#707070">
                <v:path arrowok="t"/>
              </v:shape>
            </v:group>
            <v:group style="position:absolute;left:1135;top:13306;width:2;height:1730" coordorigin="1135,13306" coordsize="2,1730">
              <v:shape style="position:absolute;left:1135;top:13306;width:2;height:1730" coordorigin="1135,13306" coordsize="0,1730" path="m1135,15037l1135,13306e" filled="f" stroked="t" strokeweight=".235443pt" strokecolor="#000000">
                <v:path arrowok="t"/>
              </v:shape>
            </v:group>
            <v:group style="position:absolute;left:1521;top:13278;width:2;height:418" coordorigin="1521,13278" coordsize="2,418">
              <v:shape style="position:absolute;left:1521;top:13278;width:2;height:418" coordorigin="1521,13278" coordsize="0,418" path="m1521,13696l1521,13278e" filled="f" stroked="t" strokeweight=".706329pt" strokecolor="#676767">
                <v:path arrowok="t"/>
              </v:shape>
            </v:group>
            <v:group style="position:absolute;left:11560;top:13278;width:2;height:257" coordorigin="11560,13278" coordsize="2,257">
              <v:shape style="position:absolute;left:11560;top:13278;width:2;height:257" coordorigin="11560,13278" coordsize="0,257" path="m11560,13534l11560,13278e" filled="f" stroked="t" strokeweight=".470886pt" strokecolor="#444444">
                <v:path arrowok="t"/>
              </v:shape>
            </v:group>
            <v:group style="position:absolute;left:6526;top:13463;width:2;height:547" coordorigin="6526,13463" coordsize="2,547">
              <v:shape style="position:absolute;left:6526;top:13463;width:2;height:547" coordorigin="6526,13463" coordsize="0,547" path="m6526,14010l6526,13463e" filled="f" stroked="t" strokeweight=".470886pt" strokecolor="#646464">
                <v:path arrowok="t"/>
              </v:shape>
            </v:group>
            <v:group style="position:absolute;left:11558;top:13477;width:2;height:2363" coordorigin="11558,13477" coordsize="2,2363">
              <v:shape style="position:absolute;left:11558;top:13477;width:2;height:2363" coordorigin="11558,13477" coordsize="0,2363" path="m11558,15840l11558,13477e" filled="f" stroked="t" strokeweight=".470886pt" strokecolor="#606060">
                <v:path arrowok="t"/>
              </v:shape>
            </v:group>
            <v:group style="position:absolute;left:1526;top:13639;width:2;height:395" coordorigin="1526,13639" coordsize="2,395">
              <v:shape style="position:absolute;left:1526;top:13639;width:2;height:395" coordorigin="1526,13639" coordsize="0,395" path="m1526,14034l1526,13639e" filled="f" stroked="t" strokeweight=".470886pt" strokecolor="#545454">
                <v:path arrowok="t"/>
              </v:shape>
            </v:group>
            <v:group style="position:absolute;left:429;top:13791;width:2;height:242" coordorigin="429,13791" coordsize="2,242">
              <v:shape style="position:absolute;left:429;top:13791;width:2;height:242" coordorigin="429,13791" coordsize="0,242" path="m429,14034l429,13791e" filled="f" stroked="t" strokeweight=".470886pt" strokecolor="#383838">
                <v:path arrowok="t"/>
              </v:shape>
            </v:group>
            <v:group style="position:absolute;left:6529;top:13639;width:2;height:2206" coordorigin="6529,13639" coordsize="2,2206">
              <v:shape style="position:absolute;left:6529;top:13639;width:2;height:2206" coordorigin="6529,13639" coordsize="0,2206" path="m6529,15845l6529,13639e" filled="f" stroked="t" strokeweight=".706329pt" strokecolor="#676767">
                <v:path arrowok="t"/>
              </v:shape>
            </v:group>
            <v:group style="position:absolute;left:429;top:12336;width:2;height:3508" coordorigin="429,12336" coordsize="2,3508">
              <v:shape style="position:absolute;left:429;top:12336;width:2;height:3508" coordorigin="429,12336" coordsize="0,3508" path="m429,15845l429,12336e" filled="f" stroked="t" strokeweight=".470886pt" strokecolor="#646464">
                <v:path arrowok="t"/>
              </v:shape>
            </v:group>
            <v:group style="position:absolute;left:1523;top:13938;width:2;height:951" coordorigin="1523,13938" coordsize="2,951">
              <v:shape style="position:absolute;left:1523;top:13938;width:2;height:951" coordorigin="1523,13938" coordsize="0,951" path="m1523,14889l1523,13938e" filled="f" stroked="t" strokeweight=".706329pt" strokecolor="#676767">
                <v:path arrowok="t"/>
              </v:shape>
            </v:group>
            <v:group style="position:absolute;left:2027;top:13976;width:2;height:323" coordorigin="2027,13976" coordsize="2,323">
              <v:shape style="position:absolute;left:2027;top:13976;width:2;height:323" coordorigin="2027,13976" coordsize="0,323" path="m2027,14300l2027,13976e" filled="f" stroked="t" strokeweight=".470886pt" strokecolor="#4B4B4B">
                <v:path arrowok="t"/>
              </v:shape>
            </v:group>
            <v:group style="position:absolute;left:2015;top:14485;width:1658;height:2" coordorigin="2015,14485" coordsize="1658,2">
              <v:shape style="position:absolute;left:2015;top:14485;width:1658;height:2" coordorigin="2015,14485" coordsize="1658,0" path="m2015,14485l3673,14485e" filled="f" stroked="t" strokeweight="1.412658pt" strokecolor="#3B48AC">
                <v:path arrowok="t"/>
              </v:shape>
            </v:group>
            <v:group style="position:absolute;left:2027;top:14243;width:2;height:1607" coordorigin="2027,14243" coordsize="2,1607">
              <v:shape style="position:absolute;left:2027;top:14243;width:2;height:1607" coordorigin="2027,14243" coordsize="0,1607" path="m2027,15849l2027,14243e" filled="f" stroked="t" strokeweight=".706329pt" strokecolor="#646464">
                <v:path arrowok="t"/>
              </v:shape>
            </v:group>
            <v:group style="position:absolute;left:1526;top:14832;width:2;height:233" coordorigin="1526,14832" coordsize="2,233">
              <v:shape style="position:absolute;left:1526;top:14832;width:2;height:233" coordorigin="1526,14832" coordsize="0,233" path="m1526,15065l1526,14832e" filled="f" stroked="t" strokeweight=".470886pt" strokecolor="#4B4B4B">
                <v:path arrowok="t"/>
              </v:shape>
            </v:group>
            <v:group style="position:absolute;left:424;top:15838;width:11146;height:2" coordorigin="424,15838" coordsize="11146,2">
              <v:shape style="position:absolute;left:424;top:15838;width:11146;height:2" coordorigin="424,15838" coordsize="11146,0" path="m424,15838l11570,15838e" filled="f" stroked="t" strokeweight=".706329pt" strokecolor="#747474">
                <v:path arrowok="t"/>
              </v:shape>
            </v:group>
            <v:group style="position:absolute;left:1135;top:15037;width:2;height:799" coordorigin="1135,15037" coordsize="2,799">
              <v:shape style="position:absolute;left:1135;top:15037;width:2;height:799" coordorigin="1135,15037" coordsize="0,799" path="m1135,15835l1135,15037e" filled="f" stroked="t" strokeweight=".235443pt" strokecolor="#878787">
                <v:path arrowok="t"/>
              </v:shape>
            </v:group>
            <v:group style="position:absolute;left:1526;top:15008;width:2;height:832" coordorigin="1526,15008" coordsize="2,832">
              <v:shape style="position:absolute;left:1526;top:15008;width:2;height:832" coordorigin="1526,15008" coordsize="0,832" path="m1526,15840l1526,15008e" filled="f" stroked="t" strokeweight=".706329pt" strokecolor="#646464">
                <v:path arrowok="t"/>
              </v:shape>
            </v:group>
            <v:group style="position:absolute;left:7365;top:15835;width:348;height:2" coordorigin="7365,15835" coordsize="348,2">
              <v:shape style="position:absolute;left:7365;top:15835;width:348;height:2" coordorigin="7365,15835" coordsize="348,0" path="m7365,15835l7713,15835e" filled="f" stroked="t" strokeweight=".470886pt" strokecolor="#6767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83838"/>
          <w:w w:val="97"/>
          <w:position w:val="45"/>
        </w:rPr>
        <w:t>Itfaiy</w:t>
      </w:r>
      <w:r>
        <w:rPr>
          <w:rFonts w:ascii="Arial" w:hAnsi="Arial" w:cs="Arial" w:eastAsia="Arial"/>
          <w:sz w:val="20"/>
          <w:szCs w:val="20"/>
          <w:color w:val="383838"/>
          <w:w w:val="98"/>
          <w:position w:val="45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-27"/>
          <w:w w:val="100"/>
          <w:position w:val="45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8"/>
          <w:position w:val="45"/>
        </w:rPr>
        <w:t>Kuze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9"/>
          <w:position w:val="45"/>
        </w:rPr>
        <w:t>y</w:t>
      </w:r>
      <w:r>
        <w:rPr>
          <w:rFonts w:ascii="Arial" w:hAnsi="Arial" w:cs="Arial" w:eastAsia="Arial"/>
          <w:sz w:val="20"/>
          <w:szCs w:val="20"/>
          <w:color w:val="383838"/>
          <w:spacing w:val="-24"/>
          <w:w w:val="100"/>
          <w:position w:val="45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3"/>
          <w:position w:val="45"/>
        </w:rPr>
        <w:t>Bölg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3"/>
          <w:position w:val="45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-12"/>
          <w:w w:val="93"/>
          <w:position w:val="45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45"/>
        </w:rPr>
        <w:t>Amiri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45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45"/>
        </w:rPr>
      </w:r>
      <w:r>
        <w:rPr>
          <w:rFonts w:ascii="Arial" w:hAnsi="Arial" w:cs="Arial" w:eastAsia="Arial"/>
          <w:sz w:val="106"/>
          <w:szCs w:val="106"/>
          <w:color w:val="383838"/>
          <w:spacing w:val="0"/>
          <w:w w:val="102"/>
          <w:i/>
          <w:position w:val="1"/>
        </w:rPr>
        <w:t>l?</w:t>
      </w:r>
      <w:r>
        <w:rPr>
          <w:rFonts w:ascii="Arial" w:hAnsi="Arial" w:cs="Arial" w:eastAsia="Arial"/>
          <w:sz w:val="106"/>
          <w:szCs w:val="10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60"/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0" w:lineRule="auto"/>
        <w:ind w:left="611" w:right="-164" w:firstLine="82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6"/>
          <w:szCs w:val="96"/>
          <w:color w:val="313131"/>
          <w:spacing w:val="-667"/>
          <w:w w:val="106"/>
          <w:b/>
          <w:bCs/>
          <w:position w:val="12"/>
        </w:rPr>
        <w:t>1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6"/>
          <w:position w:val="0"/>
        </w:rPr>
        <w:t>IZMIR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6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9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2" w:lineRule="auto"/>
        <w:ind w:left="354" w:right="429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00" w:right="511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60" w:bottom="280" w:left="200" w:right="240"/>
          <w:cols w:num="2" w:equalWidth="0">
            <w:col w:w="1651" w:space="1700"/>
            <w:col w:w="8129"/>
          </w:cols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40"/>
        </w:sectPr>
      </w:pPr>
      <w:rPr/>
    </w:p>
    <w:p>
      <w:pPr>
        <w:spacing w:before="40" w:after="0" w:line="214" w:lineRule="exact"/>
        <w:ind w:left="134" w:right="-69"/>
        <w:jc w:val="left"/>
        <w:tabs>
          <w:tab w:pos="1520" w:val="left"/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10/05/2017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59"/>
          <w:position w:val="-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-6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10.51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536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615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72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40"/>
          <w:cols w:num="2" w:equalWidth="0">
            <w:col w:w="4868" w:space="716"/>
            <w:col w:w="5896"/>
          </w:cols>
        </w:sectPr>
      </w:pPr>
      <w:rPr/>
    </w:p>
    <w:p>
      <w:pPr>
        <w:spacing w:before="20" w:after="0" w:line="240" w:lineRule="auto"/>
        <w:ind w:left="134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10/05/2017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4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lzbeto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3"/>
          <w:position w:val="-1"/>
        </w:rPr>
        <w:t>Şantiyesi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69"/>
        <w:jc w:val="left"/>
        <w:tabs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2946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S.MANDACI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40"/>
          <w:cols w:num="3" w:equalWidth="0">
            <w:col w:w="3009" w:space="195"/>
            <w:col w:w="1876" w:space="506"/>
            <w:col w:w="5894"/>
          </w:cols>
        </w:sectPr>
      </w:pPr>
      <w:rPr/>
    </w:p>
    <w:p>
      <w:pPr>
        <w:spacing w:before="3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659983" w:type="dxa"/>
      </w:tblPr>
      <w:tblGrid/>
      <w:tr>
        <w:trPr>
          <w:trHeight w:val="239" w:hRule="exact"/>
        </w:trPr>
        <w:tc>
          <w:tcPr>
            <w:tcW w:w="1238" w:type="dxa"/>
            <w:tcBorders>
              <w:top w:val="single" w:sz="5.727664" w:space="0" w:color="707070"/>
              <w:bottom w:val="single" w:sz="5.727664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13" w:type="dxa"/>
            <w:tcBorders>
              <w:top w:val="single" w:sz="5.727664" w:space="0" w:color="707070"/>
              <w:bottom w:val="single" w:sz="5.727664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19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5E6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5E60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İsla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5E60"/>
                <w:spacing w:val="0"/>
                <w:w w:val="103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5E60"/>
                <w:spacing w:val="0"/>
                <w:w w:val="102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5E60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29.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İzbeto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949"/>
                <w:spacing w:val="0"/>
                <w:w w:val="100"/>
              </w:rPr>
              <w:t>Şantiyesi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94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949"/>
                <w:spacing w:val="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100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-14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BERGAMA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984" w:type="dxa"/>
            <w:tcBorders>
              <w:top w:val="single" w:sz="5.727664" w:space="0" w:color="707070"/>
              <w:bottom w:val="single" w:sz="5.727664" w:space="0" w:color="707070"/>
              <w:left w:val="nil" w:sz="6" w:space="0" w:color="auto"/>
              <w:right w:val="single" w:sz="5.727664" w:space="0" w:color="707070"/>
            </w:tcBorders>
          </w:tcPr>
          <w:p>
            <w:pPr/>
            <w:rPr/>
          </w:p>
        </w:tc>
      </w:tr>
      <w:tr>
        <w:trPr>
          <w:trHeight w:val="239" w:hRule="exact"/>
        </w:trPr>
        <w:tc>
          <w:tcPr>
            <w:tcW w:w="1238" w:type="dxa"/>
            <w:tcBorders>
              <w:top w:val="single" w:sz="5.727664" w:space="0" w:color="707070"/>
              <w:bottom w:val="single" w:sz="5.727664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13" w:type="dxa"/>
            <w:tcBorders>
              <w:top w:val="single" w:sz="5.727664" w:space="0" w:color="707070"/>
              <w:bottom w:val="single" w:sz="5.727664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76" w:right="-20"/>
              <w:jc w:val="left"/>
              <w:tabs>
                <w:tab w:pos="3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5E60"/>
                <w:spacing w:val="0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5E60"/>
                <w:spacing w:val="-18"/>
                <w:w w:val="13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44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984" w:type="dxa"/>
            <w:tcBorders>
              <w:top w:val="single" w:sz="5.727664" w:space="0" w:color="707070"/>
              <w:bottom w:val="single" w:sz="5.727664" w:space="0" w:color="707070"/>
              <w:left w:val="nil" w:sz="6" w:space="0" w:color="auto"/>
              <w:right w:val="single" w:sz="5.727664" w:space="0" w:color="707070"/>
            </w:tcBorders>
          </w:tcPr>
          <w:p>
            <w:pPr>
              <w:spacing w:before="2" w:after="0" w:line="240" w:lineRule="auto"/>
              <w:ind w:left="52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5E60"/>
                <w:spacing w:val="9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1"/>
              </w:rPr>
              <w:t>:Elektri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1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Devre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7" w:after="0" w:line="207" w:lineRule="exact"/>
        <w:ind w:left="139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3690" w:right="-20"/>
        <w:jc w:val="left"/>
        <w:tabs>
          <w:tab w:pos="5760" w:val="left"/>
          <w:tab w:pos="95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484949"/>
          <w:spacing w:val="0"/>
          <w:w w:val="90"/>
          <w:position w:val="5"/>
        </w:rPr>
        <w:t>Betonann</w:t>
      </w:r>
      <w:r>
        <w:rPr>
          <w:rFonts w:ascii="Arial" w:hAnsi="Arial" w:cs="Arial" w:eastAsia="Arial"/>
          <w:sz w:val="18"/>
          <w:szCs w:val="18"/>
          <w:color w:val="484949"/>
          <w:spacing w:val="0"/>
          <w:w w:val="90"/>
          <w:position w:val="5"/>
        </w:rPr>
        <w:t>e</w:t>
      </w:r>
      <w:r>
        <w:rPr>
          <w:rFonts w:ascii="Arial" w:hAnsi="Arial" w:cs="Arial" w:eastAsia="Arial"/>
          <w:sz w:val="18"/>
          <w:szCs w:val="18"/>
          <w:color w:val="484949"/>
          <w:spacing w:val="-15"/>
          <w:w w:val="90"/>
          <w:position w:val="5"/>
        </w:rPr>
        <w:t> </w:t>
      </w:r>
      <w:r>
        <w:rPr>
          <w:rFonts w:ascii="Arial" w:hAnsi="Arial" w:cs="Arial" w:eastAsia="Arial"/>
          <w:sz w:val="52"/>
          <w:szCs w:val="52"/>
          <w:color w:val="605E60"/>
          <w:spacing w:val="-4"/>
          <w:w w:val="41"/>
          <w:position w:val="-20"/>
        </w:rPr>
        <w:t>ı</w:t>
      </w:r>
      <w:r>
        <w:rPr>
          <w:rFonts w:ascii="Arial" w:hAnsi="Arial" w:cs="Arial" w:eastAsia="Arial"/>
          <w:sz w:val="18"/>
          <w:szCs w:val="18"/>
          <w:color w:val="313131"/>
          <w:spacing w:val="-3"/>
          <w:w w:val="107"/>
          <w:position w:val="5"/>
        </w:rPr>
        <w:t>K</w:t>
      </w:r>
      <w:r>
        <w:rPr>
          <w:rFonts w:ascii="Arial" w:hAnsi="Arial" w:cs="Arial" w:eastAsia="Arial"/>
          <w:sz w:val="18"/>
          <w:szCs w:val="18"/>
          <w:color w:val="605E60"/>
          <w:spacing w:val="0"/>
          <w:w w:val="95"/>
          <w:position w:val="5"/>
        </w:rPr>
        <w:t>agir</w:t>
      </w:r>
      <w:r>
        <w:rPr>
          <w:rFonts w:ascii="Arial" w:hAnsi="Arial" w:cs="Arial" w:eastAsia="Arial"/>
          <w:sz w:val="18"/>
          <w:szCs w:val="18"/>
          <w:color w:val="605E60"/>
          <w:spacing w:val="0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605E60"/>
          <w:spacing w:val="-13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484949"/>
          <w:spacing w:val="-65"/>
          <w:w w:val="92"/>
          <w:position w:val="5"/>
        </w:rPr>
        <w:t>A</w:t>
      </w:r>
      <w:r>
        <w:rPr>
          <w:rFonts w:ascii="Arial" w:hAnsi="Arial" w:cs="Arial" w:eastAsia="Arial"/>
          <w:sz w:val="52"/>
          <w:szCs w:val="52"/>
          <w:color w:val="484949"/>
          <w:spacing w:val="0"/>
          <w:w w:val="41"/>
          <w:position w:val="-20"/>
        </w:rPr>
        <w:t>ı</w:t>
      </w:r>
      <w:r>
        <w:rPr>
          <w:rFonts w:ascii="Arial" w:hAnsi="Arial" w:cs="Arial" w:eastAsia="Arial"/>
          <w:sz w:val="18"/>
          <w:szCs w:val="18"/>
          <w:color w:val="484949"/>
          <w:spacing w:val="0"/>
          <w:w w:val="92"/>
          <w:position w:val="5"/>
        </w:rPr>
        <w:t>lısap</w:t>
      </w:r>
      <w:r>
        <w:rPr>
          <w:rFonts w:ascii="Arial" w:hAnsi="Arial" w:cs="Arial" w:eastAsia="Arial"/>
          <w:sz w:val="18"/>
          <w:szCs w:val="18"/>
          <w:color w:val="484949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8"/>
          <w:szCs w:val="18"/>
          <w:color w:val="484949"/>
          <w:spacing w:val="0"/>
          <w:w w:val="100"/>
          <w:position w:val="5"/>
        </w:rPr>
      </w:r>
      <w:r>
        <w:rPr>
          <w:rFonts w:ascii="Arial" w:hAnsi="Arial" w:cs="Arial" w:eastAsia="Arial"/>
          <w:sz w:val="18"/>
          <w:szCs w:val="18"/>
          <w:color w:val="605E60"/>
          <w:spacing w:val="3"/>
          <w:w w:val="99"/>
          <w:position w:val="5"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9"/>
          <w:position w:val="5"/>
        </w:rPr>
        <w:t>lik</w:t>
      </w:r>
      <w:r>
        <w:rPr>
          <w:rFonts w:ascii="Arial" w:hAnsi="Arial" w:cs="Arial" w:eastAsia="Arial"/>
          <w:sz w:val="18"/>
          <w:szCs w:val="18"/>
          <w:color w:val="313131"/>
          <w:spacing w:val="-4"/>
          <w:w w:val="99"/>
          <w:position w:val="5"/>
        </w:rPr>
        <w:t> </w:t>
      </w:r>
      <w:r>
        <w:rPr>
          <w:rFonts w:ascii="Arial" w:hAnsi="Arial" w:cs="Arial" w:eastAsia="Arial"/>
          <w:sz w:val="52"/>
          <w:szCs w:val="52"/>
          <w:color w:val="484949"/>
          <w:spacing w:val="0"/>
          <w:w w:val="51"/>
          <w:position w:val="-20"/>
        </w:rPr>
        <w:t>ı</w:t>
      </w:r>
      <w:r>
        <w:rPr>
          <w:rFonts w:ascii="Arial" w:hAnsi="Arial" w:cs="Arial" w:eastAsia="Arial"/>
          <w:sz w:val="52"/>
          <w:szCs w:val="52"/>
          <w:color w:val="484949"/>
          <w:spacing w:val="-71"/>
          <w:w w:val="100"/>
          <w:position w:val="-20"/>
        </w:rPr>
        <w:t> </w:t>
      </w:r>
      <w:r>
        <w:rPr>
          <w:rFonts w:ascii="Arial" w:hAnsi="Arial" w:cs="Arial" w:eastAsia="Arial"/>
          <w:sz w:val="18"/>
          <w:szCs w:val="18"/>
          <w:color w:val="484949"/>
          <w:spacing w:val="0"/>
          <w:w w:val="232"/>
          <w:position w:val="5"/>
        </w:rPr>
        <w:t>Oi</w:t>
      </w:r>
      <w:r>
        <w:rPr>
          <w:rFonts w:ascii="Arial" w:hAnsi="Arial" w:cs="Arial" w:eastAsia="Arial"/>
          <w:sz w:val="18"/>
          <w:szCs w:val="18"/>
          <w:color w:val="484949"/>
          <w:spacing w:val="0"/>
          <w:w w:val="232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484949"/>
          <w:spacing w:val="0"/>
          <w:w w:val="232"/>
          <w:position w:val="5"/>
        </w:rPr>
        <w:t>ı</w:t>
      </w:r>
      <w:r>
        <w:rPr>
          <w:rFonts w:ascii="Arial" w:hAnsi="Arial" w:cs="Arial" w:eastAsia="Arial"/>
          <w:sz w:val="18"/>
          <w:szCs w:val="18"/>
          <w:color w:val="484949"/>
          <w:spacing w:val="0"/>
          <w:w w:val="233"/>
          <w:position w:val="5"/>
        </w:rPr>
        <w:t>-</w:t>
      </w:r>
      <w:r>
        <w:rPr>
          <w:rFonts w:ascii="Arial" w:hAnsi="Arial" w:cs="Arial" w:eastAsia="Arial"/>
          <w:sz w:val="18"/>
          <w:szCs w:val="18"/>
          <w:color w:val="484949"/>
          <w:spacing w:val="-35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397"/>
          <w:position w:val="5"/>
        </w:rPr>
        <w:t>--</w:t>
      </w:r>
      <w:r>
        <w:rPr>
          <w:rFonts w:ascii="Arial" w:hAnsi="Arial" w:cs="Arial" w:eastAsia="Arial"/>
          <w:sz w:val="18"/>
          <w:szCs w:val="18"/>
          <w:color w:val="6E6E6E"/>
          <w:spacing w:val="-96"/>
          <w:w w:val="397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397"/>
          <w:position w:val="5"/>
        </w:rPr>
        <w:t>-</w:t>
      </w:r>
      <w:r>
        <w:rPr>
          <w:rFonts w:ascii="Arial" w:hAnsi="Arial" w:cs="Arial" w:eastAsia="Arial"/>
          <w:sz w:val="18"/>
          <w:szCs w:val="18"/>
          <w:color w:val="6E6E6E"/>
          <w:spacing w:val="-34"/>
          <w:w w:val="397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397"/>
          <w:position w:val="5"/>
        </w:rPr>
        <w:t>-</w:t>
      </w:r>
      <w:r>
        <w:rPr>
          <w:rFonts w:ascii="Arial" w:hAnsi="Arial" w:cs="Arial" w:eastAsia="Arial"/>
          <w:sz w:val="18"/>
          <w:szCs w:val="18"/>
          <w:color w:val="6E6E6E"/>
          <w:spacing w:val="-99"/>
          <w:w w:val="397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5"/>
        </w:rPr>
        <w:t>·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84949"/>
          <w:spacing w:val="0"/>
          <w:w w:val="467"/>
          <w:position w:val="5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484949"/>
          <w:spacing w:val="-117"/>
          <w:w w:val="467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84949"/>
          <w:spacing w:val="0"/>
          <w:w w:val="467"/>
          <w:position w:val="5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484949"/>
          <w:spacing w:val="-83"/>
          <w:w w:val="467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445"/>
          <w:position w:val="5"/>
        </w:rPr>
        <w:t>--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445"/>
          <w:position w:val="5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-84"/>
          <w:w w:val="445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445"/>
          <w:position w:val="5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-112"/>
          <w:w w:val="445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445"/>
          <w:position w:val="5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84949"/>
          <w:spacing w:val="0"/>
          <w:w w:val="298"/>
          <w:position w:val="5"/>
        </w:rPr>
        <w:t>-----t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5628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C3C3C3"/>
          <w:spacing w:val="0"/>
          <w:w w:val="52"/>
        </w:rPr>
        <w:t>1</w:t>
      </w:r>
      <w:r>
        <w:rPr>
          <w:rFonts w:ascii="Arial" w:hAnsi="Arial" w:cs="Arial" w:eastAsia="Arial"/>
          <w:sz w:val="14"/>
          <w:szCs w:val="14"/>
          <w:color w:val="C3C3C3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C3C3C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10:55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40"/>
        </w:sectPr>
      </w:pPr>
      <w:rPr/>
    </w:p>
    <w:p>
      <w:pPr>
        <w:spacing w:before="83" w:after="0" w:line="240" w:lineRule="auto"/>
        <w:ind w:left="14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80" w:lineRule="atLeast"/>
        <w:ind w:left="19" w:right="941" w:firstLine="-19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7"/>
        </w:rPr>
        <w:t>!Sahibi: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1zmi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Büyükşehi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İzbeto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Şoför:Hüseti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DURMAZ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TEMiZKAN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40"/>
          <w:cols w:num="2" w:equalWidth="0">
            <w:col w:w="1208" w:space="969"/>
            <w:col w:w="9303"/>
          </w:cols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6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373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1"/>
          <w:position w:val="-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6"/>
          <w:w w:val="20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0:52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1"/>
        </w:rPr>
        <w:t>10:55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tLeast"/>
        <w:ind w:left="19" w:right="4118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40"/>
          <w:cols w:num="3" w:equalWidth="0">
            <w:col w:w="660" w:space="1536"/>
            <w:col w:w="1975" w:space="564"/>
            <w:col w:w="6745"/>
          </w:cols>
        </w:sectPr>
      </w:pPr>
      <w:rPr/>
    </w:p>
    <w:p>
      <w:pPr>
        <w:spacing w:before="0" w:after="0" w:line="250" w:lineRule="exact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484949"/>
          <w:w w:val="79"/>
          <w:position w:val="1"/>
        </w:rPr>
        <w:t>y</w:t>
      </w:r>
      <w:r>
        <w:rPr>
          <w:rFonts w:ascii="Arial" w:hAnsi="Arial" w:cs="Arial" w:eastAsia="Arial"/>
          <w:sz w:val="27"/>
          <w:szCs w:val="27"/>
          <w:color w:val="484949"/>
          <w:spacing w:val="-10"/>
          <w:w w:val="79"/>
          <w:position w:val="1"/>
        </w:rPr>
        <w:t>-</w:t>
      </w:r>
      <w:r>
        <w:rPr>
          <w:rFonts w:ascii="Arial" w:hAnsi="Arial" w:cs="Arial" w:eastAsia="Arial"/>
          <w:sz w:val="27"/>
          <w:szCs w:val="27"/>
          <w:color w:val="7E7E7E"/>
          <w:spacing w:val="0"/>
          <w:w w:val="201"/>
          <w:position w:val="1"/>
        </w:rPr>
        <w:t>-</w:t>
      </w:r>
      <w:r>
        <w:rPr>
          <w:rFonts w:ascii="Arial" w:hAnsi="Arial" w:cs="Arial" w:eastAsia="Arial"/>
          <w:sz w:val="27"/>
          <w:szCs w:val="27"/>
          <w:color w:val="7E7E7E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7E7E7E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0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2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20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40"/>
          <w:cols w:num="3" w:equalWidth="0">
            <w:col w:w="4384" w:space="371"/>
            <w:col w:w="1029" w:space="1888"/>
            <w:col w:w="3808"/>
          </w:cols>
        </w:sectPr>
      </w:pPr>
      <w:rPr/>
    </w:p>
    <w:p>
      <w:pPr>
        <w:spacing w:before="29" w:after="0" w:line="240" w:lineRule="auto"/>
        <w:ind w:left="14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görülmüştü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80808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40"/>
          <w:cols w:num="2" w:equalWidth="0">
            <w:col w:w="1600" w:space="596"/>
            <w:col w:w="9284"/>
          </w:cols>
        </w:sectPr>
      </w:pPr>
      <w:rPr/>
    </w:p>
    <w:p>
      <w:pPr>
        <w:spacing w:before="25" w:after="0" w:line="240" w:lineRule="auto"/>
        <w:ind w:left="148" w:right="-20"/>
        <w:jc w:val="left"/>
        <w:tabs>
          <w:tab w:pos="5480" w:val="left"/>
          <w:tab w:pos="6660" w:val="left"/>
          <w:tab w:pos="7020" w:val="left"/>
          <w:tab w:pos="8240" w:val="left"/>
          <w:tab w:pos="9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605E60"/>
          <w:spacing w:val="0"/>
          <w:w w:val="51"/>
        </w:rPr>
        <w:t>J</w:t>
      </w:r>
      <w:r>
        <w:rPr>
          <w:rFonts w:ascii="Times New Roman" w:hAnsi="Times New Roman" w:cs="Times New Roman" w:eastAsia="Times New Roman"/>
          <w:sz w:val="13"/>
          <w:szCs w:val="13"/>
          <w:color w:val="605E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605E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0"/>
          <w:w w:val="51"/>
        </w:rPr>
        <w:t>J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5194" w:right="-20"/>
        <w:jc w:val="left"/>
        <w:tabs>
          <w:tab w:pos="6660" w:val="left"/>
          <w:tab w:pos="6940" w:val="left"/>
          <w:tab w:pos="8240" w:val="left"/>
          <w:tab w:pos="9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46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605E60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605E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05E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8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Büyükşehi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Belediyesine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92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İvec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damperli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kamyonu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yolcu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58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malıalini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1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40"/>
        </w:sectPr>
      </w:pPr>
      <w:rPr/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3" w:right="-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3" w:right="67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52" w:lineRule="auto"/>
        <w:ind w:left="153" w:right="117" w:firstLine="8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9.377708pt;margin-top:13.023599pt;width:50.117082pt;height:.1pt;mso-position-horizontal-relative:page;mso-position-vertical-relative:paragraph;z-index:-15247" coordorigin="788,260" coordsize="1002,2">
            <v:shape style="position:absolute;left:788;top:260;width:1002;height:2" coordorigin="788,260" coordsize="1002,0" path="m788,260l1790,260e" filled="f" stroked="t" strokeweight=".954611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208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45"/>
          <w:w w:val="2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9ereç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Tesilm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53" w:lineRule="auto"/>
        <w:ind w:right="59" w:firstLine="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Büyükşehi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Belediyesine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İzbeto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92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İvec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damperli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kamyonu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yolc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malıalini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tesisatında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kablolarının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sürtünme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0"/>
          <w:w w:val="1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nedenlerde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aksamını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vs.)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olabilecği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4" w:right="39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" w:right="221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İzbeto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yetkililerine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şoförü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DURMAZ'a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200" w:right="240"/>
          <w:cols w:num="2" w:equalWidth="0">
            <w:col w:w="1832" w:space="364"/>
            <w:col w:w="9284"/>
          </w:cols>
        </w:sectPr>
      </w:pPr>
      <w:rPr/>
    </w:p>
    <w:p>
      <w:pPr>
        <w:spacing w:before="0" w:after="0" w:line="266" w:lineRule="exact"/>
        <w:ind w:left="163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rrarilı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-13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-3"/>
          <w:w w:val="22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-1"/>
          <w:w w:val="10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244" w:right="-70"/>
        <w:jc w:val="left"/>
        <w:tabs>
          <w:tab w:pos="1060" w:val="left"/>
          <w:tab w:pos="1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5E60"/>
          <w:spacing w:val="-9"/>
          <w:w w:val="1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52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5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40"/>
          <w:cols w:num="3" w:equalWidth="0">
            <w:col w:w="5398" w:space="722"/>
            <w:col w:w="1058" w:space="1490"/>
            <w:col w:w="2812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40"/>
        </w:sectPr>
      </w:pPr>
      <w:rPr/>
    </w:p>
    <w:p>
      <w:pPr>
        <w:spacing w:before="40" w:after="0" w:line="240" w:lineRule="auto"/>
        <w:ind w:left="236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30.719999pt;margin-top:23.959824pt;width:13.44pt;height:39.360001pt;mso-position-horizontal-relative:page;mso-position-vertical-relative:paragraph;z-index:-15252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26" w:right="50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71" w:right="53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3.519989pt;margin-top:-1.210673pt;width:119.040001pt;height:115.199997pt;mso-position-horizontal-relative:page;mso-position-vertical-relative:paragraph;z-index:-15249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-34" w:right="50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Emre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TEMiZKAN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240"/>
          <w:cols w:num="2" w:equalWidth="0">
            <w:col w:w="3975" w:space="847"/>
            <w:col w:w="665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95" w:lineRule="exact"/>
        <w:ind w:left="2633" w:right="-16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280.65567pt;margin-top:-44.26862pt;width:56.322054pt;height:.1pt;mso-position-horizontal-relative:page;mso-position-vertical-relative:paragraph;z-index:-15248" coordorigin="5613,-885" coordsize="1126,2">
            <v:shape style="position:absolute;left:5613;top:-885;width:1126;height:2" coordorigin="5613,-885" coordsize="1126,0" path="m5613,-885l6740,-885e" filled="f" stroked="t" strokeweight=".954611pt" strokecolor="#5457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78"/>
          <w:szCs w:val="78"/>
          <w:color w:val="383D7E"/>
          <w:spacing w:val="-251"/>
          <w:w w:val="132"/>
          <w:i/>
          <w:position w:val="-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605E60"/>
          <w:spacing w:val="-11"/>
          <w:w w:val="80"/>
          <w:position w:val="-12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605E60"/>
          <w:spacing w:val="0"/>
          <w:w w:val="79"/>
          <w:position w:val="-12"/>
        </w:rPr>
        <w:t>ı.</w:t>
      </w:r>
      <w:r>
        <w:rPr>
          <w:rFonts w:ascii="Times New Roman" w:hAnsi="Times New Roman" w:cs="Times New Roman" w:eastAsia="Times New Roman"/>
          <w:sz w:val="28"/>
          <w:szCs w:val="28"/>
          <w:color w:val="605E60"/>
          <w:spacing w:val="-3"/>
          <w:w w:val="80"/>
          <w:position w:val="-1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05E60"/>
          <w:spacing w:val="0"/>
          <w:w w:val="80"/>
          <w:position w:val="-1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05E60"/>
          <w:spacing w:val="-15"/>
          <w:w w:val="80"/>
          <w:position w:val="-12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605E60"/>
          <w:spacing w:val="0"/>
          <w:w w:val="79"/>
          <w:position w:val="-12"/>
        </w:rPr>
        <w:t>n:er</w:t>
      </w:r>
      <w:r>
        <w:rPr>
          <w:rFonts w:ascii="Times New Roman" w:hAnsi="Times New Roman" w:cs="Times New Roman" w:eastAsia="Times New Roman"/>
          <w:sz w:val="28"/>
          <w:szCs w:val="28"/>
          <w:color w:val="605E60"/>
          <w:spacing w:val="-15"/>
          <w:w w:val="79"/>
          <w:position w:val="-12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175"/>
          <w:w w:val="115"/>
          <w:position w:val="-12"/>
        </w:rPr>
        <w:t>m</w:t>
      </w:r>
      <w:r>
        <w:rPr>
          <w:rFonts w:ascii="Times New Roman" w:hAnsi="Times New Roman" w:cs="Times New Roman" w:eastAsia="Times New Roman"/>
          <w:sz w:val="78"/>
          <w:szCs w:val="78"/>
          <w:color w:val="383D7E"/>
          <w:spacing w:val="-8"/>
          <w:w w:val="132"/>
          <w:i/>
          <w:position w:val="-1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1"/>
          <w:b/>
          <w:bCs/>
          <w:position w:val="-12"/>
        </w:rPr>
        <w:t>KO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-155"/>
          <w:w w:val="102"/>
          <w:b/>
          <w:bCs/>
          <w:position w:val="-12"/>
        </w:rPr>
        <w:t>S</w:t>
      </w:r>
      <w:r>
        <w:rPr>
          <w:rFonts w:ascii="Times New Roman" w:hAnsi="Times New Roman" w:cs="Times New Roman" w:eastAsia="Times New Roman"/>
          <w:sz w:val="78"/>
          <w:szCs w:val="78"/>
          <w:color w:val="2B3162"/>
          <w:spacing w:val="-101"/>
          <w:w w:val="167"/>
          <w:i/>
          <w:position w:val="-1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1"/>
          <w:b/>
          <w:bCs/>
          <w:position w:val="-12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right="-75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C7CBC"/>
          <w:w w:val="156"/>
        </w:rPr>
        <w:t>,</w:t>
      </w:r>
      <w:r>
        <w:rPr>
          <w:rFonts w:ascii="Arial" w:hAnsi="Arial" w:cs="Arial" w:eastAsia="Arial"/>
          <w:sz w:val="23"/>
          <w:szCs w:val="23"/>
          <w:color w:val="7C7CBC"/>
          <w:spacing w:val="-46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</w:rPr>
        <w:t>i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</w:rPr>
        <w:t>ı</w:t>
      </w:r>
      <w:r>
        <w:rPr>
          <w:rFonts w:ascii="Arial" w:hAnsi="Arial" w:cs="Arial" w:eastAsia="Arial"/>
          <w:sz w:val="23"/>
          <w:szCs w:val="23"/>
          <w:color w:val="313131"/>
          <w:spacing w:val="-1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484949"/>
          <w:spacing w:val="0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2B3162"/>
          <w:spacing w:val="-16"/>
          <w:w w:val="5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1"/>
          <w:w w:val="91"/>
          <w:position w:val="15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2B3162"/>
          <w:spacing w:val="0"/>
          <w:w w:val="51"/>
          <w:position w:val="0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2B3162"/>
          <w:spacing w:val="-48"/>
          <w:w w:val="5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90"/>
          <w:position w:val="15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color w:val="2B3162"/>
          <w:spacing w:val="0"/>
          <w:w w:val="51"/>
          <w:position w:val="0"/>
        </w:rPr>
        <w:t>...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40"/>
          <w:cols w:num="3" w:equalWidth="0">
            <w:col w:w="4549" w:space="573"/>
            <w:col w:w="346" w:space="146"/>
            <w:col w:w="5866"/>
          </w:cols>
        </w:sectPr>
      </w:pPr>
      <w:rPr/>
    </w:p>
    <w:p>
      <w:pPr>
        <w:spacing w:before="14" w:after="0" w:line="240" w:lineRule="auto"/>
        <w:ind w:left="254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5.154451pt;margin-top:36.028618pt;width:564.652457pt;height:795.715175pt;mso-position-horizontal-relative:page;mso-position-vertical-relative:page;z-index:-15251" coordorigin="303,721" coordsize="11293,15914">
            <v:shape style="position:absolute;left:2170;top:12749;width:2054;height:1133" type="#_x0000_t75">
              <v:imagedata r:id="rId7" o:title=""/>
            </v:shape>
            <v:group style="position:absolute;left:2387;top:4213;width:2;height:8532" coordorigin="2387,4213" coordsize="2,8532">
              <v:shape style="position:absolute;left:2387;top:4213;width:2;height:8532" coordorigin="2387,4213" coordsize="0,8532" path="m2387,12745l2387,4213e" filled="f" stroked="t" strokeweight=".715958pt" strokecolor="#575757">
                <v:path arrowok="t"/>
              </v:shape>
            </v:group>
            <v:group style="position:absolute;left:310;top:742;width:11221;height:2" coordorigin="310,742" coordsize="11221,2">
              <v:shape style="position:absolute;left:310;top:742;width:11221;height:2" coordorigin="310,742" coordsize="11221,0" path="m310,742l11532,742e" filled="f" stroked="t" strokeweight=".715958pt" strokecolor="#747474">
                <v:path arrowok="t"/>
              </v:shape>
            </v:group>
            <v:group style="position:absolute;left:337;top:728;width:2;height:14981" coordorigin="337,728" coordsize="2,14981">
              <v:shape style="position:absolute;left:337;top:728;width:2;height:14981" coordorigin="337,728" coordsize="0,14981" path="m337,15708l337,728e" filled="f" stroked="t" strokeweight=".715958pt" strokecolor="#606060">
                <v:path arrowok="t"/>
              </v:shape>
            </v:group>
            <v:group style="position:absolute;left:2367;top:737;width:2;height:1532" coordorigin="2367,737" coordsize="2,1532">
              <v:shape style="position:absolute;left:2367;top:737;width:2;height:1532" coordorigin="2367,737" coordsize="0,1532" path="m2367,2269l2367,737e" filled="f" stroked="t" strokeweight=".715958pt" strokecolor="#5B5B5B">
                <v:path arrowok="t"/>
              </v:shape>
            </v:group>
            <v:group style="position:absolute;left:9159;top:733;width:2;height:1532" coordorigin="9159,733" coordsize="2,1532">
              <v:shape style="position:absolute;left:9159;top:733;width:2;height:1532" coordorigin="9159,733" coordsize="0,1532" path="m9159,2265l9159,733e" filled="f" stroked="t" strokeweight=".715958pt" strokecolor="#606060">
                <v:path arrowok="t"/>
              </v:shape>
            </v:group>
            <v:group style="position:absolute;left:11539;top:733;width:2;height:10538" coordorigin="11539,733" coordsize="2,10538">
              <v:shape style="position:absolute;left:11539;top:733;width:2;height:10538" coordorigin="11539,733" coordsize="0,10538" path="m11539,11270l11539,733e" filled="f" stroked="t" strokeweight=".715958pt" strokecolor="#707070">
                <v:path arrowok="t"/>
              </v:shape>
            </v:group>
            <v:group style="position:absolute;left:315;top:2265;width:11226;height:2" coordorigin="315,2265" coordsize="11226,2">
              <v:shape style="position:absolute;left:315;top:2265;width:11226;height:2" coordorigin="315,2265" coordsize="11226,0" path="m315,2265l11541,2265e" filled="f" stroked="t" strokeweight=".715958pt" strokecolor="#707070">
                <v:path arrowok="t"/>
              </v:shape>
            </v:group>
            <v:group style="position:absolute;left:315;top:2502;width:11226;height:2" coordorigin="315,2502" coordsize="11226,2">
              <v:shape style="position:absolute;left:315;top:2502;width:11226;height:2" coordorigin="315,2502" coordsize="11226,0" path="m315,2502l11541,2502e" filled="f" stroked="t" strokeweight=".715958pt" strokecolor="#707070">
                <v:path arrowok="t"/>
              </v:shape>
            </v:group>
            <v:group style="position:absolute;left:3876;top:3452;width:2;height:776" coordorigin="3876,3452" coordsize="2,776">
              <v:shape style="position:absolute;left:3876;top:3452;width:2;height:776" coordorigin="3876,3452" coordsize="0,776" path="m3876,4228l3876,3452e" filled="f" stroked="t" strokeweight="1.193264pt" strokecolor="#545454">
                <v:path arrowok="t"/>
              </v:shape>
            </v:group>
            <v:group style="position:absolute;left:315;top:4218;width:11231;height:2" coordorigin="315,4218" coordsize="11231,2">
              <v:shape style="position:absolute;left:315;top:4218;width:11231;height:2" coordorigin="315,4218" coordsize="11231,0" path="m315,4218l11546,4218e" filled="f" stroked="t" strokeweight=".715958pt" strokecolor="#707070">
                <v:path arrowok="t"/>
              </v:shape>
            </v:group>
            <v:group style="position:absolute;left:315;top:2741;width:11226;height:2" coordorigin="315,2741" coordsize="11226,2">
              <v:shape style="position:absolute;left:315;top:2741;width:11226;height:2" coordorigin="315,2741" coordsize="11226,0" path="m315,2741l11541,2741e" filled="f" stroked="t" strokeweight=".715958pt" strokecolor="#707070">
                <v:path arrowok="t"/>
              </v:shape>
            </v:group>
            <v:group style="position:absolute;left:315;top:4508;width:11231;height:2" coordorigin="315,4508" coordsize="11231,2">
              <v:shape style="position:absolute;left:315;top:4508;width:11231;height:2" coordorigin="315,4508" coordsize="11231,0" path="m315,4508l11546,4508e" filled="f" stroked="t" strokeweight=".715958pt" strokecolor="#6B6B6B">
                <v:path arrowok="t"/>
              </v:shape>
            </v:group>
            <v:group style="position:absolute;left:2367;top:4749;width:9179;height:2" coordorigin="2367,4749" coordsize="9179,2">
              <v:shape style="position:absolute;left:2367;top:4749;width:9179;height:2" coordorigin="2367,4749" coordsize="9179,0" path="m2367,4749l11546,4749e" filled="f" stroked="t" strokeweight=".715958pt" strokecolor="#6B6B6B">
                <v:path arrowok="t"/>
              </v:shape>
            </v:group>
            <v:group style="position:absolute;left:4933;top:4740;width:2;height:2212" coordorigin="4933,4740" coordsize="2,2212">
              <v:shape style="position:absolute;left:4933;top:4740;width:2;height:2212" coordorigin="4933,4740" coordsize="0,2212" path="m4933,6952l4933,4740e" filled="f" stroked="t" strokeweight=".477306pt" strokecolor="#5B5B5B">
                <v:path arrowok="t"/>
              </v:shape>
            </v:group>
            <v:group style="position:absolute;left:4926;top:5243;width:6620;height:2" coordorigin="4926,5243" coordsize="6620,2">
              <v:shape style="position:absolute;left:4926;top:5243;width:6620;height:2" coordorigin="4926,5243" coordsize="6620,0" path="m4926,5243l11546,5243e" filled="f" stroked="t" strokeweight=".715958pt" strokecolor="#707070">
                <v:path arrowok="t"/>
              </v:shape>
            </v:group>
            <v:group style="position:absolute;left:4926;top:5492;width:6625;height:2" coordorigin="4926,5492" coordsize="6625,2">
              <v:shape style="position:absolute;left:4926;top:5492;width:6625;height:2" coordorigin="4926,5492" coordsize="6625,0" path="m4926,5492l11551,5492e" filled="f" stroked="t" strokeweight=".715958pt" strokecolor="#747474">
                <v:path arrowok="t"/>
              </v:shape>
            </v:group>
            <v:group style="position:absolute;left:4921;top:5743;width:6625;height:2" coordorigin="4921,5743" coordsize="6625,2">
              <v:shape style="position:absolute;left:4921;top:5743;width:6625;height:2" coordorigin="4921,5743" coordsize="6625,0" path="m4921,5743l11546,5743e" filled="f" stroked="t" strokeweight=".477306pt" strokecolor="#707070">
                <v:path arrowok="t"/>
              </v:shape>
            </v:group>
            <v:group style="position:absolute;left:2372;top:5985;width:9174;height:2" coordorigin="2372,5985" coordsize="9174,2">
              <v:shape style="position:absolute;left:2372;top:5985;width:9174;height:2" coordorigin="2372,5985" coordsize="9174,0" path="m2372,5985l11546,5985e" filled="f" stroked="t" strokeweight=".715958pt" strokecolor="#747474">
                <v:path arrowok="t"/>
              </v:shape>
            </v:group>
            <v:group style="position:absolute;left:663;top:6229;width:10883;height:2" coordorigin="663,6229" coordsize="10883,2">
              <v:shape style="position:absolute;left:663;top:6229;width:10883;height:2" coordorigin="663,6229" coordsize="10883,0" path="m663,6229l11546,6229e" filled="f" stroked="t" strokeweight=".715958pt" strokecolor="#747474">
                <v:path arrowok="t"/>
              </v:shape>
            </v:group>
            <v:group style="position:absolute;left:7852;top:6214;width:2;height:733" coordorigin="7852,6214" coordsize="2,733">
              <v:shape style="position:absolute;left:7852;top:6214;width:2;height:733" coordorigin="7852,6214" coordsize="0,733" path="m7852,6947l7852,6214e" filled="f" stroked="t" strokeweight=".954611pt" strokecolor="#6B6B6B">
                <v:path arrowok="t"/>
              </v:shape>
            </v:group>
            <v:group style="position:absolute;left:2377;top:6698;width:9179;height:2" coordorigin="2377,6698" coordsize="9179,2">
              <v:shape style="position:absolute;left:2377;top:6698;width:9179;height:2" coordorigin="2377,6698" coordsize="9179,0" path="m2377,6698l11556,6698e" filled="f" stroked="t" strokeweight=".715958pt" strokecolor="#707070">
                <v:path arrowok="t"/>
              </v:shape>
            </v:group>
            <v:group style="position:absolute;left:325;top:7179;width:11226;height:2" coordorigin="325,7179" coordsize="11226,2">
              <v:shape style="position:absolute;left:325;top:7179;width:11226;height:2" coordorigin="325,7179" coordsize="11226,0" path="m325,7179l11551,7179e" filled="f" stroked="t" strokeweight=".477306pt" strokecolor="#707070">
                <v:path arrowok="t"/>
              </v:shape>
            </v:group>
            <v:group style="position:absolute;left:325;top:7651;width:11226;height:2" coordorigin="325,7651" coordsize="11226,2">
              <v:shape style="position:absolute;left:325;top:7651;width:11226;height:2" coordorigin="325,7651" coordsize="11226,0" path="m325,7651l11551,7651e" filled="f" stroked="t" strokeweight=".715958pt" strokecolor="#707070">
                <v:path arrowok="t"/>
              </v:shape>
            </v:group>
            <v:group style="position:absolute;left:2377;top:6940;width:9179;height:2" coordorigin="2377,6940" coordsize="9179,2">
              <v:shape style="position:absolute;left:2377;top:6940;width:9179;height:2" coordorigin="2377,6940" coordsize="9179,0" path="m2377,6940l11556,6940e" filled="f" stroked="t" strokeweight=".715958pt" strokecolor="#747474">
                <v:path arrowok="t"/>
              </v:shape>
            </v:group>
            <v:group style="position:absolute;left:4940;top:7641;width:2;height:737" coordorigin="4940,7641" coordsize="2,737">
              <v:shape style="position:absolute;left:4940;top:7641;width:2;height:737" coordorigin="4940,7641" coordsize="0,737" path="m4940,8378l4940,7641e" filled="f" stroked="t" strokeweight=".954611pt" strokecolor="#646464">
                <v:path arrowok="t"/>
              </v:shape>
            </v:group>
            <v:group style="position:absolute;left:4935;top:7890;width:6625;height:2" coordorigin="4935,7890" coordsize="6625,2">
              <v:shape style="position:absolute;left:4935;top:7890;width:6625;height:2" coordorigin="4935,7890" coordsize="6625,0" path="m4935,7890l11560,7890e" filled="f" stroked="t" strokeweight=".715958pt" strokecolor="#707070">
                <v:path arrowok="t"/>
              </v:shape>
            </v:group>
            <v:group style="position:absolute;left:329;top:10353;width:11241;height:2" coordorigin="329,10353" coordsize="11241,2">
              <v:shape style="position:absolute;left:329;top:10353;width:11241;height:2" coordorigin="329,10353" coordsize="11241,0" path="m329,10353l11570,10353e" filled="f" stroked="t" strokeweight=".477306pt" strokecolor="#707070">
                <v:path arrowok="t"/>
              </v:shape>
            </v:group>
            <v:group style="position:absolute;left:320;top:8371;width:11241;height:2" coordorigin="320,8371" coordsize="11241,2">
              <v:shape style="position:absolute;left:320;top:8371;width:11241;height:2" coordorigin="320,8371" coordsize="11241,0" path="m320,8371l11560,8371e" filled="f" stroked="t" strokeweight=".715958pt" strokecolor="#707070">
                <v:path arrowok="t"/>
              </v:shape>
            </v:group>
            <v:group style="position:absolute;left:325;top:9190;width:11241;height:2" coordorigin="325,9190" coordsize="11241,2">
              <v:shape style="position:absolute;left:325;top:9190;width:11241;height:2" coordorigin="325,9190" coordsize="11241,0" path="m325,9190l11565,9190e" filled="f" stroked="t" strokeweight=".477306pt" strokecolor="#777777">
                <v:path arrowok="t"/>
              </v:shape>
            </v:group>
            <v:group style="position:absolute;left:329;top:10600;width:11236;height:2" coordorigin="329,10600" coordsize="11236,2">
              <v:shape style="position:absolute;left:329;top:10600;width:11236;height:2" coordorigin="329,10600" coordsize="11236,0" path="m329,10600l11565,10600e" filled="f" stroked="t" strokeweight=".715958pt" strokecolor="#747474">
                <v:path arrowok="t"/>
              </v:shape>
            </v:group>
            <v:group style="position:absolute;left:334;top:11574;width:1069;height:2" coordorigin="334,11574" coordsize="1069,2">
              <v:shape style="position:absolute;left:334;top:11574;width:1069;height:2" coordorigin="334,11574" coordsize="1069,0" path="m334,11574l1403,11574e" filled="f" stroked="t" strokeweight=".238653pt" strokecolor="#5B5B5B">
                <v:path arrowok="t"/>
              </v:shape>
            </v:group>
            <v:group style="position:absolute;left:329;top:11333;width:11236;height:2" coordorigin="329,11333" coordsize="11236,2">
              <v:shape style="position:absolute;left:329;top:11333;width:11236;height:2" coordorigin="329,11333" coordsize="11236,0" path="m329,11333l11565,11333e" filled="f" stroked="t" strokeweight=".715958pt" strokecolor="#707070">
                <v:path arrowok="t"/>
              </v:shape>
            </v:group>
            <v:group style="position:absolute;left:1148;top:11572;width:2;height:5051" coordorigin="1148,11572" coordsize="2,5051">
              <v:shape style="position:absolute;left:1148;top:11572;width:2;height:5051" coordorigin="1148,11572" coordsize="0,5051" path="m1148,16623l1148,11572e" filled="f" stroked="t" strokeweight=".715958pt" strokecolor="#606060">
                <v:path arrowok="t"/>
              </v:shape>
            </v:group>
            <v:group style="position:absolute;left:1728;top:11749;width:2;height:4879" coordorigin="1728,11749" coordsize="2,4879">
              <v:shape style="position:absolute;left:1728;top:11749;width:2;height:4879" coordorigin="1728,11749" coordsize="0,4879" path="m1728,16628l1728,11749e" filled="f" stroked="t" strokeweight=".715958pt" strokecolor="#5B5B5B">
                <v:path arrowok="t"/>
              </v:shape>
            </v:group>
            <v:group style="position:absolute;left:334;top:11818;width:11241;height:2" coordorigin="334,11818" coordsize="11241,2">
              <v:shape style="position:absolute;left:334;top:11818;width:11241;height:2" coordorigin="334,11818" coordsize="11241,0" path="m334,11818l11575,11818e" filled="f" stroked="t" strokeweight=".477306pt" strokecolor="#747474">
                <v:path arrowok="t"/>
              </v:shape>
            </v:group>
            <v:group style="position:absolute;left:339;top:13915;width:2072;height:2" coordorigin="339,13915" coordsize="2072,2">
              <v:shape style="position:absolute;left:339;top:13915;width:2072;height:2" coordorigin="339,13915" coordsize="2072,0" path="m339,13915l2410,13915e" filled="f" stroked="t" strokeweight=".477306pt" strokecolor="#707070">
                <v:path arrowok="t"/>
              </v:shape>
            </v:group>
            <v:group style="position:absolute;left:344;top:16613;width:11245;height:2" coordorigin="344,16613" coordsize="11245,2">
              <v:shape style="position:absolute;left:344;top:16613;width:11245;height:2" coordorigin="344,16613" coordsize="11245,0" path="m344,16613l11589,16613e" filled="f" stroked="t" strokeweight=".715958pt" strokecolor="#7C7C7C">
                <v:path arrowok="t"/>
              </v:shape>
            </v:group>
            <v:group style="position:absolute;left:7424;top:11567;width:2;height:5051" coordorigin="7424,11567" coordsize="2,5051">
              <v:shape style="position:absolute;left:7424;top:11567;width:2;height:5051" coordorigin="7424,11567" coordsize="0,5051" path="m7424,16618l7424,11567e" filled="f" stroked="t" strokeweight=".715958pt" strokecolor="#676767">
                <v:path arrowok="t"/>
              </v:shape>
            </v:group>
            <v:group style="position:absolute;left:11572;top:11237;width:2;height:5386" coordorigin="11572,11237" coordsize="2,5386">
              <v:shape style="position:absolute;left:11572;top:11237;width:2;height:5386" coordorigin="11572,11237" coordsize="0,5386" path="m11572,16623l11572,11237e" filled="f" stroked="t" strokeweight=".715958pt" strokecolor="#747474">
                <v:path arrowok="t"/>
              </v:shape>
            </v:group>
            <w10:wrap type="none"/>
          </v:group>
        </w:pict>
      </w:r>
      <w:r>
        <w:rPr/>
        <w:pict>
          <v:shape style="position:absolute;margin-left:260.160004pt;margin-top:-42.140839pt;width:70.080002pt;height:53.759998pt;mso-position-horizontal-relative:page;mso-position-vertical-relative:paragraph;z-index:-15250" type="#_x0000_t75">
            <v:imagedata r:id="rId8" o:title=""/>
          </v:shape>
        </w:pict>
      </w:r>
      <w:r>
        <w:rPr>
          <w:rFonts w:ascii="Arial" w:hAnsi="Arial" w:cs="Arial" w:eastAsia="Arial"/>
          <w:sz w:val="20"/>
          <w:szCs w:val="20"/>
          <w:color w:val="6E6E6E"/>
          <w:spacing w:val="-12"/>
          <w:w w:val="136"/>
        </w:rPr>
        <w:t>i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99"/>
        </w:rPr>
        <w:t>tf</w:t>
      </w:r>
      <w:r>
        <w:rPr>
          <w:rFonts w:ascii="Arial" w:hAnsi="Arial" w:cs="Arial" w:eastAsia="Arial"/>
          <w:sz w:val="20"/>
          <w:szCs w:val="20"/>
          <w:color w:val="484949"/>
          <w:spacing w:val="1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8"/>
        </w:rPr>
        <w:t>iyi?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9"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-12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9"/>
        </w:rPr>
        <w:t>Bölg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17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40"/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77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190247pt;margin-top:-10.446701pt;width:66.420881pt;height:72pt;mso-position-horizontal-relative:page;mso-position-vertical-relative:paragraph;z-index:-15243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B6B5B5"/>
                      <w:spacing w:val="-12"/>
                      <w:w w:val="8"/>
                      <w:position w:val="-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43434"/>
                      <w:spacing w:val="0"/>
                      <w:w w:val="258"/>
                      <w:position w:val="-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BÜYÜKŞEHlR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240" w:lineRule="auto"/>
        <w:ind w:left="883"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774021pt;margin-top:-25.301857pt;width:22.357688pt;height:43.0pt;mso-position-horizontal-relative:page;mso-position-vertical-relative:paragraph;z-index:-15242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32323"/>
                      <w:spacing w:val="-403"/>
                      <w:w w:val="211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-11"/>
        </w:rPr>
        <w:t>IZ</w:t>
      </w:r>
      <w:r>
        <w:rPr>
          <w:rFonts w:ascii="Arial" w:hAnsi="Arial" w:cs="Arial" w:eastAsia="Arial"/>
          <w:sz w:val="15"/>
          <w:szCs w:val="15"/>
          <w:color w:val="232323"/>
          <w:spacing w:val="-11"/>
          <w:w w:val="100"/>
          <w:position w:val="-11"/>
        </w:rPr>
        <w:t> 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-11"/>
        </w:rPr>
        <w:t>MIR</w:t>
      </w:r>
      <w:r>
        <w:rPr>
          <w:rFonts w:ascii="Arial" w:hAnsi="Arial" w:cs="Arial" w:eastAsia="Arial"/>
          <w:sz w:val="15"/>
          <w:szCs w:val="15"/>
          <w:color w:val="232323"/>
          <w:spacing w:val="-25"/>
          <w:w w:val="100"/>
          <w:position w:val="-11"/>
        </w:rPr>
        <w:t> 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0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89" w:lineRule="atLeast"/>
        <w:ind w:left="66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32323"/>
          <w:spacing w:val="0"/>
          <w:w w:val="105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00" w:bottom="280" w:left="260" w:right="320"/>
        </w:sectPr>
      </w:pPr>
      <w:rPr/>
    </w:p>
    <w:p>
      <w:pPr>
        <w:spacing w:before="0" w:after="0" w:line="138" w:lineRule="atLeast"/>
        <w:ind w:left="616"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32323"/>
          <w:spacing w:val="0"/>
          <w:w w:val="91"/>
        </w:rPr>
        <w:t>BÜVÜKSEHIR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48" w:lineRule="atLeas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240" w:lineRule="auto"/>
        <w:ind w:left="1110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2" w:equalWidth="0">
            <w:col w:w="1632" w:space="1480"/>
            <w:col w:w="8228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2.731705" w:type="dxa"/>
      </w:tblPr>
      <w:tblGrid/>
      <w:tr>
        <w:trPr>
          <w:trHeight w:val="237" w:hRule="exact"/>
        </w:trPr>
        <w:tc>
          <w:tcPr>
            <w:tcW w:w="1033" w:type="dxa"/>
            <w:tcBorders>
              <w:top w:val="single" w:sz="5.619512" w:space="0" w:color="484848"/>
              <w:bottom w:val="single" w:sz="5.61951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Pla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6" w:type="dxa"/>
            <w:tcBorders>
              <w:top w:val="single" w:sz="5.619512" w:space="0" w:color="484848"/>
              <w:bottom w:val="single" w:sz="5.61951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34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:10.05.2017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62" w:type="dxa"/>
            <w:tcBorders>
              <w:top w:val="single" w:sz="5.619512" w:space="0" w:color="484848"/>
              <w:bottom w:val="single" w:sz="5.61951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27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96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8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53" w:type="dxa"/>
            <w:tcBorders>
              <w:top w:val="single" w:sz="5.619512" w:space="0" w:color="484848"/>
              <w:bottom w:val="single" w:sz="5.619512" w:space="0" w:color="484848"/>
              <w:left w:val="nil" w:sz="6" w:space="0" w:color="auto"/>
              <w:right w:val="single" w:sz="5.619512" w:space="0" w:color="4F4F54"/>
            </w:tcBorders>
          </w:tcPr>
          <w:p>
            <w:pPr>
              <w:spacing w:before="0" w:after="0" w:line="240" w:lineRule="auto"/>
              <w:ind w:left="250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96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7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:09:21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1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033" w:type="dxa"/>
            <w:tcBorders>
              <w:top w:val="single" w:sz="5.619512" w:space="0" w:color="484848"/>
              <w:bottom w:val="single" w:sz="5.61951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6" w:type="dxa"/>
            <w:tcBorders>
              <w:top w:val="single" w:sz="5.619512" w:space="0" w:color="484848"/>
              <w:bottom w:val="single" w:sz="5.61951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35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:10.05.2017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62" w:type="dxa"/>
            <w:tcBorders>
              <w:top w:val="single" w:sz="5.619512" w:space="0" w:color="484848"/>
              <w:bottom w:val="single" w:sz="5.61951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270" w:right="-20"/>
              <w:jc w:val="left"/>
              <w:tabs>
                <w:tab w:pos="16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3"/>
              </w:rPr>
              <w:t>2945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53" w:type="dxa"/>
            <w:tcBorders>
              <w:top w:val="single" w:sz="5.619512" w:space="0" w:color="484848"/>
              <w:bottom w:val="single" w:sz="5.619512" w:space="0" w:color="484848"/>
              <w:left w:val="nil" w:sz="6" w:space="0" w:color="auto"/>
              <w:right w:val="single" w:sz="5.619512" w:space="0" w:color="4F4F54"/>
            </w:tcBorders>
          </w:tcPr>
          <w:p>
            <w:pPr>
              <w:spacing w:before="5" w:after="0" w:line="218" w:lineRule="exact"/>
              <w:ind w:left="2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6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15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20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Babadı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1"/>
              </w:rPr>
              <w:t>SENDURAN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5" w:lineRule="exact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1.492683pt;margin-top:-99.059326pt;width:541.580499pt;height:75.365425pt;mso-position-horizontal-relative:page;mso-position-vertical-relative:paragraph;z-index:-15245" coordorigin="630,-1981" coordsize="10832,1507">
            <v:group style="position:absolute;left:637;top:-1950;width:10818;height:2" coordorigin="637,-1950" coordsize="10818,2">
              <v:shape style="position:absolute;left:637;top:-1950;width:10818;height:2" coordorigin="637,-1950" coordsize="10818,0" path="m637,-1950l11454,-1950e" filled="f" stroked="t" strokeweight=".702439pt" strokecolor="#4B4B4B">
                <v:path arrowok="t"/>
              </v:shape>
            </v:group>
            <v:group style="position:absolute;left:2220;top:-1974;width:2;height:1479" coordorigin="2220,-1974" coordsize="2,1479">
              <v:shape style="position:absolute;left:2220;top:-1974;width:2;height:1479" coordorigin="2220,-1974" coordsize="0,1479" path="m2220,-495l2220,-1974e" filled="f" stroked="t" strokeweight=".702439pt" strokecolor="#575757">
                <v:path arrowok="t"/>
              </v:shape>
            </v:group>
            <v:group style="position:absolute;left:8869;top:-1950;width:2;height:1470" coordorigin="8869,-1950" coordsize="2,1470">
              <v:shape style="position:absolute;left:8869;top:-1950;width:2;height:1470" coordorigin="8869,-1950" coordsize="0,1470" path="m8869,-481l8869,-1950e" filled="f" stroked="t" strokeweight=".702439pt" strokecolor="#44444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:HUıTiyet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Cadesi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ÖdemişliZM:tR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6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:HUrriyet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Cadesi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ÖdemişiiZMIR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43" w:right="-20"/>
        <w:jc w:val="left"/>
        <w:tabs>
          <w:tab w:pos="1460" w:val="left"/>
          <w:tab w:pos="426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2" w:after="0" w:line="184" w:lineRule="exact"/>
        <w:ind w:left="3440" w:right="3485" w:firstLine="-3297"/>
        <w:jc w:val="left"/>
        <w:tabs>
          <w:tab w:pos="3420" w:val="left"/>
          <w:tab w:pos="4660" w:val="left"/>
          <w:tab w:pos="5700" w:val="left"/>
          <w:tab w:pos="614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4.780487pt;margin-top:13.081723pt;width:30.037034pt;height:24pt;mso-position-horizontal-relative:page;mso-position-vertical-relative:paragraph;z-index:-15241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-105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!Ynpını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Betonarıne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Çelık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Dilter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5322" w:right="-20"/>
        <w:jc w:val="left"/>
        <w:tabs>
          <w:tab w:pos="578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E7070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6E7070"/>
          <w:spacing w:val="-22"/>
          <w:w w:val="4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E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E7070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232323"/>
          <w:spacing w:val="0"/>
          <w:w w:val="43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8" w:after="0" w:line="240" w:lineRule="auto"/>
        <w:ind w:left="143" w:right="-20"/>
        <w:jc w:val="left"/>
        <w:tabs>
          <w:tab w:pos="200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İrfa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KARAERKEK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1" w:after="0" w:line="214" w:lineRule="exact"/>
        <w:ind w:left="1991" w:right="685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-1"/>
        </w:rPr>
        <w:t>ERGENç_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60" w:right="320"/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right="-69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:09:22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1"/>
        </w:rPr>
        <w:t>644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:09:24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3" w:equalWidth="0">
            <w:col w:w="624" w:space="1336"/>
            <w:col w:w="3955" w:space="1411"/>
            <w:col w:w="4014"/>
          </w:cols>
        </w:sectPr>
      </w:pPr>
      <w:rPr/>
    </w:p>
    <w:p>
      <w:pPr>
        <w:spacing w:before="2" w:after="0" w:line="261" w:lineRule="auto"/>
        <w:ind w:left="4488" w:right="4299" w:firstLine="-4327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ElektrikArıza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32323"/>
          <w:spacing w:val="-17"/>
          <w:w w:val="19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</w:sectPr>
      </w:pPr>
      <w:rPr/>
    </w:p>
    <w:p>
      <w:pPr>
        <w:spacing w:before="67" w:after="0" w:line="424" w:lineRule="exact"/>
        <w:ind w:left="143" w:right="-9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7"/>
          <w:szCs w:val="37"/>
          <w:color w:val="343434"/>
          <w:spacing w:val="0"/>
          <w:w w:val="57"/>
          <w:position w:val="-1"/>
        </w:rPr>
        <w:t>!Ya</w:t>
      </w:r>
      <w:r>
        <w:rPr>
          <w:rFonts w:ascii="Arial" w:hAnsi="Arial" w:cs="Arial" w:eastAsia="Arial"/>
          <w:sz w:val="37"/>
          <w:szCs w:val="37"/>
          <w:color w:val="343434"/>
          <w:spacing w:val="0"/>
          <w:w w:val="57"/>
          <w:position w:val="-1"/>
        </w:rPr>
        <w:t>  </w:t>
      </w:r>
      <w:r>
        <w:rPr>
          <w:rFonts w:ascii="Arial" w:hAnsi="Arial" w:cs="Arial" w:eastAsia="Arial"/>
          <w:sz w:val="37"/>
          <w:szCs w:val="37"/>
          <w:color w:val="343434"/>
          <w:spacing w:val="8"/>
          <w:w w:val="5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Jcı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-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IGitınişse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auto"/>
        <w:ind w:left="5" w:right="71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Sayısı:4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Do.ıtalgaz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3" w:equalWidth="0">
            <w:col w:w="1287" w:space="687"/>
            <w:col w:w="2123" w:space="373"/>
            <w:col w:w="6870"/>
          </w:cols>
        </w:sectPr>
      </w:pPr>
      <w:rPr/>
    </w:p>
    <w:p>
      <w:pPr>
        <w:spacing w:before="32" w:after="0" w:line="240" w:lineRule="auto"/>
        <w:ind w:left="14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!Olayı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6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55" w:lineRule="auto"/>
        <w:ind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söndürilimU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oldugu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lgerçekleştirilmedi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araş_tırma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89" w:lineRule="exact"/>
        <w:ind w:left="25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SöndUrmede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3" w:equalWidth="0">
            <w:col w:w="1552" w:space="408"/>
            <w:col w:w="5857" w:space="109"/>
            <w:col w:w="3414"/>
          </w:cols>
        </w:sectPr>
      </w:pPr>
      <w:rPr/>
    </w:p>
    <w:p>
      <w:pPr>
        <w:spacing w:before="0" w:after="0" w:line="232" w:lineRule="exact"/>
        <w:ind w:left="161" w:right="-20"/>
        <w:jc w:val="left"/>
        <w:tabs>
          <w:tab w:pos="4460" w:val="left"/>
          <w:tab w:pos="634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56"/>
          <w:position w:val="-4"/>
        </w:rPr>
        <w:t>!Su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10"/>
          <w:w w:val="5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4"/>
        </w:rPr>
        <w:t>IKöpUk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4"/>
        </w:rPr>
        <w:t>!K.K.T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6357" w:right="-20"/>
        <w:jc w:val="left"/>
        <w:tabs>
          <w:tab w:pos="78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32323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9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!Yangında;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3535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Volv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66" w:right="-20"/>
        <w:jc w:val="left"/>
        <w:tabs>
          <w:tab w:pos="1940" w:val="left"/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14" w:lineRule="exact"/>
        <w:ind w:left="19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hareket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başladıgı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</w:sectPr>
      </w:pPr>
      <w:rPr/>
    </w:p>
    <w:p>
      <w:pPr>
        <w:spacing w:before="13" w:after="0" w:line="240" w:lineRule="auto"/>
        <w:ind w:left="17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9" w:lineRule="auto"/>
        <w:ind w:right="5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aksamını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gevşeme,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izolelerini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varıJınıştır.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260" w:right="320"/>
          <w:cols w:num="2" w:equalWidth="0">
            <w:col w:w="1780" w:space="198"/>
            <w:col w:w="9362"/>
          </w:cols>
        </w:sectPr>
      </w:pPr>
      <w:rPr/>
    </w:p>
    <w:p>
      <w:pPr>
        <w:spacing w:before="14" w:after="0" w:line="260" w:lineRule="auto"/>
        <w:ind w:left="161" w:right="4152"/>
        <w:jc w:val="left"/>
        <w:tabs>
          <w:tab w:pos="196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35"/>
          <w:w w:val="7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</w:sectPr>
      </w:pPr>
      <w:rPr/>
    </w:p>
    <w:p>
      <w:pPr>
        <w:spacing w:before="5" w:after="0" w:line="257" w:lineRule="auto"/>
        <w:ind w:left="161" w:right="228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Yar&gt;"'ll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34"/>
        </w:rPr>
        <w:t>.ı</w:t>
      </w:r>
      <w:r>
        <w:rPr>
          <w:rFonts w:ascii="Arial" w:hAnsi="Arial" w:cs="Arial" w:eastAsia="Arial"/>
          <w:sz w:val="14"/>
          <w:szCs w:val="14"/>
          <w:color w:val="232323"/>
          <w:spacing w:val="-21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14" w:lineRule="exact"/>
        <w:ind w:left="250" w:right="-68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  <w:position w:val="-1"/>
        </w:rPr>
        <w:t>Ölı.ı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irfa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KARARERKEK'e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69"/>
        <w:jc w:val="left"/>
        <w:tabs>
          <w:tab w:pos="3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:10.05.2017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</w:rPr>
        <w:t>:09:30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QİDE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EKlP: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3" w:equalWidth="0">
            <w:col w:w="1821" w:space="158"/>
            <w:col w:w="4820" w:space="1680"/>
            <w:col w:w="2861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</w:sectPr>
      </w:pPr>
      <w:rPr/>
    </w:p>
    <w:p>
      <w:pPr>
        <w:spacing w:before="40" w:after="0" w:line="240" w:lineRule="auto"/>
        <w:ind w:left="2119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63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Arn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22"/>
          <w:position w:val="-2"/>
        </w:rPr>
        <w:t>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left="354" w:right="-181"/>
        <w:jc w:val="left"/>
        <w:rPr>
          <w:rFonts w:ascii="Arial" w:hAnsi="Arial" w:cs="Arial" w:eastAsia="Arial"/>
          <w:sz w:val="50"/>
          <w:szCs w:val="50"/>
        </w:rPr>
      </w:pPr>
      <w:rPr/>
      <w:r>
        <w:rPr/>
        <w:pict>
          <v:shape style="width:12.48pt;height:34.560001pt;mso-position-horizontal-relative:char;mso-position-vertical-relative:line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-9"/>
        </w:rPr>
        <w:t>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26"/>
          <w:szCs w:val="26"/>
          <w:color w:val="3F4690"/>
          <w:w w:val="117"/>
          <w:i/>
          <w:position w:val="-9"/>
        </w:rPr>
        <w:t>--</w:t>
      </w:r>
      <w:r>
        <w:rPr>
          <w:rFonts w:ascii="Times New Roman" w:hAnsi="Times New Roman" w:cs="Times New Roman" w:eastAsia="Times New Roman"/>
          <w:sz w:val="26"/>
          <w:szCs w:val="26"/>
          <w:color w:val="3F4690"/>
          <w:spacing w:val="-38"/>
          <w:w w:val="117"/>
          <w:i/>
          <w:position w:val="-9"/>
        </w:rPr>
        <w:t>-</w:t>
      </w:r>
      <w:r>
        <w:rPr>
          <w:rFonts w:ascii="Times New Roman" w:hAnsi="Times New Roman" w:cs="Times New Roman" w:eastAsia="Times New Roman"/>
          <w:sz w:val="79"/>
          <w:szCs w:val="79"/>
          <w:color w:val="3F4690"/>
          <w:spacing w:val="-271"/>
          <w:w w:val="62"/>
          <w:i/>
          <w:position w:val="-46"/>
        </w:rPr>
        <w:t>v</w:t>
      </w:r>
      <w:r>
        <w:rPr>
          <w:rFonts w:ascii="Times New Roman" w:hAnsi="Times New Roman" w:cs="Times New Roman" w:eastAsia="Times New Roman"/>
          <w:sz w:val="26"/>
          <w:szCs w:val="26"/>
          <w:color w:val="3F4690"/>
          <w:spacing w:val="0"/>
          <w:w w:val="117"/>
          <w:i/>
          <w:position w:val="-9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3F4690"/>
          <w:spacing w:val="5"/>
          <w:w w:val="117"/>
          <w:i/>
          <w:position w:val="-9"/>
        </w:rPr>
        <w:t>1</w:t>
      </w:r>
      <w:r>
        <w:rPr>
          <w:rFonts w:ascii="Arial" w:hAnsi="Arial" w:cs="Arial" w:eastAsia="Arial"/>
          <w:sz w:val="50"/>
          <w:szCs w:val="50"/>
          <w:color w:val="2A3177"/>
          <w:spacing w:val="0"/>
          <w:w w:val="58"/>
          <w:i/>
          <w:position w:val="-9"/>
        </w:rPr>
        <w:t>.</w:t>
      </w:r>
      <w:r>
        <w:rPr>
          <w:rFonts w:ascii="Arial" w:hAnsi="Arial" w:cs="Arial" w:eastAsia="Arial"/>
          <w:sz w:val="50"/>
          <w:szCs w:val="50"/>
          <w:color w:val="2A3177"/>
          <w:spacing w:val="0"/>
          <w:w w:val="59"/>
          <w:i/>
          <w:position w:val="-9"/>
        </w:rPr>
        <w:t>)rw</w:t>
      </w:r>
      <w:r>
        <w:rPr>
          <w:rFonts w:ascii="Arial" w:hAnsi="Arial" w:cs="Arial" w:eastAsia="Arial"/>
          <w:sz w:val="50"/>
          <w:szCs w:val="50"/>
          <w:color w:val="2A3177"/>
          <w:spacing w:val="-50"/>
          <w:w w:val="58"/>
          <w:i/>
          <w:position w:val="-9"/>
        </w:rPr>
        <w:t>}</w:t>
      </w:r>
      <w:r>
        <w:rPr>
          <w:rFonts w:ascii="Arial" w:hAnsi="Arial" w:cs="Arial" w:eastAsia="Arial"/>
          <w:sz w:val="50"/>
          <w:szCs w:val="50"/>
          <w:color w:val="626B95"/>
          <w:spacing w:val="0"/>
          <w:w w:val="257"/>
          <w:i/>
          <w:position w:val="-9"/>
        </w:rPr>
        <w:t>­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32323"/>
          <w:spacing w:val="0"/>
          <w:w w:val="79"/>
        </w:rPr>
        <w:t>2</w:t>
      </w:r>
      <w:r>
        <w:rPr>
          <w:rFonts w:ascii="Times New Roman" w:hAnsi="Times New Roman" w:cs="Times New Roman" w:eastAsia="Times New Roman"/>
          <w:sz w:val="27"/>
          <w:szCs w:val="27"/>
          <w:color w:val="232323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32323"/>
          <w:spacing w:val="2"/>
          <w:w w:val="7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32323"/>
          <w:spacing w:val="0"/>
          <w:w w:val="50"/>
          <w:i/>
        </w:rPr>
        <w:t>]</w:t>
      </w:r>
      <w:r>
        <w:rPr>
          <w:rFonts w:ascii="Times New Roman" w:hAnsi="Times New Roman" w:cs="Times New Roman" w:eastAsia="Times New Roman"/>
          <w:sz w:val="27"/>
          <w:szCs w:val="27"/>
          <w:color w:val="232323"/>
          <w:spacing w:val="0"/>
          <w:w w:val="50"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32323"/>
          <w:spacing w:val="16"/>
          <w:w w:val="50"/>
          <w:i/>
        </w:rPr>
        <w:t> </w:t>
      </w:r>
      <w:r>
        <w:rPr>
          <w:rFonts w:ascii="Arial" w:hAnsi="Arial" w:cs="Arial" w:eastAsia="Arial"/>
          <w:sz w:val="17"/>
          <w:szCs w:val="17"/>
          <w:color w:val="232323"/>
          <w:spacing w:val="0"/>
          <w:w w:val="77"/>
        </w:rPr>
        <w:t>M3YIS</w:t>
      </w:r>
      <w:r>
        <w:rPr>
          <w:rFonts w:ascii="Arial" w:hAnsi="Arial" w:cs="Arial" w:eastAsia="Arial"/>
          <w:sz w:val="17"/>
          <w:szCs w:val="17"/>
          <w:color w:val="232323"/>
          <w:spacing w:val="-8"/>
          <w:w w:val="7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32323"/>
          <w:spacing w:val="0"/>
          <w:w w:val="77"/>
        </w:rPr>
        <w:t>7Ji7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48" w:after="0" w:line="240" w:lineRule="auto"/>
        <w:ind w:left="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78"/>
          <w:i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78"/>
          <w:i/>
        </w:rPr>
        <w:t>  </w:t>
      </w:r>
      <w:r>
        <w:rPr>
          <w:rFonts w:ascii="Arial" w:hAnsi="Arial" w:cs="Arial" w:eastAsia="Arial"/>
          <w:sz w:val="20"/>
          <w:szCs w:val="20"/>
          <w:color w:val="343434"/>
          <w:spacing w:val="32"/>
          <w:w w:val="78"/>
          <w:i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78"/>
          <w:i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3"/>
          <w:w w:val="78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2" w:equalWidth="0">
            <w:col w:w="6370" w:space="2329"/>
            <w:col w:w="2641"/>
          </w:cols>
        </w:sectPr>
      </w:pPr>
      <w:rPr/>
    </w:p>
    <w:p>
      <w:pPr>
        <w:spacing w:before="0" w:after="0" w:line="388" w:lineRule="exact"/>
        <w:ind w:left="2089" w:right="-69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304.112518pt;margin-top:6.088215pt;width:.1pt;height:17.850587pt;mso-position-horizontal-relative:page;mso-position-vertical-relative:paragraph;z-index:-15244" coordorigin="6082,122" coordsize="2,357">
            <v:shape style="position:absolute;left:6082;top:122;width:2;height:357" coordorigin="6082,122" coordsize="0,357" path="m6082,479l6082,122e" filled="f" stroked="t" strokeweight="1.10035pt" strokecolor="#C1C6F6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color w:val="3442AC"/>
          <w:spacing w:val="15"/>
          <w:w w:val="129"/>
        </w:rPr>
        <w:t>3</w:t>
      </w:r>
      <w:r>
        <w:rPr>
          <w:rFonts w:ascii="Arial" w:hAnsi="Arial" w:cs="Arial" w:eastAsia="Arial"/>
          <w:sz w:val="24"/>
          <w:szCs w:val="24"/>
          <w:color w:val="4F5BB1"/>
          <w:spacing w:val="0"/>
          <w:w w:val="91"/>
        </w:rPr>
        <w:t>,</w:t>
      </w:r>
      <w:r>
        <w:rPr>
          <w:rFonts w:ascii="Arial" w:hAnsi="Arial" w:cs="Arial" w:eastAsia="Arial"/>
          <w:sz w:val="24"/>
          <w:szCs w:val="24"/>
          <w:color w:val="4F5BB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42AC"/>
          <w:spacing w:val="0"/>
          <w:w w:val="84"/>
          <w:i/>
        </w:rPr>
        <w:t>P</w:t>
      </w:r>
      <w:r>
        <w:rPr>
          <w:rFonts w:ascii="Times New Roman" w:hAnsi="Times New Roman" w:cs="Times New Roman" w:eastAsia="Times New Roman"/>
          <w:sz w:val="25"/>
          <w:szCs w:val="25"/>
          <w:color w:val="3442AC"/>
          <w:spacing w:val="10"/>
          <w:w w:val="84"/>
          <w:i/>
        </w:rPr>
        <w:t>o</w:t>
      </w:r>
      <w:r>
        <w:rPr>
          <w:rFonts w:ascii="Arial" w:hAnsi="Arial" w:cs="Arial" w:eastAsia="Arial"/>
          <w:sz w:val="20"/>
          <w:szCs w:val="20"/>
          <w:color w:val="3442AC"/>
          <w:spacing w:val="0"/>
          <w:w w:val="289"/>
        </w:rPr>
        <w:t>s</w:t>
      </w:r>
      <w:r>
        <w:rPr>
          <w:rFonts w:ascii="Arial" w:hAnsi="Arial" w:cs="Arial" w:eastAsia="Arial"/>
          <w:sz w:val="20"/>
          <w:szCs w:val="20"/>
          <w:color w:val="3442AC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3442AC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442AC"/>
          <w:spacing w:val="-7"/>
          <w:w w:val="44"/>
          <w:i/>
        </w:rPr>
        <w:t>i</w:t>
      </w:r>
      <w:r>
        <w:rPr>
          <w:rFonts w:ascii="Times New Roman" w:hAnsi="Times New Roman" w:cs="Times New Roman" w:eastAsia="Times New Roman"/>
          <w:sz w:val="38"/>
          <w:szCs w:val="38"/>
          <w:color w:val="3F4690"/>
          <w:spacing w:val="0"/>
          <w:w w:val="55"/>
          <w:i/>
        </w:rPr>
        <w:t>+</w:t>
      </w:r>
      <w:r>
        <w:rPr>
          <w:rFonts w:ascii="Times New Roman" w:hAnsi="Times New Roman" w:cs="Times New Roman" w:eastAsia="Times New Roman"/>
          <w:sz w:val="38"/>
          <w:szCs w:val="38"/>
          <w:color w:val="3F4690"/>
          <w:spacing w:val="-49"/>
          <w:w w:val="100"/>
          <w:i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D426E"/>
          <w:spacing w:val="-7"/>
          <w:w w:val="44"/>
          <w:i/>
        </w:rPr>
        <w:t>p</w:t>
      </w:r>
      <w:r>
        <w:rPr>
          <w:rFonts w:ascii="Times New Roman" w:hAnsi="Times New Roman" w:cs="Times New Roman" w:eastAsia="Times New Roman"/>
          <w:sz w:val="38"/>
          <w:szCs w:val="38"/>
          <w:color w:val="3442AC"/>
          <w:spacing w:val="0"/>
          <w:w w:val="44"/>
          <w:i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442AC"/>
          <w:spacing w:val="36"/>
          <w:w w:val="44"/>
          <w:i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42AC"/>
          <w:spacing w:val="0"/>
          <w:w w:val="84"/>
          <w:i/>
        </w:rPr>
        <w:t>Çovu?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35" w:after="0" w:line="240" w:lineRule="auto"/>
        <w:ind w:left="2290" w:right="150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442AC"/>
          <w:spacing w:val="0"/>
          <w:w w:val="100"/>
          <w:i/>
        </w:rPr>
        <w:t>Sı</w:t>
      </w:r>
      <w:r>
        <w:rPr>
          <w:rFonts w:ascii="Times New Roman" w:hAnsi="Times New Roman" w:cs="Times New Roman" w:eastAsia="Times New Roman"/>
          <w:sz w:val="29"/>
          <w:szCs w:val="29"/>
          <w:color w:val="3442AC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42AC"/>
          <w:spacing w:val="0"/>
          <w:w w:val="100"/>
          <w:i/>
        </w:rPr>
        <w:t>fk_,</w:t>
      </w:r>
      <w:r>
        <w:rPr>
          <w:rFonts w:ascii="Times New Roman" w:hAnsi="Times New Roman" w:cs="Times New Roman" w:eastAsia="Times New Roman"/>
          <w:sz w:val="23"/>
          <w:szCs w:val="23"/>
          <w:color w:val="3442AC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42AC"/>
          <w:spacing w:val="39"/>
          <w:w w:val="100"/>
          <w:i/>
        </w:rPr>
        <w:t> </w:t>
      </w:r>
      <w:r>
        <w:rPr>
          <w:rFonts w:ascii="Arial" w:hAnsi="Arial" w:cs="Arial" w:eastAsia="Arial"/>
          <w:sz w:val="23"/>
          <w:szCs w:val="23"/>
          <w:color w:val="3442AC"/>
          <w:spacing w:val="0"/>
          <w:w w:val="75"/>
          <w:i/>
        </w:rPr>
        <w:t>be&gt;GAA.I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445" w:lineRule="exact"/>
        <w:ind w:left="2469" w:right="-20"/>
        <w:jc w:val="lef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Arial" w:hAnsi="Arial" w:cs="Arial" w:eastAsia="Arial"/>
          <w:sz w:val="33"/>
          <w:szCs w:val="33"/>
          <w:color w:val="505690"/>
          <w:spacing w:val="0"/>
          <w:w w:val="100"/>
          <w:i/>
        </w:rPr>
        <w:t>Q.</w:t>
      </w:r>
      <w:r>
        <w:rPr>
          <w:rFonts w:ascii="Arial" w:hAnsi="Arial" w:cs="Arial" w:eastAsia="Arial"/>
          <w:sz w:val="33"/>
          <w:szCs w:val="33"/>
          <w:color w:val="505690"/>
          <w:spacing w:val="0"/>
          <w:w w:val="100"/>
          <w:i/>
        </w:rPr>
        <w:t> </w:t>
      </w:r>
      <w:r>
        <w:rPr>
          <w:rFonts w:ascii="Arial" w:hAnsi="Arial" w:cs="Arial" w:eastAsia="Arial"/>
          <w:sz w:val="33"/>
          <w:szCs w:val="33"/>
          <w:color w:val="505690"/>
          <w:spacing w:val="37"/>
          <w:w w:val="100"/>
          <w:i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505690"/>
          <w:spacing w:val="0"/>
          <w:w w:val="67"/>
          <w:i/>
        </w:rPr>
        <w:t>9-_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680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F4690"/>
          <w:w w:val="101"/>
          <w:i/>
        </w:rPr>
        <w:t>rJ"</w:t>
      </w:r>
      <w:r>
        <w:rPr>
          <w:rFonts w:ascii="Arial" w:hAnsi="Arial" w:cs="Arial" w:eastAsia="Arial"/>
          <w:sz w:val="27"/>
          <w:szCs w:val="27"/>
          <w:color w:val="3F4690"/>
          <w:spacing w:val="-17"/>
          <w:w w:val="101"/>
          <w:i/>
        </w:rPr>
        <w:t>'</w:t>
      </w:r>
      <w:r>
        <w:rPr>
          <w:rFonts w:ascii="Arial" w:hAnsi="Arial" w:cs="Arial" w:eastAsia="Arial"/>
          <w:sz w:val="27"/>
          <w:szCs w:val="27"/>
          <w:color w:val="AAAEEF"/>
          <w:spacing w:val="0"/>
          <w:w w:val="38"/>
          <w:i/>
        </w:rPr>
        <w:t>'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ERGENÇ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2" w:equalWidth="0">
            <w:col w:w="4144" w:space="639"/>
            <w:col w:w="655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</w:sectPr>
      </w:pPr>
      <w:rPr/>
    </w:p>
    <w:p>
      <w:pPr>
        <w:spacing w:before="28" w:after="0" w:line="283" w:lineRule="exact"/>
        <w:ind w:left="2737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19.200001pt;margin-top:40.180115pt;width:568.319989pt;height:744.487996pt;mso-position-horizontal-relative:page;mso-position-vertical-relative:page;z-index:-15246" coordorigin="384,804" coordsize="11366,14890">
            <v:shape style="position:absolute;left:8467;top:12768;width:3283;height:2074" type="#_x0000_t75">
              <v:imagedata r:id="rId10" o:title=""/>
            </v:shape>
            <v:group style="position:absolute;left:11466;top:2271;width:2;height:13368" coordorigin="11466,2271" coordsize="2,13368">
              <v:shape style="position:absolute;left:11466;top:2271;width:2;height:13368" coordorigin="11466,2271" coordsize="0,13368" path="m11466,15639l11466,2271e" filled="f" stroked="t" strokeweight=".702439pt" strokecolor="#4F4F54">
                <v:path arrowok="t"/>
              </v:shape>
            </v:group>
            <v:group style="position:absolute;left:1396;top:3008;width:10068;height:2" coordorigin="1396,3008" coordsize="10068,2">
              <v:shape style="position:absolute;left:1396;top:3008;width:10068;height:2" coordorigin="1396,3008" coordsize="10068,0" path="m1396,3008l11464,3008e" filled="f" stroked="t" strokeweight=".468293pt" strokecolor="#444444">
                <v:path arrowok="t"/>
              </v:shape>
            </v:group>
            <v:group style="position:absolute;left:412;top:811;width:2;height:14876" coordorigin="412,811" coordsize="2,14876">
              <v:shape style="position:absolute;left:412;top:811;width:2;height:14876" coordorigin="412,811" coordsize="0,14876" path="m412,15686l412,811e" filled="f" stroked="t" strokeweight=".702439pt" strokecolor="#444444">
                <v:path arrowok="t"/>
              </v:shape>
            </v:group>
            <v:group style="position:absolute;left:393;top:3245;width:11075;height:2" coordorigin="393,3245" coordsize="11075,2">
              <v:shape style="position:absolute;left:393;top:3245;width:11075;height:2" coordorigin="393,3245" coordsize="11075,0" path="m393,3245l11468,3245e" filled="f" stroked="t" strokeweight=".702439pt" strokecolor="#484848">
                <v:path arrowok="t"/>
              </v:shape>
            </v:group>
            <v:group style="position:absolute;left:398;top:3482;width:11066;height:2" coordorigin="398,3482" coordsize="11066,2">
              <v:shape style="position:absolute;left:398;top:3482;width:11066;height:2" coordorigin="398,3482" coordsize="11066,0" path="m398,3482l11464,3482e" filled="f" stroked="t" strokeweight=".702439pt" strokecolor="#484848">
                <v:path arrowok="t"/>
              </v:shape>
            </v:group>
            <v:group style="position:absolute;left:3678;top:3470;width:2;height:768" coordorigin="3678,3470" coordsize="2,768">
              <v:shape style="position:absolute;left:3678;top:3470;width:2;height:768" coordorigin="3678,3470" coordsize="0,768" path="m3678,4238l3678,3470e" filled="f" stroked="t" strokeweight=".936585pt" strokecolor="#3F3F3F">
                <v:path arrowok="t"/>
              </v:shape>
            </v:group>
            <v:group style="position:absolute;left:6734;top:3475;width:2;height:768" coordorigin="6734,3475" coordsize="2,768">
              <v:shape style="position:absolute;left:6734;top:3475;width:2;height:768" coordorigin="6734,3475" coordsize="0,768" path="m6734,4243l6734,3475e" filled="f" stroked="t" strokeweight=".702439pt" strokecolor="#444444">
                <v:path arrowok="t"/>
              </v:shape>
            </v:group>
            <v:group style="position:absolute;left:6725;top:3852;width:4744;height:2" coordorigin="6725,3852" coordsize="4744,2">
              <v:shape style="position:absolute;left:6725;top:3852;width:4744;height:2" coordorigin="6725,3852" coordsize="4744,0" path="m6725,3852l11468,3852e" filled="f" stroked="t" strokeweight=".936585pt" strokecolor="#4B4B4B">
                <v:path arrowok="t"/>
              </v:shape>
            </v:group>
            <v:group style="position:absolute;left:393;top:4231;width:11075;height:2" coordorigin="393,4231" coordsize="11075,2">
              <v:shape style="position:absolute;left:393;top:4231;width:11075;height:2" coordorigin="393,4231" coordsize="11075,0" path="m393,4231l11468,4231e" filled="f" stroked="t" strokeweight=".936585pt" strokecolor="#444444">
                <v:path arrowok="t"/>
              </v:shape>
            </v:group>
            <v:group style="position:absolute;left:2229;top:4219;width:2;height:11444" coordorigin="2229,4219" coordsize="2,11444">
              <v:shape style="position:absolute;left:2229;top:4219;width:2;height:11444" coordorigin="2229,4219" coordsize="0,11444" path="m2229,15663l2229,4219e" filled="f" stroked="t" strokeweight=".936585pt" strokecolor="#444444">
                <v:path arrowok="t"/>
              </v:shape>
            </v:group>
            <v:group style="position:absolute;left:398;top:4508;width:11066;height:2" coordorigin="398,4508" coordsize="11066,2">
              <v:shape style="position:absolute;left:398;top:4508;width:11066;height:2" coordorigin="398,4508" coordsize="11066,0" path="m398,4508l11464,4508e" filled="f" stroked="t" strokeweight=".702439pt" strokecolor="#484848">
                <v:path arrowok="t"/>
              </v:shape>
            </v:group>
            <v:group style="position:absolute;left:2210;top:4745;width:9258;height:2" coordorigin="2210,4745" coordsize="9258,2">
              <v:shape style="position:absolute;left:2210;top:4745;width:9258;height:2" coordorigin="2210,4745" coordsize="9258,0" path="m2210,4745l11468,4745e" filled="f" stroked="t" strokeweight=".702439pt" strokecolor="#484848">
                <v:path arrowok="t"/>
              </v:shape>
            </v:group>
            <v:group style="position:absolute;left:4730;top:4741;width:2;height:2152" coordorigin="4730,4741" coordsize="2,2152">
              <v:shape style="position:absolute;left:4730;top:4741;width:2;height:2152" coordorigin="4730,4741" coordsize="0,2152" path="m4730,6893l4730,4741e" filled="f" stroked="t" strokeweight=".702439pt" strokecolor="#4B4B4B">
                <v:path arrowok="t"/>
              </v:shape>
            </v:group>
            <v:group style="position:absolute;left:4725;top:5229;width:6748;height:2" coordorigin="4725,5229" coordsize="6748,2">
              <v:shape style="position:absolute;left:4725;top:5229;width:6748;height:2" coordorigin="4725,5229" coordsize="6748,0" path="m4725,5229l11473,5229e" filled="f" stroked="t" strokeweight=".702439pt" strokecolor="#4B4B4B">
                <v:path arrowok="t"/>
              </v:shape>
            </v:group>
            <v:group style="position:absolute;left:4720;top:5471;width:6753;height:2" coordorigin="4720,5471" coordsize="6753,2">
              <v:shape style="position:absolute;left:4720;top:5471;width:6753;height:2" coordorigin="4720,5471" coordsize="6753,0" path="m4720,5471l11473,5471e" filled="f" stroked="t" strokeweight=".702439pt" strokecolor="#4B4B4B">
                <v:path arrowok="t"/>
              </v:shape>
            </v:group>
            <v:group style="position:absolute;left:4725;top:5708;width:6748;height:2" coordorigin="4725,5708" coordsize="6748,2">
              <v:shape style="position:absolute;left:4725;top:5708;width:6748;height:2" coordorigin="4725,5708" coordsize="6748,0" path="m4725,5708l11473,5708e" filled="f" stroked="t" strokeweight=".702439pt" strokecolor="#4B4B4B">
                <v:path arrowok="t"/>
              </v:shape>
            </v:group>
            <v:group style="position:absolute;left:2210;top:5945;width:9263;height:2" coordorigin="2210,5945" coordsize="9263,2">
              <v:shape style="position:absolute;left:2210;top:5945;width:9263;height:2" coordorigin="2210,5945" coordsize="9263,0" path="m2210,5945l11473,5945e" filled="f" stroked="t" strokeweight=".702439pt" strokecolor="#4B4B4B">
                <v:path arrowok="t"/>
              </v:shape>
            </v:group>
            <v:group style="position:absolute;left:857;top:6182;width:10616;height:2" coordorigin="857,6182" coordsize="10616,2">
              <v:shape style="position:absolute;left:857;top:6182;width:10616;height:2" coordorigin="857,6182" coordsize="10616,0" path="m857,6182l11473,6182e" filled="f" stroked="t" strokeweight=".702439pt" strokecolor="#484848">
                <v:path arrowok="t"/>
              </v:shape>
            </v:group>
            <v:group style="position:absolute;left:7572;top:6172;width:2;height:721" coordorigin="7572,6172" coordsize="2,721">
              <v:shape style="position:absolute;left:7572;top:6172;width:2;height:721" coordorigin="7572,6172" coordsize="0,721" path="m7572,6893l7572,6172e" filled="f" stroked="t" strokeweight=".936585pt" strokecolor="#484848">
                <v:path arrowok="t"/>
              </v:shape>
            </v:group>
            <v:group style="position:absolute;left:2206;top:6646;width:9268;height:2" coordorigin="2206,6646" coordsize="9268,2">
              <v:shape style="position:absolute;left:2206;top:6646;width:9268;height:2" coordorigin="2206,6646" coordsize="9268,0" path="m2206,6646l11473,6646e" filled="f" stroked="t" strokeweight=".702439pt" strokecolor="#4B4B4B">
                <v:path arrowok="t"/>
              </v:shape>
            </v:group>
            <v:group style="position:absolute;left:2215;top:6883;width:9263;height:2" coordorigin="2215,6883" coordsize="9263,2">
              <v:shape style="position:absolute;left:2215;top:6883;width:9263;height:2" coordorigin="2215,6883" coordsize="9263,0" path="m2215,6883l11478,6883e" filled="f" stroked="t" strokeweight=".702439pt" strokecolor="#4B4B4B">
                <v:path arrowok="t"/>
              </v:shape>
            </v:group>
            <v:group style="position:absolute;left:398;top:7125;width:11080;height:2" coordorigin="398,7125" coordsize="11080,2">
              <v:shape style="position:absolute;left:398;top:7125;width:11080;height:2" coordorigin="398,7125" coordsize="11080,0" path="m398,7125l11478,7125e" filled="f" stroked="t" strokeweight=".702439pt" strokecolor="#484848">
                <v:path arrowok="t"/>
              </v:shape>
            </v:group>
            <v:group style="position:absolute;left:403;top:7594;width:11075;height:2" coordorigin="403,7594" coordsize="11075,2">
              <v:shape style="position:absolute;left:403;top:7594;width:11075;height:2" coordorigin="403,7594" coordsize="11075,0" path="m403,7594l11478,7594e" filled="f" stroked="t" strokeweight=".702439pt" strokecolor="#4B4B4B">
                <v:path arrowok="t"/>
              </v:shape>
            </v:group>
            <v:group style="position:absolute;left:4734;top:7585;width:2;height:730" coordorigin="4734,7585" coordsize="2,730">
              <v:shape style="position:absolute;left:4734;top:7585;width:2;height:730" coordorigin="4734,7585" coordsize="0,730" path="m4734,8315l4734,7585e" filled="f" stroked="t" strokeweight=".936585pt" strokecolor="#4F4F4F">
                <v:path arrowok="t"/>
              </v:shape>
            </v:group>
            <v:group style="position:absolute;left:4725;top:7831;width:6757;height:2" coordorigin="4725,7831" coordsize="6757,2">
              <v:shape style="position:absolute;left:4725;top:7831;width:6757;height:2" coordorigin="4725,7831" coordsize="6757,0" path="m4725,7831l11483,7831e" filled="f" stroked="t" strokeweight=".702439pt" strokecolor="#4F4F4F">
                <v:path arrowok="t"/>
              </v:shape>
            </v:group>
            <v:group style="position:absolute;left:4720;top:8073;width:6757;height:2" coordorigin="4720,8073" coordsize="6757,2">
              <v:shape style="position:absolute;left:4720;top:8073;width:6757;height:2" coordorigin="4720,8073" coordsize="6757,0" path="m4720,8073l11478,8073e" filled="f" stroked="t" strokeweight=".702439pt" strokecolor="#4B4B4B">
                <v:path arrowok="t"/>
              </v:shape>
            </v:group>
            <v:group style="position:absolute;left:398;top:8310;width:11075;height:2" coordorigin="398,8310" coordsize="11075,2">
              <v:shape style="position:absolute;left:398;top:8310;width:11075;height:2" coordorigin="398,8310" coordsize="11075,0" path="m398,8310l11473,8310e" filled="f" stroked="t" strokeweight=".702439pt" strokecolor="#484848">
                <v:path arrowok="t"/>
              </v:shape>
            </v:group>
            <v:group style="position:absolute;left:403;top:9107;width:11075;height:2" coordorigin="403,9107" coordsize="11075,2">
              <v:shape style="position:absolute;left:403;top:9107;width:11075;height:2" coordorigin="403,9107" coordsize="11075,0" path="m403,9107l11478,9107e" filled="f" stroked="t" strokeweight=".702439pt" strokecolor="#4B4B4B">
                <v:path arrowok="t"/>
              </v:shape>
            </v:group>
            <v:group style="position:absolute;left:407;top:10031;width:11075;height:2" coordorigin="407,10031" coordsize="11075,2">
              <v:shape style="position:absolute;left:407;top:10031;width:11075;height:2" coordorigin="407,10031" coordsize="11075,0" path="m407,10031l11483,10031e" filled="f" stroked="t" strokeweight=".702439pt" strokecolor="#4B4B4B">
                <v:path arrowok="t"/>
              </v:shape>
            </v:group>
            <v:group style="position:absolute;left:403;top:10268;width:11084;height:2" coordorigin="403,10268" coordsize="11084,2">
              <v:shape style="position:absolute;left:403;top:10268;width:11084;height:2" coordorigin="403,10268" coordsize="11084,0" path="m403,10268l11487,10268e" filled="f" stroked="t" strokeweight=".702439pt" strokecolor="#4F4F4F">
                <v:path arrowok="t"/>
              </v:shape>
            </v:group>
            <v:group style="position:absolute;left:407;top:10510;width:11075;height:2" coordorigin="407,10510" coordsize="11075,2">
              <v:shape style="position:absolute;left:407;top:10510;width:11075;height:2" coordorigin="407,10510" coordsize="11075,0" path="m407,10510l11483,10510e" filled="f" stroked="t" strokeweight=".702439pt" strokecolor="#4B4B4B">
                <v:path arrowok="t"/>
              </v:shape>
            </v:group>
            <v:group style="position:absolute;left:407;top:10979;width:11075;height:2" coordorigin="407,10979" coordsize="11075,2">
              <v:shape style="position:absolute;left:407;top:10979;width:11075;height:2" coordorigin="407,10979" coordsize="11075,0" path="m407,10979l11483,10979e" filled="f" stroked="t" strokeweight=".702439pt" strokecolor="#4B4B4B">
                <v:path arrowok="t"/>
              </v:shape>
            </v:group>
            <v:group style="position:absolute;left:403;top:11216;width:11084;height:2" coordorigin="403,11216" coordsize="11084,2">
              <v:shape style="position:absolute;left:403;top:11216;width:11084;height:2" coordorigin="403,11216" coordsize="11084,0" path="m403,11216l11487,11216e" filled="f" stroked="t" strokeweight=".702439pt" strokecolor="#4B4B4B">
                <v:path arrowok="t"/>
              </v:shape>
            </v:group>
            <v:group style="position:absolute;left:7156;top:11207;width:2;height:4442" coordorigin="7156,11207" coordsize="2,4442">
              <v:shape style="position:absolute;left:7156;top:11207;width:2;height:4442" coordorigin="7156,11207" coordsize="0,4442" path="m7156,15648l7156,11207e" filled="f" stroked="t" strokeweight=".702439pt" strokecolor="#484848">
                <v:path arrowok="t"/>
              </v:shape>
            </v:group>
            <v:group style="position:absolute;left:1007;top:11211;width:2;height:4451" coordorigin="1007,11211" coordsize="2,4451">
              <v:shape style="position:absolute;left:1007;top:11211;width:2;height:4451" coordorigin="1007,11211" coordsize="0,4451" path="m1007,15663l1007,11211e" filled="f" stroked="t" strokeweight=".702439pt" strokecolor="#444444">
                <v:path arrowok="t"/>
              </v:shape>
            </v:group>
            <v:group style="position:absolute;left:1573;top:11216;width:2;height:4447" coordorigin="1573,11216" coordsize="2,4447">
              <v:shape style="position:absolute;left:1573;top:11216;width:2;height:4447" coordorigin="1573,11216" coordsize="0,4447" path="m1573,15663l1573,11216e" filled="f" stroked="t" strokeweight=".702439pt" strokecolor="#3F3F3F">
                <v:path arrowok="t"/>
              </v:shape>
            </v:group>
            <v:group style="position:absolute;left:407;top:11455;width:11080;height:2" coordorigin="407,11455" coordsize="11080,2">
              <v:shape style="position:absolute;left:407;top:11455;width:11080;height:2" coordorigin="407,11455" coordsize="11080,0" path="m407,11455l11487,11455e" filled="f" stroked="t" strokeweight=".936585pt" strokecolor="#4B4B4B">
                <v:path arrowok="t"/>
              </v:shape>
            </v:group>
            <v:group style="position:absolute;left:412;top:13529;width:1826;height:2" coordorigin="412,13529" coordsize="1826,2">
              <v:shape style="position:absolute;left:412;top:13529;width:1826;height:2" coordorigin="412,13529" coordsize="1826,0" path="m412,13529l2238,13529e" filled="f" stroked="t" strokeweight=".702439pt" strokecolor="#575757">
                <v:path arrowok="t"/>
              </v:shape>
            </v:group>
            <v:group style="position:absolute;left:393;top:15641;width:11094;height:2" coordorigin="393,15641" coordsize="11094,2">
              <v:shape style="position:absolute;left:393;top:15641;width:11094;height:2" coordorigin="393,15641" coordsize="11094,0" path="m393,15641l11487,15641e" filled="f" stroked="t" strokeweight=".936585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565959"/>
          <w:spacing w:val="0"/>
          <w:w w:val="123"/>
          <w:position w:val="-1"/>
        </w:rPr>
        <w:t>günKAYA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2255" w:right="-53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8.517075pt;margin-top:5.056884pt;width:64.054099pt;height:40.5pt;mso-position-horizontal-relative:page;mso-position-vertical-relative:paragraph;z-index:-15240" type="#_x0000_t202" filled="f" stroked="f">
            <v:textbox inset="0,0,0,0">
              <w:txbxContent>
                <w:p>
                  <w:pPr>
                    <w:spacing w:before="0" w:after="0" w:line="810" w:lineRule="exact"/>
                    <w:ind w:right="-161"/>
                    <w:jc w:val="left"/>
                    <w:rPr>
                      <w:rFonts w:ascii="Times New Roman" w:hAnsi="Times New Roman" w:cs="Times New Roman" w:eastAsia="Times New Roman"/>
                      <w:sz w:val="81"/>
                      <w:szCs w:val="8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3F4690"/>
                      <w:w w:val="102"/>
                      <w:i/>
                    </w:rPr>
                    <w:t>%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3F4690"/>
                      <w:spacing w:val="-101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4F5BB1"/>
                      <w:spacing w:val="0"/>
                      <w:w w:val="77"/>
                      <w:i/>
                    </w:rPr>
                    <w:t>di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6E7070"/>
          <w:w w:val="77"/>
        </w:rPr>
        <w:t>ltfaiy</w:t>
      </w:r>
      <w:r>
        <w:rPr>
          <w:rFonts w:ascii="Times New Roman" w:hAnsi="Times New Roman" w:cs="Times New Roman" w:eastAsia="Times New Roman"/>
          <w:sz w:val="27"/>
          <w:szCs w:val="27"/>
          <w:color w:val="565959"/>
          <w:spacing w:val="13"/>
          <w:w w:val="65"/>
        </w:rPr>
        <w:t>G</w:t>
      </w:r>
      <w:r>
        <w:rPr>
          <w:rFonts w:ascii="Times New Roman" w:hAnsi="Times New Roman" w:cs="Times New Roman" w:eastAsia="Times New Roman"/>
          <w:sz w:val="27"/>
          <w:szCs w:val="27"/>
          <w:color w:val="565959"/>
          <w:spacing w:val="0"/>
          <w:w w:val="53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56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65959"/>
          <w:spacing w:val="0"/>
          <w:w w:val="60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565959"/>
          <w:spacing w:val="0"/>
          <w:w w:val="6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65959"/>
          <w:spacing w:val="28"/>
          <w:w w:val="60"/>
        </w:rPr>
        <w:t> </w:t>
      </w:r>
      <w:r>
        <w:rPr>
          <w:rFonts w:ascii="Arial" w:hAnsi="Arial" w:cs="Arial" w:eastAsia="Arial"/>
          <w:sz w:val="25"/>
          <w:szCs w:val="25"/>
          <w:color w:val="565959"/>
          <w:spacing w:val="0"/>
          <w:w w:val="60"/>
        </w:rPr>
        <w:t>y</w:t>
      </w:r>
      <w:r>
        <w:rPr>
          <w:rFonts w:ascii="Arial" w:hAnsi="Arial" w:cs="Arial" w:eastAsia="Arial"/>
          <w:sz w:val="25"/>
          <w:szCs w:val="25"/>
          <w:color w:val="565959"/>
          <w:spacing w:val="19"/>
          <w:w w:val="60"/>
        </w:rPr>
        <w:t> </w:t>
      </w:r>
      <w:r>
        <w:rPr>
          <w:rFonts w:ascii="Arial" w:hAnsi="Arial" w:cs="Arial" w:eastAsia="Arial"/>
          <w:sz w:val="24"/>
          <w:szCs w:val="24"/>
          <w:color w:val="565959"/>
          <w:spacing w:val="0"/>
          <w:w w:val="79"/>
        </w:rPr>
        <w:t>6</w:t>
      </w:r>
      <w:r>
        <w:rPr>
          <w:rFonts w:ascii="Arial" w:hAnsi="Arial" w:cs="Arial" w:eastAsia="Arial"/>
          <w:sz w:val="24"/>
          <w:szCs w:val="24"/>
          <w:color w:val="565959"/>
          <w:spacing w:val="-5"/>
          <w:w w:val="79"/>
        </w:rPr>
        <w:t>ö</w:t>
      </w:r>
      <w:r>
        <w:rPr>
          <w:rFonts w:ascii="Arial" w:hAnsi="Arial" w:cs="Arial" w:eastAsia="Arial"/>
          <w:sz w:val="24"/>
          <w:szCs w:val="24"/>
          <w:color w:val="343434"/>
          <w:spacing w:val="-14"/>
          <w:w w:val="111"/>
        </w:rPr>
        <w:t>l</w:t>
      </w:r>
      <w:r>
        <w:rPr>
          <w:rFonts w:ascii="Arial" w:hAnsi="Arial" w:cs="Arial" w:eastAsia="Arial"/>
          <w:sz w:val="24"/>
          <w:szCs w:val="24"/>
          <w:color w:val="565959"/>
          <w:spacing w:val="0"/>
          <w:w w:val="75"/>
        </w:rPr>
        <w:t>ge</w:t>
      </w:r>
      <w:r>
        <w:rPr>
          <w:rFonts w:ascii="Arial" w:hAnsi="Arial" w:cs="Arial" w:eastAsia="Arial"/>
          <w:sz w:val="24"/>
          <w:szCs w:val="24"/>
          <w:color w:val="565959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65959"/>
          <w:spacing w:val="-6"/>
          <w:w w:val="69"/>
        </w:rPr>
        <w:t>A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83"/>
        </w:rPr>
        <w:t>m</w:t>
      </w:r>
      <w:r>
        <w:rPr>
          <w:rFonts w:ascii="Arial" w:hAnsi="Arial" w:cs="Arial" w:eastAsia="Arial"/>
          <w:sz w:val="24"/>
          <w:szCs w:val="24"/>
          <w:color w:val="343434"/>
          <w:spacing w:val="-25"/>
          <w:w w:val="83"/>
        </w:rPr>
        <w:t>i</w:t>
      </w:r>
      <w:r>
        <w:rPr>
          <w:rFonts w:ascii="Arial" w:hAnsi="Arial" w:cs="Arial" w:eastAsia="Arial"/>
          <w:sz w:val="24"/>
          <w:szCs w:val="24"/>
          <w:color w:val="565959"/>
          <w:spacing w:val="0"/>
          <w:w w:val="88"/>
        </w:rPr>
        <w:t>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314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32323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2" w:equalWidth="0">
            <w:col w:w="4192" w:space="540"/>
            <w:col w:w="6608"/>
          </w:cols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4" w:lineRule="exact"/>
        <w:ind w:left="36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450333pt;margin-top:-12.324831pt;width:46.503842pt;height:41pt;mso-position-horizontal-relative:page;mso-position-vertical-relative:paragraph;z-index:-15231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83838"/>
                      <w:spacing w:val="0"/>
                      <w:w w:val="204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  <w:position w:val="-4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3743" w:right="-20"/>
        <w:jc w:val="left"/>
        <w:tabs>
          <w:tab w:pos="980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2.294678pt;margin-top:10.901029pt;width:3.9pt;height:13pt;mso-position-horizontal-relative:page;mso-position-vertical-relative:paragraph;z-index:-15230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98989"/>
                      <w:spacing w:val="0"/>
                      <w:w w:val="6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BAŞKANLJGI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31"/>
          <w:szCs w:val="31"/>
          <w:color w:val="606060"/>
          <w:spacing w:val="0"/>
          <w:w w:val="47"/>
          <w:position w:val="1"/>
        </w:rPr>
        <w:t>..</w:t>
      </w:r>
      <w:r>
        <w:rPr>
          <w:rFonts w:ascii="Arial" w:hAnsi="Arial" w:cs="Arial" w:eastAsia="Arial"/>
          <w:sz w:val="31"/>
          <w:szCs w:val="31"/>
          <w:color w:val="606060"/>
          <w:spacing w:val="-62"/>
          <w:w w:val="100"/>
          <w:position w:val="1"/>
        </w:rPr>
        <w:t> </w:t>
      </w:r>
      <w:r>
        <w:rPr>
          <w:rFonts w:ascii="Arial" w:hAnsi="Arial" w:cs="Arial" w:eastAsia="Arial"/>
          <w:sz w:val="31"/>
          <w:szCs w:val="31"/>
          <w:color w:val="B5B5B8"/>
          <w:spacing w:val="0"/>
          <w:w w:val="39"/>
          <w:position w:val="1"/>
        </w:rPr>
        <w:t>..</w:t>
      </w:r>
      <w:r>
        <w:rPr>
          <w:rFonts w:ascii="Arial" w:hAnsi="Arial" w:cs="Arial" w:eastAsia="Arial"/>
          <w:sz w:val="31"/>
          <w:szCs w:val="31"/>
          <w:color w:val="B5B5B8"/>
          <w:spacing w:val="-48"/>
          <w:w w:val="100"/>
          <w:position w:val="1"/>
        </w:rPr>
        <w:t> </w:t>
      </w:r>
      <w:r>
        <w:rPr>
          <w:rFonts w:ascii="Arial" w:hAnsi="Arial" w:cs="Arial" w:eastAsia="Arial"/>
          <w:sz w:val="31"/>
          <w:szCs w:val="31"/>
          <w:color w:val="606060"/>
          <w:spacing w:val="0"/>
          <w:w w:val="51"/>
          <w:position w:val="1"/>
        </w:rPr>
        <w:t>..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left="85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0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580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592" w:right="5234"/>
        <w:jc w:val="center"/>
        <w:tabs>
          <w:tab w:pos="4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2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20"/>
        <w:jc w:val="left"/>
        <w:tabs>
          <w:tab w:pos="1620" w:val="left"/>
          <w:tab w:pos="3100" w:val="left"/>
          <w:tab w:pos="5400" w:val="left"/>
          <w:tab w:pos="7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93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10.05.2017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9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jBildiriı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9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49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100"/>
          <w:position w:val="1"/>
        </w:rPr>
        <w:t>jr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86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6" w:lineRule="auto"/>
        <w:ind w:left="129" w:right="2457" w:firstLine="5"/>
        <w:jc w:val="left"/>
        <w:tabs>
          <w:tab w:pos="1640" w:val="left"/>
          <w:tab w:pos="3060" w:val="left"/>
          <w:tab w:pos="4440" w:val="left"/>
          <w:tab w:pos="5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7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10.05.2017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0"/>
          <w:w w:val="144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3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2944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8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7"/>
          <w:w w:val="8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3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Paraıncdi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Resul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SÖNMEZ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Karak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"/>
          <w:w w:val="10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Mahall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esi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Fati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95"/>
        </w:rPr>
        <w:t> 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777777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29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9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"/>
          <w:w w:val="9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rakuy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Fati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29" w:right="-20"/>
        <w:jc w:val="left"/>
        <w:tabs>
          <w:tab w:pos="1460" w:val="left"/>
          <w:tab w:pos="448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88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7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E.K.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1" w:after="0" w:line="157" w:lineRule="auto"/>
        <w:ind w:left="3594" w:right="3414" w:firstLine="-3479"/>
        <w:jc w:val="left"/>
        <w:tabs>
          <w:tab w:pos="3580" w:val="left"/>
          <w:tab w:pos="6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w w:val="22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se: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  <w:position w:val="2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5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2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27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27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3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85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6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"/>
          <w:w w:val="97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7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7"/>
          <w:position w:val="0"/>
        </w:rPr>
        <w:t>arınc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70"/>
          <w:position w:val="0"/>
        </w:rPr>
        <w:t>aı.ı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i\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95"/>
          <w:position w:val="0"/>
        </w:rPr>
        <w:t>hş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left="4384" w:right="-20"/>
        <w:jc w:val="left"/>
        <w:tabs>
          <w:tab w:pos="4960" w:val="left"/>
          <w:tab w:pos="5920" w:val="left"/>
          <w:tab w:pos="6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2"/>
          <w:szCs w:val="42"/>
          <w:color w:val="383838"/>
          <w:spacing w:val="0"/>
          <w:w w:val="49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49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49"/>
          <w:position w:val="2"/>
        </w:rPr>
        <w:t>ı</w:t>
      </w:r>
      <w:r>
        <w:rPr>
          <w:rFonts w:ascii="Arial" w:hAnsi="Arial" w:cs="Arial" w:eastAsia="Arial"/>
          <w:sz w:val="41"/>
          <w:szCs w:val="41"/>
          <w:color w:val="383838"/>
          <w:spacing w:val="-55"/>
          <w:w w:val="49"/>
          <w:position w:val="2"/>
        </w:rPr>
        <w:t> </w:t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9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92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9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1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27"/>
          <w:position w:val="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-31"/>
          <w:w w:val="127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09:15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77" w:right="-20"/>
        <w:jc w:val="left"/>
        <w:tabs>
          <w:tab w:pos="2120" w:val="left"/>
          <w:tab w:pos="560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2"/>
        </w:rPr>
        <w:t>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lıibi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1"/>
        </w:rPr>
        <w:t>Hüseyi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ÖNDER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9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Kendisi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21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-19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KÖR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6" w:lineRule="exact"/>
        <w:ind w:left="115" w:right="2428" w:firstLine="2006"/>
        <w:jc w:val="left"/>
        <w:tabs>
          <w:tab w:pos="2120" w:val="left"/>
          <w:tab w:pos="460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08:50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9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pidcn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5248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34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9"/>
          <w:w w:val="8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4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604" w:right="461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4590" w:right="425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w w:val="8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0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t-Jandarma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126" w:right="-20"/>
        <w:jc w:val="left"/>
        <w:tabs>
          <w:tab w:pos="4620" w:val="left"/>
          <w:tab w:pos="6980" w:val="left"/>
          <w:tab w:pos="7420" w:val="left"/>
          <w:tab w:pos="7660" w:val="left"/>
          <w:tab w:pos="7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18.126282pt;margin-top:11.489533pt;width:13.236988pt;height:.232228pt;mso-position-horizontal-relative:page;mso-position-vertical-relative:paragraph;z-index:-15238" coordorigin="8363,230" coordsize="265,5">
            <v:group style="position:absolute;left:8365;top:232;width:232;height:2" coordorigin="8365,232" coordsize="232,2">
              <v:shape style="position:absolute;left:8365;top:232;width:232;height:2" coordorigin="8365,232" coordsize="232,0" path="m8365,232l8597,232e" filled="f" stroked="t" strokeweight=".232228pt" strokecolor="#7C7C7C">
                <v:path arrowok="t"/>
              </v:shape>
            </v:group>
            <v:group style="position:absolute;left:8541;top:232;width:84;height:2" coordorigin="8541,232" coordsize="84,2">
              <v:shape style="position:absolute;left:8541;top:232;width:84;height:2" coordorigin="8541,232" coordsize="84,0" path="m8541,232l8625,232e" filled="f" stroked="t" strokeweight=".232228pt" strokecolor="#67676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9.60733pt;margin-top:11.605647pt;width:11.611393pt;height:.1pt;mso-position-horizontal-relative:page;mso-position-vertical-relative:paragraph;z-index:-15237" coordorigin="8792,232" coordsize="232,2">
            <v:shape style="position:absolute;left:8792;top:232;width:232;height:2" coordorigin="8792,232" coordsize="232,0" path="m8792,232l9024,232e" filled="f" stroked="t" strokeweight=".232228pt" strokecolor="#747474">
              <v:path arrowok="t"/>
            </v:shape>
          </v:group>
          <w10:wrap type="none"/>
        </w:pict>
      </w:r>
      <w:r>
        <w:rPr/>
        <w:pict>
          <v:group style="position:absolute;margin-left:458.417816pt;margin-top:11.605647pt;width:8.592431pt;height:.1pt;mso-position-horizontal-relative:page;mso-position-vertical-relative:paragraph;z-index:-15236" coordorigin="9168,232" coordsize="172,2">
            <v:shape style="position:absolute;left:9168;top:232;width:172;height:2" coordorigin="9168,232" coordsize="172,0" path="m9168,232l9340,232e" filled="f" stroked="t" strokeweight=".232228pt" strokecolor="#777777">
              <v:path arrowok="t"/>
            </v:shape>
          </v:group>
          <w10:wrap type="none"/>
        </w:pict>
      </w:r>
      <w:r>
        <w:rPr/>
        <w:pict>
          <v:group style="position:absolute;margin-left:476.996033pt;margin-top:11.605647pt;width:7.199064pt;height:.1pt;mso-position-horizontal-relative:page;mso-position-vertical-relative:paragraph;z-index:-15235" coordorigin="9540,232" coordsize="144,2">
            <v:shape style="position:absolute;left:9540;top:232;width:144;height:2" coordorigin="9540,232" coordsize="144,0" path="m9540,232l9684,232e" filled="f" stroked="t" strokeweight=".232228pt" strokecolor="#808080">
              <v:path arrowok="t"/>
            </v:shape>
          </v:group>
          <w10:wrap type="none"/>
        </w:pict>
      </w:r>
      <w:r>
        <w:rPr/>
        <w:pict>
          <v:group style="position:absolute;margin-left:495.806488pt;margin-top:11.605647pt;width:11.611393pt;height:.1pt;mso-position-horizontal-relative:page;mso-position-vertical-relative:paragraph;z-index:-15234" coordorigin="9916,232" coordsize="232,2">
            <v:shape style="position:absolute;left:9916;top:232;width:232;height:2" coordorigin="9916,232" coordsize="232,0" path="m9916,232l10148,232e" filled="f" stroked="t" strokeweight=".232228pt" strokecolor="#70707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89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1"/>
          <w:w w:val="10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9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3"/>
          <w:w w:val="10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lga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3"/>
          <w:w w:val="10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63"/>
        </w:rPr>
        <w:t>ş_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777777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  <w:u w:val="single" w:color="7777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  <w:u w:val="single" w:color="777777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7777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77777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777777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1" w:lineRule="auto"/>
        <w:ind w:left="2126" w:right="2640" w:firstLine="-2002"/>
        <w:jc w:val="left"/>
        <w:tabs>
          <w:tab w:pos="640" w:val="left"/>
          <w:tab w:pos="462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8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-13"/>
          <w:w w:val="8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ıcı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Gitmişsc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9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0"/>
          <w:w w:val="94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1"/>
          <w:w w:val="102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89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43"/>
          <w:position w:val="0"/>
        </w:rPr>
        <w:t>ii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Adı-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70"/>
        </w:rPr>
        <w:t>QY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2"/>
          <w:w w:val="6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6" w:lineRule="exact"/>
        <w:ind w:left="129" w:right="2073" w:firstLine="-14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pinyı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yanınakta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6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Duıunı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87" w:lineRule="exact"/>
        <w:ind w:left="4576" w:right="402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4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4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4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115" w:right="-20"/>
        <w:jc w:val="left"/>
        <w:tabs>
          <w:tab w:pos="2260" w:val="left"/>
          <w:tab w:pos="5300" w:val="left"/>
          <w:tab w:pos="6480" w:val="left"/>
          <w:tab w:pos="6840" w:val="left"/>
          <w:tab w:pos="8020" w:val="left"/>
          <w:tab w:pos="9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170"/>
          <w:position w:val="-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2"/>
        </w:rPr>
        <w:t>ndürme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3"/>
        </w:rPr>
        <w:t>Sll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6"/>
          <w:w w:val="100"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3"/>
        </w:rPr>
        <w:t>ve</w:t>
      </w:r>
      <w:r>
        <w:rPr>
          <w:rFonts w:ascii="Arial" w:hAnsi="Arial" w:cs="Arial" w:eastAsia="Arial"/>
          <w:sz w:val="13"/>
          <w:szCs w:val="13"/>
          <w:color w:val="383838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3"/>
        </w:rPr>
        <w:t>KÖPÜK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-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55"/>
          <w:position w:val="-4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pük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55"/>
          <w:position w:val="-4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6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"/>
          <w:w w:val="86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99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-1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5464" w:right="3247"/>
        <w:jc w:val="center"/>
        <w:tabs>
          <w:tab w:pos="6440" w:val="left"/>
          <w:tab w:pos="7120" w:val="left"/>
          <w:tab w:pos="79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60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yerinde;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Levent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BMC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2001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mode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69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plakalı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kamyoneti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kasasında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çuval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15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ııdürın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300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kg)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hüıni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asit,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çuval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(750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kg)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gübre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kabi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polyeste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tavanı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1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51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29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87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Duıumu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A1A3A1"/>
          <w:spacing w:val="-41"/>
          <w:w w:val="11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9"/>
          <w:w w:val="158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telasyo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kaportası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yanınak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ıstanma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zaraı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21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ı;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0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rınüştür.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21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Araçdaki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talımini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13.000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2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7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malzemedeki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210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8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A1A3A1"/>
          <w:spacing w:val="-10"/>
          <w:w w:val="20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</w:rPr>
        <w:t>oplam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4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9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000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122" w:right="-20"/>
        <w:jc w:val="left"/>
        <w:tabs>
          <w:tab w:pos="8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tetkiktc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adrestc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kabiıı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bölümün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2163" w:right="63" w:firstLine="-2034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0"/>
        </w:rPr>
        <w:t>aşlamı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4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göğüslü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kısmın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79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clcktrih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esisatını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5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"/>
          <w:w w:val="9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eskiınc,yıpraıım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5"/>
          <w:w w:val="9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dcformc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vb)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varılmıştır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00" w:bottom="280" w:left="340" w:right="160"/>
        </w:sectPr>
      </w:pPr>
      <w:rPr/>
    </w:p>
    <w:p>
      <w:pPr>
        <w:spacing w:before="55" w:after="0" w:line="321" w:lineRule="exact"/>
        <w:ind w:left="115" w:right="-8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777777"/>
          <w:spacing w:val="-43"/>
          <w:w w:val="56"/>
          <w:i/>
          <w:position w:val="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1"/>
          <w:w w:val="69"/>
          <w:position w:val="-2"/>
        </w:rPr>
        <w:t>p</w:t>
      </w:r>
      <w:r>
        <w:rPr>
          <w:rFonts w:ascii="Arial" w:hAnsi="Arial" w:cs="Arial" w:eastAsia="Arial"/>
          <w:sz w:val="19"/>
          <w:szCs w:val="19"/>
          <w:color w:val="777777"/>
          <w:spacing w:val="0"/>
          <w:w w:val="57"/>
          <w:i/>
          <w:position w:val="8"/>
        </w:rPr>
        <w:t>-</w:t>
      </w:r>
      <w:r>
        <w:rPr>
          <w:rFonts w:ascii="Arial" w:hAnsi="Arial" w:cs="Arial" w:eastAsia="Arial"/>
          <w:sz w:val="19"/>
          <w:szCs w:val="19"/>
          <w:color w:val="777777"/>
          <w:spacing w:val="-39"/>
          <w:w w:val="56"/>
          <w:i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0"/>
          <w:w w:val="69"/>
          <w:position w:val="-2"/>
        </w:rPr>
        <w:t>,</w:t>
      </w:r>
      <w:r>
        <w:rPr>
          <w:rFonts w:ascii="Arial" w:hAnsi="Arial" w:cs="Arial" w:eastAsia="Arial"/>
          <w:sz w:val="19"/>
          <w:szCs w:val="19"/>
          <w:color w:val="777777"/>
          <w:spacing w:val="-32"/>
          <w:w w:val="56"/>
          <w:i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1"/>
          <w:w w:val="68"/>
          <w:position w:val="-2"/>
        </w:rPr>
        <w:t>ı</w:t>
      </w:r>
      <w:r>
        <w:rPr>
          <w:rFonts w:ascii="Arial" w:hAnsi="Arial" w:cs="Arial" w:eastAsia="Arial"/>
          <w:sz w:val="19"/>
          <w:szCs w:val="19"/>
          <w:color w:val="777777"/>
          <w:spacing w:val="-8"/>
          <w:w w:val="56"/>
          <w:i/>
          <w:position w:val="8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318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26" w:lineRule="exact"/>
        <w:ind w:right="-20"/>
        <w:jc w:val="left"/>
        <w:tabs>
          <w:tab w:pos="1540" w:val="left"/>
          <w:tab w:pos="6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3"/>
          <w:w w:val="12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67"/>
        </w:rPr>
        <w:t>!Ş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Trafi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4"/>
        </w:rPr>
        <w:t>go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"/>
          <w:w w:val="10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9"/>
          <w:w w:val="106"/>
          <w:position w:val="-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Bedeli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6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160"/>
          <w:cols w:num="2" w:equalWidth="0">
            <w:col w:w="431" w:space="116"/>
            <w:col w:w="10873"/>
          </w:cols>
        </w:sectPr>
      </w:pPr>
      <w:rPr/>
    </w:p>
    <w:p>
      <w:pPr>
        <w:spacing w:before="1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5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Ger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5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5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6" w:lineRule="exact"/>
        <w:ind w:left="115" w:right="5395" w:firstLine="14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70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Hüseyi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ÖNDER'e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7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cslim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5" w:lineRule="exact"/>
        <w:ind w:left="134" w:right="-20"/>
        <w:jc w:val="left"/>
        <w:tabs>
          <w:tab w:pos="2120" w:val="left"/>
          <w:tab w:pos="5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w w:val="7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9"/>
        </w:rPr>
        <w:t>Döıı</w:t>
      </w:r>
      <w:r>
        <w:rPr>
          <w:rFonts w:ascii="Arial" w:hAnsi="Arial" w:cs="Arial" w:eastAsia="Arial"/>
          <w:sz w:val="16"/>
          <w:szCs w:val="16"/>
          <w:color w:val="383838"/>
          <w:spacing w:val="1"/>
          <w:w w:val="110"/>
        </w:rPr>
        <w:t>ü</w:t>
      </w:r>
      <w:r>
        <w:rPr>
          <w:rFonts w:ascii="Arial" w:hAnsi="Arial" w:cs="Arial" w:eastAsia="Arial"/>
          <w:sz w:val="16"/>
          <w:szCs w:val="16"/>
          <w:color w:val="606060"/>
          <w:spacing w:val="1"/>
          <w:w w:val="88"/>
        </w:rPr>
        <w:t>ş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83"/>
        </w:rPr>
        <w:t>U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4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70"/>
          <w:position w:val="0"/>
        </w:rPr>
        <w:t>:</w:t>
      </w:r>
      <w:r>
        <w:rPr>
          <w:rFonts w:ascii="Arial" w:hAnsi="Arial" w:cs="Arial" w:eastAsia="Arial"/>
          <w:sz w:val="26"/>
          <w:szCs w:val="26"/>
          <w:color w:val="606060"/>
          <w:spacing w:val="18"/>
          <w:w w:val="7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-16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4"/>
          <w:position w:val="1"/>
        </w:rPr>
        <w:t>!Saa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27" w:right="-20"/>
        <w:jc w:val="left"/>
        <w:tabs>
          <w:tab w:pos="1000" w:val="left"/>
          <w:tab w:pos="1500" w:val="left"/>
          <w:tab w:pos="8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6" w:lineRule="exact"/>
        <w:ind w:left="2261" w:right="-20"/>
        <w:jc w:val="left"/>
        <w:tabs>
          <w:tab w:pos="4740" w:val="left"/>
          <w:tab w:pos="98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>Gitmişsc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  <w:position w:val="5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81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31"/>
          <w:szCs w:val="31"/>
          <w:color w:val="B5B5B8"/>
          <w:spacing w:val="0"/>
          <w:w w:val="59"/>
          <w:position w:val="-4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left="4934" w:right="552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40" w:right="160"/>
        </w:sectPr>
      </w:pPr>
      <w:rPr/>
    </w:p>
    <w:p>
      <w:pPr>
        <w:spacing w:before="0" w:after="0" w:line="154" w:lineRule="exact"/>
        <w:ind w:left="468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29"/>
          <w:position w:val="-2"/>
        </w:rPr>
        <w:t>'ü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left="51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70"/>
          <w:position w:val="-1"/>
        </w:rPr>
        <w:t>cu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2" w:lineRule="exact"/>
        <w:ind w:left="515" w:right="-70"/>
        <w:jc w:val="left"/>
        <w:tabs>
          <w:tab w:pos="2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27"/>
          <w:position w:val="-7"/>
        </w:rPr>
        <w:t>&gt;.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444887"/>
          <w:spacing w:val="0"/>
          <w:w w:val="600"/>
          <w:position w:val="-12"/>
        </w:rPr>
        <w:t>L-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B495E"/>
          <w:spacing w:val="0"/>
          <w:w w:val="88"/>
        </w:rPr>
        <w:t>16</w:t>
      </w:r>
      <w:r>
        <w:rPr>
          <w:rFonts w:ascii="Arial" w:hAnsi="Arial" w:cs="Arial" w:eastAsia="Arial"/>
          <w:sz w:val="27"/>
          <w:szCs w:val="27"/>
          <w:color w:val="2B495E"/>
          <w:spacing w:val="9"/>
          <w:w w:val="88"/>
        </w:rPr>
        <w:t> </w:t>
      </w:r>
      <w:r>
        <w:rPr>
          <w:rFonts w:ascii="Arial" w:hAnsi="Arial" w:cs="Arial" w:eastAsia="Arial"/>
          <w:sz w:val="27"/>
          <w:szCs w:val="27"/>
          <w:color w:val="2B495E"/>
          <w:spacing w:val="0"/>
          <w:w w:val="46"/>
        </w:rPr>
        <w:t>MaYt</w:t>
      </w:r>
      <w:r>
        <w:rPr>
          <w:rFonts w:ascii="Arial" w:hAnsi="Arial" w:cs="Arial" w:eastAsia="Arial"/>
          <w:sz w:val="27"/>
          <w:szCs w:val="27"/>
          <w:color w:val="2B495E"/>
          <w:spacing w:val="-6"/>
          <w:w w:val="47"/>
        </w:rPr>
        <w:t>s</w:t>
      </w:r>
      <w:r>
        <w:rPr>
          <w:rFonts w:ascii="Arial" w:hAnsi="Arial" w:cs="Arial" w:eastAsia="Arial"/>
          <w:sz w:val="27"/>
          <w:szCs w:val="27"/>
          <w:color w:val="B5B5B8"/>
          <w:spacing w:val="-7"/>
          <w:w w:val="86"/>
        </w:rPr>
        <w:t>·</w:t>
      </w:r>
      <w:r>
        <w:rPr>
          <w:rFonts w:ascii="Arial" w:hAnsi="Arial" w:cs="Arial" w:eastAsia="Arial"/>
          <w:sz w:val="27"/>
          <w:szCs w:val="27"/>
          <w:color w:val="2B495E"/>
          <w:spacing w:val="0"/>
          <w:w w:val="58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160"/>
          <w:cols w:num="2" w:equalWidth="0">
            <w:col w:w="4018" w:space="4634"/>
            <w:col w:w="2768"/>
          </w:cols>
        </w:sectPr>
      </w:pPr>
      <w:rPr/>
    </w:p>
    <w:p>
      <w:pPr>
        <w:spacing w:before="79" w:after="0" w:line="361" w:lineRule="exact"/>
        <w:ind w:left="445" w:right="-95"/>
        <w:jc w:val="left"/>
        <w:tabs>
          <w:tab w:pos="2260" w:val="left"/>
          <w:tab w:pos="4860" w:val="left"/>
          <w:tab w:pos="85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49"/>
          <w:position w:val="-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26"/>
          <w:szCs w:val="26"/>
          <w:color w:val="606060"/>
          <w:spacing w:val="3"/>
          <w:w w:val="82"/>
          <w:position w:val="5"/>
        </w:rPr>
        <w:t>R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82"/>
          <w:position w:val="5"/>
        </w:rPr>
        <w:t>Useyin</w:t>
      </w:r>
      <w:r>
        <w:rPr>
          <w:rFonts w:ascii="Arial" w:hAnsi="Arial" w:cs="Arial" w:eastAsia="Arial"/>
          <w:sz w:val="26"/>
          <w:szCs w:val="26"/>
          <w:color w:val="383838"/>
          <w:spacing w:val="-8"/>
          <w:w w:val="82"/>
          <w:position w:val="5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5"/>
        </w:rPr>
        <w:t>AKSULA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9"/>
          <w:szCs w:val="29"/>
          <w:color w:val="4F599A"/>
          <w:spacing w:val="0"/>
          <w:w w:val="149"/>
          <w:i/>
          <w:position w:val="-5"/>
        </w:rPr>
        <w:t>/22_</w:t>
      </w:r>
      <w:r>
        <w:rPr>
          <w:rFonts w:ascii="Times New Roman" w:hAnsi="Times New Roman" w:cs="Times New Roman" w:eastAsia="Times New Roman"/>
          <w:sz w:val="29"/>
          <w:szCs w:val="29"/>
          <w:color w:val="4F599A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F599A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74"/>
          <w:position w:val="-5"/>
        </w:rPr>
        <w:t>itri\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4"/>
          <w:w w:val="74"/>
          <w:position w:val="-5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76"/>
          <w:position w:val="-5"/>
        </w:rPr>
        <w:t>.'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7" w:lineRule="exact"/>
        <w:ind w:left="2140" w:right="-20"/>
        <w:jc w:val="left"/>
        <w:tabs>
          <w:tab w:pos="850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pict>
          <v:group style="position:absolute;margin-left:232.227859pt;margin-top:2.989066pt;width:103.457514pt;height:2.554506pt;mso-position-horizontal-relative:page;mso-position-vertical-relative:paragraph;z-index:-15233" coordorigin="4645,60" coordsize="2069,51">
            <v:group style="position:absolute;left:4905;top:85;width:1342;height:2" coordorigin="4905,85" coordsize="1342,2">
              <v:shape style="position:absolute;left:4905;top:85;width:1342;height:2" coordorigin="4905,85" coordsize="1342,0" path="m4905,85l6247,85e" filled="f" stroked="t" strokeweight="2.554506pt" strokecolor="#5B64A8">
                <v:path arrowok="t"/>
              </v:shape>
            </v:group>
            <v:group style="position:absolute;left:4663;top:81;width:269;height:2" coordorigin="4663,81" coordsize="269,2">
              <v:shape style="position:absolute;left:4663;top:81;width:269;height:2" coordorigin="4663,81" coordsize="269,0" path="m4663,81l4933,81e" filled="f" stroked="t" strokeweight="1.857823pt" strokecolor="#6B6BC8">
                <v:path arrowok="t"/>
              </v:shape>
            </v:group>
            <v:group style="position:absolute;left:6219;top:81;width:488;height:2" coordorigin="6219,81" coordsize="488,2">
              <v:shape style="position:absolute;left:6219;top:81;width:488;height:2" coordorigin="6219,81" coordsize="488,0" path="m6219,81l6707,81e" filled="f" stroked="t" strokeweight=".696684pt" strokecolor="#5770A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84"/>
          <w:position w:val="-14"/>
        </w:rPr>
        <w:t>Güne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84"/>
          <w:position w:val="-14"/>
        </w:rPr>
        <w:t>y</w:t>
      </w:r>
      <w:r>
        <w:rPr>
          <w:rFonts w:ascii="Arial" w:hAnsi="Arial" w:cs="Arial" w:eastAsia="Arial"/>
          <w:sz w:val="26"/>
          <w:szCs w:val="26"/>
          <w:color w:val="4B4B4B"/>
          <w:spacing w:val="-14"/>
          <w:w w:val="84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84"/>
          <w:position w:val="-14"/>
        </w:rPr>
        <w:t>Bölg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84"/>
          <w:position w:val="-14"/>
        </w:rPr>
        <w:t>e</w:t>
      </w:r>
      <w:r>
        <w:rPr>
          <w:rFonts w:ascii="Arial" w:hAnsi="Arial" w:cs="Arial" w:eastAsia="Arial"/>
          <w:sz w:val="26"/>
          <w:szCs w:val="26"/>
          <w:color w:val="383838"/>
          <w:spacing w:val="3"/>
          <w:w w:val="84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80"/>
          <w:position w:val="-14"/>
        </w:rPr>
        <w:t>2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79"/>
          <w:position w:val="-14"/>
        </w:rPr>
        <w:t>.</w:t>
      </w:r>
      <w:r>
        <w:rPr>
          <w:rFonts w:ascii="Arial" w:hAnsi="Arial" w:cs="Arial" w:eastAsia="Arial"/>
          <w:sz w:val="26"/>
          <w:szCs w:val="26"/>
          <w:color w:val="383838"/>
          <w:spacing w:val="-34"/>
          <w:w w:val="100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83"/>
          <w:position w:val="-14"/>
        </w:rPr>
        <w:t>Po</w:t>
      </w:r>
      <w:r>
        <w:rPr>
          <w:rFonts w:ascii="Arial" w:hAnsi="Arial" w:cs="Arial" w:eastAsia="Arial"/>
          <w:sz w:val="26"/>
          <w:szCs w:val="26"/>
          <w:color w:val="232323"/>
          <w:spacing w:val="-44"/>
          <w:w w:val="84"/>
          <w:position w:val="-14"/>
        </w:rPr>
        <w:t>s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54"/>
          <w:position w:val="-14"/>
        </w:rPr>
        <w:t>·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position w:val="-14"/>
        </w:rPr>
      </w:r>
      <w:r>
        <w:rPr>
          <w:rFonts w:ascii="Arial" w:hAnsi="Arial" w:cs="Arial" w:eastAsia="Arial"/>
          <w:sz w:val="7"/>
          <w:szCs w:val="7"/>
          <w:color w:val="4B4B4B"/>
          <w:spacing w:val="0"/>
          <w:w w:val="139"/>
          <w:i/>
          <w:position w:val="-4"/>
        </w:rPr>
        <w:t>i</w:t>
      </w:r>
      <w:r>
        <w:rPr>
          <w:rFonts w:ascii="Arial" w:hAnsi="Arial" w:cs="Arial" w:eastAsia="Arial"/>
          <w:sz w:val="7"/>
          <w:szCs w:val="7"/>
          <w:color w:val="4B4B4B"/>
          <w:spacing w:val="0"/>
          <w:w w:val="139"/>
          <w:i/>
          <w:position w:val="-4"/>
        </w:rPr>
        <w:t>    </w:t>
      </w:r>
      <w:r>
        <w:rPr>
          <w:rFonts w:ascii="Arial" w:hAnsi="Arial" w:cs="Arial" w:eastAsia="Arial"/>
          <w:sz w:val="7"/>
          <w:szCs w:val="7"/>
          <w:color w:val="4B4B4B"/>
          <w:spacing w:val="24"/>
          <w:w w:val="139"/>
          <w:i/>
          <w:position w:val="-4"/>
        </w:rPr>
        <w:t> </w:t>
      </w:r>
      <w:r>
        <w:rPr>
          <w:rFonts w:ascii="Arial" w:hAnsi="Arial" w:cs="Arial" w:eastAsia="Arial"/>
          <w:sz w:val="7"/>
          <w:szCs w:val="7"/>
          <w:color w:val="898989"/>
          <w:spacing w:val="0"/>
          <w:w w:val="241"/>
          <w:position w:val="-4"/>
        </w:rPr>
        <w:t>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B5B5B8"/>
          <w:spacing w:val="0"/>
          <w:w w:val="76"/>
          <w:i/>
          <w:position w:val="-2"/>
        </w:rPr>
        <w:t>·</w:t>
      </w:r>
      <w:r>
        <w:rPr>
          <w:rFonts w:ascii="Arial" w:hAnsi="Arial" w:cs="Arial" w:eastAsia="Arial"/>
          <w:sz w:val="30"/>
          <w:szCs w:val="30"/>
          <w:color w:val="B5B5B8"/>
          <w:spacing w:val="4"/>
          <w:w w:val="76"/>
          <w:i/>
          <w:position w:val="-2"/>
        </w:rPr>
        <w:t> </w:t>
      </w:r>
      <w:r>
        <w:rPr>
          <w:rFonts w:ascii="Arial" w:hAnsi="Arial" w:cs="Arial" w:eastAsia="Arial"/>
          <w:sz w:val="30"/>
          <w:szCs w:val="30"/>
          <w:color w:val="777777"/>
          <w:spacing w:val="0"/>
          <w:w w:val="44"/>
          <w:i/>
          <w:position w:val="-2"/>
        </w:rPr>
        <w:t>=-</w:t>
      </w:r>
      <w:r>
        <w:rPr>
          <w:rFonts w:ascii="Arial" w:hAnsi="Arial" w:cs="Arial" w:eastAsia="Arial"/>
          <w:sz w:val="30"/>
          <w:szCs w:val="30"/>
          <w:color w:val="777777"/>
          <w:spacing w:val="0"/>
          <w:w w:val="44"/>
          <w:i/>
          <w:position w:val="-2"/>
        </w:rPr>
        <w:t>    </w:t>
      </w:r>
      <w:r>
        <w:rPr>
          <w:rFonts w:ascii="Arial" w:hAnsi="Arial" w:cs="Arial" w:eastAsia="Arial"/>
          <w:sz w:val="30"/>
          <w:szCs w:val="30"/>
          <w:color w:val="777777"/>
          <w:spacing w:val="9"/>
          <w:w w:val="44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B5B5B8"/>
          <w:spacing w:val="0"/>
          <w:w w:val="144"/>
          <w:position w:val="2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5B5B8"/>
          <w:spacing w:val="3"/>
          <w:w w:val="108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44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Aııılı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51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A1A3A1"/>
          <w:spacing w:val="0"/>
          <w:w w:val="151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160"/>
          <w:cols w:num="2" w:equalWidth="0">
            <w:col w:w="8879" w:space="126"/>
            <w:col w:w="2415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540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83838"/>
          <w:spacing w:val="0"/>
          <w:w w:val="84"/>
        </w:rPr>
        <w:t>Grupla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84"/>
        </w:rPr>
        <w:t>r</w:t>
      </w:r>
      <w:r>
        <w:rPr>
          <w:rFonts w:ascii="Arial" w:hAnsi="Arial" w:cs="Arial" w:eastAsia="Arial"/>
          <w:sz w:val="26"/>
          <w:szCs w:val="26"/>
          <w:color w:val="383838"/>
          <w:spacing w:val="-10"/>
          <w:w w:val="84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</w:rPr>
        <w:t>Amiri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499" w:lineRule="exact"/>
        <w:ind w:right="-11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48"/>
          <w:szCs w:val="48"/>
          <w:color w:val="4B4B4B"/>
          <w:w w:val="80"/>
          <w:position w:val="1"/>
        </w:rPr>
        <w:t>t</w:t>
      </w:r>
      <w:r>
        <w:rPr>
          <w:rFonts w:ascii="Arial" w:hAnsi="Arial" w:cs="Arial" w:eastAsia="Arial"/>
          <w:sz w:val="48"/>
          <w:szCs w:val="48"/>
          <w:color w:val="4B4B4B"/>
          <w:spacing w:val="3"/>
          <w:w w:val="8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  <w:position w:val="-7"/>
        </w:rPr>
        <w:t>ıs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3"/>
          <w:position w:val="-7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444887"/>
          <w:spacing w:val="-24"/>
          <w:w w:val="113"/>
          <w:i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0"/>
          <w:w w:val="104"/>
          <w:position w:val="-7"/>
        </w:rPr>
        <w:t>f</w:t>
      </w:r>
      <w:r>
        <w:rPr>
          <w:rFonts w:ascii="Times New Roman" w:hAnsi="Times New Roman" w:cs="Times New Roman" w:eastAsia="Times New Roman"/>
          <w:sz w:val="36"/>
          <w:szCs w:val="36"/>
          <w:color w:val="444887"/>
          <w:spacing w:val="-141"/>
          <w:w w:val="114"/>
          <w:i/>
          <w:position w:val="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  <w:position w:val="-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3"/>
          <w:w w:val="78"/>
          <w:position w:val="-7"/>
        </w:rPr>
        <w:t>K</w:t>
      </w:r>
      <w:r>
        <w:rPr>
          <w:rFonts w:ascii="Times New Roman" w:hAnsi="Times New Roman" w:cs="Times New Roman" w:eastAsia="Times New Roman"/>
          <w:sz w:val="36"/>
          <w:szCs w:val="36"/>
          <w:color w:val="444887"/>
          <w:spacing w:val="-9"/>
          <w:w w:val="114"/>
          <w:i/>
          <w:position w:val="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77"/>
          <w:w w:val="97"/>
          <w:position w:val="-7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444887"/>
          <w:spacing w:val="-101"/>
          <w:w w:val="114"/>
          <w:i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84"/>
          <w:position w:val="-7"/>
        </w:rPr>
        <w:t>m</w:t>
      </w:r>
      <w:r>
        <w:rPr>
          <w:rFonts w:ascii="Times New Roman" w:hAnsi="Times New Roman" w:cs="Times New Roman" w:eastAsia="Times New Roman"/>
          <w:sz w:val="36"/>
          <w:szCs w:val="36"/>
          <w:color w:val="444887"/>
          <w:spacing w:val="-127"/>
          <w:w w:val="114"/>
          <w:i/>
          <w:position w:val="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4"/>
          <w:w w:val="90"/>
          <w:position w:val="-7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343875"/>
          <w:spacing w:val="-57"/>
          <w:w w:val="119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0"/>
          <w:position w:val="-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7"/>
        </w:rPr>
        <w:t>KÖ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40" w:lineRule="exact"/>
        <w:ind w:left="28" w:right="-20"/>
        <w:jc w:val="left"/>
        <w:tabs>
          <w:tab w:pos="102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1"/>
          <w:szCs w:val="41"/>
          <w:color w:val="A1A3A1"/>
          <w:spacing w:val="-51"/>
          <w:w w:val="83"/>
          <w:i/>
        </w:rPr>
        <w:t>:</w:t>
      </w:r>
      <w:r>
        <w:rPr>
          <w:rFonts w:ascii="Times New Roman" w:hAnsi="Times New Roman" w:cs="Times New Roman" w:eastAsia="Times New Roman"/>
          <w:sz w:val="41"/>
          <w:szCs w:val="41"/>
          <w:color w:val="606060"/>
          <w:spacing w:val="0"/>
          <w:w w:val="51"/>
          <w:i/>
        </w:rPr>
        <w:t>1</w:t>
      </w:r>
      <w:r>
        <w:rPr>
          <w:rFonts w:ascii="Times New Roman" w:hAnsi="Times New Roman" w:cs="Times New Roman" w:eastAsia="Times New Roman"/>
          <w:sz w:val="41"/>
          <w:szCs w:val="41"/>
          <w:color w:val="60606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4B4B4B"/>
          <w:spacing w:val="0"/>
          <w:w w:val="92"/>
        </w:rPr>
        <w:t>dl</w:t>
      </w:r>
      <w:r>
        <w:rPr>
          <w:rFonts w:ascii="Times New Roman" w:hAnsi="Times New Roman" w:cs="Times New Roman" w:eastAsia="Times New Roman"/>
          <w:sz w:val="41"/>
          <w:szCs w:val="41"/>
          <w:color w:val="A1A3A1"/>
          <w:spacing w:val="0"/>
          <w:w w:val="66"/>
        </w:rPr>
        <w:t>·</w:t>
      </w:r>
      <w:r>
        <w:rPr>
          <w:rFonts w:ascii="Times New Roman" w:hAnsi="Times New Roman" w:cs="Times New Roman" w:eastAsia="Times New Roman"/>
          <w:sz w:val="41"/>
          <w:szCs w:val="41"/>
          <w:color w:val="A1A3A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A1A3A1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777777"/>
          <w:spacing w:val="-49"/>
          <w:w w:val="93"/>
        </w:rPr>
        <w:t>·</w:t>
      </w:r>
      <w:r>
        <w:rPr>
          <w:rFonts w:ascii="Arial" w:hAnsi="Arial" w:cs="Arial" w:eastAsia="Arial"/>
          <w:sz w:val="25"/>
          <w:szCs w:val="25"/>
          <w:color w:val="B5B5B8"/>
          <w:spacing w:val="-47"/>
          <w:w w:val="69"/>
        </w:rPr>
        <w:t>,</w:t>
      </w:r>
      <w:r>
        <w:rPr>
          <w:rFonts w:ascii="Arial" w:hAnsi="Arial" w:cs="Arial" w:eastAsia="Arial"/>
          <w:sz w:val="25"/>
          <w:szCs w:val="25"/>
          <w:color w:val="777777"/>
          <w:spacing w:val="0"/>
          <w:w w:val="183"/>
        </w:rPr>
        <w:t>1</w:t>
      </w:r>
      <w:r>
        <w:rPr>
          <w:rFonts w:ascii="Arial" w:hAnsi="Arial" w:cs="Arial" w:eastAsia="Arial"/>
          <w:sz w:val="25"/>
          <w:szCs w:val="25"/>
          <w:color w:val="777777"/>
          <w:spacing w:val="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777777"/>
          <w:spacing w:val="-1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C1C4CA"/>
          <w:spacing w:val="0"/>
          <w:w w:val="55"/>
        </w:rPr>
        <w:t>.</w:t>
      </w:r>
      <w:r>
        <w:rPr>
          <w:rFonts w:ascii="Arial" w:hAnsi="Arial" w:cs="Arial" w:eastAsia="Arial"/>
          <w:sz w:val="25"/>
          <w:szCs w:val="25"/>
          <w:color w:val="C1C4CA"/>
          <w:spacing w:val="-34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A1A3A1"/>
          <w:spacing w:val="0"/>
          <w:w w:val="110"/>
        </w:rPr>
        <w:t>.</w:t>
      </w:r>
      <w:r>
        <w:rPr>
          <w:rFonts w:ascii="Arial" w:hAnsi="Arial" w:cs="Arial" w:eastAsia="Arial"/>
          <w:sz w:val="25"/>
          <w:szCs w:val="25"/>
          <w:color w:val="A1A3A1"/>
          <w:spacing w:val="-4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777777"/>
          <w:spacing w:val="0"/>
          <w:w w:val="100"/>
        </w:rPr>
        <w:t>.</w:t>
      </w:r>
      <w:r>
        <w:rPr>
          <w:rFonts w:ascii="Arial" w:hAnsi="Arial" w:cs="Arial" w:eastAsia="Arial"/>
          <w:sz w:val="25"/>
          <w:szCs w:val="25"/>
          <w:color w:val="777777"/>
          <w:spacing w:val="3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C1C4CA"/>
          <w:spacing w:val="0"/>
          <w:w w:val="110"/>
        </w:rPr>
        <w:t>'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25" w:after="0" w:line="34" w:lineRule="exact"/>
        <w:ind w:right="-20"/>
        <w:jc w:val="left"/>
        <w:tabs>
          <w:tab w:pos="560" w:val="left"/>
          <w:tab w:pos="980" w:val="left"/>
          <w:tab w:pos="14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466.342529pt;margin-top:.826172pt;width:.1pt;height:5.384766pt;mso-position-horizontal-relative:page;mso-position-vertical-relative:paragraph;z-index:-15232" coordorigin="9327,17" coordsize="2,108">
            <v:shape style="position:absolute;left:9327;top:17;width:2;height:108" coordorigin="9327,17" coordsize="0,108" path="m9327,124l9327,17e" filled="f" stroked="t" strokeweight=".9424pt" strokecolor="#D4DFF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"/>
          <w:szCs w:val="8"/>
          <w:color w:val="A1A3A1"/>
          <w:spacing w:val="0"/>
          <w:w w:val="352"/>
          <w:position w:val="-5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A1A3A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1A3A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8"/>
          <w:szCs w:val="8"/>
          <w:color w:val="898989"/>
          <w:spacing w:val="0"/>
          <w:w w:val="100"/>
          <w:position w:val="-5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898989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98989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C1C4CA"/>
          <w:spacing w:val="0"/>
          <w:w w:val="100"/>
          <w:position w:val="-5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C1C4CA"/>
          <w:spacing w:val="-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C1C4C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C1C4C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8"/>
          <w:szCs w:val="8"/>
          <w:color w:val="8085DF"/>
          <w:spacing w:val="0"/>
          <w:w w:val="54"/>
          <w:position w:val="-5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085D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8085D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8"/>
          <w:szCs w:val="8"/>
          <w:color w:val="B5B5B8"/>
          <w:spacing w:val="0"/>
          <w:w w:val="100"/>
          <w:position w:val="-5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5B5B8"/>
          <w:spacing w:val="0"/>
          <w:w w:val="100"/>
          <w:position w:val="-5"/>
        </w:rPr>
        <w:t>        </w:t>
      </w:r>
      <w:r>
        <w:rPr>
          <w:rFonts w:ascii="Times New Roman" w:hAnsi="Times New Roman" w:cs="Times New Roman" w:eastAsia="Times New Roman"/>
          <w:sz w:val="8"/>
          <w:szCs w:val="8"/>
          <w:color w:val="B5B5B8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77777"/>
          <w:spacing w:val="0"/>
          <w:w w:val="169"/>
          <w:position w:val="-5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777777"/>
          <w:spacing w:val="-7"/>
          <w:w w:val="169"/>
          <w:position w:val="-5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1A3A1"/>
          <w:spacing w:val="0"/>
          <w:w w:val="301"/>
          <w:position w:val="-5"/>
        </w:rPr>
        <w:t>·"'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160"/>
          <w:cols w:num="3" w:equalWidth="0">
            <w:col w:w="3854" w:space="725"/>
            <w:col w:w="1537" w:space="2206"/>
            <w:col w:w="3098"/>
          </w:cols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exact"/>
        <w:ind w:right="-12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-74"/>
          <w:w w:val="138"/>
          <w:position w:val="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3"/>
          <w:w w:val="111"/>
          <w:position w:val="-3"/>
        </w:rPr>
        <w:t>c</w:t>
      </w:r>
      <w:r>
        <w:rPr>
          <w:rFonts w:ascii="Arial" w:hAnsi="Arial" w:cs="Arial" w:eastAsia="Arial"/>
          <w:sz w:val="16"/>
          <w:szCs w:val="16"/>
          <w:color w:val="383838"/>
          <w:spacing w:val="-33"/>
          <w:w w:val="137"/>
          <w:position w:val="5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1"/>
          <w:position w:val="-3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83838"/>
          <w:spacing w:val="0"/>
          <w:w w:val="89"/>
          <w:position w:val="1"/>
        </w:rPr>
        <w:t>:ı: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115"/>
        </w:rPr>
        <w:t>Ergü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100"/>
        </w:rPr>
        <w:t>KAYA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27" w:lineRule="exact"/>
        <w:ind w:left="344" w:right="-20"/>
        <w:jc w:val="left"/>
        <w:tabs>
          <w:tab w:pos="3660" w:val="left"/>
          <w:tab w:pos="462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A1A3A1"/>
          <w:spacing w:val="-12"/>
          <w:w w:val="149"/>
          <w:position w:val="3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898989"/>
          <w:spacing w:val="0"/>
          <w:w w:val="202"/>
          <w:position w:val="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98989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98989"/>
          <w:spacing w:val="-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5B5B8"/>
          <w:spacing w:val="0"/>
          <w:w w:val="62"/>
          <w:position w:val="3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B5B5B8"/>
          <w:spacing w:val="0"/>
          <w:w w:val="62"/>
          <w:position w:val="3"/>
        </w:rPr>
        <w:t>     </w:t>
      </w:r>
      <w:r>
        <w:rPr>
          <w:rFonts w:ascii="Times New Roman" w:hAnsi="Times New Roman" w:cs="Times New Roman" w:eastAsia="Times New Roman"/>
          <w:sz w:val="17"/>
          <w:szCs w:val="17"/>
          <w:color w:val="B5B5B8"/>
          <w:spacing w:val="7"/>
          <w:w w:val="62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62"/>
          <w:i/>
          <w:position w:val="3"/>
        </w:rPr>
        <w:t>$1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4"/>
          <w:w w:val="62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i/>
          <w:position w:val="3"/>
        </w:rPr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position w:val="3"/>
        </w:rPr>
        <w:t>p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26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-22"/>
          <w:w w:val="97"/>
          <w:position w:val="3"/>
        </w:rPr>
        <w:t>n</w:t>
      </w:r>
      <w:r>
        <w:rPr>
          <w:rFonts w:ascii="Arial" w:hAnsi="Arial" w:cs="Arial" w:eastAsia="Arial"/>
          <w:sz w:val="17"/>
          <w:szCs w:val="17"/>
          <w:color w:val="A1A3A1"/>
          <w:spacing w:val="-12"/>
          <w:w w:val="164"/>
          <w:position w:val="3"/>
        </w:rPr>
        <w:t>·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85"/>
          <w:i/>
          <w:position w:val="3"/>
        </w:rPr>
        <w:t>ve</w:t>
      </w:r>
      <w:r>
        <w:rPr>
          <w:rFonts w:ascii="Arial" w:hAnsi="Arial" w:cs="Arial" w:eastAsia="Arial"/>
          <w:sz w:val="19"/>
          <w:szCs w:val="19"/>
          <w:color w:val="606060"/>
          <w:spacing w:val="-13"/>
          <w:w w:val="100"/>
          <w:i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777777"/>
          <w:spacing w:val="0"/>
          <w:w w:val="94"/>
          <w:position w:val="3"/>
        </w:rPr>
        <w:t>Ac</w:t>
      </w:r>
      <w:r>
        <w:rPr>
          <w:rFonts w:ascii="Arial" w:hAnsi="Arial" w:cs="Arial" w:eastAsia="Arial"/>
          <w:sz w:val="17"/>
          <w:szCs w:val="17"/>
          <w:color w:val="777777"/>
          <w:spacing w:val="-13"/>
          <w:w w:val="95"/>
          <w:position w:val="3"/>
        </w:rPr>
        <w:t>i</w:t>
      </w:r>
      <w:r>
        <w:rPr>
          <w:rFonts w:ascii="Arial" w:hAnsi="Arial" w:cs="Arial" w:eastAsia="Arial"/>
          <w:sz w:val="17"/>
          <w:szCs w:val="17"/>
          <w:color w:val="A1A3A1"/>
          <w:spacing w:val="0"/>
          <w:w w:val="153"/>
          <w:position w:val="3"/>
        </w:rPr>
        <w:t>!t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168" w:lineRule="exact"/>
        <w:ind w:right="-20"/>
        <w:jc w:val="left"/>
        <w:tabs>
          <w:tab w:pos="4240" w:val="left"/>
          <w:tab w:pos="470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Arial" w:hAnsi="Arial" w:cs="Arial" w:eastAsia="Arial"/>
          <w:sz w:val="124"/>
          <w:szCs w:val="124"/>
          <w:color w:val="444887"/>
          <w:spacing w:val="0"/>
          <w:w w:val="100"/>
          <w:i/>
          <w:position w:val="-23"/>
        </w:rPr>
        <w:t>Qif</w:t>
      </w:r>
      <w:r>
        <w:rPr>
          <w:rFonts w:ascii="Arial" w:hAnsi="Arial" w:cs="Arial" w:eastAsia="Arial"/>
          <w:sz w:val="124"/>
          <w:szCs w:val="124"/>
          <w:color w:val="444887"/>
          <w:spacing w:val="0"/>
          <w:w w:val="100"/>
          <w:i/>
          <w:position w:val="-23"/>
        </w:rPr>
        <w:tab/>
      </w:r>
      <w:r>
        <w:rPr>
          <w:rFonts w:ascii="Arial" w:hAnsi="Arial" w:cs="Arial" w:eastAsia="Arial"/>
          <w:sz w:val="124"/>
          <w:szCs w:val="124"/>
          <w:color w:val="444887"/>
          <w:spacing w:val="0"/>
          <w:w w:val="100"/>
          <w:i/>
          <w:position w:val="-23"/>
        </w:rPr>
      </w:r>
      <w:r>
        <w:rPr>
          <w:rFonts w:ascii="Arial" w:hAnsi="Arial" w:cs="Arial" w:eastAsia="Arial"/>
          <w:sz w:val="46"/>
          <w:szCs w:val="46"/>
          <w:color w:val="A1A3A1"/>
          <w:spacing w:val="0"/>
          <w:w w:val="56"/>
          <w:position w:val="24"/>
        </w:rPr>
        <w:t>-.</w:t>
      </w:r>
      <w:r>
        <w:rPr>
          <w:rFonts w:ascii="Arial" w:hAnsi="Arial" w:cs="Arial" w:eastAsia="Arial"/>
          <w:sz w:val="46"/>
          <w:szCs w:val="46"/>
          <w:color w:val="A1A3A1"/>
          <w:spacing w:val="-55"/>
          <w:w w:val="56"/>
          <w:position w:val="24"/>
        </w:rPr>
        <w:t> </w:t>
      </w:r>
      <w:r>
        <w:rPr>
          <w:rFonts w:ascii="Arial" w:hAnsi="Arial" w:cs="Arial" w:eastAsia="Arial"/>
          <w:sz w:val="46"/>
          <w:szCs w:val="46"/>
          <w:color w:val="A1A3A1"/>
          <w:spacing w:val="0"/>
          <w:w w:val="100"/>
          <w:position w:val="24"/>
        </w:rPr>
        <w:tab/>
      </w:r>
      <w:r>
        <w:rPr>
          <w:rFonts w:ascii="Arial" w:hAnsi="Arial" w:cs="Arial" w:eastAsia="Arial"/>
          <w:sz w:val="46"/>
          <w:szCs w:val="46"/>
          <w:color w:val="A1A3A1"/>
          <w:spacing w:val="0"/>
          <w:w w:val="100"/>
          <w:position w:val="24"/>
        </w:rPr>
      </w:r>
      <w:r>
        <w:rPr>
          <w:rFonts w:ascii="Times New Roman" w:hAnsi="Times New Roman" w:cs="Times New Roman" w:eastAsia="Times New Roman"/>
          <w:sz w:val="33"/>
          <w:szCs w:val="33"/>
          <w:color w:val="C1C4CA"/>
          <w:spacing w:val="0"/>
          <w:w w:val="56"/>
          <w:position w:val="28"/>
        </w:rPr>
        <w:t>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160"/>
          <w:cols w:num="3" w:equalWidth="0">
            <w:col w:w="680" w:space="1809"/>
            <w:col w:w="1645" w:space="543"/>
            <w:col w:w="6743"/>
          </w:cols>
        </w:sectPr>
      </w:pPr>
      <w:rPr/>
    </w:p>
    <w:p>
      <w:pPr>
        <w:spacing w:before="0" w:after="0" w:line="103" w:lineRule="exact"/>
        <w:ind w:left="2321"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606060"/>
          <w:w w:val="83"/>
          <w:position w:val="-11"/>
        </w:rPr>
        <w:t>ltf</w:t>
      </w:r>
      <w:r>
        <w:rPr>
          <w:rFonts w:ascii="Arial" w:hAnsi="Arial" w:cs="Arial" w:eastAsia="Arial"/>
          <w:sz w:val="23"/>
          <w:szCs w:val="23"/>
          <w:color w:val="606060"/>
          <w:spacing w:val="-2"/>
          <w:w w:val="84"/>
          <w:position w:val="-11"/>
        </w:rPr>
        <w:t>a</w:t>
      </w:r>
      <w:r>
        <w:rPr>
          <w:rFonts w:ascii="Arial" w:hAnsi="Arial" w:cs="Arial" w:eastAsia="Arial"/>
          <w:sz w:val="23"/>
          <w:szCs w:val="23"/>
          <w:color w:val="383838"/>
          <w:spacing w:val="-5"/>
          <w:w w:val="115"/>
          <w:position w:val="-11"/>
        </w:rPr>
        <w:t>i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34"/>
          <w:position w:val="-1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66"/>
          <w:position w:val="-11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7"/>
          <w:w w:val="66"/>
          <w:position w:val="-11"/>
        </w:rPr>
        <w:t>O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4"/>
          <w:position w:val="-11"/>
        </w:rPr>
        <w:t>ney</w:t>
      </w:r>
      <w:r>
        <w:rPr>
          <w:rFonts w:ascii="Arial" w:hAnsi="Arial" w:cs="Arial" w:eastAsia="Arial"/>
          <w:sz w:val="23"/>
          <w:szCs w:val="23"/>
          <w:color w:val="4B4B4B"/>
          <w:spacing w:val="-16"/>
          <w:w w:val="100"/>
          <w:position w:val="-11"/>
        </w:rPr>
        <w:t> 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7"/>
          <w:position w:val="-11"/>
        </w:rPr>
        <w:t>Bölg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8"/>
          <w:position w:val="-11"/>
        </w:rPr>
        <w:t>e</w:t>
      </w:r>
      <w:r>
        <w:rPr>
          <w:rFonts w:ascii="Arial" w:hAnsi="Arial" w:cs="Arial" w:eastAsia="Arial"/>
          <w:sz w:val="23"/>
          <w:szCs w:val="23"/>
          <w:color w:val="606060"/>
          <w:spacing w:val="-27"/>
          <w:w w:val="100"/>
          <w:position w:val="-11"/>
        </w:rPr>
        <w:t> </w:t>
      </w:r>
      <w:r>
        <w:rPr>
          <w:rFonts w:ascii="Arial" w:hAnsi="Arial" w:cs="Arial" w:eastAsia="Arial"/>
          <w:sz w:val="23"/>
          <w:szCs w:val="23"/>
          <w:color w:val="606060"/>
          <w:spacing w:val="-5"/>
          <w:w w:val="74"/>
          <w:position w:val="-11"/>
        </w:rPr>
        <w:t>A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0"/>
          <w:position w:val="-11"/>
        </w:rPr>
        <w:t>mi</w:t>
      </w:r>
      <w:r>
        <w:rPr>
          <w:rFonts w:ascii="Arial" w:hAnsi="Arial" w:cs="Arial" w:eastAsia="Arial"/>
          <w:sz w:val="23"/>
          <w:szCs w:val="23"/>
          <w:color w:val="383838"/>
          <w:spacing w:val="4"/>
          <w:w w:val="80"/>
          <w:position w:val="-11"/>
        </w:rPr>
        <w:t>r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15"/>
          <w:position w:val="-11"/>
        </w:rPr>
        <w:t>i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7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7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160"/>
        </w:sectPr>
      </w:pPr>
      <w:rPr/>
    </w:p>
    <w:p>
      <w:pPr>
        <w:spacing w:before="0" w:after="0" w:line="756" w:lineRule="exact"/>
        <w:ind w:right="-20"/>
        <w:jc w:val="right"/>
        <w:rPr>
          <w:rFonts w:ascii="Times New Roman" w:hAnsi="Times New Roman" w:cs="Times New Roman" w:eastAsia="Times New Roman"/>
          <w:sz w:val="74"/>
          <w:szCs w:val="74"/>
        </w:rPr>
      </w:pPr>
      <w:rPr/>
      <w:r>
        <w:rPr/>
        <w:pict>
          <v:group style="position:absolute;margin-left:21.713305pt;margin-top:38.821327pt;width:559.204694pt;height:786.685649pt;mso-position-horizontal-relative:page;mso-position-vertical-relative:page;z-index:-15239" coordorigin="434,776" coordsize="11184,15734">
            <v:group style="position:absolute;left:441;top:795;width:11156;height:2" coordorigin="441,795" coordsize="11156,2">
              <v:shape style="position:absolute;left:441;top:795;width:11156;height:2" coordorigin="441,795" coordsize="11156,0" path="m441,795l11597,795e" filled="f" stroked="t" strokeweight=".696684pt" strokecolor="#747474">
                <v:path arrowok="t"/>
              </v:shape>
            </v:group>
            <v:group style="position:absolute;left:2448;top:783;width:2;height:1501" coordorigin="2448,783" coordsize="2,1501">
              <v:shape style="position:absolute;left:2448;top:783;width:2;height:1501" coordorigin="2448,783" coordsize="0,1501" path="m2448,2284l2448,783e" filled="f" stroked="t" strokeweight=".696684pt" strokecolor="#545454">
                <v:path arrowok="t"/>
              </v:shape>
            </v:group>
            <v:group style="position:absolute;left:9089;top:793;width:2;height:1491" coordorigin="9089,793" coordsize="2,1491">
              <v:shape style="position:absolute;left:9089;top:793;width:2;height:1491" coordorigin="9089,793" coordsize="0,1491" path="m9089,2284l9089,793e" filled="f" stroked="t" strokeweight=".696684pt" strokecolor="#5B5B5B">
                <v:path arrowok="t"/>
              </v:shape>
            </v:group>
            <v:group style="position:absolute;left:11597;top:783;width:2;height:7504" coordorigin="11597,783" coordsize="2,7504">
              <v:shape style="position:absolute;left:11597;top:783;width:2;height:7504" coordorigin="11597,783" coordsize="0,7504" path="m11597,8287l11597,783e" filled="f" stroked="t" strokeweight=".696684pt" strokecolor="#676767">
                <v:path arrowok="t"/>
              </v:shape>
            </v:group>
            <v:group style="position:absolute;left:446;top:2277;width:11161;height:2" coordorigin="446,2277" coordsize="11161,2">
              <v:shape style="position:absolute;left:446;top:2277;width:11161;height:2" coordorigin="446,2277" coordsize="11161,0" path="m446,2277l11607,2277e" filled="f" stroked="t" strokeweight=".696684pt" strokecolor="#707070">
                <v:path arrowok="t"/>
              </v:shape>
            </v:group>
            <v:group style="position:absolute;left:446;top:2518;width:8151;height:2" coordorigin="446,2518" coordsize="8151,2">
              <v:shape style="position:absolute;left:446;top:2518;width:8151;height:2" coordorigin="446,2518" coordsize="8151,0" path="m446,2518l8597,2518e" filled="f" stroked="t" strokeweight=".696684pt" strokecolor="#6B6B6B">
                <v:path arrowok="t"/>
              </v:shape>
            </v:group>
            <v:group style="position:absolute;left:8541;top:2515;width:307;height:2" coordorigin="8541,2515" coordsize="307,2">
              <v:shape style="position:absolute;left:8541;top:2515;width:307;height:2" coordorigin="8541,2515" coordsize="307,0" path="m8541,2515l8848,2515e" filled="f" stroked="t" strokeweight=".464456pt" strokecolor="#5B5B5B">
                <v:path arrowok="t"/>
              </v:shape>
            </v:group>
            <v:group style="position:absolute;left:8792;top:2515;width:2810;height:2" coordorigin="8792,2515" coordsize="2810,2">
              <v:shape style="position:absolute;left:8792;top:2515;width:2810;height:2" coordorigin="8792,2515" coordsize="2810,0" path="m8792,2515l11602,2515e" filled="f" stroked="t" strokeweight=".696684pt" strokecolor="#747474">
                <v:path arrowok="t"/>
              </v:shape>
            </v:group>
            <v:group style="position:absolute;left:4635;top:2761;width:176;height:2" coordorigin="4635,2761" coordsize="176,2">
              <v:shape style="position:absolute;left:4635;top:2761;width:176;height:2" coordorigin="4635,2761" coordsize="176,0" path="m4635,2761l4812,2761e" filled="f" stroked="t" strokeweight=".464456pt" strokecolor="#545454">
                <v:path arrowok="t"/>
              </v:shape>
            </v:group>
            <v:group style="position:absolute;left:441;top:2758;width:11166;height:2" coordorigin="441,2758" coordsize="11166,2">
              <v:shape style="position:absolute;left:441;top:2758;width:11166;height:2" coordorigin="441,2758" coordsize="11166,0" path="m441,2758l11607,2758e" filled="f" stroked="t" strokeweight=".696684pt" strokecolor="#707070">
                <v:path arrowok="t"/>
              </v:shape>
            </v:group>
            <v:group style="position:absolute;left:455;top:1935;width:2;height:14568" coordorigin="455,1935" coordsize="2,14568">
              <v:shape style="position:absolute;left:455;top:1935;width:2;height:14568" coordorigin="455,1935" coordsize="0,14568" path="m455,16503l455,1935e" filled="f" stroked="t" strokeweight=".696684pt" strokecolor="#6B6B6B">
                <v:path arrowok="t"/>
              </v:shape>
            </v:group>
            <v:group style="position:absolute;left:446;top:2992;width:11161;height:2" coordorigin="446,2992" coordsize="11161,2">
              <v:shape style="position:absolute;left:446;top:2992;width:11161;height:2" coordorigin="446,2992" coordsize="11161,0" path="m446,2992l11607,2992e" filled="f" stroked="t" strokeweight=".696684pt" strokecolor="#707070">
                <v:path arrowok="t"/>
              </v:shape>
            </v:group>
            <v:group style="position:absolute;left:451;top:2950;width:2;height:340" coordorigin="451,2950" coordsize="2,340">
              <v:shape style="position:absolute;left:451;top:2950;width:2;height:340" coordorigin="451,2950" coordsize="0,340" path="m451,3289l451,2950e" filled="f" stroked="t" strokeweight=".464456pt" strokecolor="#646464">
                <v:path arrowok="t"/>
              </v:shape>
            </v:group>
            <v:group style="position:absolute;left:441;top:3230;width:11166;height:2" coordorigin="441,3230" coordsize="11166,2">
              <v:shape style="position:absolute;left:441;top:3230;width:11166;height:2" coordorigin="441,3230" coordsize="11166,0" path="m441,3230l11607,3230e" filled="f" stroked="t" strokeweight=".696684pt" strokecolor="#6B6B6B">
                <v:path arrowok="t"/>
              </v:shape>
            </v:group>
            <v:group style="position:absolute;left:446;top:3471;width:11161;height:2" coordorigin="446,3471" coordsize="11161,2">
              <v:shape style="position:absolute;left:446;top:3471;width:11161;height:2" coordorigin="446,3471" coordsize="11161,0" path="m446,3471l11607,3471e" filled="f" stroked="t" strokeweight=".696684pt" strokecolor="#6B6B6B">
                <v:path arrowok="t"/>
              </v:shape>
            </v:group>
            <v:group style="position:absolute;left:3915;top:3464;width:2;height:746" coordorigin="3915,3464" coordsize="2,746">
              <v:shape style="position:absolute;left:3915;top:3464;width:2;height:746" coordorigin="3915,3464" coordsize="0,746" path="m3915,4210l3915,3464e" filled="f" stroked="t" strokeweight=".696684pt" strokecolor="#545454">
                <v:path arrowok="t"/>
              </v:shape>
            </v:group>
            <v:group style="position:absolute;left:6953;top:3459;width:2;height:288" coordorigin="6953,3459" coordsize="2,288">
              <v:shape style="position:absolute;left:6953;top:3459;width:2;height:288" coordorigin="6953,3459" coordsize="0,288" path="m6953,3747l6953,3459e" filled="f" stroked="t" strokeweight=".464456pt" strokecolor="#646464">
                <v:path arrowok="t"/>
              </v:shape>
            </v:group>
            <v:group style="position:absolute;left:451;top:3690;width:2;height:222" coordorigin="451,3690" coordsize="2,222">
              <v:shape style="position:absolute;left:451;top:3690;width:2;height:222" coordorigin="451,3690" coordsize="0,222" path="m451,3912l451,3690e" filled="f" stroked="t" strokeweight=".464456pt" strokecolor="#5B5B5B">
                <v:path arrowok="t"/>
              </v:shape>
            </v:group>
            <v:group style="position:absolute;left:3911;top:3893;width:1849;height:2" coordorigin="3911,3893" coordsize="1849,2">
              <v:shape style="position:absolute;left:3911;top:3893;width:1849;height:2" coordorigin="3911,3893" coordsize="1849,0" path="m3911,3893l5759,3893e" filled="f" stroked="t" strokeweight=".696684pt" strokecolor="#6B6B6B">
                <v:path arrowok="t"/>
              </v:shape>
            </v:group>
            <v:group style="position:absolute;left:6939;top:3884;width:1333;height:2" coordorigin="6939,3884" coordsize="1333,2">
              <v:shape style="position:absolute;left:6939;top:3884;width:1333;height:2" coordorigin="6939,3884" coordsize="1333,0" path="m6939,3884l8272,3884e" filled="f" stroked="t" strokeweight=".232228pt" strokecolor="#575757">
                <v:path arrowok="t"/>
              </v:shape>
            </v:group>
            <v:group style="position:absolute;left:6953;top:3690;width:2;height:514" coordorigin="6953,3690" coordsize="2,514">
              <v:shape style="position:absolute;left:6953;top:3690;width:2;height:514" coordorigin="6953,3690" coordsize="0,514" path="m6953,4205l6953,3690e" filled="f" stroked="t" strokeweight=".696684pt" strokecolor="#676767">
                <v:path arrowok="t"/>
              </v:shape>
            </v:group>
            <v:group style="position:absolute;left:8272;top:3884;width:1849;height:2" coordorigin="8272,3884" coordsize="1849,2">
              <v:shape style="position:absolute;left:8272;top:3884;width:1849;height:2" coordorigin="8272,3884" coordsize="1849,0" path="m8272,3884l10120,3884e" filled="f" stroked="t" strokeweight=".232228pt" strokecolor="#000000">
                <v:path arrowok="t"/>
              </v:shape>
            </v:group>
            <v:group style="position:absolute;left:10120;top:3884;width:1472;height:2" coordorigin="10120,3884" coordsize="1472,2">
              <v:shape style="position:absolute;left:10120;top:3884;width:1472;height:2" coordorigin="10120,3884" coordsize="1472,0" path="m10120,3884l11593,3884e" filled="f" stroked="t" strokeweight=".232228pt" strokecolor="#808080">
                <v:path arrowok="t"/>
              </v:shape>
            </v:group>
            <v:group style="position:absolute;left:446;top:4200;width:3497;height:2" coordorigin="446,4200" coordsize="3497,2">
              <v:shape style="position:absolute;left:446;top:4200;width:3497;height:2" coordorigin="446,4200" coordsize="3497,0" path="m446,4200l3943,4200e" filled="f" stroked="t" strokeweight=".696684pt" strokecolor="#6B6B6B">
                <v:path arrowok="t"/>
              </v:shape>
            </v:group>
            <v:group style="position:absolute;left:3874;top:4195;width:1955;height:2" coordorigin="3874,4195" coordsize="1955,2">
              <v:shape style="position:absolute;left:3874;top:4195;width:1955;height:2" coordorigin="3874,4195" coordsize="1955,0" path="m3874,4195l5829,4195e" filled="f" stroked="t" strokeweight="1.161139pt" strokecolor="#3B3B3B">
                <v:path arrowok="t"/>
              </v:shape>
            </v:group>
            <v:group style="position:absolute;left:5685;top:4195;width:5922;height:2" coordorigin="5685,4195" coordsize="5922,2">
              <v:shape style="position:absolute;left:5685;top:4195;width:5922;height:2" coordorigin="5685,4195" coordsize="5922,0" path="m5685,4195l11607,4195e" filled="f" stroked="t" strokeweight=".696684pt" strokecolor="#707070">
                <v:path arrowok="t"/>
              </v:shape>
            </v:group>
            <v:group style="position:absolute;left:441;top:4471;width:11166;height:2" coordorigin="441,4471" coordsize="11166,2">
              <v:shape style="position:absolute;left:441;top:4471;width:11166;height:2" coordorigin="441,4471" coordsize="11166,0" path="m441,4471l11607,4471e" filled="f" stroked="t" strokeweight=".696684pt" strokecolor="#707070">
                <v:path arrowok="t"/>
              </v:shape>
            </v:group>
            <v:group style="position:absolute;left:5685;top:4712;width:562;height:2" coordorigin="5685,4712" coordsize="562,2">
              <v:shape style="position:absolute;left:5685;top:4712;width:562;height:2" coordorigin="5685,4712" coordsize="562,0" path="m5685,4712l6247,4712e" filled="f" stroked="t" strokeweight=".464456pt" strokecolor="#676767">
                <v:path arrowok="t"/>
              </v:shape>
            </v:group>
            <v:group style="position:absolute;left:2443;top:4710;width:9164;height:2" coordorigin="2443,4710" coordsize="9164,2">
              <v:shape style="position:absolute;left:2443;top:4710;width:9164;height:2" coordorigin="2443,4710" coordsize="9164,0" path="m2443,4710l11607,4710e" filled="f" stroked="t" strokeweight=".696684pt" strokecolor="#707070">
                <v:path arrowok="t"/>
              </v:shape>
            </v:group>
            <v:group style="position:absolute;left:2450;top:4191;width:2;height:2029" coordorigin="2450,4191" coordsize="2,2029">
              <v:shape style="position:absolute;left:2450;top:4191;width:2;height:2029" coordorigin="2450,4191" coordsize="0,2029" path="m2450,6220l2450,4191e" filled="f" stroked="t" strokeweight=".696684pt" strokecolor="#575757">
                <v:path arrowok="t"/>
              </v:shape>
            </v:group>
            <v:group style="position:absolute;left:4942;top:4705;width:2;height:500" coordorigin="4942,4705" coordsize="2,500">
              <v:shape style="position:absolute;left:4942;top:4705;width:2;height:500" coordorigin="4942,4705" coordsize="0,500" path="m4942,5205l4942,4705e" filled="f" stroked="t" strokeweight=".696684pt" strokecolor="#5B5B5B">
                <v:path arrowok="t"/>
              </v:shape>
            </v:group>
            <v:group style="position:absolute;left:7794;top:4696;width:2;height:500" coordorigin="7794,4696" coordsize="2,500">
              <v:shape style="position:absolute;left:7794;top:4696;width:2;height:500" coordorigin="7794,4696" coordsize="0,500" path="m7794,5196l7794,4696e" filled="f" stroked="t" strokeweight=".696684pt" strokecolor="#5B5B5B">
                <v:path arrowok="t"/>
              </v:shape>
            </v:group>
            <v:group style="position:absolute;left:451;top:4922;width:2;height:283" coordorigin="451,4922" coordsize="2,283">
              <v:shape style="position:absolute;left:451;top:4922;width:2;height:283" coordorigin="451,4922" coordsize="0,283" path="m451,5205l451,4922e" filled="f" stroked="t" strokeweight=".464456pt" strokecolor="#606060">
                <v:path arrowok="t"/>
              </v:shape>
            </v:group>
            <v:group style="position:absolute;left:4933;top:5189;width:6674;height:2" coordorigin="4933,5189" coordsize="6674,2">
              <v:shape style="position:absolute;left:4933;top:5189;width:6674;height:2" coordorigin="4933,5189" coordsize="6674,0" path="m4933,5189l11607,5189e" filled="f" stroked="t" strokeweight=".696684pt" strokecolor="#747474">
                <v:path arrowok="t"/>
              </v:shape>
            </v:group>
            <v:group style="position:absolute;left:4942;top:5149;width:2;height:326" coordorigin="4942,5149" coordsize="2,326">
              <v:shape style="position:absolute;left:4942;top:5149;width:2;height:326" coordorigin="4942,5149" coordsize="0,326" path="m4942,5474l4942,5149e" filled="f" stroked="t" strokeweight=".464456pt" strokecolor="#4F4F4F">
                <v:path arrowok="t"/>
              </v:shape>
            </v:group>
            <v:group style="position:absolute;left:4937;top:5425;width:6674;height:2" coordorigin="4937,5425" coordsize="6674,2">
              <v:shape style="position:absolute;left:4937;top:5425;width:6674;height:2" coordorigin="4937,5425" coordsize="6674,0" path="m4937,5425l11611,5425e" filled="f" stroked="t" strokeweight=".696684pt" strokecolor="#707070">
                <v:path arrowok="t"/>
              </v:shape>
            </v:group>
            <v:group style="position:absolute;left:4942;top:5418;width:2;height:264" coordorigin="4942,5418" coordsize="2,264">
              <v:shape style="position:absolute;left:4942;top:5418;width:2;height:264" coordorigin="4942,5418" coordsize="0,264" path="m4942,5682l4942,5418e" filled="f" stroked="t" strokeweight=".928911pt" strokecolor="#646464">
                <v:path arrowok="t"/>
              </v:shape>
            </v:group>
            <v:group style="position:absolute;left:4928;top:5665;width:6679;height:2" coordorigin="4928,5665" coordsize="6679,2">
              <v:shape style="position:absolute;left:4928;top:5665;width:6679;height:2" coordorigin="4928,5665" coordsize="6679,0" path="m4928,5665l11607,5665e" filled="f" stroked="t" strokeweight=".696684pt" strokecolor="#707070">
                <v:path arrowok="t"/>
              </v:shape>
            </v:group>
            <v:group style="position:absolute;left:4942;top:5625;width:2;height:307" coordorigin="4942,5625" coordsize="2,307">
              <v:shape style="position:absolute;left:4942;top:5625;width:2;height:307" coordorigin="4942,5625" coordsize="0,307" path="m4942,5932l4942,5625e" filled="f" stroked="t" strokeweight=".464456pt" strokecolor="#4B4B4B">
                <v:path arrowok="t"/>
              </v:shape>
            </v:group>
            <v:group style="position:absolute;left:2443;top:5904;width:9164;height:2" coordorigin="2443,5904" coordsize="9164,2">
              <v:shape style="position:absolute;left:2443;top:5904;width:9164;height:2" coordorigin="2443,5904" coordsize="9164,0" path="m2443,5904l11607,5904e" filled="f" stroked="t" strokeweight=".696684pt" strokecolor="#707070">
                <v:path arrowok="t"/>
              </v:shape>
            </v:group>
            <v:group style="position:absolute;left:808;top:6102;width:975;height:2" coordorigin="808,6102" coordsize="975,2">
              <v:shape style="position:absolute;left:808;top:6102;width:975;height:2" coordorigin="808,6102" coordsize="975,0" path="m808,6102l1784,6102e" filled="f" stroked="t" strokeweight=".232228pt" strokecolor="#000000">
                <v:path arrowok="t"/>
              </v:shape>
            </v:group>
            <v:group style="position:absolute;left:1784;top:6102;width:664;height:2" coordorigin="1784,6102" coordsize="664,2">
              <v:shape style="position:absolute;left:1784;top:6102;width:664;height:2" coordorigin="1784,6102" coordsize="664,0" path="m1784,6102l2448,6102e" filled="f" stroked="t" strokeweight=".232228pt" strokecolor="#646464">
                <v:path arrowok="t"/>
              </v:shape>
            </v:group>
            <v:group style="position:absolute;left:3748;top:6102;width:158;height:2" coordorigin="3748,6102" coordsize="158,2">
              <v:shape style="position:absolute;left:3748;top:6102;width:158;height:2" coordorigin="3748,6102" coordsize="158,0" path="m3748,6102l3906,6102e" filled="f" stroked="t" strokeweight=".232228pt" strokecolor="#343434">
                <v:path arrowok="t"/>
              </v:shape>
            </v:group>
            <v:group style="position:absolute;left:3906;top:6102;width:878;height:2" coordorigin="3906,6102" coordsize="878,2">
              <v:shape style="position:absolute;left:3906;top:6102;width:878;height:2" coordorigin="3906,6102" coordsize="878,0" path="m3906,6102l4784,6102e" filled="f" stroked="t" strokeweight=".232228pt" strokecolor="#000000">
                <v:path arrowok="t"/>
              </v:shape>
            </v:group>
            <v:group style="position:absolute;left:4784;top:6102;width:158;height:2" coordorigin="4784,6102" coordsize="158,2">
              <v:shape style="position:absolute;left:4784;top:6102;width:158;height:2" coordorigin="4784,6102" coordsize="158,0" path="m4784,6102l4942,6102e" filled="f" stroked="t" strokeweight=".232228pt" strokecolor="#575757">
                <v:path arrowok="t"/>
              </v:shape>
            </v:group>
            <v:group style="position:absolute;left:4939;top:5861;width:2;height:274" coordorigin="4939,5861" coordsize="2,274">
              <v:shape style="position:absolute;left:4939;top:5861;width:2;height:274" coordorigin="4939,5861" coordsize="0,274" path="m4939,6135l4939,5861e" filled="f" stroked="t" strokeweight=".696684pt" strokecolor="#606060">
                <v:path arrowok="t"/>
              </v:shape>
            </v:group>
            <v:group style="position:absolute;left:10655;top:6130;width:952;height:2" coordorigin="10655,6130" coordsize="952,2">
              <v:shape style="position:absolute;left:10655;top:6130;width:952;height:2" coordorigin="10655,6130" coordsize="952,0" path="m10655,6130l11607,6130e" filled="f" stroked="t" strokeweight=".232228pt" strokecolor="#777777">
                <v:path arrowok="t"/>
              </v:shape>
            </v:group>
            <v:group style="position:absolute;left:4942;top:6074;width:2;height:146" coordorigin="4942,6074" coordsize="2,146">
              <v:shape style="position:absolute;left:4942;top:6074;width:2;height:146" coordorigin="4942,6074" coordsize="0,146" path="m4942,6220l4942,6074e" filled="f" stroked="t" strokeweight=".464456pt" strokecolor="#383838">
                <v:path arrowok="t"/>
              </v:shape>
            </v:group>
            <v:group style="position:absolute;left:2448;top:6163;width:2;height:288" coordorigin="2448,6163" coordsize="2,288">
              <v:shape style="position:absolute;left:2448;top:6163;width:2;height:288" coordorigin="2448,6163" coordsize="0,288" path="m2448,6451l2448,6163e" filled="f" stroked="t" strokeweight=".464456pt" strokecolor="#4F4F4F">
                <v:path arrowok="t"/>
              </v:shape>
            </v:group>
            <v:group style="position:absolute;left:4942;top:6163;width:2;height:684" coordorigin="4942,6163" coordsize="2,684">
              <v:shape style="position:absolute;left:4942;top:6163;width:2;height:684" coordorigin="4942,6163" coordsize="0,684" path="m4942,6848l4942,6163e" filled="f" stroked="t" strokeweight=".696684pt" strokecolor="#575757">
                <v:path arrowok="t"/>
              </v:shape>
            </v:group>
            <v:group style="position:absolute;left:2448;top:6395;width:2;height:609" coordorigin="2448,6395" coordsize="2,609">
              <v:shape style="position:absolute;left:2448;top:6395;width:2;height:609" coordorigin="2448,6395" coordsize="0,609" path="m2448,7003l2448,6395e" filled="f" stroked="t" strokeweight=".696684pt" strokecolor="#575757">
                <v:path arrowok="t"/>
              </v:shape>
            </v:group>
            <v:group style="position:absolute;left:7794;top:6130;width:2;height:90" coordorigin="7794,6130" coordsize="2,90">
              <v:shape style="position:absolute;left:7794;top:6130;width:2;height:90" coordorigin="7794,6130" coordsize="0,90" path="m7794,6220l7794,6130e" filled="f" stroked="t" strokeweight=".464456pt" strokecolor="#444444">
                <v:path arrowok="t"/>
              </v:shape>
            </v:group>
            <v:group style="position:absolute;left:7794;top:6163;width:2;height:684" coordorigin="7794,6163" coordsize="2,684">
              <v:shape style="position:absolute;left:7794;top:6163;width:2;height:684" coordorigin="7794,6163" coordsize="0,684" path="m7794,6848l7794,6163e" filled="f" stroked="t" strokeweight=".696684pt" strokecolor="#575757">
                <v:path arrowok="t"/>
              </v:shape>
            </v:group>
            <v:group style="position:absolute;left:2443;top:6609;width:9168;height:2" coordorigin="2443,6609" coordsize="9168,2">
              <v:shape style="position:absolute;left:2443;top:6609;width:9168;height:2" coordorigin="2443,6609" coordsize="9168,0" path="m2443,6609l11611,6609e" filled="f" stroked="t" strokeweight=".696684pt" strokecolor="#707070">
                <v:path arrowok="t"/>
              </v:shape>
            </v:group>
            <v:group style="position:absolute;left:4635;top:6845;width:1612;height:2" coordorigin="4635,6845" coordsize="1612,2">
              <v:shape style="position:absolute;left:4635;top:6845;width:1612;height:2" coordorigin="4635,6845" coordsize="1612,0" path="m4635,6845l6247,6845e" filled="f" stroked="t" strokeweight=".696684pt" strokecolor="#707070">
                <v:path arrowok="t"/>
              </v:shape>
            </v:group>
            <v:group style="position:absolute;left:2438;top:6843;width:9168;height:2" coordorigin="2438,6843" coordsize="9168,2">
              <v:shape style="position:absolute;left:2438;top:6843;width:9168;height:2" coordorigin="2438,6843" coordsize="9168,0" path="m2438,6843l11607,6843e" filled="f" stroked="t" strokeweight=".696684pt" strokecolor="#747474">
                <v:path arrowok="t"/>
              </v:shape>
            </v:group>
            <v:group style="position:absolute;left:2448;top:6805;width:2;height:326" coordorigin="2448,6805" coordsize="2,326">
              <v:shape style="position:absolute;left:2448;top:6805;width:2;height:326" coordorigin="2448,6805" coordsize="0,326" path="m2448,7131l2448,6805e" filled="f" stroked="t" strokeweight=".464456pt" strokecolor="#545454">
                <v:path arrowok="t"/>
              </v:shape>
            </v:group>
            <v:group style="position:absolute;left:446;top:7084;width:11161;height:2" coordorigin="446,7084" coordsize="11161,2">
              <v:shape style="position:absolute;left:446;top:7084;width:11161;height:2" coordorigin="446,7084" coordsize="11161,0" path="m446,7084l11607,7084e" filled="f" stroked="t" strokeweight=".696684pt" strokecolor="#747474">
                <v:path arrowok="t"/>
              </v:shape>
            </v:group>
            <v:group style="position:absolute;left:2448;top:7060;width:2;height:1468" coordorigin="2448,7060" coordsize="2,1468">
              <v:shape style="position:absolute;left:2448;top:7060;width:2;height:1468" coordorigin="2448,7060" coordsize="0,1468" path="m2448,8528l2448,7060e" filled="f" stroked="t" strokeweight=".696684pt" strokecolor="#575757">
                <v:path arrowok="t"/>
              </v:shape>
            </v:group>
            <v:group style="position:absolute;left:446;top:7548;width:11161;height:2" coordorigin="446,7548" coordsize="11161,2">
              <v:shape style="position:absolute;left:446;top:7548;width:11161;height:2" coordorigin="446,7548" coordsize="11161,0" path="m446,7548l11607,7548e" filled="f" stroked="t" strokeweight=".696684pt" strokecolor="#707070">
                <v:path arrowok="t"/>
              </v:shape>
            </v:group>
            <v:group style="position:absolute;left:4937;top:7784;width:6674;height:2" coordorigin="4937,7784" coordsize="6674,2">
              <v:shape style="position:absolute;left:4937;top:7784;width:6674;height:2" coordorigin="4937,7784" coordsize="6674,0" path="m4937,7784l11611,7784e" filled="f" stroked="t" strokeweight=".696684pt" strokecolor="#747474">
                <v:path arrowok="t"/>
              </v:shape>
            </v:group>
            <v:group style="position:absolute;left:451;top:7754;width:2;height:283" coordorigin="451,7754" coordsize="2,283">
              <v:shape style="position:absolute;left:451;top:7754;width:2;height:283" coordorigin="451,7754" coordsize="0,283" path="m451,8037l451,7754e" filled="f" stroked="t" strokeweight=".464456pt" strokecolor="#606060">
                <v:path arrowok="t"/>
              </v:shape>
            </v:group>
            <v:group style="position:absolute;left:4942;top:7546;width:2;height:727" coordorigin="4942,7546" coordsize="2,727">
              <v:shape style="position:absolute;left:4942;top:7546;width:2;height:727" coordorigin="4942,7546" coordsize="0,727" path="m4942,8273l4942,7546e" filled="f" stroked="t" strokeweight=".696684pt" strokecolor="#545454">
                <v:path arrowok="t"/>
              </v:shape>
            </v:group>
            <v:group style="position:absolute;left:4937;top:8020;width:6670;height:2" coordorigin="4937,8020" coordsize="6670,2">
              <v:shape style="position:absolute;left:4937;top:8020;width:6670;height:2" coordorigin="4937,8020" coordsize="6670,0" path="m4937,8020l11607,8020e" filled="f" stroked="t" strokeweight=".696684pt" strokecolor="#707070">
                <v:path arrowok="t"/>
              </v:shape>
            </v:group>
            <v:group style="position:absolute;left:4635;top:8263;width:176;height:2" coordorigin="4635,8263" coordsize="176,2">
              <v:shape style="position:absolute;left:4635;top:8263;width:176;height:2" coordorigin="4635,8263" coordsize="176,0" path="m4635,8263l4812,8263e" filled="f" stroked="t" strokeweight=".464456pt" strokecolor="#575757">
                <v:path arrowok="t"/>
              </v:shape>
            </v:group>
            <v:group style="position:absolute;left:446;top:8261;width:11166;height:2" coordorigin="446,8261" coordsize="11166,2">
              <v:shape style="position:absolute;left:446;top:8261;width:11166;height:2" coordorigin="446,8261" coordsize="11166,0" path="m446,8261l11611,8261e" filled="f" stroked="t" strokeweight=".696684pt" strokecolor="#707070">
                <v:path arrowok="t"/>
              </v:shape>
            </v:group>
            <v:group style="position:absolute;left:11602;top:7999;width:2;height:779" coordorigin="11602,7999" coordsize="2,779">
              <v:shape style="position:absolute;left:11602;top:7999;width:2;height:779" coordorigin="11602,7999" coordsize="0,779" path="m11602,8778l11602,7999e" filled="f" stroked="t" strokeweight=".464456pt" strokecolor="#606060">
                <v:path arrowok="t"/>
              </v:shape>
            </v:group>
            <v:group style="position:absolute;left:2448;top:8471;width:2;height:538" coordorigin="2448,8471" coordsize="2,538">
              <v:shape style="position:absolute;left:2448;top:8471;width:2;height:538" coordorigin="2448,8471" coordsize="0,538" path="m2448,9009l2448,8471e" filled="f" stroked="t" strokeweight=".696684pt" strokecolor="#4F4F4F">
                <v:path arrowok="t"/>
              </v:shape>
            </v:group>
            <v:group style="position:absolute;left:11602;top:8721;width:2;height:2010" coordorigin="11602,8721" coordsize="2,2010">
              <v:shape style="position:absolute;left:11602;top:8721;width:2;height:2010" coordorigin="11602,8721" coordsize="0,2010" path="m11602,10732l11602,8721e" filled="f" stroked="t" strokeweight=".696684pt" strokecolor="#676767">
                <v:path arrowok="t"/>
              </v:shape>
            </v:group>
            <v:group style="position:absolute;left:2448;top:8952;width:2;height:293" coordorigin="2448,8952" coordsize="2,293">
              <v:shape style="position:absolute;left:2448;top:8952;width:2;height:293" coordorigin="2448,8952" coordsize="0,293" path="m2448,9245l2448,8952e" filled="f" stroked="t" strokeweight=".464456pt" strokecolor="#545454">
                <v:path arrowok="t"/>
              </v:shape>
            </v:group>
            <v:group style="position:absolute;left:2448;top:9188;width:2;height:274" coordorigin="2448,9188" coordsize="2,274">
              <v:shape style="position:absolute;left:2448;top:9188;width:2;height:274" coordorigin="2448,9188" coordsize="0,274" path="m2448,9462l2448,9188e" filled="f" stroked="t" strokeweight=".696684pt" strokecolor="#606060">
                <v:path arrowok="t"/>
              </v:shape>
            </v:group>
            <v:group style="position:absolute;left:2448;top:9405;width:2;height:255" coordorigin="2448,9405" coordsize="2,255">
              <v:shape style="position:absolute;left:2448;top:9405;width:2;height:255" coordorigin="2448,9405" coordsize="0,255" path="m2448,9660l2448,9405e" filled="f" stroked="t" strokeweight=".464456pt" strokecolor="#4F4F4F">
                <v:path arrowok="t"/>
              </v:shape>
            </v:group>
            <v:group style="position:absolute;left:2448;top:9604;width:2;height:547" coordorigin="2448,9604" coordsize="2,547">
              <v:shape style="position:absolute;left:2448;top:9604;width:2;height:547" coordorigin="2448,9604" coordsize="0,547" path="m2448,10151l2448,9604e" filled="f" stroked="t" strokeweight=".696684pt" strokecolor="#5B5B5B">
                <v:path arrowok="t"/>
              </v:shape>
            </v:group>
            <v:group style="position:absolute;left:446;top:9870;width:11166;height:2" coordorigin="446,9870" coordsize="11166,2">
              <v:shape style="position:absolute;left:446;top:9870;width:11166;height:2" coordorigin="446,9870" coordsize="11166,0" path="m446,9870l11611,9870e" filled="f" stroked="t" strokeweight=".696684pt" strokecolor="#747474">
                <v:path arrowok="t"/>
              </v:shape>
            </v:group>
            <v:group style="position:absolute;left:2448;top:10094;width:2;height:637" coordorigin="2448,10094" coordsize="2,637">
              <v:shape style="position:absolute;left:2448;top:10094;width:2;height:637" coordorigin="2448,10094" coordsize="0,637" path="m2448,10732l2448,10094e" filled="f" stroked="t" strokeweight=".696684pt" strokecolor="#575757">
                <v:path arrowok="t"/>
              </v:shape>
            </v:group>
            <v:group style="position:absolute;left:957;top:10706;width:10655;height:2" coordorigin="957,10706" coordsize="10655,2">
              <v:shape style="position:absolute;left:957;top:10706;width:10655;height:2" coordorigin="957,10706" coordsize="10655,0" path="m957,10706l11611,10706e" filled="f" stroked="t" strokeweight=".696684pt" strokecolor="#747474">
                <v:path arrowok="t"/>
              </v:shape>
            </v:group>
            <v:group style="position:absolute;left:2448;top:10661;width:2;height:156" coordorigin="2448,10661" coordsize="2,156">
              <v:shape style="position:absolute;left:2448;top:10661;width:2;height:156" coordorigin="2448,10661" coordsize="0,156" path="m2448,10816l2448,10661e" filled="f" stroked="t" strokeweight=".464456pt" strokecolor="#3B3B3B">
                <v:path arrowok="t"/>
              </v:shape>
            </v:group>
            <v:group style="position:absolute;left:446;top:10942;width:11166;height:2" coordorigin="446,10942" coordsize="11166,2">
              <v:shape style="position:absolute;left:446;top:10942;width:11166;height:2" coordorigin="446,10942" coordsize="11166,0" path="m446,10942l11611,10942e" filled="f" stroked="t" strokeweight=".696684pt" strokecolor="#747474">
                <v:path arrowok="t"/>
              </v:shape>
            </v:group>
            <v:group style="position:absolute;left:11602;top:10661;width:2;height:156" coordorigin="11602,10661" coordsize="2,156">
              <v:shape style="position:absolute;left:11602;top:10661;width:2;height:156" coordorigin="11602,10661" coordsize="0,156" path="m11602,10816l11602,10661e" filled="f" stroked="t" strokeweight=".464456pt" strokecolor="#4F4F4F">
                <v:path arrowok="t"/>
              </v:shape>
            </v:group>
            <v:group style="position:absolute;left:11602;top:10760;width:2;height:2407" coordorigin="11602,10760" coordsize="2,2407">
              <v:shape style="position:absolute;left:11602;top:10760;width:2;height:2407" coordorigin="11602,10760" coordsize="0,2407" path="m11602,13167l11602,10760e" filled="f" stroked="t" strokeweight=".696684pt" strokecolor="#646464">
                <v:path arrowok="t"/>
              </v:shape>
            </v:group>
            <v:group style="position:absolute;left:2450;top:10760;width:2;height:1156" coordorigin="2450,10760" coordsize="2,1156">
              <v:shape style="position:absolute;left:2450;top:10760;width:2;height:1156" coordorigin="2450,10760" coordsize="0,1156" path="m2450,11916l2450,10760e" filled="f" stroked="t" strokeweight=".696684pt" strokecolor="#5B5B5B">
                <v:path arrowok="t"/>
              </v:shape>
            </v:group>
            <v:group style="position:absolute;left:4635;top:11180;width:176;height:2" coordorigin="4635,11180" coordsize="176,2">
              <v:shape style="position:absolute;left:4635;top:11180;width:176;height:2" coordorigin="4635,11180" coordsize="176,0" path="m4635,11180l4812,11180e" filled="f" stroked="t" strokeweight=".464456pt" strokecolor="#575757">
                <v:path arrowok="t"/>
              </v:shape>
            </v:group>
            <v:group style="position:absolute;left:441;top:11178;width:11166;height:2" coordorigin="441,11178" coordsize="11166,2">
              <v:shape style="position:absolute;left:441;top:11178;width:11166;height:2" coordorigin="441,11178" coordsize="11166,0" path="m441,11178l11607,11178e" filled="f" stroked="t" strokeweight=".696684pt" strokecolor="#747474">
                <v:path arrowok="t"/>
              </v:shape>
            </v:group>
            <v:group style="position:absolute;left:451;top:11647;width:11161;height:2" coordorigin="451,11647" coordsize="11161,2">
              <v:shape style="position:absolute;left:451;top:11647;width:11161;height:2" coordorigin="451,11647" coordsize="11161,0" path="m451,11647l11611,11647e" filled="f" stroked="t" strokeweight=".696684pt" strokecolor="#747474">
                <v:path arrowok="t"/>
              </v:shape>
            </v:group>
            <v:group style="position:absolute;left:4635;top:11888;width:176;height:2" coordorigin="4635,11888" coordsize="176,2">
              <v:shape style="position:absolute;left:4635;top:11888;width:176;height:2" coordorigin="4635,11888" coordsize="176,0" path="m4635,11888l4812,11888e" filled="f" stroked="t" strokeweight=".464456pt" strokecolor="#606060">
                <v:path arrowok="t"/>
              </v:shape>
            </v:group>
            <v:group style="position:absolute;left:446;top:11885;width:8402;height:2" coordorigin="446,11885" coordsize="8402,2">
              <v:shape style="position:absolute;left:446;top:11885;width:8402;height:2" coordorigin="446,11885" coordsize="8402,0" path="m446,11885l8848,11885e" filled="f" stroked="t" strokeweight=".696684pt" strokecolor="#707070">
                <v:path arrowok="t"/>
              </v:shape>
            </v:group>
            <v:group style="position:absolute;left:8792;top:11883;width:311;height:2" coordorigin="8792,11883" coordsize="311,2">
              <v:shape style="position:absolute;left:8792;top:11883;width:311;height:2" coordorigin="8792,11883" coordsize="311,0" path="m8792,11883l9103,11883e" filled="f" stroked="t" strokeweight=".464456pt" strokecolor="#6B6B6B">
                <v:path arrowok="t"/>
              </v:shape>
            </v:group>
            <v:group style="position:absolute;left:9048;top:11883;width:2564;height:2" coordorigin="9048,11883" coordsize="2564,2">
              <v:shape style="position:absolute;left:9048;top:11883;width:2564;height:2" coordorigin="9048,11883" coordsize="2564,0" path="m9048,11883l11611,11883e" filled="f" stroked="t" strokeweight=".696684pt" strokecolor="#7C7C7C">
                <v:path arrowok="t"/>
              </v:shape>
            </v:group>
            <v:group style="position:absolute;left:451;top:12128;width:2025;height:2" coordorigin="451,12128" coordsize="2025,2">
              <v:shape style="position:absolute;left:451;top:12128;width:2025;height:2" coordorigin="451,12128" coordsize="2025,0" path="m451,12128l2476,12128e" filled="f" stroked="t" strokeweight=".696684pt" strokecolor="#707070">
                <v:path arrowok="t"/>
              </v:shape>
            </v:group>
            <v:group style="position:absolute;left:1170;top:11874;width:2;height:245" coordorigin="1170,11874" coordsize="2,245">
              <v:shape style="position:absolute;left:1170;top:11874;width:2;height:245" coordorigin="1170,11874" coordsize="0,245" path="m1170,12119l1170,11874e" filled="f" stroked="t" strokeweight=".232228pt" strokecolor="#545454">
                <v:path arrowok="t"/>
              </v:shape>
            </v:group>
            <v:group style="position:absolute;left:1793;top:11878;width:2;height:1043" coordorigin="1793,11878" coordsize="2,1043">
              <v:shape style="position:absolute;left:1793;top:11878;width:2;height:1043" coordorigin="1793,11878" coordsize="0,1043" path="m1793,12921l1793,11878e" filled="f" stroked="t" strokeweight=".696684pt" strokecolor="#575757">
                <v:path arrowok="t"/>
              </v:shape>
            </v:group>
            <v:group style="position:absolute;left:2448;top:11845;width:2;height:302" coordorigin="2448,11845" coordsize="2,302">
              <v:shape style="position:absolute;left:2448;top:11845;width:2;height:302" coordorigin="2448,11845" coordsize="0,302" path="m2448,12147l2448,11845e" filled="f" stroked="t" strokeweight=".464456pt" strokecolor="#4B4B4B">
                <v:path arrowok="t"/>
              </v:shape>
            </v:group>
            <v:group style="position:absolute;left:2406;top:12128;width:1528;height:2" coordorigin="2406,12128" coordsize="1528,2">
              <v:shape style="position:absolute;left:2406;top:12128;width:1528;height:2" coordorigin="2406,12128" coordsize="1528,0" path="m2406,12128l3934,12128e" filled="f" stroked="t" strokeweight=".464456pt" strokecolor="#6B6B6B">
                <v:path arrowok="t"/>
              </v:shape>
            </v:group>
            <v:group style="position:absolute;left:7357;top:11878;width:2;height:1128" coordorigin="7357,11878" coordsize="2,1128">
              <v:shape style="position:absolute;left:7357;top:11878;width:2;height:1128" coordorigin="7357,11878" coordsize="0,1128" path="m7357,13006l7357,11878e" filled="f" stroked="t" strokeweight=".696684pt" strokecolor="#5B5B5B">
                <v:path arrowok="t"/>
              </v:shape>
            </v:group>
            <v:group style="position:absolute;left:2485;top:12121;width:9127;height:2" coordorigin="2485,12121" coordsize="9127,2">
              <v:shape style="position:absolute;left:2485;top:12121;width:9127;height:2" coordorigin="2485,12121" coordsize="9127,0" path="m2485,12121l11611,12121e" filled="f" stroked="t" strokeweight=".696684pt" strokecolor="#747474">
                <v:path arrowok="t"/>
              </v:shape>
            </v:group>
            <v:group style="position:absolute;left:1170;top:12105;width:2;height:505" coordorigin="1170,12105" coordsize="2,505">
              <v:shape style="position:absolute;left:1170;top:12105;width:2;height:505" coordorigin="1170,12105" coordsize="0,505" path="m1170,12610l1170,12105e" filled="f" stroked="t" strokeweight=".232228pt" strokecolor="#7C7C7C">
                <v:path arrowok="t"/>
              </v:shape>
            </v:group>
            <v:group style="position:absolute;left:2450;top:12077;width:2;height:4427" coordorigin="2450,12077" coordsize="2,4427">
              <v:shape style="position:absolute;left:2450;top:12077;width:2;height:4427" coordorigin="2450,12077" coordsize="0,4427" path="m2450,16503l2450,12077e" filled="f" stroked="t" strokeweight=".696684pt" strokecolor="#5B5B5B">
                <v:path arrowok="t"/>
              </v:shape>
            </v:group>
            <v:group style="position:absolute;left:1170;top:12610;width:2;height:1411" coordorigin="1170,12610" coordsize="2,1411">
              <v:shape style="position:absolute;left:1170;top:12610;width:2;height:1411" coordorigin="1170,12610" coordsize="0,1411" path="m1170,14021l1170,12610e" filled="f" stroked="t" strokeweight=".232228pt" strokecolor="#000000">
                <v:path arrowok="t"/>
              </v:shape>
            </v:group>
            <v:group style="position:absolute;left:1793;top:12865;width:2;height:142" coordorigin="1793,12865" coordsize="2,142">
              <v:shape style="position:absolute;left:1793;top:12865;width:2;height:142" coordorigin="1793,12865" coordsize="0,142" path="m1793,13006l1793,12865e" filled="f" stroked="t" strokeweight=".464456pt" strokecolor="#343434">
                <v:path arrowok="t"/>
              </v:shape>
            </v:group>
            <v:group style="position:absolute;left:1795;top:12950;width:2;height:3549" coordorigin="1795,12950" coordsize="2,3549">
              <v:shape style="position:absolute;left:1795;top:12950;width:2;height:3549" coordorigin="1795,12950" coordsize="0,3549" path="m1795,16498l1795,12950e" filled="f" stroked="t" strokeweight=".696684pt" strokecolor="#5B5B5B">
                <v:path arrowok="t"/>
              </v:shape>
            </v:group>
            <v:group style="position:absolute;left:7357;top:12950;width:2;height:156" coordorigin="7357,12950" coordsize="2,156">
              <v:shape style="position:absolute;left:7357;top:12950;width:2;height:156" coordorigin="7357,12950" coordsize="0,156" path="m7357,13105l7357,12950e" filled="f" stroked="t" strokeweight=".464456pt" strokecolor="#484848">
                <v:path arrowok="t"/>
              </v:shape>
            </v:group>
            <v:group style="position:absolute;left:11602;top:12950;width:2;height:217" coordorigin="11602,12950" coordsize="2,217">
              <v:shape style="position:absolute;left:11602;top:12950;width:2;height:217" coordorigin="11602,12950" coordsize="0,217" path="m11602,13167l11602,12950e" filled="f" stroked="t" strokeweight=".464456pt" strokecolor="#6B6B6B">
                <v:path arrowok="t"/>
              </v:shape>
            </v:group>
            <v:group style="position:absolute;left:7359;top:13049;width:2;height:3450" coordorigin="7359,13049" coordsize="2,3450">
              <v:shape style="position:absolute;left:7359;top:13049;width:2;height:3450" coordorigin="7359,13049" coordsize="0,3450" path="m7359,16498l7359,13049e" filled="f" stroked="t" strokeweight=".696684pt" strokecolor="#606060">
                <v:path arrowok="t"/>
              </v:shape>
            </v:group>
            <v:group style="position:absolute;left:11602;top:13049;width:2;height:406" coordorigin="11602,13049" coordsize="2,406">
              <v:shape style="position:absolute;left:11602;top:13049;width:2;height:406" coordorigin="11602,13049" coordsize="0,406" path="m11602,13455l11602,13049e" filled="f" stroked="t" strokeweight=".464456pt" strokecolor="#8C8C8C">
                <v:path arrowok="t"/>
              </v:shape>
            </v:group>
            <v:group style="position:absolute;left:11597;top:13171;width:2;height:283" coordorigin="11597,13171" coordsize="2,283">
              <v:shape style="position:absolute;left:11597;top:13171;width:2;height:283" coordorigin="11597,13171" coordsize="0,283" path="m11597,13455l11597,13171e" filled="f" stroked="t" strokeweight=".232228pt" strokecolor="#A8A8A8">
                <v:path arrowok="t"/>
              </v:shape>
            </v:group>
            <v:group style="position:absolute;left:437;top:14016;width:372;height:2" coordorigin="437,14016" coordsize="372,2">
              <v:shape style="position:absolute;left:437;top:14016;width:372;height:2" coordorigin="437,14016" coordsize="372,0" path="m437,14016l808,14016e" filled="f" stroked="t" strokeweight=".232228pt" strokecolor="#5B5B5B">
                <v:path arrowok="t"/>
              </v:shape>
            </v:group>
            <v:group style="position:absolute;left:808;top:14016;width:367;height:2" coordorigin="808,14016" coordsize="367,2">
              <v:shape style="position:absolute;left:808;top:14016;width:367;height:2" coordorigin="808,14016" coordsize="367,0" path="m808,14016l1175,14016e" filled="f" stroked="t" strokeweight=".232228pt" strokecolor="#000000">
                <v:path arrowok="t"/>
              </v:shape>
            </v:group>
            <v:group style="position:absolute;left:1170;top:14016;width:1277;height:2" coordorigin="1170,14016" coordsize="1277,2">
              <v:shape style="position:absolute;left:1170;top:14016;width:1277;height:2" coordorigin="1170,14016" coordsize="1277,0" path="m1170,14016l2448,14016e" filled="f" stroked="t" strokeweight=".232228pt" strokecolor="#646464">
                <v:path arrowok="t"/>
              </v:shape>
            </v:group>
            <v:group style="position:absolute;left:1170;top:14016;width:2;height:373" coordorigin="1170,14016" coordsize="2,373">
              <v:shape style="position:absolute;left:1170;top:14016;width:2;height:373" coordorigin="1170,14016" coordsize="0,373" path="m1170,14389l1170,14016e" filled="f" stroked="t" strokeweight=".232228pt" strokecolor="#7C7C7C">
                <v:path arrowok="t"/>
              </v:shape>
            </v:group>
            <v:group style="position:absolute;left:1170;top:14389;width:2;height:1340" coordorigin="1170,14389" coordsize="2,1340">
              <v:shape style="position:absolute;left:1170;top:14389;width:2;height:1340" coordorigin="1170,14389" coordsize="0,1340" path="m1170,15729l1170,14389e" filled="f" stroked="t" strokeweight=".232228pt" strokecolor="#000000">
                <v:path arrowok="t"/>
              </v:shape>
            </v:group>
            <v:group style="position:absolute;left:1170;top:15729;width:2;height:765" coordorigin="1170,15729" coordsize="2,765">
              <v:shape style="position:absolute;left:1170;top:15729;width:2;height:765" coordorigin="1170,15729" coordsize="0,765" path="m1170,16494l1170,15729e" filled="f" stroked="t" strokeweight=".232228pt" strokecolor="#7C7C7C">
                <v:path arrowok="t"/>
              </v:shape>
            </v:group>
            <v:group style="position:absolute;left:451;top:16491;width:11082;height:2" coordorigin="451,16491" coordsize="11082,2">
              <v:shape style="position:absolute;left:451;top:16491;width:11082;height:2" coordorigin="451,16491" coordsize="11082,0" path="m451,16491l11532,16491e" filled="f" stroked="t" strokeweight=".696684pt" strokecolor="#7777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74"/>
          <w:szCs w:val="74"/>
          <w:color w:val="343875"/>
          <w:spacing w:val="0"/>
          <w:w w:val="49"/>
          <w:i/>
          <w:position w:val="1"/>
        </w:rPr>
        <w:t>'Yos</w:t>
      </w:r>
      <w:r>
        <w:rPr>
          <w:rFonts w:ascii="Times New Roman" w:hAnsi="Times New Roman" w:cs="Times New Roman" w:eastAsia="Times New Roman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4F599A"/>
          <w:spacing w:val="0"/>
          <w:w w:val="76"/>
          <w:i/>
        </w:rPr>
        <w:t>J!t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160"/>
          <w:cols w:num="2" w:equalWidth="0">
            <w:col w:w="3711" w:space="92"/>
            <w:col w:w="7617"/>
          </w:cols>
        </w:sectPr>
      </w:pPr>
      <w:rPr/>
    </w:p>
    <w:p>
      <w:pPr>
        <w:spacing w:before="78" w:after="0" w:line="215" w:lineRule="auto"/>
        <w:ind w:left="602" w:right="-161" w:firstLine="71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82828"/>
          <w:spacing w:val="-625"/>
          <w:w w:val="133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13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2" w:lineRule="auto"/>
        <w:ind w:left="373" w:right="417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24" w:right="498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60" w:bottom="280" w:left="200" w:right="400"/>
          <w:cols w:num="2" w:equalWidth="0">
            <w:col w:w="1635" w:space="1673"/>
            <w:col w:w="8012"/>
          </w:cols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0" w:after="0" w:line="214" w:lineRule="exact"/>
        <w:ind w:left="115" w:right="-20"/>
        <w:jc w:val="left"/>
        <w:tabs>
          <w:tab w:pos="1500" w:val="left"/>
          <w:tab w:pos="3160" w:val="left"/>
          <w:tab w:pos="55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:10.05.2017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\Bildirim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08:40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fl'el: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</w:sectPr>
      </w:pPr>
      <w:rPr/>
    </w:p>
    <w:p>
      <w:pPr>
        <w:spacing w:before="20" w:after="0" w:line="240" w:lineRule="auto"/>
        <w:ind w:left="115" w:right="-69"/>
        <w:jc w:val="left"/>
        <w:tabs>
          <w:tab w:pos="1500" w:val="left"/>
          <w:tab w:pos="3180" w:val="left"/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ıl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2943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139" w:right="1077" w:firstLine="5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9170/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3A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9170/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No:3A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eniça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  <w:cols w:num="2" w:equalWidth="0">
            <w:col w:w="5060" w:space="506"/>
            <w:col w:w="5754"/>
          </w:cols>
        </w:sectPr>
      </w:pPr>
      <w:rPr/>
    </w:p>
    <w:p>
      <w:pPr>
        <w:spacing w:before="5" w:after="0" w:line="240" w:lineRule="auto"/>
        <w:ind w:left="134" w:right="-20"/>
        <w:jc w:val="left"/>
        <w:tabs>
          <w:tab w:pos="1500" w:val="left"/>
          <w:tab w:pos="314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7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Yanm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26" w:lineRule="auto"/>
        <w:ind w:left="3671" w:right="1360" w:firstLine="-3532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357025pt;margin-top:12.535707pt;width:89.940563pt;height:26pt;mso-position-horizontal-relative:page;mso-position-vertical-relative:paragraph;z-index:-1522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100" w:val="left"/>
                      <w:tab w:pos="1680" w:val="left"/>
                    </w:tabs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82828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8282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82828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8282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8282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97B7B"/>
                      <w:spacing w:val="0"/>
                      <w:w w:val="5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97B7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97B7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9A9A9A"/>
                      <w:spacing w:val="0"/>
                      <w:w w:val="59"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7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3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6"/>
          <w:w w:val="10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İşyeri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pizza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Bet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5"/>
          <w:w w:val="10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797B7B"/>
          <w:spacing w:val="-126"/>
          <w:w w:val="128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797B7B"/>
          <w:spacing w:val="-104"/>
          <w:w w:val="128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8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128"/>
        </w:rPr>
        <w:t>'-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-39"/>
          <w:w w:val="12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8"/>
          <w:w w:val="8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48"/>
        </w:rPr>
        <w:t>::.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-6"/>
          <w:w w:val="4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-3"/>
          <w:w w:val="48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5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3"/>
          <w:w w:val="8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71"/>
          <w:w w:val="128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8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53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9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10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65"/>
          <w:position w:val="-8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4015" w:right="-20"/>
        <w:jc w:val="left"/>
        <w:tabs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X</w:t>
      </w:r>
      <w:r>
        <w:rPr>
          <w:rFonts w:ascii="Arial" w:hAnsi="Arial" w:cs="Arial" w:eastAsia="Arial"/>
          <w:sz w:val="18"/>
          <w:szCs w:val="18"/>
          <w:color w:val="282828"/>
          <w:spacing w:val="-4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:08:45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</w:sectPr>
      </w:pPr>
      <w:rPr/>
    </w:p>
    <w:p>
      <w:pPr>
        <w:spacing w:before="45" w:after="0" w:line="240" w:lineRule="auto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40" w:lineRule="auto"/>
        <w:ind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$ahibi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Cebrail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10"/>
        </w:rPr>
        <w:t>TÜMER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3"/>
        </w:rPr>
        <w:t>lf&lt;.i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3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Pizza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Restoranla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A.Ş.(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Dominos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Pizza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97B7B"/>
          <w:spacing w:val="0"/>
          <w:w w:val="53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57" w:after="0" w:line="214" w:lineRule="exact"/>
        <w:ind w:left="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\.miri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SOLMAZ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  <w:cols w:num="2" w:equalWidth="0">
            <w:col w:w="1198" w:space="960"/>
            <w:col w:w="9162"/>
          </w:cols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4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5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6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1"/>
          <w:w w:val="160"/>
        </w:rPr>
        <w:t> 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302"/>
        </w:rPr>
        <w:t>ı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08:41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5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1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25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5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50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-1"/>
        </w:rPr>
        <w:t>08:50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08:42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  <w:cols w:num="3" w:equalWidth="0">
            <w:col w:w="655" w:space="1575"/>
            <w:col w:w="5523" w:space="13"/>
            <w:col w:w="3554"/>
          </w:cols>
        </w:sectPr>
      </w:pPr>
      <w:rPr/>
    </w:p>
    <w:p>
      <w:pPr>
        <w:spacing w:before="25" w:after="0" w:line="268" w:lineRule="auto"/>
        <w:ind w:left="635" w:right="543" w:firstLine="1542"/>
        <w:jc w:val="left"/>
        <w:tabs>
          <w:tab w:pos="3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21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08" w:lineRule="exact"/>
        <w:ind w:left="217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  <w:cols w:num="2" w:equalWidth="0">
            <w:col w:w="4355" w:space="361"/>
            <w:col w:w="6604"/>
          </w:cols>
        </w:sectPr>
      </w:pPr>
      <w:rPr/>
    </w:p>
    <w:p>
      <w:pPr>
        <w:spacing w:before="32" w:after="0" w:line="240" w:lineRule="auto"/>
        <w:ind w:left="13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282828"/>
          <w:w w:val="52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10"/>
          <w:w w:val="5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varıldığında,alevli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  <w:cols w:num="2" w:equalWidth="0">
            <w:col w:w="1576" w:space="582"/>
            <w:col w:w="9162"/>
          </w:cols>
        </w:sectPr>
      </w:pPr>
      <w:rPr/>
    </w:p>
    <w:p>
      <w:pPr>
        <w:spacing w:before="20" w:after="0" w:line="199" w:lineRule="exact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pöndürme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kimyevi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1"/>
        </w:rPr>
        <w:t>toz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5" w:after="0" w:line="194" w:lineRule="exact"/>
        <w:ind w:right="-6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[Köpük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190" w:lineRule="exact"/>
        <w:ind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3"/>
        </w:rPr>
        <w:t>IK.K.T.</w:t>
      </w:r>
      <w:r>
        <w:rPr>
          <w:rFonts w:ascii="Arial" w:hAnsi="Arial" w:cs="Arial" w:eastAsia="Arial"/>
          <w:sz w:val="19"/>
          <w:szCs w:val="19"/>
          <w:color w:val="3B3B3B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3"/>
        </w:rPr>
        <w:t>K:0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3"/>
        </w:rPr>
        <w:t>2</w:t>
      </w:r>
      <w:r>
        <w:rPr>
          <w:rFonts w:ascii="Arial" w:hAnsi="Arial" w:cs="Arial" w:eastAsia="Arial"/>
          <w:sz w:val="18"/>
          <w:szCs w:val="18"/>
          <w:color w:val="282828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  <w:cols w:num="4" w:equalWidth="0">
            <w:col w:w="1379" w:space="1552"/>
            <w:col w:w="1136" w:space="669"/>
            <w:col w:w="2816" w:space="663"/>
            <w:col w:w="3105"/>
          </w:cols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right="1226"/>
        <w:jc w:val="right"/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5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82" w:lineRule="exact"/>
        <w:ind w:right="-48" w:firstLine="3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reklam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12"/>
        </w:rPr>
        <w:t>zara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12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9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12"/>
        </w:rPr>
        <w:t>görmüştür.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17"/>
        </w:rPr>
        <w:t>zarar: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77"/>
        </w:rPr>
        <w:t>SOO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9"/>
          <w:w w:val="7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94"/>
        </w:rPr>
        <w:t>Eşyada:SO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94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318" w:lineRule="exact"/>
        <w:ind w:right="-20"/>
        <w:jc w:val="left"/>
        <w:tabs>
          <w:tab w:pos="360" w:val="left"/>
          <w:tab w:pos="156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52"/>
          <w:position w:val="3"/>
        </w:rPr>
        <w:t>1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290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282828"/>
          <w:spacing w:val="-143"/>
          <w:w w:val="29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3"/>
        </w:rPr>
        <w:t>(6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3"/>
        </w:rPr>
        <w:t>kg)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3"/>
        </w:rPr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  <w:cols w:num="3" w:equalWidth="0">
            <w:col w:w="1879" w:space="303"/>
            <w:col w:w="5759" w:space="274"/>
            <w:col w:w="3105"/>
          </w:cols>
        </w:sectPr>
      </w:pPr>
      <w:rPr/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igoı1alı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4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7" w:lineRule="auto"/>
        <w:ind w:right="93" w:firstLine="4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pizza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satı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5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camda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reklam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panosunun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aksamında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çıktıı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7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8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  <w:position w:val="0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9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  <w:cols w:num="2" w:equalWidth="0">
            <w:col w:w="1805" w:space="372"/>
            <w:col w:w="9143"/>
          </w:cols>
        </w:sectPr>
      </w:pPr>
      <w:rPr/>
    </w:p>
    <w:p>
      <w:pPr>
        <w:spacing w:before="29" w:after="0" w:line="240" w:lineRule="auto"/>
        <w:ind w:left="163" w:right="-20"/>
        <w:jc w:val="left"/>
        <w:tabs>
          <w:tab w:pos="640" w:val="left"/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Personeli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1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Tesıım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63" w:right="-80"/>
        <w:jc w:val="left"/>
        <w:tabs>
          <w:tab w:pos="2160" w:val="left"/>
          <w:tab w:pos="60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82"/>
        </w:rPr>
        <w:t>I</w:t>
      </w:r>
      <w:r>
        <w:rPr>
          <w:rFonts w:ascii="Arial" w:hAnsi="Arial" w:cs="Arial" w:eastAsia="Arial"/>
          <w:sz w:val="27"/>
          <w:szCs w:val="27"/>
          <w:color w:val="282828"/>
          <w:spacing w:val="-8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09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5"/>
        </w:rPr>
        <w:t>:</w:t>
      </w:r>
      <w:r>
        <w:rPr>
          <w:rFonts w:ascii="Arial" w:hAnsi="Arial" w:cs="Arial" w:eastAsia="Arial"/>
          <w:sz w:val="25"/>
          <w:szCs w:val="25"/>
          <w:color w:val="282828"/>
          <w:spacing w:val="-3"/>
          <w:w w:val="238"/>
        </w:rPr>
        <w:t>ı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73"/>
        </w:rPr>
        <w:t>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3" w:lineRule="exact"/>
        <w:ind w:left="249" w:right="-20"/>
        <w:jc w:val="left"/>
        <w:tabs>
          <w:tab w:pos="1060" w:val="left"/>
          <w:tab w:pos="1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Yeniçamlı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'İtfaiye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  <w:cols w:num="2" w:equalWidth="0">
            <w:col w:w="7121" w:space="1543"/>
            <w:col w:w="2656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</w:sectPr>
      </w:pPr>
      <w:rPr/>
    </w:p>
    <w:p>
      <w:pPr>
        <w:spacing w:before="40" w:after="0" w:line="240" w:lineRule="auto"/>
        <w:ind w:left="233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95" w:right="3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69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31"/>
          <w:w w:val="6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69"/>
          <w:i/>
        </w:rPr>
        <w:t>2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14"/>
          <w:w w:val="69"/>
          <w:i/>
        </w:rPr>
        <w:t> 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52"/>
        </w:rPr>
        <w:t>MaYıs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52"/>
        </w:rPr>
        <w:t> </w:t>
      </w:r>
      <w:r>
        <w:rPr>
          <w:rFonts w:ascii="Arial" w:hAnsi="Arial" w:cs="Arial" w:eastAsia="Arial"/>
          <w:sz w:val="24"/>
          <w:szCs w:val="24"/>
          <w:color w:val="282828"/>
          <w:spacing w:val="4"/>
          <w:w w:val="5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63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48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  <w:i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3B3B3B"/>
          <w:spacing w:val="29"/>
          <w:w w:val="83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2"/>
          <w:w w:val="8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  <w:cols w:num="3" w:equalWidth="0">
            <w:col w:w="3967" w:space="902"/>
            <w:col w:w="1480" w:space="2620"/>
            <w:col w:w="2351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</w:sectPr>
      </w:pPr>
      <w:rPr/>
    </w:p>
    <w:p>
      <w:pPr>
        <w:spacing w:before="24" w:after="0" w:line="302" w:lineRule="exact"/>
        <w:ind w:right="2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shape style="position:absolute;margin-left:24pt;margin-top:-20.765324pt;width:11.52pt;height:33.599998pt;mso-position-horizontal-relative:page;mso-position-vertical-relative:paragraph;z-index:-15229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797B7B"/>
          <w:w w:val="33"/>
          <w:position w:val="-2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797B7B"/>
          <w:spacing w:val="1"/>
          <w:w w:val="33"/>
          <w:position w:val="-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-55"/>
          <w:w w:val="99"/>
          <w:position w:val="-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797B7B"/>
          <w:spacing w:val="0"/>
          <w:w w:val="31"/>
          <w:position w:val="-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797B7B"/>
          <w:spacing w:val="-4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97B7B"/>
          <w:spacing w:val="-3"/>
          <w:w w:val="31"/>
          <w:position w:val="-2"/>
        </w:rPr>
        <w:t>_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3"/>
          <w:w w:val="65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65"/>
          <w:emboss/>
          <w:position w:val="-2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65"/>
          <w:emboss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65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31"/>
          <w:w w:val="65"/>
          <w:position w:val="-2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646667"/>
          <w:spacing w:val="-13"/>
          <w:w w:val="46"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-81"/>
          <w:w w:val="99"/>
          <w:position w:val="-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646667"/>
          <w:spacing w:val="-38"/>
          <w:w w:val="45"/>
          <w:position w:val="-2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646667"/>
          <w:spacing w:val="-1"/>
          <w:w w:val="33"/>
          <w:position w:val="-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34"/>
          <w:position w:val="-2"/>
        </w:rPr>
        <w:t>...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16"/>
          <w:w w:val="34"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21"/>
          <w:position w:val="-2"/>
        </w:rPr>
        <w:t>·.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-8"/>
          <w:w w:val="21"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-8"/>
          <w:w w:val="79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79"/>
          <w:emboss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79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7"/>
          <w:szCs w:val="27"/>
          <w:color w:val="282828"/>
          <w:w w:val="97"/>
          <w:position w:val="-8"/>
        </w:rPr>
        <w:t>.</w:t>
      </w:r>
      <w:r>
        <w:rPr>
          <w:rFonts w:ascii="Arial" w:hAnsi="Arial" w:cs="Arial" w:eastAsia="Arial"/>
          <w:sz w:val="27"/>
          <w:szCs w:val="27"/>
          <w:color w:val="282828"/>
          <w:spacing w:val="-38"/>
          <w:w w:val="97"/>
          <w:position w:val="-8"/>
        </w:rPr>
        <w:t>.</w:t>
      </w:r>
      <w:r>
        <w:rPr>
          <w:rFonts w:ascii="Arial" w:hAnsi="Arial" w:cs="Arial" w:eastAsia="Arial"/>
          <w:sz w:val="12"/>
          <w:szCs w:val="12"/>
          <w:color w:val="3B3B3B"/>
          <w:spacing w:val="6"/>
          <w:w w:val="224"/>
          <w:position w:val="-8"/>
        </w:rPr>
        <w:t>,</w:t>
      </w:r>
      <w:r>
        <w:rPr>
          <w:rFonts w:ascii="Arial" w:hAnsi="Arial" w:cs="Arial" w:eastAsia="Arial"/>
          <w:sz w:val="16"/>
          <w:szCs w:val="16"/>
          <w:color w:val="4B4B4B"/>
          <w:spacing w:val="-14"/>
          <w:w w:val="85"/>
          <w:i/>
          <w:position w:val="-2"/>
        </w:rPr>
        <w:t>: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22"/>
          <w:i/>
          <w:position w:val="-2"/>
        </w:rPr>
        <w:t>.</w:t>
      </w:r>
      <w:r>
        <w:rPr>
          <w:rFonts w:ascii="Arial" w:hAnsi="Arial" w:cs="Arial" w:eastAsia="Arial"/>
          <w:sz w:val="16"/>
          <w:szCs w:val="16"/>
          <w:color w:val="282828"/>
          <w:spacing w:val="11"/>
          <w:w w:val="100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-2"/>
        </w:rPr>
        <w:t>··'-</w:t>
      </w:r>
      <w:r>
        <w:rPr>
          <w:rFonts w:ascii="Arial" w:hAnsi="Arial" w:cs="Arial" w:eastAsia="Arial"/>
          <w:sz w:val="16"/>
          <w:szCs w:val="16"/>
          <w:color w:val="282828"/>
          <w:spacing w:val="-26"/>
          <w:w w:val="100"/>
          <w:position w:val="-2"/>
        </w:rPr>
        <w:t>'</w:t>
      </w:r>
      <w:r>
        <w:rPr>
          <w:rFonts w:ascii="Arial" w:hAnsi="Arial" w:cs="Arial" w:eastAsia="Arial"/>
          <w:sz w:val="16"/>
          <w:szCs w:val="16"/>
          <w:color w:val="797B7B"/>
          <w:spacing w:val="0"/>
          <w:w w:val="100"/>
          <w:position w:val="-2"/>
        </w:rPr>
        <w:t>·</w:t>
      </w:r>
      <w:r>
        <w:rPr>
          <w:rFonts w:ascii="Arial" w:hAnsi="Arial" w:cs="Arial" w:eastAsia="Arial"/>
          <w:sz w:val="16"/>
          <w:szCs w:val="16"/>
          <w:color w:val="797B7B"/>
          <w:spacing w:val="-14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44"/>
          <w:i/>
          <w:position w:val="-2"/>
        </w:rPr>
        <w:t>..</w:t>
      </w:r>
      <w:r>
        <w:rPr>
          <w:rFonts w:ascii="Arial" w:hAnsi="Arial" w:cs="Arial" w:eastAsia="Arial"/>
          <w:sz w:val="16"/>
          <w:szCs w:val="16"/>
          <w:color w:val="4B4B4B"/>
          <w:spacing w:val="14"/>
          <w:w w:val="44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90"/>
          <w:i/>
          <w:position w:val="-2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336" w:lineRule="exact"/>
        <w:ind w:right="-20"/>
        <w:jc w:val="left"/>
        <w:tabs>
          <w:tab w:pos="66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v:shape style="position:absolute;margin-left:266.880005pt;margin-top:-8.576143pt;width:84.480003pt;height:25.92pt;mso-position-horizontal-relative:page;mso-position-vertical-relative:paragraph;z-index:-15228" type="#_x0000_t75">
            <v:imagedata r:id="rId12" o:title=""/>
          </v:shape>
        </w:pict>
      </w:r>
      <w:r>
        <w:rPr/>
        <w:pict>
          <v:shape style="position:absolute;margin-left:407.040009pt;margin-top:-14.336151pt;width:144.960007pt;height:93.120003pt;mso-position-horizontal-relative:page;mso-position-vertical-relative:paragraph;z-index:-15227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position w:val="-12"/>
        </w:rPr>
        <w:t>·: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-1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position w:val="-12"/>
        </w:rPr>
      </w:r>
      <w:r>
        <w:rPr>
          <w:rFonts w:ascii="Arial" w:hAnsi="Arial" w:cs="Arial" w:eastAsia="Arial"/>
          <w:sz w:val="41"/>
          <w:szCs w:val="41"/>
          <w:color w:val="4F5967"/>
          <w:spacing w:val="0"/>
          <w:w w:val="115"/>
          <w:position w:val="-12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  <w:cols w:num="2" w:equalWidth="0">
            <w:col w:w="2955" w:space="373"/>
            <w:col w:w="7992"/>
          </w:cols>
        </w:sectPr>
      </w:pPr>
      <w:rPr/>
    </w:p>
    <w:p>
      <w:pPr>
        <w:spacing w:before="0" w:after="0" w:line="355" w:lineRule="exact"/>
        <w:ind w:left="1838" w:right="-54"/>
        <w:jc w:val="left"/>
        <w:tabs>
          <w:tab w:pos="2200" w:val="left"/>
          <w:tab w:pos="436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-48"/>
          <w:w w:val="100"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-22"/>
          <w:w w:val="138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-2"/>
          <w:w w:val="65"/>
          <w:i/>
          <w:position w:val="-4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9A9A9A"/>
          <w:spacing w:val="-19"/>
          <w:w w:val="89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21"/>
          <w:w w:val="105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0"/>
          <w:w w:val="84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-39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A9A9A"/>
          <w:spacing w:val="-9"/>
          <w:w w:val="115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A9A9A"/>
          <w:spacing w:val="-25"/>
          <w:w w:val="145"/>
          <w:position w:val="-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0"/>
          <w:w w:val="111"/>
          <w:position w:val="-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-21"/>
          <w:w w:val="111"/>
          <w:position w:val="-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9A9A9A"/>
          <w:spacing w:val="-32"/>
          <w:w w:val="105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0"/>
          <w:w w:val="54"/>
          <w:position w:val="-4"/>
        </w:rPr>
        <w:t>7</w:t>
      </w:r>
      <w:r>
        <w:rPr>
          <w:rFonts w:ascii="Times New Roman" w:hAnsi="Times New Roman" w:cs="Times New Roman" w:eastAsia="Times New Roman"/>
          <w:sz w:val="21"/>
          <w:szCs w:val="21"/>
          <w:color w:val="9A9A9A"/>
          <w:spacing w:val="0"/>
          <w:w w:val="73"/>
          <w:position w:val="-4"/>
        </w:rPr>
        <w:t>'::</w:t>
      </w:r>
      <w:r>
        <w:rPr>
          <w:rFonts w:ascii="Times New Roman" w:hAnsi="Times New Roman" w:cs="Times New Roman" w:eastAsia="Times New Roman"/>
          <w:sz w:val="21"/>
          <w:szCs w:val="21"/>
          <w:color w:val="9A9A9A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0"/>
          <w:w w:val="68"/>
          <w:b/>
          <w:bCs/>
          <w:position w:val="-4"/>
        </w:rPr>
        <w:t>.ı-ıa-ıf.</w:t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0"/>
          <w:w w:val="68"/>
          <w:b/>
          <w:bCs/>
          <w:position w:val="-4"/>
        </w:rPr>
        <w:t>(</w:t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0"/>
          <w:w w:val="68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13"/>
          <w:w w:val="68"/>
          <w:b/>
          <w:bCs/>
          <w:position w:val="-4"/>
        </w:rPr>
        <w:t> </w:t>
      </w:r>
      <w:r>
        <w:rPr>
          <w:rFonts w:ascii="Arial" w:hAnsi="Arial" w:cs="Arial" w:eastAsia="Arial"/>
          <w:sz w:val="30"/>
          <w:szCs w:val="30"/>
          <w:color w:val="3B3F62"/>
          <w:spacing w:val="0"/>
          <w:w w:val="68"/>
          <w:b/>
          <w:bCs/>
          <w:position w:val="-4"/>
        </w:rPr>
        <w:t>'1</w:t>
      </w:r>
      <w:r>
        <w:rPr>
          <w:rFonts w:ascii="Arial" w:hAnsi="Arial" w:cs="Arial" w:eastAsia="Arial"/>
          <w:sz w:val="30"/>
          <w:szCs w:val="30"/>
          <w:color w:val="3B3F62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30"/>
          <w:szCs w:val="30"/>
          <w:color w:val="3B3F62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40"/>
          <w:szCs w:val="40"/>
          <w:color w:val="282828"/>
          <w:spacing w:val="0"/>
          <w:w w:val="123"/>
          <w:b/>
          <w:bCs/>
          <w:position w:val="-4"/>
        </w:rPr>
        <w:t>ç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139" w:right="-78"/>
        <w:jc w:val="left"/>
        <w:tabs>
          <w:tab w:pos="2680" w:val="left"/>
          <w:tab w:pos="37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w w:val="130"/>
          <w:position w:val="-3"/>
        </w:rPr>
        <w:t>1---+----+-..,;,_,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0"/>
          <w:w w:val="131"/>
          <w:position w:val="-3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60"/>
          <w:w w:val="131"/>
          <w:position w:val="-3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5"/>
          <w:w w:val="42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65"/>
          <w:w w:val="93"/>
          <w:position w:val="-3"/>
        </w:rPr>
        <w:t>•</w:t>
      </w:r>
      <w:r>
        <w:rPr>
          <w:rFonts w:ascii="Arial" w:hAnsi="Arial" w:cs="Arial" w:eastAsia="Arial"/>
          <w:sz w:val="2"/>
          <w:szCs w:val="2"/>
          <w:color w:val="797B7B"/>
          <w:spacing w:val="-19"/>
          <w:w w:val="475"/>
          <w:position w:val="-3"/>
        </w:rPr>
        <w:t>.</w:t>
      </w:r>
      <w:r>
        <w:rPr>
          <w:rFonts w:ascii="Arial" w:hAnsi="Arial" w:cs="Arial" w:eastAsia="Arial"/>
          <w:sz w:val="2"/>
          <w:szCs w:val="2"/>
          <w:color w:val="3B3B3B"/>
          <w:spacing w:val="0"/>
          <w:w w:val="465"/>
          <w:position w:val="-3"/>
        </w:rPr>
        <w:t>...</w:t>
      </w:r>
      <w:r>
        <w:rPr>
          <w:rFonts w:ascii="Arial" w:hAnsi="Arial" w:cs="Arial" w:eastAsia="Arial"/>
          <w:sz w:val="2"/>
          <w:szCs w:val="2"/>
          <w:color w:val="3B3B3B"/>
          <w:spacing w:val="0"/>
          <w:w w:val="100"/>
          <w:position w:val="-3"/>
        </w:rPr>
        <w:t>        </w:t>
      </w:r>
      <w:r>
        <w:rPr>
          <w:rFonts w:ascii="Arial" w:hAnsi="Arial" w:cs="Arial" w:eastAsia="Arial"/>
          <w:sz w:val="2"/>
          <w:szCs w:val="2"/>
          <w:color w:val="3B3B3B"/>
          <w:spacing w:val="2"/>
          <w:w w:val="100"/>
          <w:position w:val="-3"/>
        </w:rPr>
        <w:t> </w:t>
      </w:r>
      <w:r>
        <w:rPr>
          <w:rFonts w:ascii="Arial" w:hAnsi="Arial" w:cs="Arial" w:eastAsia="Arial"/>
          <w:sz w:val="2"/>
          <w:szCs w:val="2"/>
          <w:color w:val="3B3B3B"/>
          <w:spacing w:val="2"/>
          <w:w w:val="465"/>
          <w:position w:val="-3"/>
        </w:rPr>
      </w:r>
      <w:r>
        <w:rPr>
          <w:rFonts w:ascii="Arial" w:hAnsi="Arial" w:cs="Arial" w:eastAsia="Arial"/>
          <w:sz w:val="2"/>
          <w:szCs w:val="2"/>
          <w:color w:val="3B3B3B"/>
          <w:spacing w:val="-7"/>
          <w:w w:val="465"/>
          <w:emboss/>
          <w:position w:val="-3"/>
        </w:rPr>
        <w:t>ı</w:t>
      </w:r>
      <w:r>
        <w:rPr>
          <w:rFonts w:ascii="Arial" w:hAnsi="Arial" w:cs="Arial" w:eastAsia="Arial"/>
          <w:sz w:val="2"/>
          <w:szCs w:val="2"/>
          <w:color w:val="3B3B3B"/>
          <w:spacing w:val="-7"/>
          <w:w w:val="465"/>
          <w:emboss/>
          <w:position w:val="-3"/>
        </w:rPr>
      </w:r>
      <w:r>
        <w:rPr>
          <w:rFonts w:ascii="Arial" w:hAnsi="Arial" w:cs="Arial" w:eastAsia="Arial"/>
          <w:sz w:val="2"/>
          <w:szCs w:val="2"/>
          <w:color w:val="3B3B3B"/>
          <w:spacing w:val="-7"/>
          <w:w w:val="465"/>
          <w:position w:val="-3"/>
        </w:rPr>
      </w:r>
      <w:r>
        <w:rPr>
          <w:rFonts w:ascii="Arial" w:hAnsi="Arial" w:cs="Arial" w:eastAsia="Arial"/>
          <w:sz w:val="2"/>
          <w:szCs w:val="2"/>
          <w:color w:val="3B3B3B"/>
          <w:spacing w:val="0"/>
          <w:w w:val="465"/>
          <w:position w:val="-3"/>
        </w:rPr>
        <w:t>;</w:t>
      </w:r>
      <w:r>
        <w:rPr>
          <w:rFonts w:ascii="Arial" w:hAnsi="Arial" w:cs="Arial" w:eastAsia="Arial"/>
          <w:sz w:val="2"/>
          <w:szCs w:val="2"/>
          <w:color w:val="3B3B3B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"/>
          <w:szCs w:val="2"/>
          <w:color w:val="3B3B3B"/>
          <w:spacing w:val="1"/>
          <w:w w:val="100"/>
          <w:position w:val="-3"/>
        </w:rPr>
        <w:t> </w:t>
      </w:r>
      <w:r>
        <w:rPr>
          <w:rFonts w:ascii="Arial" w:hAnsi="Arial" w:cs="Arial" w:eastAsia="Arial"/>
          <w:sz w:val="2"/>
          <w:szCs w:val="2"/>
          <w:color w:val="797B7B"/>
          <w:spacing w:val="0"/>
          <w:w w:val="444"/>
          <w:position w:val="-3"/>
        </w:rPr>
        <w:t>.</w:t>
      </w:r>
      <w:r>
        <w:rPr>
          <w:rFonts w:ascii="Arial" w:hAnsi="Arial" w:cs="Arial" w:eastAsia="Arial"/>
          <w:sz w:val="2"/>
          <w:szCs w:val="2"/>
          <w:color w:val="797B7B"/>
          <w:spacing w:val="0"/>
          <w:w w:val="444"/>
          <w:position w:val="-3"/>
        </w:rPr>
        <w:t>  </w:t>
      </w:r>
      <w:r>
        <w:rPr>
          <w:rFonts w:ascii="Arial" w:hAnsi="Arial" w:cs="Arial" w:eastAsia="Arial"/>
          <w:sz w:val="2"/>
          <w:szCs w:val="2"/>
          <w:color w:val="797B7B"/>
          <w:spacing w:val="12"/>
          <w:w w:val="444"/>
          <w:position w:val="-3"/>
        </w:rPr>
        <w:t> </w:t>
      </w:r>
      <w:r>
        <w:rPr>
          <w:rFonts w:ascii="Arial" w:hAnsi="Arial" w:cs="Arial" w:eastAsia="Arial"/>
          <w:sz w:val="2"/>
          <w:szCs w:val="2"/>
          <w:color w:val="B1B1B1"/>
          <w:spacing w:val="0"/>
          <w:w w:val="444"/>
          <w:position w:val="-3"/>
        </w:rPr>
        <w:t>•</w:t>
      </w:r>
      <w:r>
        <w:rPr>
          <w:rFonts w:ascii="Arial" w:hAnsi="Arial" w:cs="Arial" w:eastAsia="Arial"/>
          <w:sz w:val="2"/>
          <w:szCs w:val="2"/>
          <w:color w:val="B1B1B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"/>
          <w:szCs w:val="2"/>
          <w:color w:val="B1B1B1"/>
          <w:spacing w:val="0"/>
          <w:w w:val="100"/>
          <w:position w:val="-3"/>
        </w:rPr>
      </w:r>
      <w:r>
        <w:rPr>
          <w:rFonts w:ascii="Arial" w:hAnsi="Arial" w:cs="Arial" w:eastAsia="Arial"/>
          <w:sz w:val="14"/>
          <w:szCs w:val="14"/>
          <w:color w:val="B1B1B1"/>
          <w:spacing w:val="-13"/>
          <w:w w:val="193"/>
          <w:position w:val="-3"/>
        </w:rPr>
        <w:t>ı</w:t>
      </w:r>
      <w:r>
        <w:rPr>
          <w:rFonts w:ascii="Arial" w:hAnsi="Arial" w:cs="Arial" w:eastAsia="Arial"/>
          <w:sz w:val="14"/>
          <w:szCs w:val="14"/>
          <w:color w:val="797B7B"/>
          <w:spacing w:val="0"/>
          <w:w w:val="135"/>
          <w:position w:val="-3"/>
        </w:rPr>
        <w:t>'</w:t>
      </w:r>
      <w:r>
        <w:rPr>
          <w:rFonts w:ascii="Arial" w:hAnsi="Arial" w:cs="Arial" w:eastAsia="Arial"/>
          <w:sz w:val="14"/>
          <w:szCs w:val="14"/>
          <w:color w:val="797B7B"/>
          <w:spacing w:val="-11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B1B1B1"/>
          <w:spacing w:val="-10"/>
          <w:w w:val="105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797B7B"/>
          <w:spacing w:val="0"/>
          <w:w w:val="118"/>
          <w:position w:val="-3"/>
        </w:rPr>
        <w:t>p</w:t>
      </w:r>
      <w:r>
        <w:rPr>
          <w:rFonts w:ascii="Arial" w:hAnsi="Arial" w:cs="Arial" w:eastAsia="Arial"/>
          <w:sz w:val="19"/>
          <w:szCs w:val="19"/>
          <w:color w:val="646667"/>
          <w:spacing w:val="0"/>
          <w:w w:val="64"/>
          <w:position w:val="-3"/>
        </w:rPr>
        <w:t>\&lt;</w:t>
      </w:r>
      <w:r>
        <w:rPr>
          <w:rFonts w:ascii="Arial" w:hAnsi="Arial" w:cs="Arial" w:eastAsia="Arial"/>
          <w:sz w:val="19"/>
          <w:szCs w:val="19"/>
          <w:color w:val="646667"/>
          <w:spacing w:val="-17"/>
          <w:w w:val="64"/>
          <w:position w:val="-3"/>
        </w:rPr>
        <w:t>ı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56"/>
          <w:position w:val="-3"/>
        </w:rPr>
        <w:t>....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-3"/>
        </w:rPr>
      </w:r>
      <w:r>
        <w:rPr>
          <w:rFonts w:ascii="Arial" w:hAnsi="Arial" w:cs="Arial" w:eastAsia="Arial"/>
          <w:sz w:val="25"/>
          <w:szCs w:val="25"/>
          <w:color w:val="3A3F8A"/>
          <w:spacing w:val="0"/>
          <w:w w:val="147"/>
          <w:position w:val="-3"/>
        </w:rPr>
        <w:t>li</w:t>
      </w:r>
      <w:r>
        <w:rPr>
          <w:rFonts w:ascii="Arial" w:hAnsi="Arial" w:cs="Arial" w:eastAsia="Arial"/>
          <w:sz w:val="25"/>
          <w:szCs w:val="25"/>
          <w:color w:val="3A3F8A"/>
          <w:spacing w:val="-17"/>
          <w:w w:val="147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B3F62"/>
          <w:spacing w:val="0"/>
          <w:w w:val="64"/>
          <w:position w:val="-3"/>
        </w:rPr>
        <w:t>ri.</w:t>
      </w:r>
      <w:r>
        <w:rPr>
          <w:rFonts w:ascii="Arial" w:hAnsi="Arial" w:cs="Arial" w:eastAsia="Arial"/>
          <w:sz w:val="18"/>
          <w:szCs w:val="18"/>
          <w:color w:val="3B3F62"/>
          <w:spacing w:val="11"/>
          <w:w w:val="65"/>
          <w:position w:val="-3"/>
        </w:rPr>
        <w:t>J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3"/>
        </w:rPr>
        <w:t>pArnır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" w:lineRule="exact"/>
        <w:ind w:left="2210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8.255463pt;margin-top:1.619939pt;width:78.816536pt;height:46.0pt;mso-position-horizontal-relative:page;mso-position-vertical-relative:paragraph;z-index:-15224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Arial" w:hAnsi="Arial" w:cs="Arial" w:eastAsia="Arial"/>
                      <w:sz w:val="92"/>
                      <w:szCs w:val="92"/>
                    </w:rPr>
                  </w:pPr>
                  <w:rPr/>
                  <w:r>
                    <w:rPr>
                      <w:rFonts w:ascii="Arial" w:hAnsi="Arial" w:cs="Arial" w:eastAsia="Arial"/>
                      <w:sz w:val="92"/>
                      <w:szCs w:val="92"/>
                      <w:color w:val="3A3F8A"/>
                      <w:spacing w:val="0"/>
                      <w:w w:val="130"/>
                      <w:i/>
                      <w:position w:val="-1"/>
                    </w:rPr>
                    <w:t>iL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3A3F8A"/>
                      <w:spacing w:val="0"/>
                      <w:w w:val="130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3A3F8A"/>
                      <w:spacing w:val="-128"/>
                      <w:w w:val="13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3B3F62"/>
                      <w:spacing w:val="0"/>
                      <w:w w:val="35"/>
                      <w:i/>
                      <w:position w:val="-1"/>
                    </w:rPr>
                    <w:t>)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B1B1B1"/>
          <w:w w:val="133"/>
          <w:position w:val="-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3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7"/>
          <w:w w:val="131"/>
          <w:position w:val="-1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0"/>
          <w:w w:val="88"/>
          <w:position w:val="-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-4"/>
          <w:w w:val="66"/>
          <w:position w:val="-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0"/>
          <w:w w:val="110"/>
          <w:position w:val="-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-2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0"/>
          <w:w w:val="140"/>
          <w:i/>
          <w:position w:val="-1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-33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0"/>
          <w:w w:val="100"/>
          <w:i/>
          <w:position w:val="-1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-14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7"/>
          <w:w w:val="171"/>
          <w:position w:val="-1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0"/>
          <w:w w:val="102"/>
          <w:position w:val="-12"/>
        </w:rPr>
        <w:t>,.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19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0"/>
          <w:w w:val="73"/>
          <w:position w:val="-12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0"/>
          <w:w w:val="73"/>
          <w:position w:val="-12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3"/>
          <w:w w:val="73"/>
          <w:position w:val="-1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A9A9A"/>
          <w:spacing w:val="0"/>
          <w:w w:val="37"/>
          <w:i/>
          <w:position w:val="-12"/>
        </w:rPr>
        <w:t>··</w:t>
      </w:r>
      <w:r>
        <w:rPr>
          <w:rFonts w:ascii="Times New Roman" w:hAnsi="Times New Roman" w:cs="Times New Roman" w:eastAsia="Times New Roman"/>
          <w:sz w:val="25"/>
          <w:szCs w:val="25"/>
          <w:color w:val="9A9A9A"/>
          <w:spacing w:val="0"/>
          <w:w w:val="37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A9A9A"/>
          <w:spacing w:val="1"/>
          <w:w w:val="37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12"/>
          <w:w w:val="37"/>
          <w:i/>
          <w:position w:val="-12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3A3F8A"/>
          <w:spacing w:val="0"/>
          <w:w w:val="79"/>
          <w:i/>
          <w:position w:val="-12"/>
        </w:rPr>
        <w:t>fP!T/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-36" w:right="47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SOLMAZ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8" w:right="49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itfaiyeÇavuşu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400"/>
          <w:cols w:num="2" w:equalWidth="0">
            <w:col w:w="4634" w:space="355"/>
            <w:col w:w="6331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220" w:right="-20"/>
        <w:jc w:val="left"/>
        <w:tabs>
          <w:tab w:pos="33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B1B1B1"/>
          <w:spacing w:val="0"/>
          <w:w w:val="187"/>
        </w:rPr>
        <w:t>\</w:t>
      </w:r>
      <w:r>
        <w:rPr>
          <w:rFonts w:ascii="Arial" w:hAnsi="Arial" w:cs="Arial" w:eastAsia="Arial"/>
          <w:sz w:val="22"/>
          <w:szCs w:val="22"/>
          <w:color w:val="B1B1B1"/>
          <w:spacing w:val="-41"/>
          <w:w w:val="187"/>
        </w:rPr>
        <w:t> </w:t>
      </w:r>
      <w:r>
        <w:rPr>
          <w:rFonts w:ascii="Arial" w:hAnsi="Arial" w:cs="Arial" w:eastAsia="Arial"/>
          <w:sz w:val="22"/>
          <w:szCs w:val="22"/>
          <w:color w:val="9A9A9A"/>
          <w:spacing w:val="0"/>
          <w:w w:val="74"/>
          <w:i/>
        </w:rPr>
        <w:t>'..;</w:t>
      </w:r>
      <w:r>
        <w:rPr>
          <w:rFonts w:ascii="Arial" w:hAnsi="Arial" w:cs="Arial" w:eastAsia="Arial"/>
          <w:sz w:val="22"/>
          <w:szCs w:val="22"/>
          <w:color w:val="9A9A9A"/>
          <w:spacing w:val="1"/>
          <w:w w:val="74"/>
          <w:i/>
        </w:rPr>
        <w:t> </w:t>
      </w:r>
      <w:r>
        <w:rPr>
          <w:rFonts w:ascii="Arial" w:hAnsi="Arial" w:cs="Arial" w:eastAsia="Arial"/>
          <w:sz w:val="22"/>
          <w:szCs w:val="22"/>
          <w:color w:val="9A9A9A"/>
          <w:spacing w:val="0"/>
          <w:w w:val="74"/>
          <w:i/>
        </w:rPr>
        <w:t>:</w:t>
      </w:r>
      <w:r>
        <w:rPr>
          <w:rFonts w:ascii="Arial" w:hAnsi="Arial" w:cs="Arial" w:eastAsia="Arial"/>
          <w:sz w:val="22"/>
          <w:szCs w:val="22"/>
          <w:color w:val="9A9A9A"/>
          <w:spacing w:val="0"/>
          <w:w w:val="74"/>
          <w:i/>
        </w:rPr>
        <w:t>(</w:t>
      </w:r>
      <w:r>
        <w:rPr>
          <w:rFonts w:ascii="Arial" w:hAnsi="Arial" w:cs="Arial" w:eastAsia="Arial"/>
          <w:sz w:val="22"/>
          <w:szCs w:val="22"/>
          <w:color w:val="9A9A9A"/>
          <w:spacing w:val="0"/>
          <w:w w:val="74"/>
          <w:i/>
        </w:rPr>
        <w:t>=</w:t>
      </w:r>
      <w:r>
        <w:rPr>
          <w:rFonts w:ascii="Arial" w:hAnsi="Arial" w:cs="Arial" w:eastAsia="Arial"/>
          <w:sz w:val="22"/>
          <w:szCs w:val="22"/>
          <w:color w:val="9A9A9A"/>
          <w:spacing w:val="0"/>
          <w:w w:val="74"/>
          <w:i/>
        </w:rPr>
        <w:t>•</w:t>
      </w:r>
      <w:r>
        <w:rPr>
          <w:rFonts w:ascii="Arial" w:hAnsi="Arial" w:cs="Arial" w:eastAsia="Arial"/>
          <w:sz w:val="22"/>
          <w:szCs w:val="22"/>
          <w:color w:val="9A9A9A"/>
          <w:spacing w:val="-5"/>
          <w:w w:val="74"/>
          <w:i/>
        </w:rPr>
        <w:t> </w:t>
      </w:r>
      <w:r>
        <w:rPr>
          <w:rFonts w:ascii="Arial" w:hAnsi="Arial" w:cs="Arial" w:eastAsia="Arial"/>
          <w:sz w:val="22"/>
          <w:szCs w:val="22"/>
          <w:color w:val="797B7B"/>
          <w:spacing w:val="-29"/>
          <w:w w:val="100"/>
        </w:rPr>
        <w:t>·</w:t>
      </w:r>
      <w:r>
        <w:rPr>
          <w:rFonts w:ascii="Arial" w:hAnsi="Arial" w:cs="Arial" w:eastAsia="Arial"/>
          <w:sz w:val="22"/>
          <w:szCs w:val="22"/>
          <w:color w:val="9A9A9A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color w:val="9A9A9A"/>
          <w:spacing w:val="-5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9A9A9A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9A9A9A"/>
          <w:spacing w:val="0"/>
          <w:w w:val="194"/>
        </w:rPr>
        <w:t>.</w:t>
      </w:r>
      <w:r>
        <w:rPr>
          <w:rFonts w:ascii="Arial" w:hAnsi="Arial" w:cs="Arial" w:eastAsia="Arial"/>
          <w:sz w:val="22"/>
          <w:szCs w:val="22"/>
          <w:color w:val="9A9A9A"/>
          <w:spacing w:val="-3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55"/>
        </w:rPr>
        <w:t>/,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55"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13"/>
          <w:w w:val="55"/>
        </w:rPr>
        <w:t> </w:t>
      </w:r>
      <w:r>
        <w:rPr>
          <w:rFonts w:ascii="Arial" w:hAnsi="Arial" w:cs="Arial" w:eastAsia="Arial"/>
          <w:sz w:val="22"/>
          <w:szCs w:val="22"/>
          <w:color w:val="26217C"/>
          <w:spacing w:val="0"/>
          <w:w w:val="204"/>
        </w:rPr>
        <w:t>,</w:t>
      </w:r>
      <w:r>
        <w:rPr>
          <w:rFonts w:ascii="Arial" w:hAnsi="Arial" w:cs="Arial" w:eastAsia="Arial"/>
          <w:sz w:val="22"/>
          <w:szCs w:val="22"/>
          <w:color w:val="26217C"/>
          <w:spacing w:val="-3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F8A"/>
          <w:spacing w:val="0"/>
          <w:w w:val="102"/>
          <w:i/>
        </w:rPr>
        <w:t>V'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4" w:lineRule="exact"/>
        <w:ind w:left="2306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00"/>
          <w:position w:val="-5"/>
        </w:rPr>
        <w:t>-';.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00"/>
          <w:position w:val="-5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C4C4C4"/>
          <w:spacing w:val="3"/>
          <w:w w:val="100"/>
          <w:position w:val="-5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00"/>
          <w:position w:val="-5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59"/>
          <w:position w:val="-5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-6"/>
          <w:w w:val="59"/>
          <w:position w:val="-5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59"/>
          <w:position w:val="-5"/>
        </w:rPr>
        <w:t>",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59"/>
          <w:position w:val="-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17"/>
          <w:w w:val="59"/>
          <w:position w:val="-5"/>
        </w:rPr>
        <w:t> </w:t>
      </w:r>
      <w:r>
        <w:rPr>
          <w:rFonts w:ascii="Arial" w:hAnsi="Arial" w:cs="Arial" w:eastAsia="Arial"/>
          <w:sz w:val="9"/>
          <w:szCs w:val="9"/>
          <w:color w:val="9A9A9A"/>
          <w:spacing w:val="0"/>
          <w:w w:val="100"/>
          <w:i/>
          <w:position w:val="-5"/>
        </w:rPr>
        <w:t>(</w:t>
      </w:r>
      <w:r>
        <w:rPr>
          <w:rFonts w:ascii="Arial" w:hAnsi="Arial" w:cs="Arial" w:eastAsia="Arial"/>
          <w:sz w:val="9"/>
          <w:szCs w:val="9"/>
          <w:color w:val="9A9A9A"/>
          <w:spacing w:val="0"/>
          <w:w w:val="100"/>
          <w:i/>
          <w:position w:val="-5"/>
        </w:rPr>
        <w:t>ı.</w:t>
      </w:r>
      <w:r>
        <w:rPr>
          <w:rFonts w:ascii="Arial" w:hAnsi="Arial" w:cs="Arial" w:eastAsia="Arial"/>
          <w:sz w:val="9"/>
          <w:szCs w:val="9"/>
          <w:color w:val="9A9A9A"/>
          <w:spacing w:val="0"/>
          <w:w w:val="100"/>
          <w:i/>
          <w:position w:val="-5"/>
        </w:rPr>
        <w:t>     </w:t>
      </w:r>
      <w:r>
        <w:rPr>
          <w:rFonts w:ascii="Arial" w:hAnsi="Arial" w:cs="Arial" w:eastAsia="Arial"/>
          <w:sz w:val="9"/>
          <w:szCs w:val="9"/>
          <w:color w:val="9A9A9A"/>
          <w:spacing w:val="5"/>
          <w:w w:val="100"/>
          <w:i/>
          <w:position w:val="-5"/>
        </w:rPr>
        <w:t> </w:t>
      </w:r>
      <w:r>
        <w:rPr>
          <w:rFonts w:ascii="Arial" w:hAnsi="Arial" w:cs="Arial" w:eastAsia="Arial"/>
          <w:sz w:val="9"/>
          <w:szCs w:val="9"/>
          <w:color w:val="B1B1B1"/>
          <w:spacing w:val="3"/>
          <w:w w:val="264"/>
          <w:position w:val="-5"/>
        </w:rPr>
        <w:t>.</w:t>
      </w:r>
      <w:r>
        <w:rPr>
          <w:rFonts w:ascii="Arial" w:hAnsi="Arial" w:cs="Arial" w:eastAsia="Arial"/>
          <w:sz w:val="9"/>
          <w:szCs w:val="9"/>
          <w:color w:val="646667"/>
          <w:spacing w:val="3"/>
          <w:w w:val="249"/>
          <w:position w:val="-5"/>
        </w:rPr>
        <w:t>,</w:t>
      </w:r>
      <w:r>
        <w:rPr>
          <w:rFonts w:ascii="Arial" w:hAnsi="Arial" w:cs="Arial" w:eastAsia="Arial"/>
          <w:sz w:val="9"/>
          <w:szCs w:val="9"/>
          <w:color w:val="B1B1B1"/>
          <w:spacing w:val="0"/>
          <w:w w:val="36"/>
          <w:position w:val="-5"/>
        </w:rPr>
        <w:t>_</w:t>
      </w:r>
      <w:r>
        <w:rPr>
          <w:rFonts w:ascii="Arial" w:hAnsi="Arial" w:cs="Arial" w:eastAsia="Arial"/>
          <w:sz w:val="9"/>
          <w:szCs w:val="9"/>
          <w:color w:val="B1B1B1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9"/>
          <w:szCs w:val="9"/>
          <w:color w:val="B1B1B1"/>
          <w:spacing w:val="-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29"/>
          <w:position w:val="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13"/>
          <w:w w:val="129"/>
          <w:position w:val="2"/>
        </w:rPr>
        <w:t> </w:t>
      </w:r>
      <w:r>
        <w:rPr>
          <w:rFonts w:ascii="Arial" w:hAnsi="Arial" w:cs="Arial" w:eastAsia="Arial"/>
          <w:sz w:val="9"/>
          <w:szCs w:val="9"/>
          <w:color w:val="B1B1B1"/>
          <w:spacing w:val="0"/>
          <w:w w:val="98"/>
          <w:position w:val="-5"/>
        </w:rPr>
        <w:t>•</w:t>
      </w:r>
      <w:r>
        <w:rPr>
          <w:rFonts w:ascii="Arial" w:hAnsi="Arial" w:cs="Arial" w:eastAsia="Arial"/>
          <w:sz w:val="9"/>
          <w:szCs w:val="9"/>
          <w:color w:val="B1B1B1"/>
          <w:spacing w:val="-10"/>
          <w:w w:val="98"/>
          <w:position w:val="-5"/>
        </w:rPr>
        <w:t>•</w:t>
      </w:r>
      <w:r>
        <w:rPr>
          <w:rFonts w:ascii="Arial" w:hAnsi="Arial" w:cs="Arial" w:eastAsia="Arial"/>
          <w:sz w:val="9"/>
          <w:szCs w:val="9"/>
          <w:color w:val="B1B1B1"/>
          <w:spacing w:val="0"/>
          <w:w w:val="302"/>
          <w:position w:val="-5"/>
        </w:rPr>
        <w:t>/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30" w:lineRule="exact"/>
        <w:ind w:left="226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9A9A9A"/>
          <w:spacing w:val="-18"/>
          <w:w w:val="207"/>
          <w:position w:val="-13"/>
        </w:rPr>
        <w:t>.</w:t>
      </w:r>
      <w:r>
        <w:rPr>
          <w:rFonts w:ascii="Arial" w:hAnsi="Arial" w:cs="Arial" w:eastAsia="Arial"/>
          <w:sz w:val="19"/>
          <w:szCs w:val="19"/>
          <w:color w:val="C4C4C4"/>
          <w:spacing w:val="0"/>
          <w:w w:val="90"/>
          <w:position w:val="-17"/>
        </w:rPr>
        <w:t>,.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</w:sectPr>
      </w:pPr>
      <w:rPr/>
    </w:p>
    <w:p>
      <w:pPr>
        <w:spacing w:before="0" w:after="0" w:line="889" w:lineRule="exact"/>
        <w:ind w:left="2330" w:right="-214"/>
        <w:jc w:val="left"/>
        <w:tabs>
          <w:tab w:pos="4400" w:val="left"/>
        </w:tabs>
        <w:rPr>
          <w:rFonts w:ascii="Times New Roman" w:hAnsi="Times New Roman" w:cs="Times New Roman" w:eastAsia="Times New Roman"/>
          <w:sz w:val="116"/>
          <w:szCs w:val="1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4.594284pt;margin-top:61.198845pt;width:15.577154pt;height:12.5pt;mso-position-horizontal-relative:page;mso-position-vertical-relative:paragraph;z-index:-15223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4B4B4B"/>
                      <w:w w:val="71"/>
                      <w:i/>
                    </w:rPr>
                    <w:t>m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4B4B4B"/>
                      <w:spacing w:val="8"/>
                      <w:w w:val="71"/>
                      <w:i/>
                    </w:rPr>
                    <w:t>i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646667"/>
                      <w:spacing w:val="0"/>
                      <w:w w:val="84"/>
                      <w:i/>
                    </w:rPr>
                    <w:t>n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797B7B"/>
          <w:spacing w:val="0"/>
          <w:w w:val="72"/>
          <w:i/>
          <w:position w:val="-22"/>
        </w:rPr>
        <w:t>Ab</w:t>
      </w:r>
      <w:r>
        <w:rPr>
          <w:rFonts w:ascii="Times New Roman" w:hAnsi="Times New Roman" w:cs="Times New Roman" w:eastAsia="Times New Roman"/>
          <w:sz w:val="28"/>
          <w:szCs w:val="28"/>
          <w:color w:val="797B7B"/>
          <w:spacing w:val="0"/>
          <w:w w:val="72"/>
          <w:i/>
          <w:position w:val="-22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797B7B"/>
          <w:spacing w:val="0"/>
          <w:w w:val="72"/>
          <w:i/>
          <w:position w:val="-22"/>
        </w:rPr>
        <w:t>   </w:t>
      </w:r>
      <w:r>
        <w:rPr>
          <w:rFonts w:ascii="Times New Roman" w:hAnsi="Times New Roman" w:cs="Times New Roman" w:eastAsia="Times New Roman"/>
          <w:sz w:val="28"/>
          <w:szCs w:val="28"/>
          <w:color w:val="797B7B"/>
          <w:spacing w:val="27"/>
          <w:w w:val="72"/>
          <w:i/>
          <w:position w:val="-2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0"/>
          <w:w w:val="72"/>
          <w:position w:val="-22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116"/>
          <w:szCs w:val="116"/>
          <w:color w:val="4D5497"/>
          <w:spacing w:val="0"/>
          <w:w w:val="108"/>
          <w:i/>
          <w:position w:val="-22"/>
        </w:rPr>
        <w:t>y</w:t>
      </w:r>
      <w:r>
        <w:rPr>
          <w:rFonts w:ascii="Times New Roman" w:hAnsi="Times New Roman" w:cs="Times New Roman" w:eastAsia="Times New Roman"/>
          <w:sz w:val="116"/>
          <w:szCs w:val="1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Muhammet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ESKİKAN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133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  <w:cols w:num="2" w:equalWidth="0">
            <w:col w:w="4971" w:space="89"/>
            <w:col w:w="6260"/>
          </w:cols>
        </w:sectPr>
      </w:pPr>
      <w:rPr/>
    </w:p>
    <w:p>
      <w:pPr>
        <w:spacing w:before="60" w:after="0" w:line="240" w:lineRule="auto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4.677146pt;margin-top:39.739456pt;width:564.413804pt;height:768.903267pt;mso-position-horizontal-relative:page;mso-position-vertical-relative:page;z-index:-15226" coordorigin="294,795" coordsize="11288,15378">
            <v:group style="position:absolute;left:301;top:833;width:11226;height:2" coordorigin="301,833" coordsize="11226,2">
              <v:shape style="position:absolute;left:301;top:833;width:11226;height:2" coordorigin="301,833" coordsize="11226,0" path="m301,833l11527,833e" filled="f" stroked="t" strokeweight=".715958pt" strokecolor="#484848">
                <v:path arrowok="t"/>
              </v:shape>
            </v:group>
            <v:group style="position:absolute;left:337;top:804;width:2;height:10897" coordorigin="337,804" coordsize="2,10897">
              <v:shape style="position:absolute;left:337;top:804;width:2;height:10897" coordorigin="337,804" coordsize="0,10897" path="m337,11701l337,804e" filled="f" stroked="t" strokeweight=".954611pt" strokecolor="#4F4F4F">
                <v:path arrowok="t"/>
              </v:shape>
            </v:group>
            <v:group style="position:absolute;left:2348;top:823;width:2;height:1532" coordorigin="2348,823" coordsize="2,1532">
              <v:shape style="position:absolute;left:2348;top:823;width:2;height:1532" coordorigin="2348,823" coordsize="0,1532" path="m2348,2356l2348,823e" filled="f" stroked="t" strokeweight=".715958pt" strokecolor="#3F3F3F">
                <v:path arrowok="t"/>
              </v:shape>
            </v:group>
            <v:group style="position:absolute;left:9126;top:828;width:2;height:1532" coordorigin="9126,828" coordsize="2,1532">
              <v:shape style="position:absolute;left:9126;top:828;width:2;height:1532" coordorigin="9126,828" coordsize="0,1532" path="m9126,2360l9126,828e" filled="f" stroked="t" strokeweight=".715958pt" strokecolor="#484848">
                <v:path arrowok="t"/>
              </v:shape>
            </v:group>
            <v:group style="position:absolute;left:11525;top:838;width:2;height:3462" coordorigin="11525,838" coordsize="2,3462">
              <v:shape style="position:absolute;left:11525;top:838;width:2;height:3462" coordorigin="11525,838" coordsize="0,3462" path="m11525,4299l11525,838e" filled="f" stroked="t" strokeweight=".715958pt" strokecolor="#484848">
                <v:path arrowok="t"/>
              </v:shape>
            </v:group>
            <v:group style="position:absolute;left:305;top:2348;width:11226;height:2" coordorigin="305,2348" coordsize="11226,2">
              <v:shape style="position:absolute;left:305;top:2348;width:11226;height:2" coordorigin="305,2348" coordsize="11226,0" path="m305,2348l11532,2348e" filled="f" stroked="t" strokeweight=".715958pt" strokecolor="#4B4B4B">
                <v:path arrowok="t"/>
              </v:shape>
            </v:group>
            <v:group style="position:absolute;left:310;top:2590;width:11221;height:2" coordorigin="310,2590" coordsize="11221,2">
              <v:shape style="position:absolute;left:310;top:2590;width:11221;height:2" coordorigin="310,2590" coordsize="11221,0" path="m310,2590l11532,2590e" filled="f" stroked="t" strokeweight=".715958pt" strokecolor="#444444">
                <v:path arrowok="t"/>
              </v:shape>
            </v:group>
            <v:group style="position:absolute;left:2375;top:4280;width:2;height:11883" coordorigin="2375,4280" coordsize="2,11883">
              <v:shape style="position:absolute;left:2375;top:4280;width:2;height:11883" coordorigin="2375,4280" coordsize="0,11883" path="m2375,16163l2375,4280e" filled="f" stroked="t" strokeweight=".954611pt" strokecolor="#484848">
                <v:path arrowok="t"/>
              </v:shape>
            </v:group>
            <v:group style="position:absolute;left:3857;top:3538;width:2;height:756" coordorigin="3857,3538" coordsize="2,756">
              <v:shape style="position:absolute;left:3857;top:3538;width:2;height:756" coordorigin="3857,3538" coordsize="0,756" path="m3857,4295l3857,3538e" filled="f" stroked="t" strokeweight=".477306pt" strokecolor="#2B2B2B">
                <v:path arrowok="t"/>
              </v:shape>
            </v:group>
            <v:group style="position:absolute;left:315;top:4287;width:11226;height:2" coordorigin="315,4287" coordsize="11226,2">
              <v:shape style="position:absolute;left:315;top:4287;width:11226;height:2" coordorigin="315,4287" coordsize="11226,0" path="m315,4287l11541,4287e" filled="f" stroked="t" strokeweight=".954611pt" strokecolor="#4B4B4B">
                <v:path arrowok="t"/>
              </v:shape>
            </v:group>
            <v:group style="position:absolute;left:315;top:2827;width:11221;height:2" coordorigin="315,2827" coordsize="11221,2">
              <v:shape style="position:absolute;left:315;top:2827;width:11221;height:2" coordorigin="315,2827" coordsize="11221,0" path="m315,2827l11536,2827e" filled="f" stroked="t" strokeweight=".715958pt" strokecolor="#484848">
                <v:path arrowok="t"/>
              </v:shape>
            </v:group>
            <v:group style="position:absolute;left:310;top:3067;width:11231;height:2" coordorigin="310,3067" coordsize="11231,2">
              <v:shape style="position:absolute;left:310;top:3067;width:11231;height:2" coordorigin="310,3067" coordsize="11231,0" path="m310,3067l11541,3067e" filled="f" stroked="t" strokeweight=".715958pt" strokecolor="#4B4B4B">
                <v:path arrowok="t"/>
              </v:shape>
            </v:group>
            <v:group style="position:absolute;left:310;top:3308;width:11231;height:2" coordorigin="310,3308" coordsize="11231,2">
              <v:shape style="position:absolute;left:310;top:3308;width:11231;height:2" coordorigin="310,3308" coordsize="11231,0" path="m310,3308l11541,3308e" filled="f" stroked="t" strokeweight=".715958pt" strokecolor="#575757">
                <v:path arrowok="t"/>
              </v:shape>
            </v:group>
            <v:group style="position:absolute;left:310;top:3548;width:11231;height:2" coordorigin="310,3548" coordsize="11231,2">
              <v:shape style="position:absolute;left:310;top:3548;width:11231;height:2" coordorigin="310,3548" coordsize="11231,0" path="m310,3548l11541,3548e" filled="f" stroked="t" strokeweight=".715958pt" strokecolor="#545454">
                <v:path arrowok="t"/>
              </v:shape>
            </v:group>
            <v:group style="position:absolute;left:315;top:4572;width:11226;height:2" coordorigin="315,4572" coordsize="11226,2">
              <v:shape style="position:absolute;left:315;top:4572;width:11226;height:2" coordorigin="315,4572" coordsize="11226,0" path="m315,4572l11541,4572e" filled="f" stroked="t" strokeweight=".715958pt" strokecolor="#484848">
                <v:path arrowok="t"/>
              </v:shape>
            </v:group>
            <v:group style="position:absolute;left:11546;top:4558;width:2;height:11586" coordorigin="11546,4558" coordsize="2,11586">
              <v:shape style="position:absolute;left:11546;top:4558;width:2;height:11586" coordorigin="11546,4558" coordsize="0,11586" path="m11546,16144l11546,4558e" filled="f" stroked="t" strokeweight=".715958pt" strokecolor="#545454">
                <v:path arrowok="t"/>
              </v:shape>
            </v:group>
            <v:group style="position:absolute;left:2348;top:4816;width:9193;height:2" coordorigin="2348,4816" coordsize="9193,2">
              <v:shape style="position:absolute;left:2348;top:4816;width:9193;height:2" coordorigin="2348,4816" coordsize="9193,0" path="m2348,4816l11541,4816e" filled="f" stroked="t" strokeweight=".715958pt" strokecolor="#4B4B4B">
                <v:path arrowok="t"/>
              </v:shape>
            </v:group>
            <v:group style="position:absolute;left:4919;top:4807;width:2;height:2174" coordorigin="4919,4807" coordsize="2,2174">
              <v:shape style="position:absolute;left:4919;top:4807;width:2;height:2174" coordorigin="4919,4807" coordsize="0,2174" path="m4919,6980l4919,4807e" filled="f" stroked="t" strokeweight=".715958pt" strokecolor="#484848">
                <v:path arrowok="t"/>
              </v:shape>
            </v:group>
            <v:group style="position:absolute;left:4907;top:5295;width:6635;height:2" coordorigin="4907,5295" coordsize="6635,2">
              <v:shape style="position:absolute;left:4907;top:5295;width:6635;height:2" coordorigin="4907,5295" coordsize="6635,0" path="m4907,5295l11541,5295e" filled="f" stroked="t" strokeweight=".715958pt" strokecolor="#4B4B4B">
                <v:path arrowok="t"/>
              </v:shape>
            </v:group>
            <v:group style="position:absolute;left:4902;top:5539;width:6639;height:2" coordorigin="4902,5539" coordsize="6639,2">
              <v:shape style="position:absolute;left:4902;top:5539;width:6639;height:2" coordorigin="4902,5539" coordsize="6639,0" path="m4902,5539l11541,5539e" filled="f" stroked="t" strokeweight=".715958pt" strokecolor="#545454">
                <v:path arrowok="t"/>
              </v:shape>
            </v:group>
            <v:group style="position:absolute;left:4902;top:5779;width:6644;height:2" coordorigin="4902,5779" coordsize="6644,2">
              <v:shape style="position:absolute;left:4902;top:5779;width:6644;height:2" coordorigin="4902,5779" coordsize="6644,0" path="m4902,5779l11546,5779e" filled="f" stroked="t" strokeweight=".715958pt" strokecolor="#4F4F4F">
                <v:path arrowok="t"/>
              </v:shape>
            </v:group>
            <v:group style="position:absolute;left:2348;top:6023;width:9198;height:2" coordorigin="2348,6023" coordsize="9198,2">
              <v:shape style="position:absolute;left:2348;top:6023;width:9198;height:2" coordorigin="2348,6023" coordsize="9198,0" path="m2348,6023l11546,6023e" filled="f" stroked="t" strokeweight=".715958pt" strokecolor="#4B4B4B">
                <v:path arrowok="t"/>
              </v:shape>
            </v:group>
            <v:group style="position:absolute;left:788;top:6262;width:10758;height:2" coordorigin="788,6262" coordsize="10758,2">
              <v:shape style="position:absolute;left:788;top:6262;width:10758;height:2" coordorigin="788,6262" coordsize="10758,0" path="m788,6262l11546,6262e" filled="f" stroked="t" strokeweight=".715958pt" strokecolor="#4F4F4F">
                <v:path arrowok="t"/>
              </v:shape>
            </v:group>
            <v:group style="position:absolute;left:7823;top:6253;width:2;height:728" coordorigin="7823,6253" coordsize="2,728">
              <v:shape style="position:absolute;left:7823;top:6253;width:2;height:728" coordorigin="7823,6253" coordsize="0,728" path="m7823,6980l7823,6253e" filled="f" stroked="t" strokeweight=".715958pt" strokecolor="#606060">
                <v:path arrowok="t"/>
              </v:shape>
            </v:group>
            <v:group style="position:absolute;left:2348;top:6736;width:9198;height:2" coordorigin="2348,6736" coordsize="9198,2">
              <v:shape style="position:absolute;left:2348;top:6736;width:9198;height:2" coordorigin="2348,6736" coordsize="9198,0" path="m2348,6736l11546,6736e" filled="f" stroked="t" strokeweight=".715958pt" strokecolor="#4F4F4F">
                <v:path arrowok="t"/>
              </v:shape>
            </v:group>
            <v:group style="position:absolute;left:2348;top:6976;width:9198;height:2" coordorigin="2348,6976" coordsize="9198,2">
              <v:shape style="position:absolute;left:2348;top:6976;width:9198;height:2" coordorigin="2348,6976" coordsize="9198,0" path="m2348,6976l11546,6976e" filled="f" stroked="t" strokeweight=".715958pt" strokecolor="#4F4F4F">
                <v:path arrowok="t"/>
              </v:shape>
            </v:group>
            <v:group style="position:absolute;left:325;top:7689;width:11236;height:2" coordorigin="325,7689" coordsize="11236,2">
              <v:shape style="position:absolute;left:325;top:7689;width:11236;height:2" coordorigin="325,7689" coordsize="11236,0" path="m325,7689l11560,7689e" filled="f" stroked="t" strokeweight=".715958pt" strokecolor="#545454">
                <v:path arrowok="t"/>
              </v:shape>
            </v:group>
            <v:group style="position:absolute;left:315;top:7215;width:11236;height:2" coordorigin="315,7215" coordsize="11236,2">
              <v:shape style="position:absolute;left:315;top:7215;width:11236;height:2" coordorigin="315,7215" coordsize="11236,0" path="m315,7215l11551,7215e" filled="f" stroked="t" strokeweight=".715958pt" strokecolor="#4F4F4F">
                <v:path arrowok="t"/>
              </v:shape>
            </v:group>
            <v:group style="position:absolute;left:4926;top:7679;width:2;height:747" coordorigin="4926,7679" coordsize="2,747">
              <v:shape style="position:absolute;left:4926;top:7679;width:2;height:747" coordorigin="4926,7679" coordsize="0,747" path="m4926,8426l4926,7679e" filled="f" stroked="t" strokeweight=".477306pt" strokecolor="#4F4F4F">
                <v:path arrowok="t"/>
              </v:shape>
            </v:group>
            <v:group style="position:absolute;left:4916;top:7928;width:6644;height:2" coordorigin="4916,7928" coordsize="6644,2">
              <v:shape style="position:absolute;left:4916;top:7928;width:6644;height:2" coordorigin="4916,7928" coordsize="6644,0" path="m4916,7928l11560,7928e" filled="f" stroked="t" strokeweight=".715958pt" strokecolor="#4F4F4F">
                <v:path arrowok="t"/>
              </v:shape>
            </v:group>
            <v:group style="position:absolute;left:320;top:8412;width:11236;height:2" coordorigin="320,8412" coordsize="11236,2">
              <v:shape style="position:absolute;left:320;top:8412;width:11236;height:2" coordorigin="320,8412" coordsize="11236,0" path="m320,8412l11556,8412e" filled="f" stroked="t" strokeweight=".715958pt" strokecolor="#545454">
                <v:path arrowok="t"/>
              </v:shape>
            </v:group>
            <v:group style="position:absolute;left:325;top:9216;width:11231;height:2" coordorigin="325,9216" coordsize="11231,2">
              <v:shape style="position:absolute;left:325;top:9216;width:11231;height:2" coordorigin="325,9216" coordsize="11231,0" path="m325,9216l11556,9216e" filled="f" stroked="t" strokeweight=".715958pt" strokecolor="#5B5B5B">
                <v:path arrowok="t"/>
              </v:shape>
            </v:group>
            <v:group style="position:absolute;left:4921;top:8173;width:6635;height:2" coordorigin="4921,8173" coordsize="6635,2">
              <v:shape style="position:absolute;left:4921;top:8173;width:6635;height:2" coordorigin="4921,8173" coordsize="6635,0" path="m4921,8173l11556,8173e" filled="f" stroked="t" strokeweight=".715958pt" strokecolor="#545454">
                <v:path arrowok="t"/>
              </v:shape>
            </v:group>
            <v:group style="position:absolute;left:325;top:10148;width:11236;height:2" coordorigin="325,10148" coordsize="11236,2">
              <v:shape style="position:absolute;left:325;top:10148;width:11236;height:2" coordorigin="325,10148" coordsize="11236,0" path="m325,10148l11560,10148e" filled="f" stroked="t" strokeweight=".715958pt" strokecolor="#545454">
                <v:path arrowok="t"/>
              </v:shape>
            </v:group>
            <v:group style="position:absolute;left:329;top:10490;width:11231;height:2" coordorigin="329,10490" coordsize="11231,2">
              <v:shape style="position:absolute;left:329;top:10490;width:11231;height:2" coordorigin="329,10490" coordsize="11231,0" path="m329,10490l11560,10490e" filled="f" stroked="t" strokeweight=".715958pt" strokecolor="#4B4B4B">
                <v:path arrowok="t"/>
              </v:shape>
            </v:group>
            <v:group style="position:absolute;left:329;top:10732;width:11236;height:2" coordorigin="329,10732" coordsize="11236,2">
              <v:shape style="position:absolute;left:329;top:10732;width:11236;height:2" coordorigin="329,10732" coordsize="11236,0" path="m329,10732l11565,10732e" filled="f" stroked="t" strokeweight=".715958pt" strokecolor="#4F4F4F">
                <v:path arrowok="t"/>
              </v:shape>
            </v:group>
            <v:group style="position:absolute;left:329;top:11210;width:11236;height:2" coordorigin="329,11210" coordsize="11236,2">
              <v:shape style="position:absolute;left:329;top:11210;width:11236;height:2" coordorigin="329,11210" coordsize="11236,0" path="m329,11210l11565,11210e" filled="f" stroked="t" strokeweight=".715958pt" strokecolor="#545454">
                <v:path arrowok="t"/>
              </v:shape>
            </v:group>
            <v:group style="position:absolute;left:1721;top:11447;width:2;height:4711" coordorigin="1721,11447" coordsize="2,4711">
              <v:shape style="position:absolute;left:1721;top:11447;width:2;height:4711" coordorigin="1721,11447" coordsize="0,4711" path="m1721,16159l1721,11447e" filled="f" stroked="t" strokeweight=".715958pt" strokecolor="#3B3B3B">
                <v:path arrowok="t"/>
              </v:shape>
            </v:group>
            <v:group style="position:absolute;left:334;top:11450;width:11241;height:2" coordorigin="334,11450" coordsize="11241,2">
              <v:shape style="position:absolute;left:334;top:11450;width:11241;height:2" coordorigin="334,11450" coordsize="11241,0" path="m334,11450l11575,11450e" filled="f" stroked="t" strokeweight=".715958pt" strokecolor="#545454">
                <v:path arrowok="t"/>
              </v:shape>
            </v:group>
            <v:group style="position:absolute;left:1148;top:11447;width:2;height:4711" coordorigin="1148,11447" coordsize="2,4711">
              <v:shape style="position:absolute;left:1148;top:11447;width:2;height:4711" coordorigin="1148,11447" coordsize="0,4711" path="m1148,16159l1148,11447e" filled="f" stroked="t" strokeweight=".715958pt" strokecolor="#4B4B4B">
                <v:path arrowok="t"/>
              </v:shape>
            </v:group>
            <v:group style="position:absolute;left:334;top:11689;width:11241;height:2" coordorigin="334,11689" coordsize="11241,2">
              <v:shape style="position:absolute;left:334;top:11689;width:11241;height:2" coordorigin="334,11689" coordsize="11241,0" path="m334,11689l11575,11689e" filled="f" stroked="t" strokeweight=".477306pt" strokecolor="#4B4B4B">
                <v:path arrowok="t"/>
              </v:shape>
            </v:group>
            <v:group style="position:absolute;left:358;top:16142;width:9532;height:2" coordorigin="358,16142" coordsize="9532,2">
              <v:shape style="position:absolute;left:358;top:16142;width:9532;height:2" coordorigin="358,16142" coordsize="9532,0" path="m358,16142l9890,16142e" filled="f" stroked="t" strokeweight=".715958pt" strokecolor="#545454">
                <v:path arrowok="t"/>
              </v:shape>
            </v:group>
            <v:group style="position:absolute;left:7396;top:11433;width:2;height:4711" coordorigin="7396,11433" coordsize="2,4711">
              <v:shape style="position:absolute;left:7396;top:11433;width:2;height:4711" coordorigin="7396,11433" coordsize="0,4711" path="m7396,16144l7396,11433e" filled="f" stroked="t" strokeweight=".715958pt" strokecolor="#4B4B4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797B7B"/>
          <w:w w:val="97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797B7B"/>
          <w:spacing w:val="-60"/>
          <w:w w:val="97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3A3F8A"/>
          <w:spacing w:val="-6"/>
          <w:w w:val="174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797B7B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797B7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A9A9A"/>
          <w:spacing w:val="0"/>
          <w:w w:val="172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9A9A9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46667"/>
          <w:spacing w:val="0"/>
          <w:w w:val="84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611" w:lineRule="exact"/>
        <w:ind w:right="-2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4D5497"/>
          <w:spacing w:val="0"/>
          <w:w w:val="100"/>
          <w:i/>
          <w:position w:val="-5"/>
        </w:rPr>
        <w:t>W</w:t>
      </w:r>
      <w:r>
        <w:rPr>
          <w:rFonts w:ascii="Times New Roman" w:hAnsi="Times New Roman" w:cs="Times New Roman" w:eastAsia="Times New Roman"/>
          <w:sz w:val="34"/>
          <w:szCs w:val="34"/>
          <w:color w:val="4D5497"/>
          <w:spacing w:val="2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46667"/>
          <w:spacing w:val="-14"/>
          <w:w w:val="58"/>
          <w:i/>
          <w:position w:val="-5"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15"/>
          <w:w w:val="31"/>
          <w:i/>
          <w:position w:val="-5"/>
        </w:rPr>
        <w:t>1</w:t>
      </w:r>
      <w:r>
        <w:rPr>
          <w:rFonts w:ascii="Times New Roman" w:hAnsi="Times New Roman" w:cs="Times New Roman" w:eastAsia="Times New Roman"/>
          <w:sz w:val="34"/>
          <w:szCs w:val="34"/>
          <w:color w:val="646667"/>
          <w:spacing w:val="0"/>
          <w:w w:val="51"/>
          <w:i/>
          <w:position w:val="-5"/>
        </w:rPr>
        <w:t>g</w:t>
      </w:r>
      <w:r>
        <w:rPr>
          <w:rFonts w:ascii="Times New Roman" w:hAnsi="Times New Roman" w:cs="Times New Roman" w:eastAsia="Times New Roman"/>
          <w:sz w:val="34"/>
          <w:szCs w:val="34"/>
          <w:color w:val="646667"/>
          <w:spacing w:val="-3"/>
          <w:w w:val="100"/>
          <w:i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646667"/>
          <w:spacing w:val="0"/>
          <w:w w:val="82"/>
          <w:i/>
          <w:position w:val="-5"/>
        </w:rPr>
        <w:t>A</w:t>
      </w:r>
      <w:r>
        <w:rPr>
          <w:rFonts w:ascii="Arial" w:hAnsi="Arial" w:cs="Arial" w:eastAsia="Arial"/>
          <w:sz w:val="25"/>
          <w:szCs w:val="25"/>
          <w:color w:val="646667"/>
          <w:spacing w:val="-9"/>
          <w:w w:val="82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646667"/>
          <w:spacing w:val="0"/>
          <w:w w:val="82"/>
          <w:i/>
          <w:position w:val="17"/>
        </w:rPr>
        <w:t>çu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400"/>
          <w:cols w:num="2" w:equalWidth="0">
            <w:col w:w="3108" w:space="157"/>
            <w:col w:w="8055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exact"/>
        <w:ind w:left="3386" w:right="4715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103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78"/>
        </w:rPr>
        <w:t>GI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48" w:lineRule="exact"/>
        <w:ind w:left="862"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553539pt;margin-top:7.066466pt;width:51.666742pt;height:8.5pt;mso-position-horizontal-relative:page;mso-position-vertical-relative:paragraph;z-index:-15219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0"/>
                      <w:w w:val="91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3"/>
          <w:position w:val="8"/>
        </w:rPr>
        <w:t>IZMIR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634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880688pt;margin-top:-48.2104pt;width:460.061268pt;height:49.498047pt;mso-position-horizontal-relative:page;mso-position-vertical-relative:paragraph;z-index:-15220" type="#_x0000_t202" filled="f" stroked="f">
            <v:textbox inset="0,0,0,0">
              <w:txbxContent>
                <w:p>
                  <w:pPr>
                    <w:spacing w:before="0" w:after="0" w:line="990" w:lineRule="exact"/>
                    <w:ind w:right="-188"/>
                    <w:jc w:val="left"/>
                    <w:tabs>
                      <w:tab w:pos="8160" w:val="left"/>
                    </w:tabs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83838"/>
                      <w:spacing w:val="0"/>
                      <w:w w:val="151"/>
                      <w:b/>
                      <w:bCs/>
                      <w:position w:val="8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83838"/>
                      <w:spacing w:val="-316"/>
                      <w:w w:val="151"/>
                      <w:b/>
                      <w:bCs/>
                      <w:position w:val="8"/>
                    </w:rPr>
                    <w:t> 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83838"/>
                      <w:spacing w:val="0"/>
                      <w:w w:val="100"/>
                      <w:b/>
                      <w:bCs/>
                      <w:position w:val="8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83838"/>
                      <w:spacing w:val="0"/>
                      <w:w w:val="100"/>
                      <w:b/>
                      <w:bCs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505050"/>
                      <w:spacing w:val="0"/>
                      <w:w w:val="151"/>
                      <w:b/>
                      <w:bCs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9"/>
          <w:position w:val="3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1" w:after="0" w:line="240" w:lineRule="auto"/>
        <w:ind w:left="115" w:right="-20"/>
        <w:jc w:val="left"/>
        <w:tabs>
          <w:tab w:pos="1660" w:val="left"/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0.05.2017IBildirim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08:19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0"/>
          <w:w w:val="70"/>
          <w:position w:val="0"/>
        </w:rPr>
        <w:t>tr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8"/>
          <w:w w:val="70"/>
          <w:position w:val="0"/>
        </w:rPr>
        <w:t>e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70"/>
          <w:position w:val="0"/>
        </w:rPr>
        <w:t>ı:</w:t>
      </w:r>
      <w:r>
        <w:rPr>
          <w:rFonts w:ascii="Arial" w:hAnsi="Arial" w:cs="Arial" w:eastAsia="Arial"/>
          <w:sz w:val="25"/>
          <w:szCs w:val="25"/>
          <w:color w:val="383838"/>
          <w:spacing w:val="45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15" w:lineRule="auto"/>
        <w:ind w:left="120" w:right="4173"/>
        <w:jc w:val="left"/>
        <w:tabs>
          <w:tab w:pos="1660" w:val="left"/>
          <w:tab w:pos="1860" w:val="left"/>
          <w:tab w:pos="3920" w:val="left"/>
          <w:tab w:pos="4920" w:val="left"/>
          <w:tab w:pos="577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10.05.20171Kayıt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2942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Seyha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EKE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7"/>
        </w:rPr>
        <w:t>izmi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Çanakkale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SakıpaP,a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Karşısı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İzmi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Çanakkale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Sakıpaga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Karşısı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8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3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0" w:lineRule="exact"/>
        <w:ind w:left="115" w:right="-20"/>
        <w:jc w:val="left"/>
        <w:tabs>
          <w:tab w:pos="1780" w:val="left"/>
          <w:tab w:pos="420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ang_ı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9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15" w:right="-20"/>
        <w:jc w:val="left"/>
        <w:tabs>
          <w:tab w:pos="302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7.961609pt;margin-top:2.670815pt;width:17.219131pt;height:35.470705pt;mso-position-horizontal-relative:page;mso-position-vertical-relative:paragraph;z-index:-15222" type="#_x0000_t202" filled="f" stroked="f">
            <v:textbox inset="0,0,0,0">
              <w:txbxContent>
                <w:p>
                  <w:pPr>
                    <w:spacing w:before="5" w:after="0" w:line="180" w:lineRule="exact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  <w:p>
                  <w:pPr>
                    <w:spacing w:before="0" w:after="0" w:line="240" w:lineRule="auto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505050"/>
                      <w:spacing w:val="0"/>
                      <w:w w:val="100"/>
                    </w:rPr>
                    <w:t>Di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05050"/>
                      <w:spacing w:val="2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05050"/>
                      <w:spacing w:val="0"/>
                      <w:w w:val="114"/>
                    </w:rPr>
                    <w:t>e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13"/>
          <w:w w:val="51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Kullanml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2993" w:right="5454"/>
        <w:jc w:val="center"/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17"/>
          <w:szCs w:val="17"/>
          <w:color w:val="383838"/>
          <w:w w:val="95"/>
          <w:position w:val="4"/>
        </w:rPr>
        <w:t>Betonann</w:t>
      </w:r>
      <w:r>
        <w:rPr>
          <w:rFonts w:ascii="Arial" w:hAnsi="Arial" w:cs="Arial" w:eastAsia="Arial"/>
          <w:sz w:val="17"/>
          <w:szCs w:val="17"/>
          <w:color w:val="383838"/>
          <w:w w:val="96"/>
          <w:position w:val="4"/>
        </w:rPr>
        <w:t>e</w:t>
      </w:r>
      <w:r>
        <w:rPr>
          <w:rFonts w:ascii="Arial" w:hAnsi="Arial" w:cs="Arial" w:eastAsia="Arial"/>
          <w:sz w:val="17"/>
          <w:szCs w:val="17"/>
          <w:color w:val="383838"/>
          <w:spacing w:val="-27"/>
          <w:w w:val="100"/>
          <w:position w:val="4"/>
        </w:rPr>
        <w:t> </w:t>
      </w:r>
      <w:r>
        <w:rPr>
          <w:rFonts w:ascii="Arial" w:hAnsi="Arial" w:cs="Arial" w:eastAsia="Arial"/>
          <w:sz w:val="52"/>
          <w:szCs w:val="52"/>
          <w:color w:val="383838"/>
          <w:spacing w:val="1"/>
          <w:w w:val="41"/>
          <w:position w:val="-16"/>
        </w:rPr>
        <w:t>ı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2"/>
          <w:position w:val="4"/>
        </w:rPr>
        <w:t>Kagi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3"/>
          <w:position w:val="4"/>
        </w:rPr>
        <w:t>r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-2"/>
          <w:w w:val="100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-78"/>
          <w:w w:val="93"/>
          <w:position w:val="4"/>
        </w:rPr>
        <w:t>A</w:t>
      </w:r>
      <w:r>
        <w:rPr>
          <w:rFonts w:ascii="Arial" w:hAnsi="Arial" w:cs="Arial" w:eastAsia="Arial"/>
          <w:sz w:val="52"/>
          <w:szCs w:val="52"/>
          <w:color w:val="505050"/>
          <w:spacing w:val="13"/>
          <w:w w:val="41"/>
          <w:position w:val="-16"/>
        </w:rPr>
        <w:t>ı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4"/>
          <w:position w:val="4"/>
        </w:rPr>
        <w:t>hşap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4"/>
        </w:rPr>
        <w:t>  </w:t>
      </w:r>
      <w:r>
        <w:rPr>
          <w:rFonts w:ascii="Arial" w:hAnsi="Arial" w:cs="Arial" w:eastAsia="Arial"/>
          <w:sz w:val="17"/>
          <w:szCs w:val="17"/>
          <w:color w:val="383838"/>
          <w:spacing w:val="-14"/>
          <w:w w:val="100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97"/>
          <w:position w:val="4"/>
        </w:rPr>
        <w:t>Ç</w:t>
      </w:r>
      <w:r>
        <w:rPr>
          <w:rFonts w:ascii="Arial" w:hAnsi="Arial" w:cs="Arial" w:eastAsia="Arial"/>
          <w:sz w:val="52"/>
          <w:szCs w:val="52"/>
          <w:color w:val="BCBFBF"/>
          <w:spacing w:val="-121"/>
          <w:w w:val="45"/>
          <w:position w:val="-16"/>
        </w:rPr>
        <w:t>.</w:t>
      </w:r>
      <w:r>
        <w:rPr>
          <w:rFonts w:ascii="Arial" w:hAnsi="Arial" w:cs="Arial" w:eastAsia="Arial"/>
          <w:sz w:val="17"/>
          <w:szCs w:val="17"/>
          <w:color w:val="606060"/>
          <w:spacing w:val="-3"/>
          <w:w w:val="97"/>
          <w:position w:val="4"/>
        </w:rPr>
        <w:t>e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12"/>
          <w:position w:val="4"/>
        </w:rPr>
        <w:t>lik</w:t>
      </w:r>
      <w:r>
        <w:rPr>
          <w:rFonts w:ascii="Arial" w:hAnsi="Arial" w:cs="Arial" w:eastAsia="Arial"/>
          <w:sz w:val="17"/>
          <w:szCs w:val="17"/>
          <w:color w:val="383838"/>
          <w:spacing w:val="3"/>
          <w:w w:val="100"/>
          <w:position w:val="4"/>
        </w:rPr>
        <w:t> </w:t>
      </w:r>
      <w:r>
        <w:rPr>
          <w:rFonts w:ascii="Arial" w:hAnsi="Arial" w:cs="Arial" w:eastAsia="Arial"/>
          <w:sz w:val="52"/>
          <w:szCs w:val="52"/>
          <w:color w:val="383838"/>
          <w:spacing w:val="0"/>
          <w:w w:val="42"/>
          <w:position w:val="-16"/>
        </w:rPr>
        <w:t>,</w:t>
      </w:r>
      <w:r>
        <w:rPr>
          <w:rFonts w:ascii="Arial" w:hAnsi="Arial" w:cs="Arial" w:eastAsia="Arial"/>
          <w:sz w:val="52"/>
          <w:szCs w:val="52"/>
          <w:color w:val="383838"/>
          <w:spacing w:val="-84"/>
          <w:w w:val="100"/>
          <w:position w:val="-16"/>
        </w:rPr>
        <w:t> </w:t>
      </w:r>
      <w:r>
        <w:rPr>
          <w:rFonts w:ascii="Arial" w:hAnsi="Arial" w:cs="Arial" w:eastAsia="Arial"/>
          <w:sz w:val="52"/>
          <w:szCs w:val="52"/>
          <w:color w:val="BCBFBF"/>
          <w:spacing w:val="-19"/>
          <w:w w:val="74"/>
          <w:position w:val="-16"/>
        </w:rPr>
        <w:t>-</w:t>
      </w:r>
      <w:r>
        <w:rPr>
          <w:rFonts w:ascii="Arial" w:hAnsi="Arial" w:cs="Arial" w:eastAsia="Arial"/>
          <w:sz w:val="52"/>
          <w:szCs w:val="52"/>
          <w:color w:val="BCBFBF"/>
          <w:spacing w:val="0"/>
          <w:w w:val="74"/>
          <w:position w:val="-16"/>
        </w:rPr>
        <w:t>-</w:t>
      </w:r>
      <w:r>
        <w:rPr>
          <w:rFonts w:ascii="Arial" w:hAnsi="Arial" w:cs="Arial" w:eastAsia="Arial"/>
          <w:sz w:val="52"/>
          <w:szCs w:val="52"/>
          <w:color w:val="BCBFBF"/>
          <w:spacing w:val="-82"/>
          <w:w w:val="100"/>
          <w:position w:val="-16"/>
        </w:rPr>
        <w:t> </w:t>
      </w:r>
      <w:r>
        <w:rPr>
          <w:rFonts w:ascii="Arial" w:hAnsi="Arial" w:cs="Arial" w:eastAsia="Arial"/>
          <w:sz w:val="52"/>
          <w:szCs w:val="52"/>
          <w:color w:val="BCBFBF"/>
          <w:spacing w:val="-6"/>
          <w:w w:val="37"/>
          <w:position w:val="-16"/>
        </w:rPr>
        <w:t>-</w:t>
      </w:r>
      <w:r>
        <w:rPr>
          <w:rFonts w:ascii="Arial" w:hAnsi="Arial" w:cs="Arial" w:eastAsia="Arial"/>
          <w:sz w:val="17"/>
          <w:szCs w:val="17"/>
          <w:color w:val="505050"/>
          <w:spacing w:val="-53"/>
          <w:w w:val="114"/>
          <w:position w:val="4"/>
        </w:rPr>
        <w:t>r</w:t>
      </w:r>
      <w:r>
        <w:rPr>
          <w:rFonts w:ascii="Arial" w:hAnsi="Arial" w:cs="Arial" w:eastAsia="Arial"/>
          <w:sz w:val="52"/>
          <w:szCs w:val="52"/>
          <w:color w:val="BCBFBF"/>
          <w:spacing w:val="0"/>
          <w:w w:val="47"/>
          <w:position w:val="-16"/>
        </w:rPr>
        <w:t>-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6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08:40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2" w:after="0" w:line="240" w:lineRule="auto"/>
        <w:ind w:left="115" w:right="-20"/>
        <w:jc w:val="left"/>
        <w:tabs>
          <w:tab w:pos="1920" w:val="left"/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4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7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Dura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KURT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86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3"/>
        </w:rPr>
        <w:t>lAmiri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0"/>
          <w:w w:val="8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Müslüm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</w:rPr>
        <w:t>PtLiç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15" w:after="0" w:line="240" w:lineRule="auto"/>
        <w:ind w:left="1886" w:right="-20"/>
        <w:jc w:val="left"/>
        <w:tabs>
          <w:tab w:pos="416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08:20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08:25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15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0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096" w:right="52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7" w:lineRule="auto"/>
        <w:ind w:left="1890" w:right="4845" w:firstLine="2228"/>
        <w:jc w:val="left"/>
        <w:tabs>
          <w:tab w:pos="3340" w:val="left"/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3" w:lineRule="exact"/>
        <w:ind w:left="115" w:right="-20"/>
        <w:jc w:val="left"/>
        <w:tabs>
          <w:tab w:pos="1880" w:val="left"/>
          <w:tab w:pos="3040" w:val="left"/>
          <w:tab w:pos="408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Yar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Ekip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08:19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65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15" w:right="-20"/>
        <w:jc w:val="left"/>
        <w:tabs>
          <w:tab w:pos="520" w:val="left"/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2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44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09:15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886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918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9" w:lineRule="auto"/>
        <w:ind w:left="115" w:right="3882" w:firstLine="1771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Cüneyt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ÖZDEMİR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3"/>
        </w:rPr>
        <w:t>göıiildü.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4079" w:right="46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8" w:lineRule="exact"/>
        <w:ind w:left="115" w:right="-20"/>
        <w:jc w:val="left"/>
        <w:tabs>
          <w:tab w:pos="2040" w:val="left"/>
          <w:tab w:pos="4100" w:val="left"/>
          <w:tab w:pos="60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4065" w:right="3842"/>
        <w:jc w:val="center"/>
        <w:tabs>
          <w:tab w:pos="5960" w:val="left"/>
          <w:tab w:pos="75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0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Yangında,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59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068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1995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nissan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sunny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tamamen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52" w:lineRule="auto"/>
        <w:ind w:left="125" w:right="5198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göımüştür.Meydana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15.000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'dir.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2" w:lineRule="auto"/>
        <w:ind w:left="115" w:right="58" w:firstLine="187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068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olup,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aksamındaki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kablolarda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8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yıpranma,eskime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7" w:lineRule="auto"/>
        <w:ind w:left="115" w:right="4690"/>
        <w:jc w:val="left"/>
        <w:tabs>
          <w:tab w:pos="188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30" w:lineRule="exact"/>
        <w:ind w:left="115" w:right="7223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sahibine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4" w:lineRule="exact"/>
        <w:ind w:left="115" w:right="-20"/>
        <w:jc w:val="left"/>
        <w:tabs>
          <w:tab w:pos="6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  <w:position w:val="-1"/>
        </w:rPr>
        <w:t>=-:-</w:t>
      </w:r>
      <w:r>
        <w:rPr>
          <w:rFonts w:ascii="Arial" w:hAnsi="Arial" w:cs="Arial" w:eastAsia="Arial"/>
          <w:sz w:val="14"/>
          <w:szCs w:val="14"/>
          <w:color w:val="606060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8E9197"/>
          <w:spacing w:val="0"/>
          <w:w w:val="82"/>
          <w:position w:val="-1"/>
        </w:rPr>
        <w:t>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180" w:right="180"/>
        </w:sectPr>
      </w:pPr>
      <w:rPr/>
    </w:p>
    <w:p>
      <w:pPr>
        <w:spacing w:before="0" w:after="0" w:line="194" w:lineRule="exact"/>
        <w:ind w:left="125" w:right="-68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05050"/>
          <w:spacing w:val="0"/>
          <w:w w:val="77"/>
        </w:rPr>
        <w:t>Ek: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77"/>
        </w:rPr>
        <w:t>  </w:t>
      </w:r>
      <w:r>
        <w:rPr>
          <w:rFonts w:ascii="Arial" w:hAnsi="Arial" w:cs="Arial" w:eastAsia="Arial"/>
          <w:sz w:val="19"/>
          <w:szCs w:val="19"/>
          <w:color w:val="505050"/>
          <w:spacing w:val="21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A3A5AA"/>
          <w:spacing w:val="0"/>
          <w:w w:val="39"/>
        </w:rPr>
        <w:t>_</w:t>
      </w:r>
      <w:r>
        <w:rPr>
          <w:rFonts w:ascii="Arial" w:hAnsi="Arial" w:cs="Arial" w:eastAsia="Arial"/>
          <w:sz w:val="19"/>
          <w:szCs w:val="19"/>
          <w:color w:val="A3A5AA"/>
          <w:spacing w:val="0"/>
          <w:w w:val="39"/>
        </w:rPr>
        <w:t>        </w:t>
      </w:r>
      <w:r>
        <w:rPr>
          <w:rFonts w:ascii="Arial" w:hAnsi="Arial" w:cs="Arial" w:eastAsia="Arial"/>
          <w:sz w:val="19"/>
          <w:szCs w:val="19"/>
          <w:color w:val="A3A5AA"/>
          <w:spacing w:val="2"/>
          <w:w w:val="39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Dönüşü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3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0"/>
          <w:position w:val="1"/>
        </w:rPr>
        <w:t>09:15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80"/>
          <w:cols w:num="2" w:equalWidth="0">
            <w:col w:w="1326" w:space="560"/>
            <w:col w:w="9674"/>
          </w:cols>
        </w:sectPr>
      </w:pPr>
      <w:rPr/>
    </w:p>
    <w:p>
      <w:pPr>
        <w:spacing w:before="0" w:after="0" w:line="246" w:lineRule="exact"/>
        <w:ind w:left="215" w:right="-20"/>
        <w:jc w:val="left"/>
        <w:tabs>
          <w:tab w:pos="920" w:val="left"/>
          <w:tab w:pos="3300" w:val="left"/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66"/>
        </w:rPr>
        <w:t>K</w:t>
      </w:r>
      <w:r>
        <w:rPr>
          <w:rFonts w:ascii="Arial" w:hAnsi="Arial" w:cs="Arial" w:eastAsia="Arial"/>
          <w:sz w:val="23"/>
          <w:szCs w:val="23"/>
          <w:color w:val="383838"/>
          <w:spacing w:val="-2"/>
          <w:w w:val="67"/>
        </w:rPr>
        <w:t>)</w:t>
      </w:r>
      <w:r>
        <w:rPr>
          <w:rFonts w:ascii="Arial" w:hAnsi="Arial" w:cs="Arial" w:eastAsia="Arial"/>
          <w:sz w:val="23"/>
          <w:szCs w:val="23"/>
          <w:color w:val="1C1C1C"/>
          <w:spacing w:val="-13"/>
          <w:w w:val="117"/>
        </w:rPr>
        <w:t>ı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2"/>
        </w:rPr>
        <w:t>o</w:t>
      </w:r>
      <w:r>
        <w:rPr>
          <w:rFonts w:ascii="Arial" w:hAnsi="Arial" w:cs="Arial" w:eastAsia="Arial"/>
          <w:sz w:val="23"/>
          <w:szCs w:val="23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33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750" w:right="581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77" w:lineRule="exact"/>
        <w:ind w:left="144" w:right="-20"/>
        <w:jc w:val="left"/>
        <w:tabs>
          <w:tab w:pos="7900" w:val="left"/>
        </w:tabs>
        <w:rPr>
          <w:rFonts w:ascii="Arial" w:hAnsi="Arial" w:cs="Arial" w:eastAsia="Arial"/>
          <w:sz w:val="135"/>
          <w:szCs w:val="13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</w:r>
      <w:r>
        <w:rPr>
          <w:rFonts w:ascii="Arial" w:hAnsi="Arial" w:cs="Arial" w:eastAsia="Arial"/>
          <w:sz w:val="135"/>
          <w:szCs w:val="135"/>
          <w:color w:val="3B4469"/>
          <w:spacing w:val="0"/>
          <w:w w:val="432"/>
          <w:i/>
          <w:position w:val="-61"/>
        </w:rPr>
        <w:t>a</w:t>
      </w:r>
      <w:r>
        <w:rPr>
          <w:rFonts w:ascii="Arial" w:hAnsi="Arial" w:cs="Arial" w:eastAsia="Arial"/>
          <w:sz w:val="135"/>
          <w:szCs w:val="1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80"/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9.324585pt;margin-top:2.755769pt;width:22.122781pt;height:34pt;mso-position-horizontal-relative:page;mso-position-vertical-relative:paragraph;z-index:-15218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rPr>
                      <w:rFonts w:ascii="Times New Roman" w:hAnsi="Times New Roman" w:cs="Times New Roman" w:eastAsia="Times New Roman"/>
                      <w:sz w:val="68"/>
                      <w:szCs w:val="6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3B4469"/>
                      <w:spacing w:val="0"/>
                      <w:w w:val="68"/>
                    </w:rPr>
                    <w:t>ye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PiLi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21" w:lineRule="atLeast"/>
        <w:ind w:right="28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79" w:lineRule="exact"/>
        <w:ind w:left="1185" w:right="-71"/>
        <w:jc w:val="left"/>
        <w:tabs>
          <w:tab w:pos="158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BCBFBF"/>
          <w:spacing w:val="0"/>
          <w:w w:val="159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BCBFBF"/>
          <w:spacing w:val="-21"/>
          <w:w w:val="159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CBFB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CBFBF"/>
          <w:spacing w:val="0"/>
          <w:w w:val="159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BCBFBF"/>
          <w:spacing w:val="0"/>
          <w:w w:val="159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BCBFBF"/>
          <w:spacing w:val="14"/>
          <w:w w:val="159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AB39A"/>
          <w:spacing w:val="0"/>
          <w:w w:val="105"/>
          <w:b/>
          <w:bCs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AAB39A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E9197"/>
          <w:spacing w:val="0"/>
          <w:w w:val="172"/>
          <w:b/>
          <w:bCs/>
        </w:rPr>
        <w:t>j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163" w:lineRule="exact"/>
        <w:ind w:left="1037" w:right="212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8E9197"/>
          <w:spacing w:val="0"/>
          <w:w w:val="100"/>
          <w:position w:val="-1"/>
        </w:rPr>
        <w:t>"</w:t>
      </w:r>
      <w:r>
        <w:rPr>
          <w:rFonts w:ascii="Arial" w:hAnsi="Arial" w:cs="Arial" w:eastAsia="Arial"/>
          <w:sz w:val="18"/>
          <w:szCs w:val="18"/>
          <w:color w:val="8E9197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8E9197"/>
          <w:spacing w:val="4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42"/>
          <w:position w:val="-1"/>
        </w:rPr>
        <w:t>•n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41"/>
          <w:position w:val="-1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5" w:lineRule="atLeast"/>
        <w:ind w:right="433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A3A5AA"/>
          <w:spacing w:val="0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65" w:after="0" w:line="23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727272"/>
          <w:spacing w:val="0"/>
          <w:w w:val="108"/>
          <w:position w:val="-15"/>
        </w:rPr>
        <w:t>.,.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80"/>
          <w:cols w:num="3" w:equalWidth="0">
            <w:col w:w="5561" w:space="2845"/>
            <w:col w:w="1844" w:space="145"/>
            <w:col w:w="1165"/>
          </w:cols>
        </w:sectPr>
      </w:pPr>
      <w:rPr/>
    </w:p>
    <w:p>
      <w:pPr>
        <w:spacing w:before="0" w:after="0" w:line="197" w:lineRule="atLeast"/>
        <w:ind w:right="52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8E9197"/>
          <w:spacing w:val="0"/>
          <w:w w:val="11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94" w:lineRule="exac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1C1C1C"/>
          <w:spacing w:val="-11"/>
          <w:w w:val="138"/>
          <w:i/>
        </w:rPr>
        <w:t>·</w:t>
      </w:r>
      <w:r>
        <w:rPr>
          <w:rFonts w:ascii="Arial" w:hAnsi="Arial" w:cs="Arial" w:eastAsia="Arial"/>
          <w:sz w:val="17"/>
          <w:szCs w:val="17"/>
          <w:color w:val="505050"/>
          <w:spacing w:val="-14"/>
          <w:w w:val="94"/>
          <w:i/>
        </w:rPr>
        <w:t>r</w:t>
      </w:r>
      <w:r>
        <w:rPr>
          <w:rFonts w:ascii="Arial" w:hAnsi="Arial" w:cs="Arial" w:eastAsia="Arial"/>
          <w:sz w:val="17"/>
          <w:szCs w:val="17"/>
          <w:color w:val="727272"/>
          <w:spacing w:val="0"/>
          <w:w w:val="329"/>
          <w:i/>
        </w:rPr>
        <w:t>.</w:t>
      </w:r>
      <w:r>
        <w:rPr>
          <w:rFonts w:ascii="Arial" w:hAnsi="Arial" w:cs="Arial" w:eastAsia="Arial"/>
          <w:sz w:val="17"/>
          <w:szCs w:val="17"/>
          <w:color w:val="727272"/>
          <w:spacing w:val="6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A3A5AA"/>
          <w:spacing w:val="-15"/>
          <w:w w:val="80"/>
          <w:i/>
        </w:rPr>
        <w:t>: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78"/>
          <w:i/>
        </w:rPr>
        <w:t>ifOUIJI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7" w:lineRule="atLeast"/>
        <w:ind w:left="212" w:right="1445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BCBFBF"/>
          <w:spacing w:val="-30"/>
          <w:w w:val="132"/>
        </w:rPr>
        <w:t>·</w:t>
      </w:r>
      <w:r>
        <w:rPr>
          <w:rFonts w:ascii="Arial" w:hAnsi="Arial" w:cs="Arial" w:eastAsia="Arial"/>
          <w:sz w:val="18"/>
          <w:szCs w:val="18"/>
          <w:color w:val="A3A5AA"/>
          <w:spacing w:val="0"/>
          <w:w w:val="39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13" w:lineRule="exact"/>
        <w:ind w:left="-34" w:right="1262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505050"/>
          <w:spacing w:val="0"/>
          <w:w w:val="79"/>
          <w:position w:val="-1"/>
        </w:rPr>
        <w:t>\!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79"/>
          <w:position w:val="-1"/>
        </w:rPr>
        <w:t>8</w:t>
      </w:r>
      <w:r>
        <w:rPr>
          <w:rFonts w:ascii="Arial" w:hAnsi="Arial" w:cs="Arial" w:eastAsia="Arial"/>
          <w:sz w:val="19"/>
          <w:szCs w:val="19"/>
          <w:color w:val="505050"/>
          <w:spacing w:val="-4"/>
          <w:w w:val="79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1"/>
          <w:position w:val="-1"/>
        </w:rPr>
        <w:t>Acil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80" w:right="180"/>
          <w:cols w:num="2" w:equalWidth="0">
            <w:col w:w="9676" w:space="67"/>
            <w:col w:w="1817"/>
          </w:cols>
        </w:sectPr>
      </w:pPr>
      <w:rPr/>
    </w:p>
    <w:p>
      <w:pPr>
        <w:spacing w:before="0" w:after="0" w:line="170" w:lineRule="exact"/>
        <w:ind w:right="1056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dah</w:t>
      </w:r>
      <w:r>
        <w:rPr>
          <w:rFonts w:ascii="Arial" w:hAnsi="Arial" w:cs="Arial" w:eastAsia="Arial"/>
          <w:sz w:val="17"/>
          <w:szCs w:val="17"/>
          <w:color w:val="383838"/>
          <w:spacing w:val="3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10"/>
        </w:rPr>
        <w:t>l</w:t>
      </w:r>
      <w:r>
        <w:rPr>
          <w:rFonts w:ascii="Arial" w:hAnsi="Arial" w:cs="Arial" w:eastAsia="Arial"/>
          <w:sz w:val="17"/>
          <w:szCs w:val="17"/>
          <w:color w:val="383838"/>
          <w:spacing w:val="7"/>
          <w:w w:val="110"/>
        </w:rPr>
        <w:t>e</w:t>
      </w:r>
      <w:r>
        <w:rPr>
          <w:rFonts w:ascii="Arial" w:hAnsi="Arial" w:cs="Arial" w:eastAsia="Arial"/>
          <w:sz w:val="17"/>
          <w:szCs w:val="17"/>
          <w:color w:val="BCBFBF"/>
          <w:spacing w:val="-18"/>
          <w:w w:val="139"/>
        </w:rPr>
        <w:t>.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96"/>
        </w:rPr>
        <w:t>Şuo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97"/>
        </w:rPr>
        <w:t>e</w:t>
      </w:r>
      <w:r>
        <w:rPr>
          <w:rFonts w:ascii="Arial" w:hAnsi="Arial" w:cs="Arial" w:eastAsia="Arial"/>
          <w:sz w:val="17"/>
          <w:szCs w:val="17"/>
          <w:color w:val="505050"/>
          <w:spacing w:val="-1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Mfidür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ü</w:t>
      </w:r>
      <w:r>
        <w:rPr>
          <w:rFonts w:ascii="Arial" w:hAnsi="Arial" w:cs="Arial" w:eastAsia="Arial"/>
          <w:sz w:val="17"/>
          <w:szCs w:val="17"/>
          <w:color w:val="383838"/>
          <w:spacing w:val="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76"/>
        </w:rPr>
        <w:t>V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80"/>
        </w:sectPr>
      </w:pPr>
      <w:rPr/>
    </w:p>
    <w:p>
      <w:pPr>
        <w:spacing w:before="13" w:after="0" w:line="240" w:lineRule="auto"/>
        <w:ind w:right="2"/>
        <w:jc w:val="righ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v:group style="position:absolute;margin-left:13.208157pt;margin-top:37.293213pt;width:569.259668pt;height:767.212676pt;mso-position-horizontal-relative:page;mso-position-vertical-relative:page;z-index:-15221" coordorigin="264,746" coordsize="11385,15344">
            <v:group style="position:absolute;left:276;top:765;width:1799;height:2" coordorigin="276,765" coordsize="1799,2">
              <v:shape style="position:absolute;left:276;top:765;width:1799;height:2" coordorigin="276,765" coordsize="1799,0" path="m276,765l2075,765e" filled="f" stroked="t" strokeweight=".713954pt" strokecolor="#747474">
                <v:path arrowok="t"/>
              </v:shape>
            </v:group>
            <v:group style="position:absolute;left:286;top:765;width:752;height:2" coordorigin="286,765" coordsize="752,2">
              <v:shape style="position:absolute;left:286;top:765;width:752;height:2" coordorigin="286,765" coordsize="752,0" path="m286,765l1038,765e" filled="f" stroked="t" strokeweight=".47597pt" strokecolor="#676767">
                <v:path arrowok="t"/>
              </v:shape>
            </v:group>
            <v:group style="position:absolute;left:2049;top:755;width:2;height:731" coordorigin="2049,755" coordsize="2,731">
              <v:shape style="position:absolute;left:2049;top:755;width:2;height:731" coordorigin="2049,755" coordsize="0,731" path="m2049,1487l2049,755e" filled="f" stroked="t" strokeweight=".47597pt" strokecolor="#606060">
                <v:path arrowok="t"/>
              </v:shape>
            </v:group>
            <v:group style="position:absolute;left:2004;top:765;width:781;height:2" coordorigin="2004,765" coordsize="781,2">
              <v:shape style="position:absolute;left:2004;top:765;width:781;height:2" coordorigin="2004,765" coordsize="781,0" path="m2004,765l2784,765e" filled="f" stroked="t" strokeweight=".47597pt" strokecolor="#484848">
                <v:path arrowok="t"/>
              </v:shape>
            </v:group>
            <v:group style="position:absolute;left:2727;top:765;width:4465;height:2" coordorigin="2727,765" coordsize="4465,2">
              <v:shape style="position:absolute;left:2727;top:765;width:4465;height:2" coordorigin="2727,765" coordsize="4465,0" path="m2727,765l7192,765e" filled="f" stroked="t" strokeweight=".713954pt" strokecolor="#5B5B5B">
                <v:path arrowok="t"/>
              </v:shape>
            </v:group>
            <v:group style="position:absolute;left:7135;top:765;width:424;height:2" coordorigin="7135,765" coordsize="424,2">
              <v:shape style="position:absolute;left:7135;top:765;width:424;height:2" coordorigin="7135,765" coordsize="424,0" path="m7135,765l7558,765e" filled="f" stroked="t" strokeweight=".47597pt" strokecolor="#383838">
                <v:path arrowok="t"/>
              </v:shape>
            </v:group>
            <v:group style="position:absolute;left:7501;top:763;width:4103;height:2" coordorigin="7501,763" coordsize="4103,2">
              <v:shape style="position:absolute;left:7501;top:763;width:4103;height:2" coordorigin="7501,763" coordsize="4103,0" path="m7501,763l11604,763e" filled="f" stroked="t" strokeweight=".713954pt" strokecolor="#606060">
                <v:path arrowok="t"/>
              </v:shape>
            </v:group>
            <v:group style="position:absolute;left:8489;top:755;width:2;height:861" coordorigin="8489,755" coordsize="2,861">
              <v:shape style="position:absolute;left:8489;top:755;width:2;height:861" coordorigin="8489,755" coordsize="0,861" path="m8489,1616l8489,755e" filled="f" stroked="t" strokeweight=".951939pt" strokecolor="#606060">
                <v:path arrowok="t"/>
              </v:shape>
            </v:group>
            <v:group style="position:absolute;left:11602;top:755;width:2;height:861" coordorigin="11602,755" coordsize="2,861">
              <v:shape style="position:absolute;left:11602;top:755;width:2;height:861" coordorigin="11602,755" coordsize="0,861" path="m11602,1616l11602,755e" filled="f" stroked="t" strokeweight=".713954pt" strokecolor="#707070">
                <v:path arrowok="t"/>
              </v:shape>
            </v:group>
            <v:group style="position:absolute;left:8491;top:1559;width:2;height:598" coordorigin="8491,1559" coordsize="2,598">
              <v:shape style="position:absolute;left:8491;top:1559;width:2;height:598" coordorigin="8491,1559" coordsize="0,598" path="m8491,2156l8491,1559e" filled="f" stroked="t" strokeweight=".47597pt" strokecolor="#3B3B3B">
                <v:path arrowok="t"/>
              </v:shape>
            </v:group>
            <v:group style="position:absolute;left:11604;top:1559;width:2;height:229" coordorigin="11604,1559" coordsize="2,229">
              <v:shape style="position:absolute;left:11604;top:1559;width:2;height:229" coordorigin="11604,1559" coordsize="0,229" path="m11604,1788l11604,1559e" filled="f" stroked="t" strokeweight=".47597pt" strokecolor="#3F3F3F">
                <v:path arrowok="t"/>
              </v:shape>
            </v:group>
            <v:group style="position:absolute;left:276;top:2151;width:1799;height:2" coordorigin="276,2151" coordsize="1799,2">
              <v:shape style="position:absolute;left:276;top:2151;width:1799;height:2" coordorigin="276,2151" coordsize="1799,0" path="m276,2151l2075,2151e" filled="f" stroked="t" strokeweight=".713954pt" strokecolor="#676767">
                <v:path arrowok="t"/>
              </v:shape>
            </v:group>
            <v:group style="position:absolute;left:2049;top:1429;width:2;height:727" coordorigin="2049,1429" coordsize="2,727">
              <v:shape style="position:absolute;left:2049;top:1429;width:2;height:727" coordorigin="2049,1429" coordsize="0,727" path="m2049,2156l2049,1429e" filled="f" stroked="t" strokeweight=".951939pt" strokecolor="#747474">
                <v:path arrowok="t"/>
              </v:shape>
            </v:group>
            <v:group style="position:absolute;left:2004;top:2151;width:781;height:2" coordorigin="2004,2151" coordsize="781,2">
              <v:shape style="position:absolute;left:2004;top:2151;width:781;height:2" coordorigin="2004,2151" coordsize="781,0" path="m2004,2151l2784,2151e" filled="f" stroked="t" strokeweight=".47597pt" strokecolor="#3F3F3F">
                <v:path arrowok="t"/>
              </v:shape>
            </v:group>
            <v:group style="position:absolute;left:2727;top:2151;width:933;height:2" coordorigin="2727,2151" coordsize="933,2">
              <v:shape style="position:absolute;left:2727;top:2151;width:933;height:2" coordorigin="2727,2151" coordsize="933,0" path="m2727,2151l3660,2151e" filled="f" stroked="t" strokeweight=".951939pt" strokecolor="#646464">
                <v:path arrowok="t"/>
              </v:shape>
            </v:group>
            <v:group style="position:absolute;left:3484;top:2149;width:814;height:2" coordorigin="3484,2149" coordsize="814,2">
              <v:shape style="position:absolute;left:3484;top:2149;width:814;height:2" coordorigin="3484,2149" coordsize="814,0" path="m3484,2149l4298,2149e" filled="f" stroked="t" strokeweight=".47597pt" strokecolor="#4F4F4F">
                <v:path arrowok="t"/>
              </v:shape>
            </v:group>
            <v:group style="position:absolute;left:4189;top:2151;width:2337;height:2" coordorigin="4189,2151" coordsize="2337,2">
              <v:shape style="position:absolute;left:4189;top:2151;width:2337;height:2" coordorigin="4189,2151" coordsize="2337,0" path="m4189,2151l6526,2151e" filled="f" stroked="t" strokeweight=".713954pt" strokecolor="#646464">
                <v:path arrowok="t"/>
              </v:shape>
            </v:group>
            <v:group style="position:absolute;left:6445;top:2147;width:309;height:2" coordorigin="6445,2147" coordsize="309,2">
              <v:shape style="position:absolute;left:6445;top:2147;width:309;height:2" coordorigin="6445,2147" coordsize="309,0" path="m6445,2147l6754,2147e" filled="f" stroked="t" strokeweight=".47597pt" strokecolor="#383838">
                <v:path arrowok="t"/>
              </v:shape>
            </v:group>
            <v:group style="position:absolute;left:6697;top:2149;width:495;height:2" coordorigin="6697,2149" coordsize="495,2">
              <v:shape style="position:absolute;left:6697;top:2149;width:495;height:2" coordorigin="6697,2149" coordsize="495,0" path="m6697,2149l7192,2149e" filled="f" stroked="t" strokeweight=".47597pt" strokecolor="#4B4B4B">
                <v:path arrowok="t"/>
              </v:shape>
            </v:group>
            <v:group style="position:absolute;left:7135;top:2149;width:4484;height:2" coordorigin="7135,2149" coordsize="4484,2">
              <v:shape style="position:absolute;left:7135;top:2149;width:4484;height:2" coordorigin="7135,2149" coordsize="4484,0" path="m7135,2149l11618,2149e" filled="f" stroked="t" strokeweight=".713954pt" strokecolor="#606060">
                <v:path arrowok="t"/>
              </v:shape>
            </v:group>
            <v:group style="position:absolute;left:8168;top:2147;width:352;height:2" coordorigin="8168,2147" coordsize="352,2">
              <v:shape style="position:absolute;left:8168;top:2147;width:352;height:2" coordorigin="8168,2147" coordsize="352,0" path="m8168,2147l8520,2147e" filled="f" stroked="t" strokeweight=".47597pt" strokecolor="#3F3F3F">
                <v:path arrowok="t"/>
              </v:shape>
            </v:group>
            <v:group style="position:absolute;left:276;top:2388;width:6249;height:2" coordorigin="276,2388" coordsize="6249,2">
              <v:shape style="position:absolute;left:276;top:2388;width:6249;height:2" coordorigin="276,2388" coordsize="6249,0" path="m276,2388l6526,2388e" filled="f" stroked="t" strokeweight=".713954pt" strokecolor="#606060">
                <v:path arrowok="t"/>
              </v:shape>
            </v:group>
            <v:group style="position:absolute;left:283;top:1917;width:2;height:1219" coordorigin="283,1917" coordsize="2,1219">
              <v:shape style="position:absolute;left:283;top:1917;width:2;height:1219" coordorigin="283,1917" coordsize="0,1219" path="m283,3136l283,1917e" filled="f" stroked="t" strokeweight=".713954pt" strokecolor="#7C7C7C">
                <v:path arrowok="t"/>
              </v:shape>
            </v:group>
            <v:group style="position:absolute;left:6445;top:2386;width:552;height:2" coordorigin="6445,2386" coordsize="552,2">
              <v:shape style="position:absolute;left:6445;top:2386;width:552;height:2" coordorigin="6445,2386" coordsize="552,0" path="m6445,2386l6997,2386e" filled="f" stroked="t" strokeweight=".47597pt" strokecolor="#484848">
                <v:path arrowok="t"/>
              </v:shape>
            </v:group>
            <v:group style="position:absolute;left:6906;top:2386;width:4269;height:2" coordorigin="6906,2386" coordsize="4269,2">
              <v:shape style="position:absolute;left:6906;top:2386;width:4269;height:2" coordorigin="6906,2386" coordsize="4269,0" path="m6906,2386l11176,2386e" filled="f" stroked="t" strokeweight=".713954pt" strokecolor="#606060">
                <v:path arrowok="t"/>
              </v:shape>
            </v:group>
            <v:group style="position:absolute;left:11119;top:2386;width:495;height:2" coordorigin="11119,2386" coordsize="495,2">
              <v:shape style="position:absolute;left:11119;top:2386;width:495;height:2" coordorigin="11119,2386" coordsize="495,0" path="m11119,2386l11614,2386e" filled="f" stroked="t" strokeweight=".47597pt" strokecolor="#383838">
                <v:path arrowok="t"/>
              </v:shape>
            </v:group>
            <v:group style="position:absolute;left:11604;top:1731;width:2;height:942" coordorigin="11604,1731" coordsize="2,942">
              <v:shape style="position:absolute;left:11604;top:1731;width:2;height:942" coordorigin="11604,1731" coordsize="0,942" path="m11604,2673l11604,1731e" filled="f" stroked="t" strokeweight=".713954pt" strokecolor="#6B6B6B">
                <v:path arrowok="t"/>
              </v:shape>
            </v:group>
            <v:group style="position:absolute;left:276;top:2629;width:1199;height:2" coordorigin="276,2629" coordsize="1199,2">
              <v:shape style="position:absolute;left:276;top:2629;width:1199;height:2" coordorigin="276,2629" coordsize="1199,0" path="m276,2629l1476,2629e" filled="f" stroked="t" strokeweight=".47597pt" strokecolor="#4F4F4F">
                <v:path arrowok="t"/>
              </v:shape>
            </v:group>
            <v:group style="position:absolute;left:1418;top:2629;width:7111;height:2" coordorigin="1418,2629" coordsize="7111,2">
              <v:shape style="position:absolute;left:1418;top:2629;width:7111;height:2" coordorigin="1418,2629" coordsize="7111,0" path="m1418,2629l8529,2629e" filled="f" stroked="t" strokeweight=".713954pt" strokecolor="#606060">
                <v:path arrowok="t"/>
              </v:shape>
            </v:group>
            <v:group style="position:absolute;left:8453;top:2629;width:847;height:2" coordorigin="8453,2629" coordsize="847,2">
              <v:shape style="position:absolute;left:8453;top:2629;width:847;height:2" coordorigin="8453,2629" coordsize="847,0" path="m8453,2629l9300,2629e" filled="f" stroked="t" strokeweight=".47597pt" strokecolor="#484848">
                <v:path arrowok="t"/>
              </v:shape>
            </v:group>
            <v:group style="position:absolute;left:9148;top:2629;width:2466;height:2" coordorigin="9148,2629" coordsize="2466,2">
              <v:shape style="position:absolute;left:9148;top:2629;width:2466;height:2" coordorigin="9148,2629" coordsize="2466,0" path="m9148,2629l11614,2629e" filled="f" stroked="t" strokeweight=".713954pt" strokecolor="#606060">
                <v:path arrowok="t"/>
              </v:shape>
            </v:group>
            <v:group style="position:absolute;left:271;top:2871;width:5426;height:2" coordorigin="271,2871" coordsize="5426,2">
              <v:shape style="position:absolute;left:271;top:2871;width:5426;height:2" coordorigin="271,2871" coordsize="5426,0" path="m271,2871l5697,2871e" filled="f" stroked="t" strokeweight=".713954pt" strokecolor="#575757">
                <v:path arrowok="t"/>
              </v:shape>
            </v:group>
            <v:group style="position:absolute;left:5640;top:2869;width:300;height:2" coordorigin="5640,2869" coordsize="300,2">
              <v:shape style="position:absolute;left:5640;top:2869;width:300;height:2" coordorigin="5640,2869" coordsize="300,0" path="m5640,2869l5940,2869e" filled="f" stroked="t" strokeweight=".47597pt" strokecolor="#383838">
                <v:path arrowok="t"/>
              </v:shape>
            </v:group>
            <v:group style="position:absolute;left:5883;top:2869;width:1309;height:2" coordorigin="5883,2869" coordsize="1309,2">
              <v:shape style="position:absolute;left:5883;top:2869;width:1309;height:2" coordorigin="5883,2869" coordsize="1309,0" path="m5883,2869l7192,2869e" filled="f" stroked="t" strokeweight=".713954pt" strokecolor="#646464">
                <v:path arrowok="t"/>
              </v:shape>
            </v:group>
            <v:group style="position:absolute;left:7135;top:2869;width:424;height:2" coordorigin="7135,2869" coordsize="424,2">
              <v:shape style="position:absolute;left:7135;top:2869;width:424;height:2" coordorigin="7135,2869" coordsize="424,0" path="m7135,2869l7558,2869e" filled="f" stroked="t" strokeweight=".47597pt" strokecolor="#383838">
                <v:path arrowok="t"/>
              </v:shape>
            </v:group>
            <v:group style="position:absolute;left:7501;top:2869;width:1028;height:2" coordorigin="7501,2869" coordsize="1028,2">
              <v:shape style="position:absolute;left:7501;top:2869;width:1028;height:2" coordorigin="7501,2869" coordsize="1028,0" path="m7501,2869l8529,2869e" filled="f" stroked="t" strokeweight=".951939pt" strokecolor="#646464">
                <v:path arrowok="t"/>
              </v:shape>
            </v:group>
            <v:group style="position:absolute;left:8453;top:2869;width:847;height:2" coordorigin="8453,2869" coordsize="847,2">
              <v:shape style="position:absolute;left:8453;top:2869;width:847;height:2" coordorigin="8453,2869" coordsize="847,0" path="m8453,2869l9300,2869e" filled="f" stroked="t" strokeweight=".47597pt" strokecolor="#4B4B4B">
                <v:path arrowok="t"/>
              </v:shape>
            </v:group>
            <v:group style="position:absolute;left:9143;top:2869;width:2470;height:2" coordorigin="9143,2869" coordsize="2470,2">
              <v:shape style="position:absolute;left:9143;top:2869;width:2470;height:2" coordorigin="9143,2869" coordsize="2470,0" path="m9143,2869l11614,2869e" filled="f" stroked="t" strokeweight=".713954pt" strokecolor="#606060">
                <v:path arrowok="t"/>
              </v:shape>
            </v:group>
            <v:group style="position:absolute;left:11609;top:2601;width:2;height:292" coordorigin="11609,2601" coordsize="2,292">
              <v:shape style="position:absolute;left:11609;top:2601;width:2;height:292" coordorigin="11609,2601" coordsize="0,292" path="m11609,2892l11609,2601e" filled="f" stroked="t" strokeweight=".47597pt" strokecolor="#545454">
                <v:path arrowok="t"/>
              </v:shape>
            </v:group>
            <v:group style="position:absolute;left:271;top:3112;width:1204;height:2" coordorigin="271,3112" coordsize="1204,2">
              <v:shape style="position:absolute;left:271;top:3112;width:1204;height:2" coordorigin="271,3112" coordsize="1204,0" path="m271,3112l1476,3112e" filled="f" stroked="t" strokeweight=".713954pt" strokecolor="#5B5B5B">
                <v:path arrowok="t"/>
              </v:shape>
            </v:group>
            <v:group style="position:absolute;left:1418;top:3112;width:647;height:2" coordorigin="1418,3112" coordsize="647,2">
              <v:shape style="position:absolute;left:1418;top:3112;width:647;height:2" coordorigin="1418,3112" coordsize="647,0" path="m1418,3112l2066,3112e" filled="f" stroked="t" strokeweight=".47597pt" strokecolor="#383838">
                <v:path arrowok="t"/>
              </v:shape>
            </v:group>
            <v:group style="position:absolute;left:2009;top:3110;width:9605;height:2" coordorigin="2009,3110" coordsize="9605,2">
              <v:shape style="position:absolute;left:2009;top:3110;width:9605;height:2" coordorigin="2009,3110" coordsize="9605,0" path="m2009,3110l11614,3110e" filled="f" stroked="t" strokeweight=".713954pt" strokecolor="#606060">
                <v:path arrowok="t"/>
              </v:shape>
            </v:group>
            <v:group style="position:absolute;left:11618;top:985;width:2;height:9495" coordorigin="11618,985" coordsize="2,9495">
              <v:shape style="position:absolute;left:11618;top:985;width:2;height:9495" coordorigin="11618,985" coordsize="0,9495" path="m11618,10480l11618,985e" filled="f" stroked="t" strokeweight=".713954pt" strokecolor="#6B6B6B">
                <v:path arrowok="t"/>
              </v:shape>
            </v:group>
            <v:group style="position:absolute;left:281;top:3351;width:1195;height:2" coordorigin="281,3351" coordsize="1195,2">
              <v:shape style="position:absolute;left:281;top:3351;width:1195;height:2" coordorigin="281,3351" coordsize="1195,0" path="m281,3351l1476,3351e" filled="f" stroked="t" strokeweight=".951939pt" strokecolor="#676767">
                <v:path arrowok="t"/>
              </v:shape>
            </v:group>
            <v:group style="position:absolute;left:286;top:3065;width:2;height:731" coordorigin="286,3065" coordsize="2,731">
              <v:shape style="position:absolute;left:286;top:3065;width:2;height:731" coordorigin="286,3065" coordsize="0,731" path="m286,3796l286,3065e" filled="f" stroked="t" strokeweight=".47597pt" strokecolor="#606060">
                <v:path arrowok="t"/>
              </v:shape>
            </v:group>
            <v:group style="position:absolute;left:1418;top:3351;width:1813;height:2" coordorigin="1418,3351" coordsize="1813,2">
              <v:shape style="position:absolute;left:1418;top:3351;width:1813;height:2" coordorigin="1418,3351" coordsize="1813,0" path="m1418,3351l3232,3351e" filled="f" stroked="t" strokeweight=".713954pt" strokecolor="#545454">
                <v:path arrowok="t"/>
              </v:shape>
            </v:group>
            <v:group style="position:absolute;left:3175;top:3351;width:366;height:2" coordorigin="3175,3351" coordsize="366,2">
              <v:shape style="position:absolute;left:3175;top:3351;width:366;height:2" coordorigin="3175,3351" coordsize="366,0" path="m3175,3351l3541,3351e" filled="f" stroked="t" strokeweight=".47597pt" strokecolor="#343434">
                <v:path arrowok="t"/>
              </v:shape>
            </v:group>
            <v:group style="position:absolute;left:3484;top:3351;width:866;height:2" coordorigin="3484,3351" coordsize="866,2">
              <v:shape style="position:absolute;left:3484;top:3351;width:866;height:2" coordorigin="3484,3351" coordsize="866,0" path="m3484,3351l4350,3351e" filled="f" stroked="t" strokeweight=".951939pt" strokecolor="#606060">
                <v:path arrowok="t"/>
              </v:shape>
            </v:group>
            <v:group style="position:absolute;left:4241;top:3351;width:1456;height:2" coordorigin="4241,3351" coordsize="1456,2">
              <v:shape style="position:absolute;left:4241;top:3351;width:1456;height:2" coordorigin="4241,3351" coordsize="1456,0" path="m4241,3351l5697,3351e" filled="f" stroked="t" strokeweight=".47597pt" strokecolor="#545454">
                <v:path arrowok="t"/>
              </v:shape>
            </v:group>
            <v:group style="position:absolute;left:5259;top:3351;width:904;height:2" coordorigin="5259,3351" coordsize="904,2">
              <v:shape style="position:absolute;left:5259;top:3351;width:904;height:2" coordorigin="5259,3351" coordsize="904,0" path="m5259,3351l6164,3351e" filled="f" stroked="t" strokeweight=".951939pt" strokecolor="#646464">
                <v:path arrowok="t"/>
              </v:shape>
            </v:group>
            <v:group style="position:absolute;left:6107;top:3351;width:395;height:2" coordorigin="6107,3351" coordsize="395,2">
              <v:shape style="position:absolute;left:6107;top:3351;width:395;height:2" coordorigin="6107,3351" coordsize="395,0" path="m6107,3351l6502,3351e" filled="f" stroked="t" strokeweight=".47597pt" strokecolor="#3B3B3B">
                <v:path arrowok="t"/>
              </v:shape>
            </v:group>
            <v:group style="position:absolute;left:6445;top:3349;width:5174;height:2" coordorigin="6445,3349" coordsize="5174,2">
              <v:shape style="position:absolute;left:6445;top:3349;width:5174;height:2" coordorigin="6445,3349" coordsize="5174,0" path="m6445,3349l11618,3349e" filled="f" stroked="t" strokeweight=".713954pt" strokecolor="#606060">
                <v:path arrowok="t"/>
              </v:shape>
            </v:group>
            <v:group style="position:absolute;left:3213;top:3347;width:2;height:440" coordorigin="3213,3347" coordsize="2,440">
              <v:shape style="position:absolute;left:3213;top:3347;width:2;height:440" coordorigin="3213,3347" coordsize="0,440" path="m3213,3786l3213,3347e" filled="f" stroked="t" strokeweight="1.189924pt" strokecolor="#5B5B5B">
                <v:path arrowok="t"/>
              </v:shape>
            </v:group>
            <v:group style="position:absolute;left:6307;top:3347;width:2;height:746" coordorigin="6307,3347" coordsize="2,746">
              <v:shape style="position:absolute;left:6307;top:3347;width:2;height:746" coordorigin="6307,3347" coordsize="0,746" path="m6307,4092l6307,3347e" filled="f" stroked="t" strokeweight=".713954pt" strokecolor="#5B5B5B">
                <v:path arrowok="t"/>
              </v:shape>
            </v:group>
            <v:group style="position:absolute;left:6292;top:3767;width:2189;height:2" coordorigin="6292,3767" coordsize="2189,2">
              <v:shape style="position:absolute;left:6292;top:3767;width:2189;height:2" coordorigin="6292,3767" coordsize="2189,0" path="m6292,3767l8482,3767e" filled="f" stroked="t" strokeweight=".237985pt" strokecolor="#545454">
                <v:path arrowok="t"/>
              </v:shape>
            </v:group>
            <v:group style="position:absolute;left:3203;top:3775;width:2437;height:2" coordorigin="3203,3775" coordsize="2437,2">
              <v:shape style="position:absolute;left:3203;top:3775;width:2437;height:2" coordorigin="3203,3775" coordsize="2437,0" path="m3203,3775l5640,3775e" filled="f" stroked="t" strokeweight=".713954pt" strokecolor="#6B6B6B">
                <v:path arrowok="t"/>
              </v:shape>
            </v:group>
            <v:group style="position:absolute;left:8482;top:3767;width:2665;height:2" coordorigin="8482,3767" coordsize="2665,2">
              <v:shape style="position:absolute;left:8482;top:3767;width:2665;height:2" coordorigin="8482,3767" coordsize="2665,0" path="m8482,3767l11147,3767e" filled="f" stroked="t" strokeweight=".237985pt" strokecolor="#000000">
                <v:path arrowok="t"/>
              </v:shape>
            </v:group>
            <v:group style="position:absolute;left:11147;top:3767;width:471;height:2" coordorigin="11147,3767" coordsize="471,2">
              <v:shape style="position:absolute;left:11147;top:3767;width:471;height:2" coordorigin="11147,3767" coordsize="471,0" path="m11147,3767l11618,3767e" filled="f" stroked="t" strokeweight=".237985pt" strokecolor="#747474">
                <v:path arrowok="t"/>
              </v:shape>
            </v:group>
            <v:group style="position:absolute;left:276;top:4090;width:1323;height:2" coordorigin="276,4090" coordsize="1323,2">
              <v:shape style="position:absolute;left:276;top:4090;width:1323;height:2" coordorigin="276,4090" coordsize="1323,0" path="m276,4090l1599,4090e" filled="f" stroked="t" strokeweight=".951939pt" strokecolor="#646464">
                <v:path arrowok="t"/>
              </v:shape>
            </v:group>
            <v:group style="position:absolute;left:1418;top:4088;width:647;height:2" coordorigin="1418,4088" coordsize="647,2">
              <v:shape style="position:absolute;left:1418;top:4088;width:647;height:2" coordorigin="1418,4088" coordsize="647,0" path="m1418,4088l2066,4088e" filled="f" stroked="t" strokeweight=".47597pt" strokecolor="#3F3F3F">
                <v:path arrowok="t"/>
              </v:shape>
            </v:group>
            <v:group style="position:absolute;left:2009;top:4090;width:1233;height:2" coordorigin="2009,4090" coordsize="1233,2">
              <v:shape style="position:absolute;left:2009;top:4090;width:1233;height:2" coordorigin="2009,4090" coordsize="1233,0" path="m2009,4090l3241,4090e" filled="f" stroked="t" strokeweight=".951939pt" strokecolor="#606060">
                <v:path arrowok="t"/>
              </v:shape>
            </v:group>
            <v:group style="position:absolute;left:3213;top:3347;width:2;height:746" coordorigin="3213,3347" coordsize="2,746">
              <v:shape style="position:absolute;left:3213;top:3347;width:2;height:746" coordorigin="3213,3347" coordsize="0,746" path="m3213,4092l3213,3347e" filled="f" stroked="t" strokeweight=".47597pt" strokecolor="#4B4B4B">
                <v:path arrowok="t"/>
              </v:shape>
            </v:group>
            <v:group style="position:absolute;left:3170;top:4085;width:814;height:2" coordorigin="3170,4085" coordsize="814,2">
              <v:shape style="position:absolute;left:3170;top:4085;width:814;height:2" coordorigin="3170,4085" coordsize="814,0" path="m3170,4085l3984,4085e" filled="f" stroked="t" strokeweight=".951939pt" strokecolor="#343434">
                <v:path arrowok="t"/>
              </v:shape>
            </v:group>
            <v:group style="position:absolute;left:3927;top:4085;width:2408;height:2" coordorigin="3927,4085" coordsize="2408,2">
              <v:shape style="position:absolute;left:3927;top:4085;width:2408;height:2" coordorigin="3927,4085" coordsize="2408,0" path="m3927,4085l6335,4085e" filled="f" stroked="t" strokeweight=".951939pt" strokecolor="#484848">
                <v:path arrowok="t"/>
              </v:shape>
            </v:group>
            <v:group style="position:absolute;left:6264;top:4088;width:4912;height:2" coordorigin="6264,4088" coordsize="4912,2">
              <v:shape style="position:absolute;left:6264;top:4088;width:4912;height:2" coordorigin="6264,4088" coordsize="4912,0" path="m6264,4088l11176,4088e" filled="f" stroked="t" strokeweight=".713954pt" strokecolor="#5B5B5B">
                <v:path arrowok="t"/>
              </v:shape>
            </v:group>
            <v:group style="position:absolute;left:11119;top:4088;width:495;height:2" coordorigin="11119,4088" coordsize="495,2">
              <v:shape style="position:absolute;left:11119;top:4088;width:495;height:2" coordorigin="11119,4088" coordsize="495,0" path="m11119,4088l11614,4088e" filled="f" stroked="t" strokeweight=".47597pt" strokecolor="#484848">
                <v:path arrowok="t"/>
              </v:shape>
            </v:group>
            <v:group style="position:absolute;left:276;top:4365;width:1199;height:2" coordorigin="276,4365" coordsize="1199,2">
              <v:shape style="position:absolute;left:276;top:4365;width:1199;height:2" coordorigin="276,4365" coordsize="1199,0" path="m276,4365l1476,4365e" filled="f" stroked="t" strokeweight=".951939pt" strokecolor="#6B6B6B">
                <v:path arrowok="t"/>
              </v:shape>
            </v:group>
            <v:group style="position:absolute;left:1418;top:4365;width:657;height:2" coordorigin="1418,4365" coordsize="657,2">
              <v:shape style="position:absolute;left:1418;top:4365;width:657;height:2" coordorigin="1418,4365" coordsize="657,0" path="m1418,4365l2075,4365e" filled="f" stroked="t" strokeweight=".47597pt" strokecolor="#3F3F3F">
                <v:path arrowok="t"/>
              </v:shape>
            </v:group>
            <v:group style="position:absolute;left:2051;top:4083;width:2;height:306" coordorigin="2051,4083" coordsize="2,306">
              <v:shape style="position:absolute;left:2051;top:4083;width:2;height:306" coordorigin="2051,4083" coordsize="0,306" path="m2051,4389l2051,4083e" filled="f" stroked="t" strokeweight=".47597pt" strokecolor="#383838">
                <v:path arrowok="t"/>
              </v:shape>
            </v:group>
            <v:group style="position:absolute;left:2004;top:4365;width:2680;height:2" coordorigin="2004,4365" coordsize="2680,2">
              <v:shape style="position:absolute;left:2004;top:4365;width:2680;height:2" coordorigin="2004,4365" coordsize="2680,0" path="m2004,4365l4684,4365e" filled="f" stroked="t" strokeweight=".713954pt" strokecolor="#606060">
                <v:path arrowok="t"/>
              </v:shape>
            </v:group>
            <v:group style="position:absolute;left:4626;top:4365;width:357;height:2" coordorigin="4626,4365" coordsize="357,2">
              <v:shape style="position:absolute;left:4626;top:4365;width:357;height:2" coordorigin="4626,4365" coordsize="357,0" path="m4626,4365l4983,4365e" filled="f" stroked="t" strokeweight=".47597pt" strokecolor="#2B2B2B">
                <v:path arrowok="t"/>
              </v:shape>
            </v:group>
            <v:group style="position:absolute;left:4926;top:4363;width:6697;height:2" coordorigin="4926,4363" coordsize="6697,2">
              <v:shape style="position:absolute;left:4926;top:4363;width:6697;height:2" coordorigin="4926,4363" coordsize="6697,0" path="m4926,4363l11623,4363e" filled="f" stroked="t" strokeweight=".713954pt" strokecolor="#606060">
                <v:path arrowok="t"/>
              </v:shape>
            </v:group>
            <v:group style="position:absolute;left:11609;top:4045;width:2;height:344" coordorigin="11609,4045" coordsize="2,344">
              <v:shape style="position:absolute;left:11609;top:4045;width:2;height:344" coordorigin="11609,4045" coordsize="0,344" path="m11609,4389l11609,4045e" filled="f" stroked="t" strokeweight=".47597pt" strokecolor="#575757">
                <v:path arrowok="t"/>
              </v:shape>
            </v:group>
            <v:group style="position:absolute;left:2051;top:4317;width:2;height:555" coordorigin="2051,4317" coordsize="2,555">
              <v:shape style="position:absolute;left:2051;top:4317;width:2;height:555" coordorigin="2051,4317" coordsize="0,555" path="m2051,4872l2051,4317e" filled="f" stroked="t" strokeweight=".713954pt" strokecolor="#4B4B4B">
                <v:path arrowok="t"/>
              </v:shape>
            </v:group>
            <v:group style="position:absolute;left:2042;top:4606;width:2642;height:2" coordorigin="2042,4606" coordsize="2642,2">
              <v:shape style="position:absolute;left:2042;top:4606;width:2642;height:2" coordorigin="2042,4606" coordsize="2642,0" path="m2042,4606l4684,4606e" filled="f" stroked="t" strokeweight=".713954pt" strokecolor="#606060">
                <v:path arrowok="t"/>
              </v:shape>
            </v:group>
            <v:group style="position:absolute;left:4626;top:4604;width:590;height:2" coordorigin="4626,4604" coordsize="590,2">
              <v:shape style="position:absolute;left:4626;top:4604;width:590;height:2" coordorigin="4626,4604" coordsize="590,0" path="m4626,4604l5217,4604e" filled="f" stroked="t" strokeweight=".47597pt" strokecolor="#383838">
                <v:path arrowok="t"/>
              </v:shape>
            </v:group>
            <v:group style="position:absolute;left:5160;top:4604;width:1004;height:2" coordorigin="5160,4604" coordsize="1004,2">
              <v:shape style="position:absolute;left:5160;top:4604;width:1004;height:2" coordorigin="5160,4604" coordsize="1004,0" path="m5160,4604l6164,4604e" filled="f" stroked="t" strokeweight=".951939pt" strokecolor="#646464">
                <v:path arrowok="t"/>
              </v:shape>
            </v:group>
            <v:group style="position:absolute;left:6107;top:4604;width:647;height:2" coordorigin="6107,4604" coordsize="647,2">
              <v:shape style="position:absolute;left:6107;top:4604;width:647;height:2" coordorigin="6107,4604" coordsize="647,0" path="m6107,4604l6754,4604e" filled="f" stroked="t" strokeweight=".47597pt" strokecolor="#383838">
                <v:path arrowok="t"/>
              </v:shape>
            </v:group>
            <v:group style="position:absolute;left:6697;top:4602;width:862;height:2" coordorigin="6697,4602" coordsize="862,2">
              <v:shape style="position:absolute;left:6697;top:4602;width:862;height:2" coordorigin="6697,4602" coordsize="862,0" path="m6697,4602l7558,4602e" filled="f" stroked="t" strokeweight=".951939pt" strokecolor="#6B6B6B">
                <v:path arrowok="t"/>
              </v:shape>
            </v:group>
            <v:group style="position:absolute;left:7501;top:4604;width:723;height:2" coordorigin="7501,4604" coordsize="723,2">
              <v:shape style="position:absolute;left:7501;top:4604;width:723;height:2" coordorigin="7501,4604" coordsize="723,0" path="m7501,4604l8225,4604e" filled="f" stroked="t" strokeweight=".47597pt" strokecolor="#484848">
                <v:path arrowok="t"/>
              </v:shape>
            </v:group>
            <v:group style="position:absolute;left:8168;top:4602;width:1176;height:2" coordorigin="8168,4602" coordsize="1176,2">
              <v:shape style="position:absolute;left:8168;top:4602;width:1176;height:2" coordorigin="8168,4602" coordsize="1176,0" path="m8168,4602l9343,4602e" filled="f" stroked="t" strokeweight=".951939pt" strokecolor="#646464">
                <v:path arrowok="t"/>
              </v:shape>
            </v:group>
            <v:group style="position:absolute;left:9243;top:4604;width:1138;height:2" coordorigin="9243,4604" coordsize="1138,2">
              <v:shape style="position:absolute;left:9243;top:4604;width:1138;height:2" coordorigin="9243,4604" coordsize="1138,0" path="m9243,4604l10381,4604e" filled="f" stroked="t" strokeweight=".47597pt" strokecolor="#4B4B4B">
                <v:path arrowok="t"/>
              </v:shape>
            </v:group>
            <v:group style="position:absolute;left:10324;top:4602;width:1299;height:2" coordorigin="10324,4602" coordsize="1299,2">
              <v:shape style="position:absolute;left:10324;top:4602;width:1299;height:2" coordorigin="10324,4602" coordsize="1299,0" path="m10324,4602l11623,4602e" filled="f" stroked="t" strokeweight=".713954pt" strokecolor="#606060">
                <v:path arrowok="t"/>
              </v:shape>
            </v:group>
            <v:group style="position:absolute;left:7173;top:4594;width:2;height:497" coordorigin="7173,4594" coordsize="2,497">
              <v:shape style="position:absolute;left:7173;top:4594;width:2;height:497" coordorigin="7173,4594" coordsize="0,497" path="m7173,5092l7173,4594e" filled="f" stroked="t" strokeweight=".951939pt" strokecolor="#5B5B5B">
                <v:path arrowok="t"/>
              </v:shape>
            </v:group>
            <v:group style="position:absolute;left:4269;top:5087;width:1894;height:2" coordorigin="4269,5087" coordsize="1894,2">
              <v:shape style="position:absolute;left:4269;top:5087;width:1894;height:2" coordorigin="4269,5087" coordsize="1894,0" path="m4269,5087l6164,5087e" filled="f" stroked="t" strokeweight=".713954pt" strokecolor="#777777">
                <v:path arrowok="t"/>
              </v:shape>
            </v:group>
            <v:group style="position:absolute;left:6088;top:5087;width:909;height:2" coordorigin="6088,5087" coordsize="909,2">
              <v:shape style="position:absolute;left:6088;top:5087;width:909;height:2" coordorigin="6088,5087" coordsize="909,0" path="m6088,5087l6997,5087e" filled="f" stroked="t" strokeweight=".951939pt" strokecolor="#838383">
                <v:path arrowok="t"/>
              </v:shape>
            </v:group>
            <v:group style="position:absolute;left:6940;top:5087;width:619;height:2" coordorigin="6940,5087" coordsize="619,2">
              <v:shape style="position:absolute;left:6940;top:5087;width:619;height:2" coordorigin="6940,5087" coordsize="619,0" path="m6940,5087l7558,5087e" filled="f" stroked="t" strokeweight=".47597pt" strokecolor="#606060">
                <v:path arrowok="t"/>
              </v:shape>
            </v:group>
            <v:group style="position:absolute;left:7501;top:5087;width:1028;height:2" coordorigin="7501,5087" coordsize="1028,2">
              <v:shape style="position:absolute;left:7501;top:5087;width:1028;height:2" coordorigin="7501,5087" coordsize="1028,0" path="m7501,5087l8529,5087e" filled="f" stroked="t" strokeweight=".713954pt" strokecolor="#838383">
                <v:path arrowok="t"/>
              </v:shape>
            </v:group>
            <v:group style="position:absolute;left:8453;top:5087;width:847;height:2" coordorigin="8453,5087" coordsize="847,2">
              <v:shape style="position:absolute;left:8453;top:5087;width:847;height:2" coordorigin="8453,5087" coordsize="847,0" path="m8453,5087l9300,5087e" filled="f" stroked="t" strokeweight=".47597pt" strokecolor="#747474">
                <v:path arrowok="t"/>
              </v:shape>
            </v:group>
            <v:group style="position:absolute;left:9210;top:5087;width:2408;height:2" coordorigin="9210,5087" coordsize="2408,2">
              <v:shape style="position:absolute;left:9210;top:5087;width:2408;height:2" coordorigin="9210,5087" coordsize="2408,0" path="m9210,5087l11618,5087e" filled="f" stroked="t" strokeweight=".713954pt" strokecolor="#838383">
                <v:path arrowok="t"/>
              </v:shape>
            </v:group>
            <v:group style="position:absolute;left:11614;top:4814;width:2;height:540" coordorigin="11614,4814" coordsize="2,540">
              <v:shape style="position:absolute;left:11614;top:4814;width:2;height:540" coordorigin="11614,4814" coordsize="0,540" path="m11614,5355l11614,4814e" filled="f" stroked="t" strokeweight=".47597pt" strokecolor="#545454">
                <v:path arrowok="t"/>
              </v:shape>
            </v:group>
            <v:group style="position:absolute;left:4265;top:5326;width:2732;height:2" coordorigin="4265,5326" coordsize="2732,2">
              <v:shape style="position:absolute;left:4265;top:5326;width:2732;height:2" coordorigin="4265,5326" coordsize="2732,0" path="m4265,5326l6997,5326e" filled="f" stroked="t" strokeweight=".713954pt" strokecolor="#777777">
                <v:path arrowok="t"/>
              </v:shape>
            </v:group>
            <v:group style="position:absolute;left:6940;top:5326;width:252;height:2" coordorigin="6940,5326" coordsize="252,2">
              <v:shape style="position:absolute;left:6940;top:5326;width:252;height:2" coordorigin="6940,5326" coordsize="252,0" path="m6940,5326l7192,5326e" filled="f" stroked="t" strokeweight=".47597pt" strokecolor="#646464">
                <v:path arrowok="t"/>
              </v:shape>
            </v:group>
            <v:group style="position:absolute;left:7135;top:5326;width:424;height:2" coordorigin="7135,5326" coordsize="424,2">
              <v:shape style="position:absolute;left:7135;top:5326;width:424;height:2" coordorigin="7135,5326" coordsize="424,0" path="m7135,5326l7558,5326e" filled="f" stroked="t" strokeweight=".47597pt" strokecolor="#4F4F4F">
                <v:path arrowok="t"/>
              </v:shape>
            </v:group>
            <v:group style="position:absolute;left:7501;top:5326;width:1028;height:2" coordorigin="7501,5326" coordsize="1028,2">
              <v:shape style="position:absolute;left:7501;top:5326;width:1028;height:2" coordorigin="7501,5326" coordsize="1028,0" path="m7501,5326l8529,5326e" filled="f" stroked="t" strokeweight=".951939pt" strokecolor="#808080">
                <v:path arrowok="t"/>
              </v:shape>
            </v:group>
            <v:group style="position:absolute;left:8453;top:5326;width:267;height:2" coordorigin="8453,5326" coordsize="267,2">
              <v:shape style="position:absolute;left:8453;top:5326;width:267;height:2" coordorigin="8453,5326" coordsize="267,0" path="m8453,5326l8720,5326e" filled="f" stroked="t" strokeweight=".47597pt" strokecolor="#747474">
                <v:path arrowok="t"/>
              </v:shape>
            </v:group>
            <v:group style="position:absolute;left:8663;top:5326;width:638;height:2" coordorigin="8663,5326" coordsize="638,2">
              <v:shape style="position:absolute;left:8663;top:5326;width:638;height:2" coordorigin="8663,5326" coordsize="638,0" path="m8663,5326l9300,5326e" filled="f" stroked="t" strokeweight=".47597pt" strokecolor="#575757">
                <v:path arrowok="t"/>
              </v:shape>
            </v:group>
            <v:group style="position:absolute;left:9243;top:5326;width:2375;height:2" coordorigin="9243,5326" coordsize="2375,2">
              <v:shape style="position:absolute;left:9243;top:5326;width:2375;height:2" coordorigin="9243,5326" coordsize="2375,0" path="m9243,5326l11618,5326e" filled="f" stroked="t" strokeweight=".713954pt" strokecolor="#7C7C7C">
                <v:path arrowok="t"/>
              </v:shape>
            </v:group>
            <v:group style="position:absolute;left:2049;top:4814;width:2;height:770" coordorigin="2049,4814" coordsize="2,770">
              <v:shape style="position:absolute;left:2049;top:4814;width:2;height:770" coordorigin="2049,4814" coordsize="0,770" path="m2049,5584l2049,4814e" filled="f" stroked="t" strokeweight=".951939pt" strokecolor="#606060">
                <v:path arrowok="t"/>
              </v:shape>
            </v:group>
            <v:group style="position:absolute;left:4277;top:4594;width:2;height:2180" coordorigin="4277,4594" coordsize="2,2180">
              <v:shape style="position:absolute;left:4277;top:4594;width:2;height:2180" coordorigin="4277,4594" coordsize="0,2180" path="m4277,6775l4277,4594e" filled="f" stroked="t" strokeweight=".713954pt" strokecolor="#545454">
                <v:path arrowok="t"/>
              </v:shape>
            </v:group>
            <v:group style="position:absolute;left:4265;top:5570;width:2732;height:2" coordorigin="4265,5570" coordsize="2732,2">
              <v:shape style="position:absolute;left:4265;top:5570;width:2732;height:2" coordorigin="4265,5570" coordsize="2732,0" path="m4265,5570l6997,5570e" filled="f" stroked="t" strokeweight=".713954pt" strokecolor="#575757">
                <v:path arrowok="t"/>
              </v:shape>
            </v:group>
            <v:group style="position:absolute;left:6840;top:5570;width:847;height:2" coordorigin="6840,5570" coordsize="847,2">
              <v:shape style="position:absolute;left:6840;top:5570;width:847;height:2" coordorigin="6840,5570" coordsize="847,0" path="m6840,5570l7687,5570e" filled="f" stroked="t" strokeweight=".951939pt" strokecolor="#6B6B6B">
                <v:path arrowok="t"/>
              </v:shape>
            </v:group>
            <v:group style="position:absolute;left:7501;top:5570;width:723;height:2" coordorigin="7501,5570" coordsize="723,2">
              <v:shape style="position:absolute;left:7501;top:5570;width:723;height:2" coordorigin="7501,5570" coordsize="723,0" path="m7501,5570l8225,5570e" filled="f" stroked="t" strokeweight=".47597pt" strokecolor="#4F4F4F">
                <v:path arrowok="t"/>
              </v:shape>
            </v:group>
            <v:group style="position:absolute;left:8168;top:5567;width:1176;height:2" coordorigin="8168,5567" coordsize="1176,2">
              <v:shape style="position:absolute;left:8168;top:5567;width:1176;height:2" coordorigin="8168,5567" coordsize="1176,0" path="m8168,5567l9343,5567e" filled="f" stroked="t" strokeweight=".951939pt" strokecolor="#676767">
                <v:path arrowok="t"/>
              </v:shape>
            </v:group>
            <v:group style="position:absolute;left:9243;top:5570;width:300;height:2" coordorigin="9243,5570" coordsize="300,2">
              <v:shape style="position:absolute;left:9243;top:5570;width:300;height:2" coordorigin="9243,5570" coordsize="300,0" path="m9243,5570l9543,5570e" filled="f" stroked="t" strokeweight=".47597pt" strokecolor="#545454">
                <v:path arrowok="t"/>
              </v:shape>
            </v:group>
            <v:group style="position:absolute;left:9486;top:5570;width:1690;height:2" coordorigin="9486,5570" coordsize="1690,2">
              <v:shape style="position:absolute;left:9486;top:5570;width:1690;height:2" coordorigin="9486,5570" coordsize="1690,0" path="m9486,5570l11176,5570e" filled="f" stroked="t" strokeweight=".713954pt" strokecolor="#606060">
                <v:path arrowok="t"/>
              </v:shape>
            </v:group>
            <v:group style="position:absolute;left:11119;top:5570;width:505;height:2" coordorigin="11119,5570" coordsize="505,2">
              <v:shape style="position:absolute;left:11119;top:5570;width:505;height:2" coordorigin="11119,5570" coordsize="505,0" path="m11119,5570l11623,5570e" filled="f" stroked="t" strokeweight=".47597pt" strokecolor="#484848">
                <v:path arrowok="t"/>
              </v:shape>
            </v:group>
            <v:group style="position:absolute;left:2051;top:5527;width:2;height:569" coordorigin="2051,5527" coordsize="2,569">
              <v:shape style="position:absolute;left:2051;top:5527;width:2;height:569" coordorigin="2051,5527" coordsize="0,569" path="m2051,6096l2051,5527e" filled="f" stroked="t" strokeweight=".47597pt" strokecolor="#2F2F2F">
                <v:path arrowok="t"/>
              </v:shape>
            </v:group>
            <v:group style="position:absolute;left:2047;top:5814;width:738;height:2" coordorigin="2047,5814" coordsize="738,2">
              <v:shape style="position:absolute;left:2047;top:5814;width:738;height:2" coordorigin="2047,5814" coordsize="738,0" path="m2047,5814l2784,5814e" filled="f" stroked="t" strokeweight=".47597pt" strokecolor="#444444">
                <v:path arrowok="t"/>
              </v:shape>
            </v:group>
            <v:group style="position:absolute;left:2651;top:5811;width:5574;height:2" coordorigin="2651,5811" coordsize="5574,2">
              <v:shape style="position:absolute;left:2651;top:5811;width:5574;height:2" coordorigin="2651,5811" coordsize="5574,0" path="m2651,5811l8225,5811e" filled="f" stroked="t" strokeweight=".713954pt" strokecolor="#5B5B5B">
                <v:path arrowok="t"/>
              </v:shape>
            </v:group>
            <v:group style="position:absolute;left:8168;top:5809;width:343;height:2" coordorigin="8168,5809" coordsize="343,2">
              <v:shape style="position:absolute;left:8168;top:5809;width:343;height:2" coordorigin="8168,5809" coordsize="343,0" path="m8168,5809l8510,5809e" filled="f" stroked="t" strokeweight=".47597pt" strokecolor="#3F3F3F">
                <v:path arrowok="t"/>
              </v:shape>
            </v:group>
            <v:group style="position:absolute;left:8453;top:5811;width:2723;height:2" coordorigin="8453,5811" coordsize="2723,2">
              <v:shape style="position:absolute;left:8453;top:5811;width:2723;height:2" coordorigin="8453,5811" coordsize="2723,0" path="m8453,5811l11176,5811e" filled="f" stroked="t" strokeweight=".713954pt" strokecolor="#646464">
                <v:path arrowok="t"/>
              </v:shape>
            </v:group>
            <v:group style="position:absolute;left:11119;top:5809;width:505;height:2" coordorigin="11119,5809" coordsize="505,2">
              <v:shape style="position:absolute;left:11119;top:5809;width:505;height:2" coordorigin="11119,5809" coordsize="505,0" path="m11119,5809l11623,5809e" filled="f" stroked="t" strokeweight=".47597pt" strokecolor="#3F3F3F">
                <v:path arrowok="t"/>
              </v:shape>
            </v:group>
            <v:group style="position:absolute;left:276;top:6055;width:443;height:2" coordorigin="276,6055" coordsize="443,2">
              <v:shape style="position:absolute;left:276;top:6055;width:443;height:2" coordorigin="276,6055" coordsize="443,0" path="m276,6055l719,6055e" filled="f" stroked="t" strokeweight=".951939pt" strokecolor="#707070">
                <v:path arrowok="t"/>
              </v:shape>
            </v:group>
            <v:group style="position:absolute;left:662;top:6055;width:814;height:2" coordorigin="662,6055" coordsize="814,2">
              <v:shape style="position:absolute;left:662;top:6055;width:814;height:2" coordorigin="662,6055" coordsize="814,0" path="m662,6055l1476,6055e" filled="f" stroked="t" strokeweight=".47597pt" strokecolor="#4F4F4F">
                <v:path arrowok="t"/>
              </v:shape>
            </v:group>
            <v:group style="position:absolute;left:1418;top:6055;width:2565;height:2" coordorigin="1418,6055" coordsize="2565,2">
              <v:shape style="position:absolute;left:1418;top:6055;width:2565;height:2" coordorigin="1418,6055" coordsize="2565,0" path="m1418,6055l3984,6055e" filled="f" stroked="t" strokeweight=".713954pt" strokecolor="#646464">
                <v:path arrowok="t"/>
              </v:shape>
            </v:group>
            <v:group style="position:absolute;left:3927;top:6053;width:381;height:2" coordorigin="3927,6053" coordsize="381,2">
              <v:shape style="position:absolute;left:3927;top:6053;width:381;height:2" coordorigin="3927,6053" coordsize="381,0" path="m3927,6053l4308,6053e" filled="f" stroked="t" strokeweight=".47597pt" strokecolor="#2F2F2F">
                <v:path arrowok="t"/>
              </v:shape>
            </v:group>
            <v:group style="position:absolute;left:4236;top:6053;width:2761;height:2" coordorigin="4236,6053" coordsize="2761,2">
              <v:shape style="position:absolute;left:4236;top:6053;width:2761;height:2" coordorigin="4236,6053" coordsize="2761,0" path="m4236,6053l6997,6053e" filled="f" stroked="t" strokeweight=".713954pt" strokecolor="#606060">
                <v:path arrowok="t"/>
              </v:shape>
            </v:group>
            <v:group style="position:absolute;left:6940;top:6053;width:252;height:2" coordorigin="6940,6053" coordsize="252,2">
              <v:shape style="position:absolute;left:6940;top:6053;width:252;height:2" coordorigin="6940,6053" coordsize="252,0" path="m6940,6053l7192,6053e" filled="f" stroked="t" strokeweight=".47597pt" strokecolor="#484848">
                <v:path arrowok="t"/>
              </v:shape>
            </v:group>
            <v:group style="position:absolute;left:7135;top:6053;width:424;height:2" coordorigin="7135,6053" coordsize="424,2">
              <v:shape style="position:absolute;left:7135;top:6053;width:424;height:2" coordorigin="7135,6053" coordsize="424,0" path="m7135,6053l7558,6053e" filled="f" stroked="t" strokeweight=".47597pt" strokecolor="#343434">
                <v:path arrowok="t"/>
              </v:shape>
            </v:group>
            <v:group style="position:absolute;left:7501;top:6053;width:1028;height:2" coordorigin="7501,6053" coordsize="1028,2">
              <v:shape style="position:absolute;left:7501;top:6053;width:1028;height:2" coordorigin="7501,6053" coordsize="1028,0" path="m7501,6053l8529,6053e" filled="f" stroked="t" strokeweight=".713954pt" strokecolor="#606060">
                <v:path arrowok="t"/>
              </v:shape>
            </v:group>
            <v:group style="position:absolute;left:8453;top:6053;width:847;height:2" coordorigin="8453,6053" coordsize="847,2">
              <v:shape style="position:absolute;left:8453;top:6053;width:847;height:2" coordorigin="8453,6053" coordsize="847,0" path="m8453,6053l9300,6053e" filled="f" stroked="t" strokeweight=".47597pt" strokecolor="#444444">
                <v:path arrowok="t"/>
              </v:shape>
            </v:group>
            <v:group style="position:absolute;left:9243;top:6053;width:2380;height:2" coordorigin="9243,6053" coordsize="2380,2">
              <v:shape style="position:absolute;left:9243;top:6053;width:2380;height:2" coordorigin="9243,6053" coordsize="2380,0" path="m9243,6053l11623,6053e" filled="f" stroked="t" strokeweight=".713954pt" strokecolor="#646464">
                <v:path arrowok="t"/>
              </v:shape>
            </v:group>
            <v:group style="position:absolute;left:2042;top:6528;width:2642;height:2" coordorigin="2042,6528" coordsize="2642,2">
              <v:shape style="position:absolute;left:2042;top:6528;width:2642;height:2" coordorigin="2042,6528" coordsize="2642,0" path="m2042,6528l4684,6528e" filled="f" stroked="t" strokeweight=".713954pt" strokecolor="#646464">
                <v:path arrowok="t"/>
              </v:shape>
            </v:group>
            <v:group style="position:absolute;left:4626;top:6526;width:590;height:2" coordorigin="4626,6526" coordsize="590,2">
              <v:shape style="position:absolute;left:4626;top:6526;width:590;height:2" coordorigin="4626,6526" coordsize="590,0" path="m4626,6526l5217,6526e" filled="f" stroked="t" strokeweight=".47597pt" strokecolor="#444444">
                <v:path arrowok="t"/>
              </v:shape>
            </v:group>
            <v:group style="position:absolute;left:5160;top:6526;width:1004;height:2" coordorigin="5160,6526" coordsize="1004,2">
              <v:shape style="position:absolute;left:5160;top:6526;width:1004;height:2" coordorigin="5160,6526" coordsize="1004,0" path="m5160,6526l6164,6526e" filled="f" stroked="t" strokeweight=".713954pt" strokecolor="#646464">
                <v:path arrowok="t"/>
              </v:shape>
            </v:group>
            <v:group style="position:absolute;left:6107;top:6526;width:647;height:2" coordorigin="6107,6526" coordsize="647,2">
              <v:shape style="position:absolute;left:6107;top:6526;width:647;height:2" coordorigin="6107,6526" coordsize="647,0" path="m6107,6526l6754,6526e" filled="f" stroked="t" strokeweight=".47597pt" strokecolor="#3B3B3B">
                <v:path arrowok="t"/>
              </v:shape>
            </v:group>
            <v:group style="position:absolute;left:6697;top:6524;width:980;height:2" coordorigin="6697,6524" coordsize="980,2">
              <v:shape style="position:absolute;left:6697;top:6524;width:980;height:2" coordorigin="6697,6524" coordsize="980,0" path="m6697,6524l7677,6524e" filled="f" stroked="t" strokeweight=".951939pt" strokecolor="#6B6B6B">
                <v:path arrowok="t"/>
              </v:shape>
            </v:group>
            <v:group style="position:absolute;left:7173;top:6048;width:2;height:727" coordorigin="7173,6048" coordsize="2,727">
              <v:shape style="position:absolute;left:7173;top:6048;width:2;height:727" coordorigin="7173,6048" coordsize="0,727" path="m7173,6775l7173,6048e" filled="f" stroked="t" strokeweight=".951939pt" strokecolor="#575757">
                <v:path arrowok="t"/>
              </v:shape>
            </v:group>
            <v:group style="position:absolute;left:7501;top:6526;width:723;height:2" coordorigin="7501,6526" coordsize="723,2">
              <v:shape style="position:absolute;left:7501;top:6526;width:723;height:2" coordorigin="7501,6526" coordsize="723,0" path="m7501,6526l8225,6526e" filled="f" stroked="t" strokeweight=".47597pt" strokecolor="#4F4F4F">
                <v:path arrowok="t"/>
              </v:shape>
            </v:group>
            <v:group style="position:absolute;left:8168;top:6524;width:1376;height:2" coordorigin="8168,6524" coordsize="1376,2">
              <v:shape style="position:absolute;left:8168;top:6524;width:1376;height:2" coordorigin="8168,6524" coordsize="1376,0" path="m8168,6524l9543,6524e" filled="f" stroked="t" strokeweight=".713954pt" strokecolor="#676767">
                <v:path arrowok="t"/>
              </v:shape>
            </v:group>
            <v:group style="position:absolute;left:9486;top:6526;width:895;height:2" coordorigin="9486,6526" coordsize="895,2">
              <v:shape style="position:absolute;left:9486;top:6526;width:895;height:2" coordorigin="9486,6526" coordsize="895,0" path="m9486,6526l10381,6526e" filled="f" stroked="t" strokeweight=".47597pt" strokecolor="#545454">
                <v:path arrowok="t"/>
              </v:shape>
            </v:group>
            <v:group style="position:absolute;left:10324;top:6526;width:852;height:2" coordorigin="10324,6526" coordsize="852,2">
              <v:shape style="position:absolute;left:10324;top:6526;width:852;height:2" coordorigin="10324,6526" coordsize="852,0" path="m10324,6526l11176,6526e" filled="f" stroked="t" strokeweight=".713954pt" strokecolor="#606060">
                <v:path arrowok="t"/>
              </v:shape>
            </v:group>
            <v:group style="position:absolute;left:11119;top:6526;width:505;height:2" coordorigin="11119,6526" coordsize="505,2">
              <v:shape style="position:absolute;left:11119;top:6526;width:505;height:2" coordorigin="11119,6526" coordsize="505,0" path="m11119,6526l11623,6526e" filled="f" stroked="t" strokeweight=".47597pt" strokecolor="#444444">
                <v:path arrowok="t"/>
              </v:shape>
            </v:group>
            <v:group style="position:absolute;left:11616;top:6268;width:2;height:306" coordorigin="11616,6268" coordsize="2,306">
              <v:shape style="position:absolute;left:11616;top:6268;width:2;height:306" coordorigin="11616,6268" coordsize="0,306" path="m11616,6574l11616,6268e" filled="f" stroked="t" strokeweight=".47597pt" strokecolor="#606060">
                <v:path arrowok="t"/>
              </v:shape>
            </v:group>
            <v:group style="position:absolute;left:2042;top:6770;width:3417;height:2" coordorigin="2042,6770" coordsize="3417,2">
              <v:shape style="position:absolute;left:2042;top:6770;width:3417;height:2" coordorigin="2042,6770" coordsize="3417,0" path="m2042,6770l5459,6770e" filled="f" stroked="t" strokeweight=".713954pt" strokecolor="#606060">
                <v:path arrowok="t"/>
              </v:shape>
            </v:group>
            <v:group style="position:absolute;left:5402;top:6770;width:538;height:2" coordorigin="5402,6770" coordsize="538,2">
              <v:shape style="position:absolute;left:5402;top:6770;width:538;height:2" coordorigin="5402,6770" coordsize="538,0" path="m5402,6770l5940,6770e" filled="f" stroked="t" strokeweight=".47597pt" strokecolor="#3F3F3F">
                <v:path arrowok="t"/>
              </v:shape>
            </v:group>
            <v:group style="position:absolute;left:5883;top:6767;width:1114;height:2" coordorigin="5883,6767" coordsize="1114,2">
              <v:shape style="position:absolute;left:5883;top:6767;width:1114;height:2" coordorigin="5883,6767" coordsize="1114,0" path="m5883,6767l6997,6767e" filled="f" stroked="t" strokeweight=".951939pt" strokecolor="#6B6B6B">
                <v:path arrowok="t"/>
              </v:shape>
            </v:group>
            <v:group style="position:absolute;left:6940;top:6770;width:619;height:2" coordorigin="6940,6770" coordsize="619,2">
              <v:shape style="position:absolute;left:6940;top:6770;width:619;height:2" coordorigin="6940,6770" coordsize="619,0" path="m6940,6770l7558,6770e" filled="f" stroked="t" strokeweight=".47597pt" strokecolor="#3F3F3F">
                <v:path arrowok="t"/>
              </v:shape>
            </v:group>
            <v:group style="position:absolute;left:7178;top:6502;width:2;height:273" coordorigin="7178,6502" coordsize="2,273">
              <v:shape style="position:absolute;left:7178;top:6502;width:2;height:273" coordorigin="7178,6502" coordsize="0,273" path="m7178,6775l7178,6502e" filled="f" stroked="t" strokeweight=".47597pt" strokecolor="#343434">
                <v:path arrowok="t"/>
              </v:shape>
            </v:group>
            <v:group style="position:absolute;left:7501;top:6767;width:4127;height:2" coordorigin="7501,6767" coordsize="4127,2">
              <v:shape style="position:absolute;left:7501;top:6767;width:4127;height:2" coordorigin="7501,6767" coordsize="4127,0" path="m7501,6767l11628,6767e" filled="f" stroked="t" strokeweight=".713954pt" strokecolor="#606060">
                <v:path arrowok="t"/>
              </v:shape>
            </v:group>
            <v:group style="position:absolute;left:276;top:7011;width:443;height:2" coordorigin="276,7011" coordsize="443,2">
              <v:shape style="position:absolute;left:276;top:7011;width:443;height:2" coordorigin="276,7011" coordsize="443,0" path="m276,7011l719,7011e" filled="f" stroked="t" strokeweight=".951939pt" strokecolor="#676767">
                <v:path arrowok="t"/>
              </v:shape>
            </v:group>
            <v:group style="position:absolute;left:662;top:7009;width:376;height:2" coordorigin="662,7009" coordsize="376,2">
              <v:shape style="position:absolute;left:662;top:7009;width:376;height:2" coordorigin="662,7009" coordsize="376,0" path="m662,7009l1038,7009e" filled="f" stroked="t" strokeweight=".47597pt" strokecolor="#383838">
                <v:path arrowok="t"/>
              </v:shape>
            </v:group>
            <v:group style="position:absolute;left:980;top:7011;width:495;height:2" coordorigin="980,7011" coordsize="495,2">
              <v:shape style="position:absolute;left:980;top:7011;width:495;height:2" coordorigin="980,7011" coordsize="495,0" path="m980,7011l1476,7011e" filled="f" stroked="t" strokeweight=".47597pt" strokecolor="#4B4B4B">
                <v:path arrowok="t"/>
              </v:shape>
            </v:group>
            <v:group style="position:absolute;left:1418;top:7009;width:7092;height:2" coordorigin="1418,7009" coordsize="7092,2">
              <v:shape style="position:absolute;left:1418;top:7009;width:7092;height:2" coordorigin="1418,7009" coordsize="7092,0" path="m1418,7009l8510,7009e" filled="f" stroked="t" strokeweight=".713954pt" strokecolor="#606060">
                <v:path arrowok="t"/>
              </v:shape>
            </v:group>
            <v:group style="position:absolute;left:8453;top:7009;width:267;height:2" coordorigin="8453,7009" coordsize="267,2">
              <v:shape style="position:absolute;left:8453;top:7009;width:267;height:2" coordorigin="8453,7009" coordsize="267,0" path="m8453,7009l8720,7009e" filled="f" stroked="t" strokeweight=".47597pt" strokecolor="#5B5B5B">
                <v:path arrowok="t"/>
              </v:shape>
            </v:group>
            <v:group style="position:absolute;left:8663;top:7009;width:638;height:2" coordorigin="8663,7009" coordsize="638,2">
              <v:shape style="position:absolute;left:8663;top:7009;width:638;height:2" coordorigin="8663,7009" coordsize="638,0" path="m8663,7009l9300,7009e" filled="f" stroked="t" strokeweight=".47597pt" strokecolor="#3F3F3F">
                <v:path arrowok="t"/>
              </v:shape>
            </v:group>
            <v:group style="position:absolute;left:9243;top:7009;width:2385;height:2" coordorigin="9243,7009" coordsize="2385,2">
              <v:shape style="position:absolute;left:9243;top:7009;width:2385;height:2" coordorigin="9243,7009" coordsize="2385,0" path="m9243,7009l11628,7009e" filled="f" stroked="t" strokeweight=".713954pt" strokecolor="#646464">
                <v:path arrowok="t"/>
              </v:shape>
            </v:group>
            <v:group style="position:absolute;left:2049;top:6024;width:2;height:1277" coordorigin="2049,6024" coordsize="2,1277">
              <v:shape style="position:absolute;left:2049;top:6024;width:2;height:1277" coordorigin="2049,6024" coordsize="0,1277" path="m2049,7300l2049,6024e" filled="f" stroked="t" strokeweight=".951939pt" strokecolor="#545454">
                <v:path arrowok="t"/>
              </v:shape>
            </v:group>
            <v:group style="position:absolute;left:276;top:7485;width:1199;height:2" coordorigin="276,7485" coordsize="1199,2">
              <v:shape style="position:absolute;left:276;top:7485;width:1199;height:2" coordorigin="276,7485" coordsize="1199,0" path="m276,7485l1476,7485e" filled="f" stroked="t" strokeweight=".951939pt" strokecolor="#707070">
                <v:path arrowok="t"/>
              </v:shape>
            </v:group>
            <v:group style="position:absolute;left:1418;top:7482;width:657;height:2" coordorigin="1418,7482" coordsize="657,2">
              <v:shape style="position:absolute;left:1418;top:7482;width:657;height:2" coordorigin="1418,7482" coordsize="657,0" path="m1418,7482l2075,7482e" filled="f" stroked="t" strokeweight=".47597pt" strokecolor="#3F3F3F">
                <v:path arrowok="t"/>
              </v:shape>
            </v:group>
            <v:group style="position:absolute;left:2051;top:7243;width:2;height:263" coordorigin="2051,7243" coordsize="2,263">
              <v:shape style="position:absolute;left:2051;top:7243;width:2;height:263" coordorigin="2051,7243" coordsize="0,263" path="m2051,7506l2051,7243e" filled="f" stroked="t" strokeweight=".47597pt" strokecolor="#232323">
                <v:path arrowok="t"/>
              </v:shape>
            </v:group>
            <v:group style="position:absolute;left:2937;top:7485;width:295;height:2" coordorigin="2937,7485" coordsize="295,2">
              <v:shape style="position:absolute;left:2937;top:7485;width:295;height:2" coordorigin="2937,7485" coordsize="295,0" path="m2937,7485l3232,7485e" filled="f" stroked="t" strokeweight=".47597pt" strokecolor="#4F4F4F">
                <v:path arrowok="t"/>
              </v:shape>
            </v:group>
            <v:group style="position:absolute;left:3175;top:7482;width:366;height:2" coordorigin="3175,7482" coordsize="366,2">
              <v:shape style="position:absolute;left:3175;top:7482;width:366;height:2" coordorigin="3175,7482" coordsize="366,0" path="m3175,7482l3541,7482e" filled="f" stroked="t" strokeweight=".47597pt" strokecolor="#383838">
                <v:path arrowok="t"/>
              </v:shape>
            </v:group>
            <v:group style="position:absolute;left:4626;top:7482;width:590;height:2" coordorigin="4626,7482" coordsize="590,2">
              <v:shape style="position:absolute;left:4626;top:7482;width:590;height:2" coordorigin="4626,7482" coordsize="590,0" path="m4626,7482l5217,7482e" filled="f" stroked="t" strokeweight=".47597pt" strokecolor="#3B3B3B">
                <v:path arrowok="t"/>
              </v:shape>
            </v:group>
            <v:group style="position:absolute;left:5160;top:7485;width:300;height:2" coordorigin="5160,7485" coordsize="300,2">
              <v:shape style="position:absolute;left:5160;top:7485;width:300;height:2" coordorigin="5160,7485" coordsize="300,0" path="m5160,7485l5459,7485e" filled="f" stroked="t" strokeweight=".713954pt" strokecolor="#5B5B5B">
                <v:path arrowok="t"/>
              </v:shape>
            </v:group>
            <v:group style="position:absolute;left:6107;top:7482;width:647;height:2" coordorigin="6107,7482" coordsize="647,2">
              <v:shape style="position:absolute;left:6107;top:7482;width:647;height:2" coordorigin="6107,7482" coordsize="647,0" path="m6107,7482l6754,7482e" filled="f" stroked="t" strokeweight=".47597pt" strokecolor="#3F3F3F">
                <v:path arrowok="t"/>
              </v:shape>
            </v:group>
            <v:group style="position:absolute;left:7501;top:7482;width:723;height:2" coordorigin="7501,7482" coordsize="723,2">
              <v:shape style="position:absolute;left:7501;top:7482;width:723;height:2" coordorigin="7501,7482" coordsize="723,0" path="m7501,7482l8225,7482e" filled="f" stroked="t" strokeweight=".47597pt" strokecolor="#4B4B4B">
                <v:path arrowok="t"/>
              </v:shape>
            </v:group>
            <v:group style="position:absolute;left:2004;top:7482;width:9172;height:2" coordorigin="2004,7482" coordsize="9172,2">
              <v:shape style="position:absolute;left:2004;top:7482;width:9172;height:2" coordorigin="2004,7482" coordsize="9172,0" path="m2004,7482l11176,7482e" filled="f" stroked="t" strokeweight=".713954pt" strokecolor="#606060">
                <v:path arrowok="t"/>
              </v:shape>
            </v:group>
            <v:group style="position:absolute;left:11119;top:7482;width:505;height:2" coordorigin="11119,7482" coordsize="505,2">
              <v:shape style="position:absolute;left:11119;top:7482;width:505;height:2" coordorigin="11119,7482" coordsize="505,0" path="m11119,7482l11623,7482e" filled="f" stroked="t" strokeweight=".47597pt" strokecolor="#3F3F3F">
                <v:path arrowok="t"/>
              </v:shape>
            </v:group>
            <v:group style="position:absolute;left:11618;top:7243;width:2;height:507" coordorigin="11618,7243" coordsize="2,507">
              <v:shape style="position:absolute;left:11618;top:7243;width:2;height:507" coordorigin="11618,7243" coordsize="0,507" path="m11618,7750l11618,7243e" filled="f" stroked="t" strokeweight=".47597pt" strokecolor="#4B4B4B">
                <v:path arrowok="t"/>
              </v:shape>
            </v:group>
            <v:group style="position:absolute;left:2051;top:7434;width:2;height:306" coordorigin="2051,7434" coordsize="2,306">
              <v:shape style="position:absolute;left:2051;top:7434;width:2;height:306" coordorigin="2051,7434" coordsize="0,306" path="m2051,7740l2051,7434e" filled="f" stroked="t" strokeweight=".47597pt" strokecolor="#3F3F3F">
                <v:path arrowok="t"/>
              </v:shape>
            </v:group>
            <v:group style="position:absolute;left:4293;top:7473;width:2;height:268" coordorigin="4293,7473" coordsize="2,268">
              <v:shape style="position:absolute;left:4293;top:7473;width:2;height:268" coordorigin="4293,7473" coordsize="0,268" path="m4293,7740l4293,7473e" filled="f" stroked="t" strokeweight=".951939pt" strokecolor="#4F4F4F">
                <v:path arrowok="t"/>
              </v:shape>
            </v:group>
            <v:group style="position:absolute;left:4274;top:7721;width:3398;height:2" coordorigin="4274,7721" coordsize="3398,2">
              <v:shape style="position:absolute;left:4274;top:7721;width:3398;height:2" coordorigin="4274,7721" coordsize="3398,0" path="m4274,7721l7673,7721e" filled="f" stroked="t" strokeweight=".713954pt" strokecolor="#5B5B5B">
                <v:path arrowok="t"/>
              </v:shape>
            </v:group>
            <v:group style="position:absolute;left:7501;top:7721;width:723;height:2" coordorigin="7501,7721" coordsize="723,2">
              <v:shape style="position:absolute;left:7501;top:7721;width:723;height:2" coordorigin="7501,7721" coordsize="723,0" path="m7501,7721l8225,7721e" filled="f" stroked="t" strokeweight=".47597pt" strokecolor="#4F4F4F">
                <v:path arrowok="t"/>
              </v:shape>
            </v:group>
            <v:group style="position:absolute;left:8168;top:7719;width:1176;height:2" coordorigin="8168,7719" coordsize="1176,2">
              <v:shape style="position:absolute;left:8168;top:7719;width:1176;height:2" coordorigin="8168,7719" coordsize="1176,0" path="m8168,7719l9343,7719e" filled="f" stroked="t" strokeweight=".951939pt" strokecolor="#6B6B6B">
                <v:path arrowok="t"/>
              </v:shape>
            </v:group>
            <v:group style="position:absolute;left:9243;top:7721;width:1138;height:2" coordorigin="9243,7721" coordsize="1138,2">
              <v:shape style="position:absolute;left:9243;top:7721;width:1138;height:2" coordorigin="9243,7721" coordsize="1138,0" path="m9243,7721l10381,7721e" filled="f" stroked="t" strokeweight=".47597pt" strokecolor="#545454">
                <v:path arrowok="t"/>
              </v:shape>
            </v:group>
            <v:group style="position:absolute;left:10324;top:7721;width:852;height:2" coordorigin="10324,7721" coordsize="852,2">
              <v:shape style="position:absolute;left:10324;top:7721;width:852;height:2" coordorigin="10324,7721" coordsize="852,0" path="m10324,7721l11176,7721e" filled="f" stroked="t" strokeweight=".713954pt" strokecolor="#646464">
                <v:path arrowok="t"/>
              </v:shape>
            </v:group>
            <v:group style="position:absolute;left:11119;top:7721;width:509;height:2" coordorigin="11119,7721" coordsize="509,2">
              <v:shape style="position:absolute;left:11119;top:7721;width:509;height:2" coordorigin="11119,7721" coordsize="509,0" path="m11119,7721l11628,7721e" filled="f" stroked="t" strokeweight=".47597pt" strokecolor="#484848">
                <v:path arrowok="t"/>
              </v:shape>
            </v:group>
            <v:group style="position:absolute;left:286;top:4814;width:2;height:287" coordorigin="286,4814" coordsize="2,287">
              <v:shape style="position:absolute;left:286;top:4814;width:2;height:287" coordorigin="286,4814" coordsize="0,287" path="m286,5101l286,4814e" filled="f" stroked="t" strokeweight=".713954pt" strokecolor="#606060">
                <v:path arrowok="t"/>
              </v:shape>
            </v:group>
            <v:group style="position:absolute;left:286;top:6507;width:2;height:277" coordorigin="286,6507" coordsize="2,277">
              <v:shape style="position:absolute;left:286;top:6507;width:2;height:277" coordorigin="286,6507" coordsize="0,277" path="m286,6784l286,6507e" filled="f" stroked="t" strokeweight=".47597pt" strokecolor="#545454">
                <v:path arrowok="t"/>
              </v:shape>
            </v:group>
            <v:group style="position:absolute;left:286;top:1912;width:2;height:14166" coordorigin="286,1912" coordsize="2,14166">
              <v:shape style="position:absolute;left:286;top:1912;width:2;height:14166" coordorigin="286,1912" coordsize="0,14166" path="m286,16078l286,1912e" filled="f" stroked="t" strokeweight=".713954pt" strokecolor="#777777">
                <v:path arrowok="t"/>
              </v:shape>
            </v:group>
            <v:group style="position:absolute;left:2051;top:7683;width:2;height:899" coordorigin="2051,7683" coordsize="2,899">
              <v:shape style="position:absolute;left:2051;top:7683;width:2;height:899" coordorigin="2051,7683" coordsize="0,899" path="m2051,8582l2051,7683e" filled="f" stroked="t" strokeweight=".951939pt" strokecolor="#5B5B5B">
                <v:path arrowok="t"/>
              </v:shape>
            </v:group>
            <v:group style="position:absolute;left:4279;top:7683;width:2;height:526" coordorigin="4279,7683" coordsize="2,526">
              <v:shape style="position:absolute;left:4279;top:7683;width:2;height:526" coordorigin="4279,7683" coordsize="0,526" path="m4279,8209l4279,7683e" filled="f" stroked="t" strokeweight="1.189924pt" strokecolor="#5B5B5B">
                <v:path arrowok="t"/>
              </v:shape>
            </v:group>
            <v:group style="position:absolute;left:4269;top:7965;width:1190;height:2" coordorigin="4269,7965" coordsize="1190,2">
              <v:shape style="position:absolute;left:4269;top:7965;width:1190;height:2" coordorigin="4269,7965" coordsize="1190,0" path="m4269,7965l5459,7965e" filled="f" stroked="t" strokeweight=".951939pt" strokecolor="#676767">
                <v:path arrowok="t"/>
              </v:shape>
            </v:group>
            <v:group style="position:absolute;left:5402;top:7965;width:295;height:2" coordorigin="5402,7965" coordsize="295,2">
              <v:shape style="position:absolute;left:5402;top:7965;width:295;height:2" coordorigin="5402,7965" coordsize="295,0" path="m5402,7965l5697,7965e" filled="f" stroked="t" strokeweight=".47597pt" strokecolor="#383838">
                <v:path arrowok="t"/>
              </v:shape>
            </v:group>
            <v:group style="position:absolute;left:5640;top:7960;width:300;height:2" coordorigin="5640,7960" coordsize="300,2">
              <v:shape style="position:absolute;left:5640;top:7960;width:300;height:2" coordorigin="5640,7960" coordsize="300,0" path="m5640,7960l5940,7960e" filled="f" stroked="t" strokeweight=".713954pt" strokecolor="#575757">
                <v:path arrowok="t"/>
              </v:shape>
            </v:group>
            <v:group style="position:absolute;left:5769;top:7963;width:395;height:2" coordorigin="5769,7963" coordsize="395,2">
              <v:shape style="position:absolute;left:5769;top:7963;width:395;height:2" coordorigin="5769,7963" coordsize="395,0" path="m5769,7963l6164,7963e" filled="f" stroked="t" strokeweight=".951939pt" strokecolor="#707070">
                <v:path arrowok="t"/>
              </v:shape>
            </v:group>
            <v:group style="position:absolute;left:6107;top:7965;width:2613;height:2" coordorigin="6107,7965" coordsize="2613,2">
              <v:shape style="position:absolute;left:6107;top:7965;width:2613;height:2" coordorigin="6107,7965" coordsize="2613,0" path="m6107,7965l8720,7965e" filled="f" stroked="t" strokeweight=".713954pt" strokecolor="#575757">
                <v:path arrowok="t"/>
              </v:shape>
            </v:group>
            <v:group style="position:absolute;left:8663;top:7965;width:638;height:2" coordorigin="8663,7965" coordsize="638,2">
              <v:shape style="position:absolute;left:8663;top:7965;width:638;height:2" coordorigin="8663,7965" coordsize="638,0" path="m8663,7965l9300,7965e" filled="f" stroked="t" strokeweight=".47597pt" strokecolor="#484848">
                <v:path arrowok="t"/>
              </v:shape>
            </v:group>
            <v:group style="position:absolute;left:9101;top:7963;width:2527;height:2" coordorigin="9101,7963" coordsize="2527,2">
              <v:shape style="position:absolute;left:9101;top:7963;width:2527;height:2" coordorigin="9101,7963" coordsize="2527,0" path="m9101,7963l11628,7963e" filled="f" stroked="t" strokeweight=".951939pt" strokecolor="#676767">
                <v:path arrowok="t"/>
              </v:shape>
            </v:group>
            <v:group style="position:absolute;left:281;top:8204;width:438;height:2" coordorigin="281,8204" coordsize="438,2">
              <v:shape style="position:absolute;left:281;top:8204;width:438;height:2" coordorigin="281,8204" coordsize="438,0" path="m281,8204l719,8204e" filled="f" stroked="t" strokeweight=".47597pt" strokecolor="#4F4F4F">
                <v:path arrowok="t"/>
              </v:shape>
            </v:group>
            <v:group style="position:absolute;left:662;top:8204;width:376;height:2" coordorigin="662,8204" coordsize="376,2">
              <v:shape style="position:absolute;left:662;top:8204;width:376;height:2" coordorigin="662,8204" coordsize="376,0" path="m662,8204l1038,8204e" filled="f" stroked="t" strokeweight=".47597pt" strokecolor="#3B3B3B">
                <v:path arrowok="t"/>
              </v:shape>
            </v:group>
            <v:group style="position:absolute;left:980;top:8204;width:1109;height:2" coordorigin="980,8204" coordsize="1109,2">
              <v:shape style="position:absolute;left:980;top:8204;width:1109;height:2" coordorigin="980,8204" coordsize="1109,0" path="m980,8204l2090,8204e" filled="f" stroked="t" strokeweight=".713954pt" strokecolor="#606060">
                <v:path arrowok="t"/>
              </v:shape>
            </v:group>
            <v:group style="position:absolute;left:2004;top:8204;width:781;height:2" coordorigin="2004,8204" coordsize="781,2">
              <v:shape style="position:absolute;left:2004;top:8204;width:781;height:2" coordorigin="2004,8204" coordsize="781,0" path="m2004,8204l2784,8204e" filled="f" stroked="t" strokeweight=".47597pt" strokecolor="#484848">
                <v:path arrowok="t"/>
              </v:shape>
            </v:group>
            <v:group style="position:absolute;left:2727;top:8204;width:1257;height:2" coordorigin="2727,8204" coordsize="1257,2">
              <v:shape style="position:absolute;left:2727;top:8204;width:1257;height:2" coordorigin="2727,8204" coordsize="1257,0" path="m2727,8204l3984,8204e" filled="f" stroked="t" strokeweight=".713954pt" strokecolor="#646464">
                <v:path arrowok="t"/>
              </v:shape>
            </v:group>
            <v:group style="position:absolute;left:3927;top:8204;width:386;height:2" coordorigin="3927,8204" coordsize="386,2">
              <v:shape style="position:absolute;left:3927;top:8204;width:386;height:2" coordorigin="3927,8204" coordsize="386,0" path="m3927,8204l4312,8204e" filled="f" stroked="t" strokeweight=".47597pt" strokecolor="#383838">
                <v:path arrowok="t"/>
              </v:shape>
            </v:group>
            <v:group style="position:absolute;left:4231;top:8204;width:1228;height:2" coordorigin="4231,8204" coordsize="1228,2">
              <v:shape style="position:absolute;left:4231;top:8204;width:1228;height:2" coordorigin="4231,8204" coordsize="1228,0" path="m4231,8204l5459,8204e" filled="f" stroked="t" strokeweight=".713954pt" strokecolor="#5B5B5B">
                <v:path arrowok="t"/>
              </v:shape>
            </v:group>
            <v:group style="position:absolute;left:5402;top:8204;width:538;height:2" coordorigin="5402,8204" coordsize="538,2">
              <v:shape style="position:absolute;left:5402;top:8204;width:538;height:2" coordorigin="5402,8204" coordsize="538,0" path="m5402,8204l5940,8204e" filled="f" stroked="t" strokeweight=".47597pt" strokecolor="#3B3B3B">
                <v:path arrowok="t"/>
              </v:shape>
            </v:group>
            <v:group style="position:absolute;left:5883;top:8202;width:1114;height:2" coordorigin="5883,8202" coordsize="1114,2">
              <v:shape style="position:absolute;left:5883;top:8202;width:1114;height:2" coordorigin="5883,8202" coordsize="1114,0" path="m5883,8202l6997,8202e" filled="f" stroked="t" strokeweight=".951939pt" strokecolor="#676767">
                <v:path arrowok="t"/>
              </v:shape>
            </v:group>
            <v:group style="position:absolute;left:6940;top:8204;width:252;height:2" coordorigin="6940,8204" coordsize="252,2">
              <v:shape style="position:absolute;left:6940;top:8204;width:252;height:2" coordorigin="6940,8204" coordsize="252,0" path="m6940,8204l7192,8204e" filled="f" stroked="t" strokeweight=".47597pt" strokecolor="#444444">
                <v:path arrowok="t"/>
              </v:shape>
            </v:group>
            <v:group style="position:absolute;left:7135;top:8204;width:1376;height:2" coordorigin="7135,8204" coordsize="1376,2">
              <v:shape style="position:absolute;left:7135;top:8204;width:1376;height:2" coordorigin="7135,8204" coordsize="1376,0" path="m7135,8204l8510,8204e" filled="f" stroked="t" strokeweight=".713954pt" strokecolor="#5B5B5B">
                <v:path arrowok="t"/>
              </v:shape>
            </v:group>
            <v:group style="position:absolute;left:8453;top:8204;width:847;height:2" coordorigin="8453,8204" coordsize="847,2">
              <v:shape style="position:absolute;left:8453;top:8204;width:847;height:2" coordorigin="8453,8204" coordsize="847,0" path="m8453,8204l9300,8204e" filled="f" stroked="t" strokeweight=".47597pt" strokecolor="#484848">
                <v:path arrowok="t"/>
              </v:shape>
            </v:group>
            <v:group style="position:absolute;left:9191;top:8204;width:2437;height:2" coordorigin="9191,8204" coordsize="2437,2">
              <v:shape style="position:absolute;left:9191;top:8204;width:2437;height:2" coordorigin="9191,8204" coordsize="2437,0" path="m9191,8204l11628,8204e" filled="f" stroked="t" strokeweight=".713954pt" strokecolor="#646464">
                <v:path arrowok="t"/>
              </v:shape>
            </v:group>
            <v:group style="position:absolute;left:2051;top:8429;width:2;height:320" coordorigin="2051,8429" coordsize="2,320">
              <v:shape style="position:absolute;left:2051;top:8429;width:2;height:320" coordorigin="2051,8429" coordsize="0,320" path="m2051,8749l2051,8429e" filled="f" stroked="t" strokeweight=".47597pt" strokecolor="#4F4F4F">
                <v:path arrowok="t"/>
              </v:shape>
            </v:group>
            <v:group style="position:absolute;left:11623;top:8429;width:2;height:320" coordorigin="11623,8429" coordsize="2,320">
              <v:shape style="position:absolute;left:11623;top:8429;width:2;height:320" coordorigin="11623,8429" coordsize="0,320" path="m11623,8749l11623,8429e" filled="f" stroked="t" strokeweight=".47597pt" strokecolor="#606060">
                <v:path arrowok="t"/>
              </v:shape>
            </v:group>
            <v:group style="position:absolute;left:276;top:9012;width:2718;height:2" coordorigin="276,9012" coordsize="2718,2">
              <v:shape style="position:absolute;left:276;top:9012;width:2718;height:2" coordorigin="276,9012" coordsize="2718,0" path="m276,9012l2994,9012e" filled="f" stroked="t" strokeweight=".713954pt" strokecolor="#5B5B5B">
                <v:path arrowok="t"/>
              </v:shape>
            </v:group>
            <v:group style="position:absolute;left:2051;top:8692;width:2;height:593" coordorigin="2051,8692" coordsize="2,593">
              <v:shape style="position:absolute;left:2051;top:8692;width:2;height:593" coordorigin="2051,8692" coordsize="0,593" path="m2051,9285l2051,8692e" filled="f" stroked="t" strokeweight=".47597pt" strokecolor="#2B2B2B">
                <v:path arrowok="t"/>
              </v:shape>
            </v:group>
            <v:group style="position:absolute;left:2937;top:9012;width:604;height:2" coordorigin="2937,9012" coordsize="604,2">
              <v:shape style="position:absolute;left:2937;top:9012;width:604;height:2" coordorigin="2937,9012" coordsize="604,0" path="m2937,9012l3541,9012e" filled="f" stroked="t" strokeweight=".47597pt" strokecolor="#343434">
                <v:path arrowok="t"/>
              </v:shape>
            </v:group>
            <v:group style="position:absolute;left:3484;top:9012;width:985;height:2" coordorigin="3484,9012" coordsize="985,2">
              <v:shape style="position:absolute;left:3484;top:9012;width:985;height:2" coordorigin="3484,9012" coordsize="985,0" path="m3484,9012l4469,9012e" filled="f" stroked="t" strokeweight=".713954pt" strokecolor="#646464">
                <v:path arrowok="t"/>
              </v:shape>
            </v:group>
            <v:group style="position:absolute;left:4241;top:9010;width:443;height:2" coordorigin="4241,9010" coordsize="443,2">
              <v:shape style="position:absolute;left:4241;top:9010;width:443;height:2" coordorigin="4241,9010" coordsize="443,0" path="m4241,9010l4684,9010e" filled="f" stroked="t" strokeweight=".713954pt" strokecolor="#4F4F4F">
                <v:path arrowok="t"/>
              </v:shape>
            </v:group>
            <v:group style="position:absolute;left:4626;top:9012;width:590;height:2" coordorigin="4626,9012" coordsize="590,2">
              <v:shape style="position:absolute;left:4626;top:9012;width:590;height:2" coordorigin="4626,9012" coordsize="590,0" path="m4626,9012l5217,9012e" filled="f" stroked="t" strokeweight=".47597pt" strokecolor="#383838">
                <v:path arrowok="t"/>
              </v:shape>
            </v:group>
            <v:group style="position:absolute;left:5160;top:9012;width:1004;height:2" coordorigin="5160,9012" coordsize="1004,2">
              <v:shape style="position:absolute;left:5160;top:9012;width:1004;height:2" coordorigin="5160,9012" coordsize="1004,0" path="m5160,9012l6164,9012e" filled="f" stroked="t" strokeweight=".951939pt" strokecolor="#646464">
                <v:path arrowok="t"/>
              </v:shape>
            </v:group>
            <v:group style="position:absolute;left:6107;top:9012;width:395;height:2" coordorigin="6107,9012" coordsize="395,2">
              <v:shape style="position:absolute;left:6107;top:9012;width:395;height:2" coordorigin="6107,9012" coordsize="395,0" path="m6107,9012l6502,9012e" filled="f" stroked="t" strokeweight=".47597pt" strokecolor="#444444">
                <v:path arrowok="t"/>
              </v:shape>
            </v:group>
            <v:group style="position:absolute;left:6445;top:9010;width:2894;height:2" coordorigin="6445,9010" coordsize="2894,2">
              <v:shape style="position:absolute;left:6445;top:9010;width:2894;height:2" coordorigin="6445,9010" coordsize="2894,0" path="m6445,9010l9339,9010e" filled="f" stroked="t" strokeweight=".713954pt" strokecolor="#646464">
                <v:path arrowok="t"/>
              </v:shape>
            </v:group>
            <v:group style="position:absolute;left:9243;top:9012;width:300;height:2" coordorigin="9243,9012" coordsize="300,2">
              <v:shape style="position:absolute;left:9243;top:9012;width:300;height:2" coordorigin="9243,9012" coordsize="300,0" path="m9243,9012l9543,9012e" filled="f" stroked="t" strokeweight=".47597pt" strokecolor="#545454">
                <v:path arrowok="t"/>
              </v:shape>
            </v:group>
            <v:group style="position:absolute;left:9486;top:9010;width:1690;height:2" coordorigin="9486,9010" coordsize="1690,2">
              <v:shape style="position:absolute;left:9486;top:9010;width:1690;height:2" coordorigin="9486,9010" coordsize="1690,0" path="m9486,9010l11176,9010e" filled="f" stroked="t" strokeweight=".713954pt" strokecolor="#646464">
                <v:path arrowok="t"/>
              </v:shape>
            </v:group>
            <v:group style="position:absolute;left:11119;top:9012;width:514;height:2" coordorigin="11119,9012" coordsize="514,2">
              <v:shape style="position:absolute;left:11119;top:9012;width:514;height:2" coordorigin="11119,9012" coordsize="514,0" path="m11119,9012l11633,9012e" filled="f" stroked="t" strokeweight=".47597pt" strokecolor="#4F4F4F">
                <v:path arrowok="t"/>
              </v:shape>
            </v:group>
            <v:group style="position:absolute;left:2054;top:9194;width:2;height:688" coordorigin="2054,9194" coordsize="2,688">
              <v:shape style="position:absolute;left:2054;top:9194;width:2;height:688" coordorigin="2054,9194" coordsize="0,688" path="m2054,9882l2054,9194e" filled="f" stroked="t" strokeweight=".951939pt" strokecolor="#575757">
                <v:path arrowok="t"/>
              </v:shape>
            </v:group>
            <v:group style="position:absolute;left:281;top:9858;width:438;height:2" coordorigin="281,9858" coordsize="438,2">
              <v:shape style="position:absolute;left:281;top:9858;width:438;height:2" coordorigin="281,9858" coordsize="438,0" path="m281,9858l719,9858e" filled="f" stroked="t" strokeweight=".713954pt" strokecolor="#676767">
                <v:path arrowok="t"/>
              </v:shape>
            </v:group>
            <v:group style="position:absolute;left:662;top:9858;width:376;height:2" coordorigin="662,9858" coordsize="376,2">
              <v:shape style="position:absolute;left:662;top:9858;width:376;height:2" coordorigin="662,9858" coordsize="376,0" path="m662,9858l1038,9858e" filled="f" stroked="t" strokeweight=".47597pt" strokecolor="#383838">
                <v:path arrowok="t"/>
              </v:shape>
            </v:group>
            <v:group style="position:absolute;left:980;top:9858;width:10195;height:2" coordorigin="980,9858" coordsize="10195,2">
              <v:shape style="position:absolute;left:980;top:9858;width:10195;height:2" coordorigin="980,9858" coordsize="10195,0" path="m980,9858l11176,9858e" filled="f" stroked="t" strokeweight=".713954pt" strokecolor="#606060">
                <v:path arrowok="t"/>
              </v:shape>
            </v:group>
            <v:group style="position:absolute;left:10781;top:9858;width:847;height:2" coordorigin="10781,9858" coordsize="847,2">
              <v:shape style="position:absolute;left:10781;top:9858;width:847;height:2" coordorigin="10781,9858" coordsize="847,0" path="m10781,9858l11628,9858e" filled="f" stroked="t" strokeweight=".951939pt" strokecolor="#747474">
                <v:path arrowok="t"/>
              </v:shape>
            </v:group>
            <v:group style="position:absolute;left:11623;top:9476;width:2;height:406" coordorigin="11623,9476" coordsize="2,406">
              <v:shape style="position:absolute;left:11623;top:9476;width:2;height:406" coordorigin="11623,9476" coordsize="0,406" path="m11623,9882l11623,9476e" filled="f" stroked="t" strokeweight=".47597pt" strokecolor="#606060">
                <v:path arrowok="t"/>
              </v:shape>
            </v:group>
            <v:group style="position:absolute;left:281;top:10100;width:3717;height:2" coordorigin="281,10100" coordsize="3717,2">
              <v:shape style="position:absolute;left:281;top:10100;width:3717;height:2" coordorigin="281,10100" coordsize="3717,0" path="m281,10100l3998,10100e" filled="f" stroked="t" strokeweight=".713954pt" strokecolor="#6B6B6B">
                <v:path arrowok="t"/>
              </v:shape>
            </v:group>
            <v:group style="position:absolute;left:2056;top:9810;width:2;height:311" coordorigin="2056,9810" coordsize="2,311">
              <v:shape style="position:absolute;left:2056;top:9810;width:2;height:311" coordorigin="2056,9810" coordsize="0,311" path="m2056,10121l2056,9810e" filled="f" stroked="t" strokeweight=".47597pt" strokecolor="#3B3B3B">
                <v:path arrowok="t"/>
              </v:shape>
            </v:group>
            <v:group style="position:absolute;left:3927;top:10097;width:371;height:2" coordorigin="3927,10097" coordsize="371,2">
              <v:shape style="position:absolute;left:3927;top:10097;width:371;height:2" coordorigin="3927,10097" coordsize="371,0" path="m3927,10097l4298,10097e" filled="f" stroked="t" strokeweight=".47597pt" strokecolor="#484848">
                <v:path arrowok="t"/>
              </v:shape>
            </v:group>
            <v:group style="position:absolute;left:4241;top:10097;width:1218;height:2" coordorigin="4241,10097" coordsize="1218,2">
              <v:shape style="position:absolute;left:4241;top:10097;width:1218;height:2" coordorigin="4241,10097" coordsize="1218,0" path="m4241,10097l5459,10097e" filled="f" stroked="t" strokeweight=".713954pt" strokecolor="#6B6B6B">
                <v:path arrowok="t"/>
              </v:shape>
            </v:group>
            <v:group style="position:absolute;left:5402;top:10097;width:762;height:2" coordorigin="5402,10097" coordsize="762,2">
              <v:shape style="position:absolute;left:5402;top:10097;width:762;height:2" coordorigin="5402,10097" coordsize="762,0" path="m5402,10097l6164,10097e" filled="f" stroked="t" strokeweight=".47597pt" strokecolor="#444444">
                <v:path arrowok="t"/>
              </v:shape>
            </v:group>
            <v:group style="position:absolute;left:6107;top:10097;width:1085;height:2" coordorigin="6107,10097" coordsize="1085,2">
              <v:shape style="position:absolute;left:6107;top:10097;width:1085;height:2" coordorigin="6107,10097" coordsize="1085,0" path="m6107,10097l7192,10097e" filled="f" stroked="t" strokeweight=".713954pt" strokecolor="#606060">
                <v:path arrowok="t"/>
              </v:shape>
            </v:group>
            <v:group style="position:absolute;left:7135;top:10097;width:424;height:2" coordorigin="7135,10097" coordsize="424,2">
              <v:shape style="position:absolute;left:7135;top:10097;width:424;height:2" coordorigin="7135,10097" coordsize="424,0" path="m7135,10097l7558,10097e" filled="f" stroked="t" strokeweight=".47597pt" strokecolor="#383838">
                <v:path arrowok="t"/>
              </v:shape>
            </v:group>
            <v:group style="position:absolute;left:7501;top:10100;width:1218;height:2" coordorigin="7501,10100" coordsize="1218,2">
              <v:shape style="position:absolute;left:7501;top:10100;width:1218;height:2" coordorigin="7501,10100" coordsize="1218,0" path="m7501,10100l8720,10100e" filled="f" stroked="t" strokeweight=".951939pt" strokecolor="#646464">
                <v:path arrowok="t"/>
              </v:shape>
            </v:group>
            <v:group style="position:absolute;left:8663;top:10097;width:638;height:2" coordorigin="8663,10097" coordsize="638,2">
              <v:shape style="position:absolute;left:8663;top:10097;width:638;height:2" coordorigin="8663,10097" coordsize="638,0" path="m8663,10097l9300,10097e" filled="f" stroked="t" strokeweight=".47597pt" strokecolor="#383838">
                <v:path arrowok="t"/>
              </v:shape>
            </v:group>
            <v:group style="position:absolute;left:9243;top:10097;width:1138;height:2" coordorigin="9243,10097" coordsize="1138,2">
              <v:shape style="position:absolute;left:9243;top:10097;width:1138;height:2" coordorigin="9243,10097" coordsize="1138,0" path="m9243,10097l10381,10097e" filled="f" stroked="t" strokeweight=".951939pt" strokecolor="#6B6B6B">
                <v:path arrowok="t"/>
              </v:shape>
            </v:group>
            <v:group style="position:absolute;left:10324;top:10097;width:852;height:2" coordorigin="10324,10097" coordsize="852,2">
              <v:shape style="position:absolute;left:10324;top:10097;width:852;height:2" coordorigin="10324,10097" coordsize="852,0" path="m10324,10097l11176,10097e" filled="f" stroked="t" strokeweight=".47597pt" strokecolor="#4B4B4B">
                <v:path arrowok="t"/>
              </v:shape>
            </v:group>
            <v:group style="position:absolute;left:11081;top:10097;width:557;height:2" coordorigin="11081,10097" coordsize="557,2">
              <v:shape style="position:absolute;left:11081;top:10097;width:557;height:2" coordorigin="11081,10097" coordsize="557,0" path="m11081,10097l11637,10097e" filled="f" stroked="t" strokeweight=".951939pt" strokecolor="#6B6B6B">
                <v:path arrowok="t"/>
              </v:shape>
            </v:group>
            <v:group style="position:absolute;left:276;top:10341;width:2718;height:2" coordorigin="276,10341" coordsize="2718,2">
              <v:shape style="position:absolute;left:276;top:10341;width:2718;height:2" coordorigin="276,10341" coordsize="2718,0" path="m276,10341l2994,10341e" filled="f" stroked="t" strokeweight=".713954pt" strokecolor="#676767">
                <v:path arrowok="t"/>
              </v:shape>
            </v:group>
            <v:group style="position:absolute;left:2056;top:10049;width:2;height:1080" coordorigin="2056,10049" coordsize="2,1080">
              <v:shape style="position:absolute;left:2056;top:10049;width:2;height:1080" coordorigin="2056,10049" coordsize="0,1080" path="m2056,11130l2056,10049e" filled="f" stroked="t" strokeweight=".713954pt" strokecolor="#545454">
                <v:path arrowok="t"/>
              </v:shape>
            </v:group>
            <v:group style="position:absolute;left:2937;top:10341;width:604;height:2" coordorigin="2937,10341" coordsize="604,2">
              <v:shape style="position:absolute;left:2937;top:10341;width:604;height:2" coordorigin="2937,10341" coordsize="604,0" path="m2937,10341l3541,10341e" filled="f" stroked="t" strokeweight=".47597pt" strokecolor="#3F3F3F">
                <v:path arrowok="t"/>
              </v:shape>
            </v:group>
            <v:group style="position:absolute;left:3484;top:10341;width:1199;height:2" coordorigin="3484,10341" coordsize="1199,2">
              <v:shape style="position:absolute;left:3484;top:10341;width:1199;height:2" coordorigin="3484,10341" coordsize="1199,0" path="m3484,10341l4684,10341e" filled="f" stroked="t" strokeweight=".713954pt" strokecolor="#6B6B6B">
                <v:path arrowok="t"/>
              </v:shape>
            </v:group>
            <v:group style="position:absolute;left:4626;top:10341;width:357;height:2" coordorigin="4626,10341" coordsize="357,2">
              <v:shape style="position:absolute;left:4626;top:10341;width:357;height:2" coordorigin="4626,10341" coordsize="357,0" path="m4626,10341l4983,10341e" filled="f" stroked="t" strokeweight=".47597pt" strokecolor="#444444">
                <v:path arrowok="t"/>
              </v:shape>
            </v:group>
            <v:group style="position:absolute;left:4926;top:10339;width:1052;height:2" coordorigin="4926,10339" coordsize="1052,2">
              <v:shape style="position:absolute;left:4926;top:10339;width:1052;height:2" coordorigin="4926,10339" coordsize="1052,0" path="m4926,10339l5978,10339e" filled="f" stroked="t" strokeweight=".951939pt" strokecolor="#707070">
                <v:path arrowok="t"/>
              </v:shape>
            </v:group>
            <v:group style="position:absolute;left:5883;top:10339;width:281;height:2" coordorigin="5883,10339" coordsize="281,2">
              <v:shape style="position:absolute;left:5883;top:10339;width:281;height:2" coordorigin="5883,10339" coordsize="281,0" path="m5883,10339l6164,10339e" filled="f" stroked="t" strokeweight=".47597pt" strokecolor="#5B5B5B">
                <v:path arrowok="t"/>
              </v:shape>
            </v:group>
            <v:group style="position:absolute;left:6107;top:10341;width:219;height:2" coordorigin="6107,10341" coordsize="219,2">
              <v:shape style="position:absolute;left:6107;top:10341;width:219;height:2" coordorigin="6107,10341" coordsize="219,0" path="m6107,10341l6326,10341e" filled="f" stroked="t" strokeweight=".47597pt" strokecolor="#484848">
                <v:path arrowok="t"/>
              </v:shape>
            </v:group>
            <v:group style="position:absolute;left:6269;top:10341;width:233;height:2" coordorigin="6269,10341" coordsize="233,2">
              <v:shape style="position:absolute;left:6269;top:10341;width:233;height:2" coordorigin="6269,10341" coordsize="233,0" path="m6269,10341l6502,10341e" filled="f" stroked="t" strokeweight=".47597pt" strokecolor="#2B2B2B">
                <v:path arrowok="t"/>
              </v:shape>
            </v:group>
            <v:group style="position:absolute;left:6445;top:10339;width:5193;height:2" coordorigin="6445,10339" coordsize="5193,2">
              <v:shape style="position:absolute;left:6445;top:10339;width:5193;height:2" coordorigin="6445,10339" coordsize="5193,0" path="m6445,10339l11637,10339e" filled="f" stroked="t" strokeweight=".713954pt" strokecolor="#606060">
                <v:path arrowok="t"/>
              </v:shape>
            </v:group>
            <v:group style="position:absolute;left:11630;top:10298;width:2;height:5020" coordorigin="11630,10298" coordsize="2,5020">
              <v:shape style="position:absolute;left:11630;top:10298;width:2;height:5020" coordorigin="11630,10298" coordsize="0,5020" path="m11630,15318l11630,10298e" filled="f" stroked="t" strokeweight=".713954pt" strokecolor="#707070">
                <v:path arrowok="t"/>
              </v:shape>
            </v:group>
            <v:group style="position:absolute;left:838;top:10817;width:9543;height:2" coordorigin="838,10817" coordsize="9543,2">
              <v:shape style="position:absolute;left:838;top:10817;width:9543;height:2" coordorigin="838,10817" coordsize="9543,0" path="m838,10817l10381,10817e" filled="f" stroked="t" strokeweight=".713954pt" strokecolor="#6B6B6B">
                <v:path arrowok="t"/>
              </v:shape>
            </v:group>
            <v:group style="position:absolute;left:3927;top:10814;width:371;height:2" coordorigin="3927,10814" coordsize="371,2">
              <v:shape style="position:absolute;left:3927;top:10814;width:371;height:2" coordorigin="3927,10814" coordsize="371,0" path="m3927,10814l4298,10814e" filled="f" stroked="t" strokeweight=".47597pt" strokecolor="#444444">
                <v:path arrowok="t"/>
              </v:shape>
            </v:group>
            <v:group style="position:absolute;left:5402;top:10814;width:538;height:2" coordorigin="5402,10814" coordsize="538,2">
              <v:shape style="position:absolute;left:5402;top:10814;width:538;height:2" coordorigin="5402,10814" coordsize="538,0" path="m5402,10814l5940,10814e" filled="f" stroked="t" strokeweight=".47597pt" strokecolor="#4B4B4B">
                <v:path arrowok="t"/>
              </v:shape>
            </v:group>
            <v:group style="position:absolute;left:5883;top:10814;width:281;height:2" coordorigin="5883,10814" coordsize="281,2">
              <v:shape style="position:absolute;left:5883;top:10814;width:281;height:2" coordorigin="5883,10814" coordsize="281,0" path="m5883,10814l6164,10814e" filled="f" stroked="t" strokeweight=".47597pt" strokecolor="#606060">
                <v:path arrowok="t"/>
              </v:shape>
            </v:group>
            <v:group style="position:absolute;left:6940;top:10814;width:619;height:2" coordorigin="6940,10814" coordsize="619,2">
              <v:shape style="position:absolute;left:6940;top:10814;width:619;height:2" coordorigin="6940,10814" coordsize="619,0" path="m6940,10814l7558,10814e" filled="f" stroked="t" strokeweight=".47597pt" strokecolor="#5B5B5B">
                <v:path arrowok="t"/>
              </v:shape>
            </v:group>
            <v:group style="position:absolute;left:8453;top:10814;width:847;height:2" coordorigin="8453,10814" coordsize="847,2">
              <v:shape style="position:absolute;left:8453;top:10814;width:847;height:2" coordorigin="8453,10814" coordsize="847,0" path="m8453,10814l9300,10814e" filled="f" stroked="t" strokeweight=".47597pt" strokecolor="#575757">
                <v:path arrowok="t"/>
              </v:shape>
            </v:group>
            <v:group style="position:absolute;left:10324;top:10814;width:852;height:2" coordorigin="10324,10814" coordsize="852,2">
              <v:shape style="position:absolute;left:10324;top:10814;width:852;height:2" coordorigin="10324,10814" coordsize="852,0" path="m10324,10814l11176,10814e" filled="f" stroked="t" strokeweight=".47597pt" strokecolor="#5B5B5B">
                <v:path arrowok="t"/>
              </v:shape>
            </v:group>
            <v:group style="position:absolute;left:10928;top:10814;width:704;height:2" coordorigin="10928,10814" coordsize="704,2">
              <v:shape style="position:absolute;left:10928;top:10814;width:704;height:2" coordorigin="10928,10814" coordsize="704,0" path="m10928,10814l11633,10814e" filled="f" stroked="t" strokeweight=".951939pt" strokecolor="#777777">
                <v:path arrowok="t"/>
              </v:shape>
            </v:group>
            <v:group style="position:absolute;left:11628;top:10551;width:2;height:292" coordorigin="11628,10551" coordsize="2,292">
              <v:shape style="position:absolute;left:11628;top:10551;width:2;height:292" coordorigin="11628,10551" coordsize="0,292" path="m11628,10843l11628,10551e" filled="f" stroked="t" strokeweight=".47597pt" strokecolor="#444444">
                <v:path arrowok="t"/>
              </v:shape>
            </v:group>
            <v:group style="position:absolute;left:2032;top:11065;width:895;height:2" coordorigin="2032,11065" coordsize="895,2">
              <v:shape style="position:absolute;left:2032;top:11065;width:895;height:2" coordorigin="2032,11065" coordsize="895,0" path="m2032,11065l2927,11065e" filled="f" stroked="t" strokeweight=".237985pt" strokecolor="#6B6B6B">
                <v:path arrowok="t"/>
              </v:shape>
            </v:group>
            <v:group style="position:absolute;left:5279;top:11065;width:543;height:2" coordorigin="5279,11065" coordsize="543,2">
              <v:shape style="position:absolute;left:5279;top:11065;width:543;height:2" coordorigin="5279,11065" coordsize="543,0" path="m5279,11065l5821,11065e" filled="f" stroked="t" strokeweight=".237985pt" strokecolor="#838383">
                <v:path arrowok="t"/>
              </v:shape>
            </v:group>
            <v:group style="position:absolute;left:6297;top:11096;width:866;height:2" coordorigin="6297,11096" coordsize="866,2">
              <v:shape style="position:absolute;left:6297;top:11096;width:866;height:2" coordorigin="6297,11096" coordsize="866,0" path="m6297,11096l7163,11096e" filled="f" stroked="t" strokeweight=".237985pt" strokecolor="#707070">
                <v:path arrowok="t"/>
              </v:shape>
            </v:group>
            <v:group style="position:absolute;left:11628;top:10771;width:2;height:129" coordorigin="11628,10771" coordsize="2,129">
              <v:shape style="position:absolute;left:11628;top:10771;width:2;height:129" coordorigin="11628,10771" coordsize="0,129" path="m11628,10900l11628,10771e" filled="f" stroked="t" strokeweight=".47597pt" strokecolor="#575757">
                <v:path arrowok="t"/>
              </v:shape>
            </v:group>
            <v:group style="position:absolute;left:723;top:11065;width:533;height:2" coordorigin="723,11065" coordsize="533,2">
              <v:shape style="position:absolute;left:723;top:11065;width:533;height:2" coordorigin="723,11065" coordsize="533,0" path="m723,11065l1257,11065e" filled="f" stroked="t" strokeweight=".237985pt" strokecolor="#747474">
                <v:path arrowok="t"/>
              </v:shape>
            </v:group>
            <v:group style="position:absolute;left:3927;top:11065;width:528;height:2" coordorigin="3927,11065" coordsize="528,2">
              <v:shape style="position:absolute;left:3927;top:11065;width:528;height:2" coordorigin="3927,11065" coordsize="528,0" path="m3927,11065l4455,11065e" filled="f" stroked="t" strokeweight=".237985pt" strokecolor="#838383">
                <v:path arrowok="t"/>
              </v:shape>
            </v:group>
            <v:group style="position:absolute;left:4655;top:11096;width:533;height:2" coordorigin="4655,11096" coordsize="533,2">
              <v:shape style="position:absolute;left:4655;top:11096;width:533;height:2" coordorigin="4655,11096" coordsize="533,0" path="m4655,11096l5188,11096e" filled="f" stroked="t" strokeweight=".237985pt" strokecolor="#000000">
                <v:path arrowok="t"/>
              </v:shape>
            </v:group>
            <v:group style="position:absolute;left:7163;top:11096;width:1318;height:2" coordorigin="7163,11096" coordsize="1318,2">
              <v:shape style="position:absolute;left:7163;top:11096;width:1318;height:2" coordorigin="7163,11096" coordsize="1318,0" path="m7163,11096l8482,11096e" filled="f" stroked="t" strokeweight=".237985pt" strokecolor="#000000">
                <v:path arrowok="t"/>
              </v:shape>
            </v:group>
            <v:group style="position:absolute;left:8534;top:11065;width:428;height:2" coordorigin="8534,11065" coordsize="428,2">
              <v:shape style="position:absolute;left:8534;top:11065;width:428;height:2" coordorigin="8534,11065" coordsize="428,0" path="m8534,11065l8963,11065e" filled="f" stroked="t" strokeweight=".237985pt" strokecolor="#939393">
                <v:path arrowok="t"/>
              </v:shape>
            </v:group>
            <v:group style="position:absolute;left:9272;top:11096;width:2347;height:2" coordorigin="9272,11096" coordsize="2347,2">
              <v:shape style="position:absolute;left:9272;top:11096;width:2347;height:2" coordorigin="9272,11096" coordsize="2347,0" path="m9272,11096l11618,11096e" filled="f" stroked="t" strokeweight=".237985pt" strokecolor="#000000">
                <v:path arrowok="t"/>
              </v:shape>
            </v:group>
            <v:group style="position:absolute;left:281;top:11297;width:5883;height:2" coordorigin="281,11297" coordsize="5883,2">
              <v:shape style="position:absolute;left:281;top:11297;width:5883;height:2" coordorigin="281,11297" coordsize="5883,0" path="m281,11297l6164,11297e" filled="f" stroked="t" strokeweight=".713954pt" strokecolor="#606060">
                <v:path arrowok="t"/>
              </v:shape>
            </v:group>
            <v:group style="position:absolute;left:288;top:11068;width:2;height:5010" coordorigin="288,11068" coordsize="2,5010">
              <v:shape style="position:absolute;left:288;top:11068;width:2;height:5010" coordorigin="288,11068" coordsize="0,5010" path="m288,16078l288,11068e" filled="f" stroked="t" strokeweight=".713954pt" strokecolor="#777777">
                <v:path arrowok="t"/>
              </v:shape>
            </v:group>
            <v:group style="position:absolute;left:2056;top:11068;width:2;height:746" coordorigin="2056,11068" coordsize="2,746">
              <v:shape style="position:absolute;left:2056;top:11068;width:2;height:746" coordorigin="2056,11068" coordsize="0,746" path="m2056,11814l2056,11068e" filled="f" stroked="t" strokeweight=".47597pt" strokecolor="#2F2F2F">
                <v:path arrowok="t"/>
              </v:shape>
            </v:group>
            <v:group style="position:absolute;left:6107;top:11297;width:657;height:2" coordorigin="6107,11297" coordsize="657,2">
              <v:shape style="position:absolute;left:6107;top:11297;width:657;height:2" coordorigin="6107,11297" coordsize="657,0" path="m6107,11297l6764,11297e" filled="f" stroked="t" strokeweight=".47597pt" strokecolor="#484848">
                <v:path arrowok="t"/>
              </v:shape>
            </v:group>
            <v:group style="position:absolute;left:6730;top:11068;width:2;height:4594" coordorigin="6730,11068" coordsize="2,4594">
              <v:shape style="position:absolute;left:6730;top:11068;width:2;height:4594" coordorigin="6730,11068" coordsize="0,4594" path="m6730,15662l6730,11068e" filled="f" stroked="t" strokeweight=".713954pt" strokecolor="#575757">
                <v:path arrowok="t"/>
              </v:shape>
            </v:group>
            <v:group style="position:absolute;left:6692;top:11295;width:961;height:2" coordorigin="6692,11295" coordsize="961,2">
              <v:shape style="position:absolute;left:6692;top:11295;width:961;height:2" coordorigin="6692,11295" coordsize="961,0" path="m6692,11295l7654,11295e" filled="f" stroked="t" strokeweight=".951939pt" strokecolor="#6B6B6B">
                <v:path arrowok="t"/>
              </v:shape>
            </v:group>
            <v:group style="position:absolute;left:7501;top:11297;width:723;height:2" coordorigin="7501,11297" coordsize="723,2">
              <v:shape style="position:absolute;left:7501;top:11297;width:723;height:2" coordorigin="7501,11297" coordsize="723,0" path="m7501,11297l8225,11297e" filled="f" stroked="t" strokeweight=".47597pt" strokecolor="#4F4F4F">
                <v:path arrowok="t"/>
              </v:shape>
            </v:group>
            <v:group style="position:absolute;left:8168;top:11295;width:3008;height:2" coordorigin="8168,11295" coordsize="3008,2">
              <v:shape style="position:absolute;left:8168;top:11295;width:3008;height:2" coordorigin="8168,11295" coordsize="3008,0" path="m8168,11295l11176,11295e" filled="f" stroked="t" strokeweight=".713954pt" strokecolor="#676767">
                <v:path arrowok="t"/>
              </v:shape>
            </v:group>
            <v:group style="position:absolute;left:11119;top:11297;width:519;height:2" coordorigin="11119,11297" coordsize="519,2">
              <v:shape style="position:absolute;left:11119;top:11297;width:519;height:2" coordorigin="11119,11297" coordsize="519,0" path="m11119,11297l11637,11297e" filled="f" stroked="t" strokeweight=".47597pt" strokecolor="#4F4F4F">
                <v:path arrowok="t"/>
              </v:shape>
            </v:group>
            <v:group style="position:absolute;left:1009;top:11283;width:2;height:502" coordorigin="1009,11283" coordsize="2,502">
              <v:shape style="position:absolute;left:1009;top:11283;width:2;height:502" coordorigin="1009,11283" coordsize="0,502" path="m1009,11785l1009,11283e" filled="f" stroked="t" strokeweight=".237985pt" strokecolor="#747474">
                <v:path arrowok="t"/>
              </v:shape>
            </v:group>
            <v:group style="position:absolute;left:1456;top:11053;width:2;height:5020" coordorigin="1456,11053" coordsize="2,5020">
              <v:shape style="position:absolute;left:1456;top:11053;width:2;height:5020" coordorigin="1456,11053" coordsize="0,5020" path="m1456,16073l1456,11053e" filled="f" stroked="t" strokeweight=".47597pt" strokecolor="#4B4B4B">
                <v:path arrowok="t"/>
              </v:shape>
            </v:group>
            <v:group style="position:absolute;left:6730;top:11254;width:2;height:559" coordorigin="6730,11254" coordsize="2,559">
              <v:shape style="position:absolute;left:6730;top:11254;width:2;height:559" coordorigin="6730,11254" coordsize="0,559" path="m6730,11814l6730,11254e" filled="f" stroked="t" strokeweight=".47597pt" strokecolor="#343434">
                <v:path arrowok="t"/>
              </v:shape>
            </v:group>
            <v:group style="position:absolute;left:1009;top:11785;width:2;height:1425" coordorigin="1009,11785" coordsize="2,1425">
              <v:shape style="position:absolute;left:1009;top:11785;width:2;height:1425" coordorigin="1009,11785" coordsize="0,1425" path="m1009,13210l1009,11785e" filled="f" stroked="t" strokeweight=".237985pt" strokecolor="#000000">
                <v:path arrowok="t"/>
              </v:shape>
            </v:group>
            <v:group style="position:absolute;left:1459;top:11053;width:2;height:5020" coordorigin="1459,11053" coordsize="2,5020">
              <v:shape style="position:absolute;left:1459;top:11053;width:2;height:5020" coordorigin="1459,11053" coordsize="0,5020" path="m1459,16073l1459,11053e" filled="f" stroked="t" strokeweight=".713954pt" strokecolor="#4F4F4F">
                <v:path arrowok="t"/>
              </v:shape>
            </v:group>
            <v:group style="position:absolute;left:2056;top:11756;width:2;height:727" coordorigin="2056,11756" coordsize="2,727">
              <v:shape style="position:absolute;left:2056;top:11756;width:2;height:727" coordorigin="2056,11756" coordsize="0,727" path="m2056,12483l2056,11756e" filled="f" stroked="t" strokeweight=".951939pt" strokecolor="#5B5B5B">
                <v:path arrowok="t"/>
              </v:shape>
            </v:group>
            <v:group style="position:absolute;left:2061;top:12392;width:2;height:684" coordorigin="2061,12392" coordsize="2,684">
              <v:shape style="position:absolute;left:2061;top:12392;width:2;height:684" coordorigin="2061,12392" coordsize="0,684" path="m2061,13076l2061,12392e" filled="f" stroked="t" strokeweight=".713954pt" strokecolor="#484848">
                <v:path arrowok="t"/>
              </v:shape>
            </v:group>
            <v:group style="position:absolute;left:9515;top:12861;width:2;height:124" coordorigin="9515,12861" coordsize="2,124">
              <v:shape style="position:absolute;left:9515;top:12861;width:2;height:124" coordorigin="9515,12861" coordsize="0,124" path="m9515,12985l9515,12861e" filled="f" stroked="t" strokeweight="1.189924pt" strokecolor="#2B3497">
                <v:path arrowok="t"/>
              </v:shape>
            </v:group>
            <v:group style="position:absolute;left:1456;top:12928;width:2;height:311" coordorigin="1456,12928" coordsize="2,311">
              <v:shape style="position:absolute;left:1456;top:12928;width:2;height:311" coordorigin="1456,12928" coordsize="0,311" path="m1456,13238l1456,12928e" filled="f" stroked="t" strokeweight=".47597pt" strokecolor="#181818">
                <v:path arrowok="t"/>
              </v:shape>
            </v:group>
            <v:group style="position:absolute;left:8677;top:13023;width:619;height:2" coordorigin="8677,13023" coordsize="619,2">
              <v:shape style="position:absolute;left:8677;top:13023;width:619;height:2" coordorigin="8677,13023" coordsize="619,0" path="m8677,13023l9296,13023e" filled="f" stroked="t" strokeweight="2.379848pt" strokecolor="#5B646B">
                <v:path arrowok="t"/>
              </v:shape>
            </v:group>
            <v:group style="position:absolute;left:9243;top:13047;width:1433;height:2" coordorigin="9243,13047" coordsize="1433,2">
              <v:shape style="position:absolute;left:9243;top:13047;width:1433;height:2" coordorigin="9243,13047" coordsize="1433,0" path="m9243,13047l10676,13047e" filled="f" stroked="t" strokeweight="3.807757pt" strokecolor="#3F4B80">
                <v:path arrowok="t"/>
              </v:shape>
            </v:group>
            <v:group style="position:absolute;left:9515;top:12956;width:2;height:129" coordorigin="9515,12956" coordsize="2,129">
              <v:shape style="position:absolute;left:9515;top:12956;width:2;height:129" coordorigin="9515,12956" coordsize="0,129" path="m9515,13085l9515,12956e" filled="f" stroked="t" strokeweight="1.189924pt" strokecolor="#384470">
                <v:path arrowok="t"/>
              </v:shape>
            </v:group>
            <v:group style="position:absolute;left:8196;top:13210;width:286;height:2" coordorigin="8196,13210" coordsize="286,2">
              <v:shape style="position:absolute;left:8196;top:13210;width:286;height:2" coordorigin="8196,13210" coordsize="286,0" path="m8196,13210l8482,13210e" filled="f" stroked="t" strokeweight=".713954pt" strokecolor="#383BA8">
                <v:path arrowok="t"/>
              </v:shape>
            </v:group>
            <v:group style="position:absolute;left:8353;top:13236;width:295;height:2" coordorigin="8353,13236" coordsize="295,2">
              <v:shape style="position:absolute;left:8353;top:13236;width:295;height:2" coordorigin="8353,13236" coordsize="295,0" path="m8353,13236l8648,13236e" filled="f" stroked="t" strokeweight=".713954pt" strokecolor="#343897">
                <v:path arrowok="t"/>
              </v:shape>
            </v:group>
            <v:group style="position:absolute;left:8953;top:13236;width:1000;height:2" coordorigin="8953,13236" coordsize="1000,2">
              <v:shape style="position:absolute;left:8953;top:13236;width:1000;height:2" coordorigin="8953,13236" coordsize="1000,0" path="m8953,13236l9953,13236e" filled="f" stroked="t" strokeweight=".713954pt" strokecolor="#484F64">
                <v:path arrowok="t"/>
              </v:shape>
            </v:group>
            <v:group style="position:absolute;left:11633;top:13018;width:2;height:220" coordorigin="11633,13018" coordsize="2,220">
              <v:shape style="position:absolute;left:11633;top:13018;width:2;height:220" coordorigin="11633,13018" coordsize="0,220" path="m11633,13238l11633,13018e" filled="f" stroked="t" strokeweight=".47597pt" strokecolor="#4F4F4F">
                <v:path arrowok="t"/>
              </v:shape>
            </v:group>
            <v:group style="position:absolute;left:286;top:13387;width:433;height:2" coordorigin="286,13387" coordsize="433,2">
              <v:shape style="position:absolute;left:286;top:13387;width:433;height:2" coordorigin="286,13387" coordsize="433,0" path="m286,13387l719,13387e" filled="f" stroked="t" strokeweight=".47597pt" strokecolor="#545454">
                <v:path arrowok="t"/>
              </v:shape>
            </v:group>
            <v:group style="position:absolute;left:309;top:13384;width:1761;height:2" coordorigin="309,13384" coordsize="1761,2">
              <v:shape style="position:absolute;left:309;top:13384;width:1761;height:2" coordorigin="309,13384" coordsize="1761,0" path="m309,13384l2070,13384e" filled="f" stroked="t" strokeweight=".713954pt" strokecolor="#646464">
                <v:path arrowok="t"/>
              </v:shape>
            </v:group>
            <v:group style="position:absolute;left:1009;top:13210;width:2;height:239" coordorigin="1009,13210" coordsize="2,239">
              <v:shape style="position:absolute;left:1009;top:13210;width:2;height:239" coordorigin="1009,13210" coordsize="0,239" path="m1009,13449l1009,13210e" filled="f" stroked="t" strokeweight=".237985pt" strokecolor="#707070">
                <v:path arrowok="t"/>
              </v:shape>
            </v:group>
            <v:group style="position:absolute;left:11635;top:10365;width:2;height:3045" coordorigin="11635,10365" coordsize="2,3045">
              <v:shape style="position:absolute;left:11635;top:10365;width:2;height:3045" coordorigin="11635,10365" coordsize="0,3045" path="m11635,13410l11635,10365e" filled="f" stroked="t" strokeweight=".47597pt" strokecolor="#676767">
                <v:path arrowok="t"/>
              </v:shape>
            </v:group>
            <v:group style="position:absolute;left:290;top:13420;width:2;height:402" coordorigin="290,13420" coordsize="2,402">
              <v:shape style="position:absolute;left:290;top:13420;width:2;height:402" coordorigin="290,13420" coordsize="0,402" path="m290,13822l290,13420e" filled="f" stroked="t" strokeweight=".47597pt" strokecolor="#646464">
                <v:path arrowok="t"/>
              </v:shape>
            </v:group>
            <v:group style="position:absolute;left:1009;top:13449;width:2;height:1530" coordorigin="1009,13449" coordsize="2,1530">
              <v:shape style="position:absolute;left:1009;top:13449;width:2;height:1530" coordorigin="1009,13449" coordsize="0,1530" path="m1009,14979l1009,13449e" filled="f" stroked="t" strokeweight=".237985pt" strokecolor="#000000">
                <v:path arrowok="t"/>
              </v:shape>
            </v:group>
            <v:group style="position:absolute;left:2059;top:12937;width:2;height:884" coordorigin="2059,12937" coordsize="2,884">
              <v:shape style="position:absolute;left:2059;top:12937;width:2;height:884" coordorigin="2059,12937" coordsize="0,884" path="m2059,13822l2059,12937e" filled="f" stroked="t" strokeweight=".951939pt" strokecolor="#606060">
                <v:path arrowok="t"/>
              </v:shape>
            </v:group>
            <v:group style="position:absolute;left:6735;top:13420;width:2;height:402" coordorigin="6735,13420" coordsize="2,402">
              <v:shape style="position:absolute;left:6735;top:13420;width:2;height:402" coordorigin="6735,13420" coordsize="0,402" path="m6735,13822l6735,13420e" filled="f" stroked="t" strokeweight=".47597pt" strokecolor="#3B3B3B">
                <v:path arrowok="t"/>
              </v:shape>
            </v:group>
            <v:group style="position:absolute;left:2061;top:13764;width:2;height:622" coordorigin="2061,13764" coordsize="2,622">
              <v:shape style="position:absolute;left:2061;top:13764;width:2;height:622" coordorigin="2061,13764" coordsize="0,622" path="m2061,14386l2061,13764e" filled="f" stroked="t" strokeweight=".47597pt" strokecolor="#383838">
                <v:path arrowok="t"/>
              </v:shape>
            </v:group>
            <v:group style="position:absolute;left:2756;top:14357;width:209;height:2" coordorigin="2756,14357" coordsize="209,2">
              <v:shape style="position:absolute;left:2756;top:14357;width:209;height:2" coordorigin="2756,14357" coordsize="209,0" path="m2756,14357l2965,14357e" filled="f" stroked="t" strokeweight=".713954pt" strokecolor="#6054AC">
                <v:path arrowok="t"/>
              </v:shape>
            </v:group>
            <v:group style="position:absolute;left:2965;top:14357;width:243;height:2" coordorigin="2965,14357" coordsize="243,2">
              <v:shape style="position:absolute;left:2965;top:14357;width:243;height:2" coordorigin="2965,14357" coordsize="243,0" path="m2965,14357l3208,14357e" filled="f" stroked="t" strokeweight="1.903878pt" strokecolor="#6460B3">
                <v:path arrowok="t"/>
              </v:shape>
            </v:group>
            <v:group style="position:absolute;left:3203;top:13793;width:2;height:583" coordorigin="3203,13793" coordsize="2,583">
              <v:shape style="position:absolute;left:3203;top:13793;width:2;height:583" coordorigin="3203,13793" coordsize="0,583" path="m3203,14376l3203,13793e" filled="f" stroked="t" strokeweight=".237985pt" strokecolor="#6764AF">
                <v:path arrowok="t"/>
              </v:shape>
            </v:group>
            <v:group style="position:absolute;left:3032;top:14357;width:509;height:2" coordorigin="3032,14357" coordsize="509,2">
              <v:shape style="position:absolute;left:3032;top:14357;width:509;height:2" coordorigin="3032,14357" coordsize="509,0" path="m3032,14357l3541,14357e" filled="f" stroked="t" strokeweight="2.617833pt" strokecolor="#5454B8">
                <v:path arrowok="t"/>
              </v:shape>
            </v:group>
            <v:group style="position:absolute;left:3484;top:14352;width:643;height:2" coordorigin="3484,14352" coordsize="643,2">
              <v:shape style="position:absolute;left:3484;top:14352;width:643;height:2" coordorigin="3484,14352" coordsize="643,0" path="m3484,14352l4127,14352e" filled="f" stroked="t" strokeweight="1.427909pt" strokecolor="#4F4BAC">
                <v:path arrowok="t"/>
              </v:shape>
            </v:group>
            <v:group style="position:absolute;left:6740;top:13764;width:2;height:622" coordorigin="6740,13764" coordsize="2,622">
              <v:shape style="position:absolute;left:6740;top:13764;width:2;height:622" coordorigin="6740,13764" coordsize="0,622" path="m6740,14386l6740,13764e" filled="f" stroked="t" strokeweight=".951939pt" strokecolor="#606060">
                <v:path arrowok="t"/>
              </v:shape>
            </v:group>
            <v:group style="position:absolute;left:11637;top:13764;width:2;height:622" coordorigin="11637,13764" coordsize="2,622">
              <v:shape style="position:absolute;left:11637;top:13764;width:2;height:622" coordorigin="11637,13764" coordsize="0,622" path="m11637,14386l11637,13764e" filled="f" stroked="t" strokeweight=".47597pt" strokecolor="#606060">
                <v:path arrowok="t"/>
              </v:shape>
            </v:group>
            <v:group style="position:absolute;left:1456;top:14328;width:2;height:282" coordorigin="1456,14328" coordsize="2,282">
              <v:shape style="position:absolute;left:1456;top:14328;width:2;height:282" coordorigin="1456,14328" coordsize="0,282" path="m1456,14610l1456,14328e" filled="f" stroked="t" strokeweight=".47597pt" strokecolor="#343434">
                <v:path arrowok="t"/>
              </v:shape>
            </v:group>
            <v:group style="position:absolute;left:2061;top:14290;width:2;height:1788" coordorigin="2061,14290" coordsize="2,1788">
              <v:shape style="position:absolute;left:2061;top:14290;width:2;height:1788" coordorigin="2061,14290" coordsize="0,1788" path="m2061,16078l2061,14290e" filled="f" stroked="t" strokeweight=".713954pt" strokecolor="#545454">
                <v:path arrowok="t"/>
              </v:shape>
            </v:group>
            <v:group style="position:absolute;left:6740;top:14553;width:2;height:454" coordorigin="6740,14553" coordsize="2,454">
              <v:shape style="position:absolute;left:6740;top:14553;width:2;height:454" coordorigin="6740,14553" coordsize="0,454" path="m6740,15007l6740,14553e" filled="f" stroked="t" strokeweight=".47597pt" strokecolor="#343434">
                <v:path arrowok="t"/>
              </v:shape>
            </v:group>
            <v:group style="position:absolute;left:281;top:16071;width:10100;height:2" coordorigin="281,16071" coordsize="10100,2">
              <v:shape style="position:absolute;left:281;top:16071;width:10100;height:2" coordorigin="281,16071" coordsize="10100,0" path="m281,16071l10381,16071e" filled="f" stroked="t" strokeweight=".713954pt" strokecolor="#707070">
                <v:path arrowok="t"/>
              </v:shape>
            </v:group>
            <v:group style="position:absolute;left:1009;top:14979;width:2;height:1085" coordorigin="1009,14979" coordsize="2,1085">
              <v:shape style="position:absolute;left:1009;top:14979;width:2;height:1085" coordorigin="1009,14979" coordsize="0,1085" path="m1009,16064l1009,14979e" filled="f" stroked="t" strokeweight=".237985pt" strokecolor="#575757">
                <v:path arrowok="t"/>
              </v:shape>
            </v:group>
            <v:group style="position:absolute;left:1414;top:16069;width:662;height:2" coordorigin="1414,16069" coordsize="662,2">
              <v:shape style="position:absolute;left:1414;top:16069;width:662;height:2" coordorigin="1414,16069" coordsize="662,0" path="m1414,16069l2075,16069e" filled="f" stroked="t" strokeweight=".47597pt" strokecolor="#4F4F4F">
                <v:path arrowok="t"/>
              </v:shape>
            </v:group>
            <v:group style="position:absolute;left:6269;top:16069;width:728;height:2" coordorigin="6269,16069" coordsize="728,2">
              <v:shape style="position:absolute;left:6269;top:16069;width:728;height:2" coordorigin="6269,16069" coordsize="728,0" path="m6269,16069l6997,16069e" filled="f" stroked="t" strokeweight=".47597pt" strokecolor="#575757">
                <v:path arrowok="t"/>
              </v:shape>
            </v:group>
            <v:group style="position:absolute;left:6740;top:14950;width:2;height:1124" coordorigin="6740,14950" coordsize="2,1124">
              <v:shape style="position:absolute;left:6740;top:14950;width:2;height:1124" coordorigin="6740,14950" coordsize="0,1124" path="m6740,16073l6740,14950e" filled="f" stroked="t" strokeweight=".713954pt" strokecolor="#5B5B5B">
                <v:path arrowok="t"/>
              </v:shape>
            </v:group>
            <v:group style="position:absolute;left:10324;top:16073;width:852;height:2" coordorigin="10324,16073" coordsize="852,2">
              <v:shape style="position:absolute;left:10324;top:16073;width:852;height:2" coordorigin="10324,16073" coordsize="852,0" path="m10324,16073l11176,16073e" filled="f" stroked="t" strokeweight=".47597pt" strokecolor="#4F4F4F">
                <v:path arrowok="t"/>
              </v:shape>
            </v:group>
            <v:group style="position:absolute;left:11081;top:16076;width:562;height:2" coordorigin="11081,16076" coordsize="562,2">
              <v:shape style="position:absolute;left:11081;top:16076;width:562;height:2" coordorigin="11081,16076" coordsize="562,0" path="m11081,16076l11642,16076e" filled="f" stroked="t" strokeweight=".713954pt" strokecolor="#646464">
                <v:path arrowok="t"/>
              </v:shape>
            </v:group>
            <v:group style="position:absolute;left:11637;top:14400;width:2;height:1683" coordorigin="11637,14400" coordsize="2,1683">
              <v:shape style="position:absolute;left:11637;top:14400;width:2;height:1683" coordorigin="11637,14400" coordsize="0,1683" path="m11637,16083l11637,14400e" filled="f" stroked="t" strokeweight=".713954pt" strokecolor="#707070">
                <v:path arrowok="t"/>
              </v:shape>
            </v:group>
            <v:group style="position:absolute;left:305;top:11058;width:400;height:2" coordorigin="305,11058" coordsize="400,2">
              <v:shape style="position:absolute;left:305;top:11058;width:400;height:2" coordorigin="305,11058" coordsize="400,0" path="m305,11058l704,11058e" filled="f" stroked="t" strokeweight=".951939pt" strokecolor="#000000">
                <v:path arrowok="t"/>
              </v:shape>
            </v:group>
            <v:group style="position:absolute;left:5805;top:3389;width:254;height:709" coordorigin="5805,3389" coordsize="254,709">
              <v:shape style="position:absolute;left:5805;top:3389;width:254;height:709" coordorigin="5805,3389" coordsize="254,709" path="m5805,3389l6059,3389,6059,4099,5805,4099,5805,3389e" filled="t" fillcolor="#EDEDED" stroked="f">
                <v:path arrowok="t"/>
                <v:fill/>
              </v:shape>
            </v:group>
            <v:group style="position:absolute;left:685;top:10808;width:2;height:259" coordorigin="685,10808" coordsize="2,259">
              <v:shape style="position:absolute;left:685;top:10808;width:2;height:259" coordorigin="685,10808" coordsize="0,259" path="m685,11067l685,10808e" filled="f" stroked="t" strokeweight="2.15998pt" strokecolor="#EDEDED">
                <v:path arrowok="t"/>
              </v:shape>
            </v:group>
            <v:group style="position:absolute;left:10195;top:12774;width:2;height:94" coordorigin="10195,12774" coordsize="2,94">
              <v:shape style="position:absolute;left:10195;top:12774;width:2;height:94" coordorigin="10195,12774" coordsize="0,94" path="m10195,12868l10195,12774e" filled="f" stroked="t" strokeweight="2.427500pt" strokecolor="#EDEDED">
                <v:path arrowok="t"/>
              </v:shape>
            </v:group>
            <v:group style="position:absolute;left:10179;top:12817;width:2;height:246" coordorigin="10179,12817" coordsize="2,246">
              <v:shape style="position:absolute;left:10179;top:12817;width:2;height:246" coordorigin="10179,12817" coordsize="0,246" path="m10179,13063l10179,12817e" filled="f" stroked="t" strokeweight="2.985769pt" strokecolor="#EDEDED">
                <v:path arrowok="t"/>
              </v:shape>
            </v:group>
            <v:group style="position:absolute;left:9929;top:12951;width:2;height:314" coordorigin="9929,12951" coordsize="2,314">
              <v:shape style="position:absolute;left:9929;top:12951;width:2;height:314" coordorigin="9929,12951" coordsize="0,314" path="m9929,13265l9929,12951e" filled="f" stroked="t" strokeweight="2.743965pt" strokecolor="#EDEDED">
                <v:path arrowok="t"/>
              </v:shape>
            </v:group>
            <v:group style="position:absolute;left:9538;top:13203;width:2;height:225" coordorigin="9538,13203" coordsize="2,225">
              <v:shape style="position:absolute;left:9538;top:13203;width:2;height:225" coordorigin="9538,13203" coordsize="0,225" path="m9538,13427l9538,13203e" filled="f" stroked="t" strokeweight="2.007145pt" strokecolor="#EDEDED">
                <v:path arrowok="t"/>
              </v:shape>
            </v:group>
            <v:group style="position:absolute;left:9508;top:13368;width:2;height:232" coordorigin="9508,13368" coordsize="2,232">
              <v:shape style="position:absolute;left:9508;top:13368;width:2;height:232" coordorigin="9508,13368" coordsize="0,232" path="m9508,13600l9508,13368e" filled="f" stroked="t" strokeweight="3.3963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6"/>
          <w:szCs w:val="36"/>
          <w:color w:val="1C1F90"/>
          <w:spacing w:val="0"/>
          <w:w w:val="104"/>
          <w:i/>
        </w:rPr>
        <w:t>1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24"/>
        <w:jc w:val="right"/>
        <w:tabs>
          <w:tab w:pos="1900" w:val="left"/>
          <w:tab w:pos="26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83838"/>
          <w:spacing w:val="-10"/>
          <w:w w:val="100"/>
          <w:b/>
          <w:bCs/>
        </w:rPr>
        <w:t>A</w:t>
      </w:r>
      <w:r>
        <w:rPr>
          <w:rFonts w:ascii="Arial" w:hAnsi="Arial" w:cs="Arial" w:eastAsia="Arial"/>
          <w:sz w:val="27"/>
          <w:szCs w:val="27"/>
          <w:color w:val="1C1C1C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7"/>
          <w:szCs w:val="27"/>
          <w:color w:val="1C1C1C"/>
          <w:spacing w:val="-44"/>
          <w:w w:val="10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1C1C1C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7"/>
          <w:szCs w:val="27"/>
          <w:color w:val="1C1C1C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7"/>
          <w:b/>
          <w:bCs/>
        </w:rPr>
        <w:t>ımKÖSE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ERGÜL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2" w:after="0" w:line="240" w:lineRule="auto"/>
        <w:ind w:left="143" w:right="-20"/>
        <w:jc w:val="left"/>
        <w:rPr>
          <w:rFonts w:ascii="Arial" w:hAnsi="Arial" w:cs="Arial" w:eastAsia="Arial"/>
          <w:sz w:val="118"/>
          <w:szCs w:val="118"/>
        </w:rPr>
      </w:pPr>
      <w:rPr/>
      <w:r>
        <w:rPr>
          <w:rFonts w:ascii="Arial" w:hAnsi="Arial" w:cs="Arial" w:eastAsia="Arial"/>
          <w:sz w:val="118"/>
          <w:szCs w:val="118"/>
          <w:color w:val="3B4469"/>
          <w:spacing w:val="0"/>
          <w:w w:val="51"/>
        </w:rPr>
        <w:t>&amp;1;0</w:t>
      </w:r>
      <w:r>
        <w:rPr>
          <w:rFonts w:ascii="Arial" w:hAnsi="Arial" w:cs="Arial" w:eastAsia="Arial"/>
          <w:sz w:val="118"/>
          <w:szCs w:val="1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80"/>
          <w:cols w:num="2" w:equalWidth="0">
            <w:col w:w="4056" w:space="485"/>
            <w:col w:w="7019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9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69" w:lineRule="exact"/>
        <w:ind w:left="347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4"/>
          <w:position w:val="-2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826" w:right="4052"/>
        <w:jc w:val="center"/>
        <w:tabs>
          <w:tab w:pos="3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482296pt;margin-top:-40.946098pt;width:491.588028pt;height:72pt;mso-position-horizontal-relative:page;mso-position-vertical-relative:paragraph;z-index:-15203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7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33333"/>
                      <w:spacing w:val="0"/>
                      <w:w w:val="136"/>
                      <w:b/>
                      <w:bCs/>
                      <w:position w:val="3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33333"/>
                      <w:spacing w:val="0"/>
                      <w:w w:val="100"/>
                      <w:b/>
                      <w:bCs/>
                      <w:position w:val="3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33333"/>
                      <w:spacing w:val="0"/>
                      <w:w w:val="100"/>
                      <w:b/>
                      <w:bCs/>
                      <w:position w:val="3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75959"/>
                      <w:spacing w:val="0"/>
                      <w:w w:val="136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480385pt;margin-top:6.54509pt;width:51.039077pt;height:7.5pt;mso-position-horizontal-relative:page;mso-position-vertical-relative:paragraph;z-index:-15202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33333"/>
                      <w:spacing w:val="0"/>
                      <w:w w:val="102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9"/>
        </w:rPr>
        <w:t>IZ</w:t>
      </w:r>
      <w:r>
        <w:rPr>
          <w:rFonts w:ascii="Arial" w:hAnsi="Arial" w:cs="Arial" w:eastAsia="Arial"/>
          <w:sz w:val="15"/>
          <w:szCs w:val="15"/>
          <w:color w:val="333333"/>
          <w:spacing w:val="-15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9"/>
        </w:rPr>
        <w:t>MIR</w:t>
      </w:r>
      <w:r>
        <w:rPr>
          <w:rFonts w:ascii="Arial" w:hAnsi="Arial" w:cs="Arial" w:eastAsia="Arial"/>
          <w:sz w:val="15"/>
          <w:szCs w:val="15"/>
          <w:color w:val="333333"/>
          <w:spacing w:val="-9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Müdaha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604" w:right="5879"/>
        <w:jc w:val="center"/>
        <w:tabs>
          <w:tab w:pos="3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7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-20"/>
        <w:jc w:val="left"/>
        <w:tabs>
          <w:tab w:pos="1320" w:val="left"/>
          <w:tab w:pos="3140" w:val="left"/>
          <w:tab w:pos="5480" w:val="left"/>
          <w:tab w:pos="75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4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5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10"/>
          <w:w w:val="105"/>
          <w:position w:val="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10"/>
          <w:w w:val="155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6"/>
          <w:position w:val="0"/>
        </w:rPr>
        <w:t>05.2017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04:26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424242"/>
          <w:spacing w:val="0"/>
          <w:w w:val="64"/>
          <w:position w:val="0"/>
        </w:rPr>
        <w:t>treı:</w:t>
      </w:r>
      <w:r>
        <w:rPr>
          <w:rFonts w:ascii="Times New Roman" w:hAnsi="Times New Roman" w:cs="Times New Roman" w:eastAsia="Times New Roman"/>
          <w:sz w:val="27"/>
          <w:szCs w:val="27"/>
          <w:color w:val="424242"/>
          <w:spacing w:val="26"/>
          <w:w w:val="64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0"/>
        </w:rPr>
        <w:t>110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29" w:right="-20"/>
        <w:jc w:val="left"/>
        <w:tabs>
          <w:tab w:pos="1340" w:val="left"/>
          <w:tab w:pos="3140" w:val="left"/>
          <w:tab w:pos="4380" w:val="left"/>
          <w:tab w:pos="5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82"/>
        </w:rPr>
        <w:t>Kay_ıt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4"/>
          <w:w w:val="8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:10.05.2017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82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10"/>
          <w:w w:val="82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8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86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82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6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2941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85"/>
          <w:position w:val="0"/>
        </w:rPr>
        <w:t>!Bi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ldirim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9"/>
          <w:position w:val="0"/>
        </w:rPr>
        <w:t>Alan: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5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9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1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Bomova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12"/>
          <w:w w:val="224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2"/>
          <w:position w:val="-1"/>
        </w:rPr>
        <w:t>702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Mevlana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3"/>
          <w:position w:val="-1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29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1"/>
        </w:rPr>
        <w:t>DoAru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-7"/>
          <w:w w:val="22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6"/>
        </w:rPr>
        <w:t>702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Mevlana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hallesi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110" w:right="-20"/>
        <w:jc w:val="left"/>
        <w:tabs>
          <w:tab w:pos="1580" w:val="left"/>
          <w:tab w:pos="3860" w:val="left"/>
          <w:tab w:pos="5120" w:val="left"/>
          <w:tab w:pos="6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333333"/>
          <w:spacing w:val="0"/>
          <w:w w:val="84"/>
        </w:rPr>
        <w:t>!Yangı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84"/>
        </w:rPr>
        <w:t>n</w:t>
      </w:r>
      <w:r>
        <w:rPr>
          <w:rFonts w:ascii="Arial" w:hAnsi="Arial" w:cs="Arial" w:eastAsia="Arial"/>
          <w:sz w:val="18"/>
          <w:szCs w:val="18"/>
          <w:color w:val="333333"/>
          <w:spacing w:val="-10"/>
          <w:w w:val="8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8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"/>
          <w:w w:val="99"/>
        </w:rPr>
        <w:t>n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49"/>
        </w:rPr>
        <w:t>ı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Yanguı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1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129" w:right="-20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4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79" w:lineRule="exact"/>
        <w:ind w:left="3618" w:right="709"/>
        <w:jc w:val="center"/>
        <w:tabs>
          <w:tab w:pos="674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659332pt;margin-top:4.049420pt;width:3.74504pt;height:26pt;mso-position-horizontal-relative:page;mso-position-vertical-relative:paragraph;z-index:-1520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3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3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7"/>
          <w:szCs w:val="7"/>
          <w:color w:val="333333"/>
          <w:spacing w:val="0"/>
          <w:w w:val="164"/>
          <w:b/>
          <w:bCs/>
          <w:position w:val="-3"/>
        </w:rPr>
        <w:t>••••</w:t>
      </w:r>
      <w:r>
        <w:rPr>
          <w:rFonts w:ascii="Times New Roman" w:hAnsi="Times New Roman" w:cs="Times New Roman" w:eastAsia="Times New Roman"/>
          <w:sz w:val="7"/>
          <w:szCs w:val="7"/>
          <w:color w:val="333333"/>
          <w:spacing w:val="-15"/>
          <w:w w:val="164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75959"/>
          <w:spacing w:val="0"/>
          <w:w w:val="164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7"/>
          <w:szCs w:val="7"/>
          <w:color w:val="575959"/>
          <w:spacing w:val="-13"/>
          <w:w w:val="164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33333"/>
          <w:spacing w:val="0"/>
          <w:w w:val="164"/>
          <w:b/>
          <w:bCs/>
          <w:position w:val="-3"/>
        </w:rPr>
        <w:t>••••</w:t>
      </w:r>
      <w:r>
        <w:rPr>
          <w:rFonts w:ascii="Times New Roman" w:hAnsi="Times New Roman" w:cs="Times New Roman" w:eastAsia="Times New Roman"/>
          <w:sz w:val="7"/>
          <w:szCs w:val="7"/>
          <w:color w:val="333333"/>
          <w:spacing w:val="-11"/>
          <w:w w:val="164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75959"/>
          <w:spacing w:val="0"/>
          <w:w w:val="164"/>
          <w:b/>
          <w:bCs/>
          <w:position w:val="-3"/>
        </w:rPr>
        <w:t>•••</w:t>
      </w:r>
      <w:r>
        <w:rPr>
          <w:rFonts w:ascii="Times New Roman" w:hAnsi="Times New Roman" w:cs="Times New Roman" w:eastAsia="Times New Roman"/>
          <w:sz w:val="7"/>
          <w:szCs w:val="7"/>
          <w:color w:val="575959"/>
          <w:spacing w:val="-9"/>
          <w:w w:val="164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33333"/>
          <w:spacing w:val="0"/>
          <w:w w:val="10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333333"/>
          <w:spacing w:val="-4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146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-14"/>
          <w:w w:val="146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spacing w:val="0"/>
          <w:w w:val="10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spacing w:val="0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138"/>
          <w:b/>
          <w:bCs/>
          <w:position w:val="-3"/>
        </w:rPr>
        <w:t>••oo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1"/>
          <w:w w:val="13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spacing w:val="0"/>
          <w:w w:val="100"/>
          <w:b/>
          <w:bCs/>
          <w:position w:val="-3"/>
        </w:rPr>
        <w:t>ooo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spacing w:val="7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100"/>
          <w:b/>
          <w:bCs/>
          <w:position w:val="-3"/>
        </w:rPr>
        <w:t>ooo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17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spacing w:val="0"/>
          <w:w w:val="100"/>
          <w:b/>
          <w:bCs/>
          <w:position w:val="-3"/>
        </w:rPr>
        <w:t>oo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spacing w:val="-1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79"/>
          <w:b/>
          <w:bCs/>
          <w:position w:val="-3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6"/>
          <w:w w:val="79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spacing w:val="0"/>
          <w:w w:val="161"/>
          <w:b/>
          <w:bCs/>
          <w:position w:val="-3"/>
        </w:rPr>
        <w:t>ooo•••••••••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spacing w:val="-13"/>
          <w:w w:val="161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161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-16"/>
          <w:w w:val="161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spacing w:val="0"/>
          <w:w w:val="10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spacing w:val="-4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146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-9"/>
          <w:w w:val="146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spacing w:val="0"/>
          <w:w w:val="178"/>
          <w:b/>
          <w:bCs/>
          <w:position w:val="-3"/>
        </w:rPr>
        <w:t>•••••••••••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spacing w:val="-20"/>
          <w:w w:val="17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C8E8E"/>
          <w:spacing w:val="0"/>
          <w:w w:val="10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8C8E8E"/>
          <w:spacing w:val="5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75959"/>
          <w:spacing w:val="0"/>
          <w:w w:val="138"/>
          <w:b/>
          <w:bCs/>
          <w:position w:val="-3"/>
        </w:rPr>
        <w:t>nooooooo•</w:t>
      </w:r>
      <w:r>
        <w:rPr>
          <w:rFonts w:ascii="Times New Roman" w:hAnsi="Times New Roman" w:cs="Times New Roman" w:eastAsia="Times New Roman"/>
          <w:sz w:val="7"/>
          <w:szCs w:val="7"/>
          <w:color w:val="575959"/>
          <w:spacing w:val="-13"/>
          <w:w w:val="13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33333"/>
          <w:spacing w:val="0"/>
          <w:w w:val="138"/>
          <w:b/>
          <w:bCs/>
          <w:position w:val="-3"/>
        </w:rPr>
        <w:t>•••</w:t>
      </w:r>
      <w:r>
        <w:rPr>
          <w:rFonts w:ascii="Times New Roman" w:hAnsi="Times New Roman" w:cs="Times New Roman" w:eastAsia="Times New Roman"/>
          <w:sz w:val="7"/>
          <w:szCs w:val="7"/>
          <w:color w:val="333333"/>
          <w:spacing w:val="9"/>
          <w:w w:val="13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10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5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33333"/>
          <w:spacing w:val="0"/>
          <w:w w:val="159"/>
          <w:b/>
          <w:bCs/>
          <w:position w:val="-3"/>
        </w:rPr>
        <w:t>•••</w:t>
      </w:r>
      <w:r>
        <w:rPr>
          <w:rFonts w:ascii="Times New Roman" w:hAnsi="Times New Roman" w:cs="Times New Roman" w:eastAsia="Times New Roman"/>
          <w:sz w:val="7"/>
          <w:szCs w:val="7"/>
          <w:color w:val="333333"/>
          <w:spacing w:val="-9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75959"/>
          <w:spacing w:val="0"/>
          <w:w w:val="163"/>
          <w:b/>
          <w:bCs/>
          <w:position w:val="-3"/>
        </w:rPr>
        <w:t>•*'••uo</w:t>
      </w:r>
      <w:r>
        <w:rPr>
          <w:rFonts w:ascii="Times New Roman" w:hAnsi="Times New Roman" w:cs="Times New Roman" w:eastAsia="Times New Roman"/>
          <w:sz w:val="7"/>
          <w:szCs w:val="7"/>
          <w:color w:val="575959"/>
          <w:spacing w:val="0"/>
          <w:w w:val="163"/>
          <w:b/>
          <w:bCs/>
          <w:position w:val="-3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575959"/>
          <w:spacing w:val="-13"/>
          <w:w w:val="16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C8E8E"/>
          <w:spacing w:val="0"/>
          <w:w w:val="79"/>
          <w:b/>
          <w:bCs/>
          <w:position w:val="-3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8C8E8E"/>
          <w:spacing w:val="6"/>
          <w:w w:val="79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79"/>
          <w:b/>
          <w:bCs/>
          <w:position w:val="-3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2"/>
          <w:w w:val="79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spacing w:val="0"/>
          <w:w w:val="122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386" w:lineRule="exact"/>
        <w:ind w:left="5051" w:right="-20"/>
        <w:jc w:val="left"/>
        <w:tabs>
          <w:tab w:pos="5540" w:val="left"/>
          <w:tab w:pos="616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31"/>
          <w:szCs w:val="31"/>
          <w:color w:val="333333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333333"/>
          <w:spacing w:val="-42"/>
          <w:w w:val="50"/>
          <w:position w:val="-1"/>
        </w:rPr>
        <w:t> </w:t>
      </w:r>
      <w:r>
        <w:rPr>
          <w:rFonts w:ascii="Arial" w:hAnsi="Arial" w:cs="Arial" w:eastAsia="Arial"/>
          <w:sz w:val="31"/>
          <w:szCs w:val="31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A8A8A8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A8A8A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A8A8A8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8C8E8E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8C8E8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8C8E8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6"/>
          <w:position w:val="12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7"/>
          <w:position w:val="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61"/>
          <w:position w:val="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61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2"/>
          <w:w w:val="61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3"/>
          <w:position w:val="12"/>
        </w:rPr>
        <w:t>:04:31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24" w:right="-20"/>
        <w:jc w:val="left"/>
        <w:tabs>
          <w:tab w:pos="2180" w:val="left"/>
          <w:tab w:pos="5700" w:val="left"/>
          <w:tab w:pos="111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3"/>
          <w:position w:val="7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7"/>
          <w:w w:val="123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>:Bornova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>Belediyesi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9"/>
          <w:position w:val="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5"/>
          <w:position w:val="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3"/>
          <w:w w:val="105"/>
          <w:position w:val="6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74"/>
          <w:position w:val="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6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6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0"/>
          <w:w w:val="52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19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31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"/>
          <w:w w:val="13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8"/>
          <w:w w:val="13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UÇAR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110" w:right="2475" w:firstLine="2031"/>
        <w:jc w:val="left"/>
        <w:tabs>
          <w:tab w:pos="2140" w:val="left"/>
          <w:tab w:pos="468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5"/>
        </w:rPr>
        <w:t>1'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5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7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"/>
          <w:w w:val="178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333333"/>
          <w:spacing w:val="-41"/>
          <w:w w:val="100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:04:27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6"/>
        </w:rPr>
        <w:t>:04:30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8"/>
          <w:position w:val="0"/>
        </w:rPr>
        <w:t>821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124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6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4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4675" w:right="471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69" w:lineRule="auto"/>
        <w:ind w:left="2151" w:right="4361" w:firstLine="2549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Emniye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"/>
          <w:w w:val="10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andarma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29" w:right="-20"/>
        <w:jc w:val="left"/>
        <w:tabs>
          <w:tab w:pos="2200" w:val="left"/>
          <w:tab w:pos="468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43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43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4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3"/>
          <w:position w:val="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3"/>
          <w:position w:val="1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83" w:lineRule="exact"/>
        <w:ind w:left="214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7"/>
          <w:position w:val="-1"/>
        </w:rPr>
        <w:t>!Dönüş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4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7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214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5"/>
          <w:szCs w:val="25"/>
          <w:color w:val="333333"/>
          <w:w w:val="74"/>
        </w:rPr>
        <w:t>t</w:t>
      </w:r>
      <w:r>
        <w:rPr>
          <w:rFonts w:ascii="Arial" w:hAnsi="Arial" w:cs="Arial" w:eastAsia="Arial"/>
          <w:sz w:val="25"/>
          <w:szCs w:val="25"/>
          <w:color w:val="333333"/>
          <w:spacing w:val="-5"/>
          <w:w w:val="7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4"/>
        </w:rPr>
        <w:t>ardıma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15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Adı-Soyad1: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4"/>
          <w:position w:val="1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varıldığında,alevli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02" w:right="412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5"/>
        </w:rPr>
        <w:t>öndürmede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03" w:lineRule="exact"/>
        <w:ind w:left="129" w:right="-20"/>
        <w:jc w:val="left"/>
        <w:tabs>
          <w:tab w:pos="2200" w:val="left"/>
          <w:tab w:pos="4680" w:val="left"/>
          <w:tab w:pos="6600" w:val="left"/>
          <w:tab w:pos="8160" w:val="left"/>
          <w:tab w:pos="9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Söndtirme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36"/>
        </w:rPr>
        <w:t>ul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3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6"/>
          <w:w w:val="13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Söndüıme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82"/>
          <w:position w:val="-2"/>
        </w:rPr>
        <w:t>ISu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1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m3</w:t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1"/>
          <w:position w:val="-1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ıK.K.T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K;0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6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4686" w:right="-20"/>
        <w:jc w:val="left"/>
        <w:tabs>
          <w:tab w:pos="6600" w:val="left"/>
          <w:tab w:pos="8160" w:val="left"/>
          <w:tab w:pos="9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5"/>
          <w:szCs w:val="25"/>
          <w:color w:val="333333"/>
          <w:spacing w:val="0"/>
          <w:w w:val="57"/>
          <w:position w:val="1"/>
        </w:rPr>
        <w:t>kı.s</w:t>
      </w:r>
      <w:r>
        <w:rPr>
          <w:rFonts w:ascii="Arial" w:hAnsi="Arial" w:cs="Arial" w:eastAsia="Arial"/>
          <w:sz w:val="25"/>
          <w:szCs w:val="25"/>
          <w:color w:val="333333"/>
          <w:spacing w:val="-24"/>
          <w:w w:val="57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57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2"/>
          <w:w w:val="5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57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2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7"/>
        </w:rPr>
        <w:t>sonucunda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7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9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konteynı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konteynı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kavrulmak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gördüğü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3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3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3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espit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edilmiştir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-1"/>
        </w:rPr>
        <w:t>TL'd,r.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başlangıcının;çö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konteynırındaki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4"/>
        </w:rPr>
        <w:t>görilimU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2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5" w:lineRule="auto"/>
        <w:ind w:left="2196" w:right="385" w:firstLine="-2066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3"/>
          <w:position w:val="1"/>
        </w:rPr>
        <w:t>raştırmada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geçmekte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7"/>
          <w:position w:val="1"/>
        </w:rPr>
        <w:t>söndUrUlmede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düşUrüle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1"/>
          <w:position w:val="1"/>
        </w:rPr>
        <w:t>izmaritinin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26"/>
          <w:position w:val="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26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7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3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0" w:lineRule="atLeast"/>
        <w:ind w:left="129" w:right="3998"/>
        <w:jc w:val="left"/>
        <w:tabs>
          <w:tab w:pos="216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87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1"/>
          <w:w w:val="86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3"/>
          <w:position w:val="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8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88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9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139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Yr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424242"/>
          <w:spacing w:val="8"/>
          <w:w w:val="21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9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Tesuııl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6" w:after="0" w:line="240" w:lineRule="auto"/>
        <w:ind w:left="139" w:right="-20"/>
        <w:jc w:val="left"/>
        <w:tabs>
          <w:tab w:pos="2160" w:val="left"/>
          <w:tab w:pos="6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6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28"/>
        </w:rPr>
        <w:t>10.05.2017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8"/>
        </w:rPr>
        <w:t>aaıi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1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C8E8E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8C8E8E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"/>
          <w:w w:val="106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9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8"/>
        </w:rPr>
        <w:t>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02" w:lineRule="exact"/>
        <w:ind w:left="210" w:right="-20"/>
        <w:jc w:val="left"/>
        <w:tabs>
          <w:tab w:pos="1020" w:val="left"/>
          <w:tab w:pos="1520" w:val="left"/>
          <w:tab w:pos="2160" w:val="left"/>
          <w:tab w:pos="8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Ölil</w:t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7"/>
          <w:position w:val="0"/>
        </w:rPr>
        <w:t>EKİP:Bomova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7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8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POSTA:2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ONAYLAYAN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pgSz w:w="11920" w:h="16840"/>
          <w:pgMar w:top="520" w:bottom="280" w:left="260" w:right="260"/>
        </w:sectPr>
      </w:pPr>
      <w:rPr/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262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B6B6B"/>
          <w:spacing w:val="-38"/>
          <w:w w:val="68"/>
          <w:i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-35"/>
          <w:w w:val="78"/>
          <w:i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A8A8A8"/>
          <w:spacing w:val="-6"/>
          <w:w w:val="29"/>
          <w:i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6B6B6B"/>
          <w:spacing w:val="-41"/>
          <w:w w:val="47"/>
          <w:i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A8A8A8"/>
          <w:spacing w:val="7"/>
          <w:w w:val="29"/>
          <w:i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B6B6B"/>
          <w:spacing w:val="-34"/>
          <w:w w:val="47"/>
          <w:i/>
        </w:rPr>
        <w:t>_</w:t>
      </w:r>
      <w:r>
        <w:rPr>
          <w:rFonts w:ascii="Times New Roman" w:hAnsi="Times New Roman" w:cs="Times New Roman" w:eastAsia="Times New Roman"/>
          <w:sz w:val="28"/>
          <w:szCs w:val="28"/>
          <w:color w:val="8C8E8E"/>
          <w:spacing w:val="-65"/>
          <w:w w:val="94"/>
          <w:i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8C8E8E"/>
          <w:spacing w:val="-53"/>
          <w:w w:val="133"/>
          <w:i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2"/>
          <w:w w:val="68"/>
          <w:i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8C8E8E"/>
          <w:spacing w:val="0"/>
          <w:w w:val="30"/>
          <w:i/>
        </w:rPr>
        <w:t>.?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25" w:after="0" w:line="168" w:lineRule="atLeast"/>
        <w:ind w:left="281" w:right="-91"/>
        <w:jc w:val="left"/>
        <w:tabs>
          <w:tab w:pos="18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131.338211pt;margin-top:-10.545959pt;width:7.745522pt;height:23.15517pt;mso-position-horizontal-relative:page;mso-position-vertical-relative:paragraph;z-index:-15209" coordorigin="2627,-211" coordsize="155,463">
            <v:group style="position:absolute;left:2667;top:-170;width:2;height:382" coordorigin="2667,-170" coordsize="2,382">
              <v:shape style="position:absolute;left:2667;top:-170;width:2;height:382" coordorigin="2667,-170" coordsize="0,382" path="m2667,212l2667,-170e" filled="f" stroked="t" strokeweight="4.05556pt" strokecolor="#EDEDED">
                <v:path arrowok="t"/>
              </v:shape>
            </v:group>
            <v:group style="position:absolute;left:2761;top:-66;width:2;height:246" coordorigin="2761,-66" coordsize="2,246">
              <v:shape style="position:absolute;left:2761;top:-66;width:2;height:246" coordorigin="2761,-66" coordsize="0,246" path="m2761,179l2761,-66e" filled="f" stroked="t" strokeweight="2.06947pt" strokecolor="#ED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95311pt;margin-top:7.235506pt;width:4.7619pt;height:5pt;mso-position-horizontal-relative:page;mso-position-vertical-relative:paragraph;z-index:-15200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333333"/>
                      <w:spacing w:val="0"/>
                      <w:w w:val="142"/>
                      <w:i/>
                    </w:rPr>
                    <w:t>V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position w:val="-8"/>
        </w:rPr>
        <w:t>.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position w:val="-8"/>
        </w:rPr>
      </w:r>
      <w:r>
        <w:rPr>
          <w:rFonts w:ascii="Arial" w:hAnsi="Arial" w:cs="Arial" w:eastAsia="Arial"/>
          <w:sz w:val="9"/>
          <w:szCs w:val="9"/>
          <w:color w:val="A8A8A8"/>
          <w:spacing w:val="-11"/>
          <w:w w:val="15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0"/>
        </w:rPr>
        <w:t>....-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9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C8E8E"/>
          <w:spacing w:val="-1"/>
          <w:w w:val="59"/>
          <w:position w:val="0"/>
        </w:rPr>
        <w:t>-</w:t>
      </w:r>
      <w:r>
        <w:rPr>
          <w:rFonts w:ascii="Arial" w:hAnsi="Arial" w:cs="Arial" w:eastAsia="Arial"/>
          <w:sz w:val="27"/>
          <w:szCs w:val="27"/>
          <w:color w:val="575959"/>
          <w:spacing w:val="0"/>
          <w:w w:val="78"/>
          <w:position w:val="0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69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right="261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0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7" w:lineRule="atLeast"/>
        <w:ind w:left="48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75959"/>
          <w:spacing w:val="0"/>
          <w:w w:val="117"/>
        </w:rPr>
        <w:t>'.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37" w:lineRule="exact"/>
        <w:ind w:left="717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3.854553pt;margin-top:7.995673pt;width:66.198119pt;height:58pt;mso-position-horizontal-relative:page;mso-position-vertical-relative:paragraph;z-index:-15199" type="#_x0000_t202" filled="f" stroked="f">
            <v:textbox inset="0,0,0,0">
              <w:txbxContent>
                <w:p>
                  <w:pPr>
                    <w:spacing w:before="0" w:after="0" w:line="1160" w:lineRule="exact"/>
                    <w:ind w:right="-214"/>
                    <w:jc w:val="left"/>
                    <w:rPr>
                      <w:rFonts w:ascii="Times New Roman" w:hAnsi="Times New Roman" w:cs="Times New Roman" w:eastAsia="Times New Roman"/>
                      <w:sz w:val="116"/>
                      <w:szCs w:val="1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3F4682"/>
                      <w:w w:val="48"/>
                      <w:position w:val="-1"/>
                    </w:rPr>
                    <w:t>dJ!J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3F4682"/>
                      <w:spacing w:val="-190"/>
                      <w:w w:val="47"/>
                      <w:position w:val="-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424242"/>
                      <w:spacing w:val="0"/>
                      <w:w w:val="32"/>
                      <w:position w:val="-1"/>
                    </w:rPr>
                    <w:t>gy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57"/>
          <w:b/>
          <w:bCs/>
          <w:i/>
          <w:position w:val="-7"/>
        </w:rPr>
        <w:t>1</w:t>
      </w:r>
      <w:r>
        <w:rPr>
          <w:rFonts w:ascii="Arial" w:hAnsi="Arial" w:cs="Arial" w:eastAsia="Arial"/>
          <w:sz w:val="28"/>
          <w:szCs w:val="28"/>
          <w:color w:val="333333"/>
          <w:spacing w:val="37"/>
          <w:w w:val="57"/>
          <w:b/>
          <w:bCs/>
          <w:i/>
          <w:position w:val="-7"/>
        </w:rPr>
        <w:t> </w:t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57"/>
          <w:i/>
          <w:position w:val="-7"/>
        </w:rPr>
        <w:t>Z</w:t>
      </w:r>
      <w:r>
        <w:rPr>
          <w:rFonts w:ascii="Arial" w:hAnsi="Arial" w:cs="Arial" w:eastAsia="Arial"/>
          <w:sz w:val="26"/>
          <w:szCs w:val="26"/>
          <w:color w:val="424242"/>
          <w:spacing w:val="40"/>
          <w:w w:val="57"/>
          <w:i/>
          <w:position w:val="-7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57"/>
          <w:position w:val="-7"/>
        </w:rPr>
        <w:t>MaYı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57"/>
          <w:position w:val="-7"/>
        </w:rPr>
        <w:t>s</w:t>
      </w:r>
      <w:r>
        <w:rPr>
          <w:rFonts w:ascii="Arial" w:hAnsi="Arial" w:cs="Arial" w:eastAsia="Arial"/>
          <w:sz w:val="24"/>
          <w:szCs w:val="24"/>
          <w:color w:val="333333"/>
          <w:spacing w:val="4"/>
          <w:w w:val="57"/>
          <w:position w:val="-7"/>
        </w:rPr>
        <w:t> 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57"/>
          <w:b/>
          <w:bCs/>
          <w:position w:val="-7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60"/>
          <w:cols w:num="3" w:equalWidth="0">
            <w:col w:w="2237" w:space="52"/>
            <w:col w:w="3566" w:space="2363"/>
            <w:col w:w="3182"/>
          </w:cols>
        </w:sectPr>
      </w:pPr>
      <w:rPr/>
    </w:p>
    <w:p>
      <w:pPr>
        <w:spacing w:before="0" w:after="0" w:line="292" w:lineRule="atLeast"/>
        <w:ind w:left="286" w:right="-70"/>
        <w:jc w:val="left"/>
        <w:tabs>
          <w:tab w:pos="12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</w:rPr>
        <w:t>'ö</w:t>
      </w:r>
      <w:r>
        <w:rPr>
          <w:rFonts w:ascii="Arial" w:hAnsi="Arial" w:cs="Arial" w:eastAsia="Arial"/>
          <w:sz w:val="16"/>
          <w:szCs w:val="16"/>
          <w:color w:val="333333"/>
          <w:spacing w:val="-2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8C8E8E"/>
          <w:spacing w:val="0"/>
          <w:w w:val="104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8C8E8E"/>
          <w:spacing w:val="-34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31"/>
          <w:position w:val="-3"/>
        </w:rPr>
        <w:t>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2" w:lineRule="atLeast"/>
        <w:ind w:right="-88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A8A8A8"/>
          <w:spacing w:val="-48"/>
          <w:w w:val="90"/>
          <w:position w:val="2"/>
        </w:rPr>
        <w:t>·</w:t>
      </w:r>
      <w:r>
        <w:rPr>
          <w:rFonts w:ascii="Arial" w:hAnsi="Arial" w:cs="Arial" w:eastAsia="Arial"/>
          <w:sz w:val="21"/>
          <w:szCs w:val="21"/>
          <w:color w:val="A8A8A8"/>
          <w:spacing w:val="0"/>
          <w:w w:val="60"/>
          <w:position w:val="2"/>
        </w:rPr>
        <w:t>·.</w:t>
      </w:r>
      <w:r>
        <w:rPr>
          <w:rFonts w:ascii="Arial" w:hAnsi="Arial" w:cs="Arial" w:eastAsia="Arial"/>
          <w:sz w:val="21"/>
          <w:szCs w:val="21"/>
          <w:color w:val="A8A8A8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C8E8E"/>
          <w:spacing w:val="0"/>
          <w:w w:val="128"/>
          <w:position w:val="8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8C8E8E"/>
          <w:spacing w:val="7"/>
          <w:w w:val="128"/>
          <w:position w:val="8"/>
        </w:rPr>
        <w:t> </w:t>
      </w:r>
      <w:r>
        <w:rPr>
          <w:rFonts w:ascii="Arial" w:hAnsi="Arial" w:cs="Arial" w:eastAsia="Arial"/>
          <w:sz w:val="28"/>
          <w:szCs w:val="28"/>
          <w:color w:val="A8A8A8"/>
          <w:spacing w:val="0"/>
          <w:w w:val="101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A8A8A8"/>
          <w:spacing w:val="-53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78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78"/>
          <w:position w:val="0"/>
        </w:rPr>
        <w:t>   </w:t>
      </w:r>
      <w:r>
        <w:rPr>
          <w:rFonts w:ascii="Arial" w:hAnsi="Arial" w:cs="Arial" w:eastAsia="Arial"/>
          <w:sz w:val="18"/>
          <w:szCs w:val="18"/>
          <w:color w:val="BCBCBC"/>
          <w:spacing w:val="32"/>
          <w:w w:val="78"/>
          <w:position w:val="0"/>
        </w:rPr>
        <w:t> </w:t>
      </w:r>
      <w:r>
        <w:rPr>
          <w:rFonts w:ascii="Arial" w:hAnsi="Arial" w:cs="Arial" w:eastAsia="Arial"/>
          <w:sz w:val="32"/>
          <w:szCs w:val="32"/>
          <w:color w:val="424242"/>
          <w:spacing w:val="0"/>
          <w:w w:val="162"/>
          <w:position w:val="0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308" w:lineRule="atLeas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80"/>
          <w:i/>
        </w:rPr>
        <w:t>1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80"/>
          <w:i/>
        </w:rPr>
        <w:t>  </w:t>
      </w:r>
      <w:r>
        <w:rPr>
          <w:rFonts w:ascii="Arial" w:hAnsi="Arial" w:cs="Arial" w:eastAsia="Arial"/>
          <w:sz w:val="18"/>
          <w:szCs w:val="18"/>
          <w:color w:val="333333"/>
          <w:spacing w:val="32"/>
          <w:w w:val="8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0"/>
        </w:rPr>
        <w:t>/201"'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60"/>
          <w:cols w:num="3" w:equalWidth="0">
            <w:col w:w="1409" w:space="766"/>
            <w:col w:w="696" w:space="6082"/>
            <w:col w:w="2447"/>
          </w:cols>
        </w:sectPr>
      </w:pPr>
      <w:rPr/>
    </w:p>
    <w:p>
      <w:pPr>
        <w:spacing w:before="0" w:after="0" w:line="218" w:lineRule="atLeast"/>
        <w:ind w:left="1140" w:right="-20"/>
        <w:jc w:val="left"/>
        <w:tabs>
          <w:tab w:pos="2080" w:val="left"/>
          <w:tab w:pos="2680" w:val="left"/>
        </w:tabs>
        <w:rPr>
          <w:rFonts w:ascii="Arial" w:hAnsi="Arial" w:cs="Arial" w:eastAsia="Arial"/>
          <w:sz w:val="51"/>
          <w:szCs w:val="51"/>
        </w:rPr>
      </w:pPr>
      <w:rPr/>
      <w:r>
        <w:rPr/>
        <w:pict>
          <v:group style="position:absolute;margin-left:268.884216pt;margin-top:28.663818pt;width:38.920575pt;height:.1pt;mso-position-horizontal-relative:page;mso-position-vertical-relative:paragraph;z-index:-15216" coordorigin="5378,573" coordsize="778,2">
            <v:shape style="position:absolute;left:5378;top:573;width:778;height:2" coordorigin="5378,573" coordsize="778,0" path="m5378,573l6156,573e" filled="f" stroked="t" strokeweight=".949282pt" strokecolor="#4F80B8">
              <v:path arrowok="t"/>
            </v:shape>
          </v:group>
          <w10:wrap type="none"/>
        </w:pict>
      </w:r>
      <w:r>
        <w:rPr/>
        <w:pict>
          <v:group style="position:absolute;margin-left:150.384705pt;margin-top:41.584545pt;width:4.789330pt;height:12.96045pt;mso-position-horizontal-relative:page;mso-position-vertical-relative:paragraph;z-index:-15208" coordorigin="3008,832" coordsize="96,259">
            <v:shape style="position:absolute;left:3008;top:832;width:96;height:259" coordorigin="3008,832" coordsize="96,259" path="m3008,832l3103,832,3103,1091,3008,1091,3008,832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40.850098pt;margin-top:51.242069pt;width:.1pt;height:19.366212pt;mso-position-horizontal-relative:page;mso-position-vertical-relative:paragraph;z-index:-15207" coordorigin="2817,1025" coordsize="2,387">
            <v:shape style="position:absolute;left:2817;top:1025;width:2;height:387" coordorigin="2817,1025" coordsize="0,387" path="m2817,1412l2817,1025e" filled="f" stroked="t" strokeweight="1.57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1.196175pt;margin-top:24.534142pt;width:36.864155pt;height:18.5pt;mso-position-horizontal-relative:page;mso-position-vertical-relative:paragraph;z-index:-15198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6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6B6B6B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6B6B6B"/>
                      <w:spacing w:val="2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B6B6B"/>
                      <w:spacing w:val="0"/>
                      <w:w w:val="83"/>
                      <w:position w:val="1"/>
                    </w:rPr>
                    <w:t>,,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B6B6B"/>
                      <w:spacing w:val="0"/>
                      <w:w w:val="83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B6B6B"/>
                      <w:spacing w:val="15"/>
                      <w:w w:val="83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333333"/>
                      <w:spacing w:val="0"/>
                      <w:w w:val="100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333333"/>
                      <w:spacing w:val="0"/>
                      <w:w w:val="100"/>
                      <w:position w:val="6"/>
                    </w:rPr>
                    <w:t> 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333333"/>
                      <w:spacing w:val="22"/>
                      <w:w w:val="100"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24242"/>
                      <w:spacing w:val="0"/>
                      <w:w w:val="76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24242"/>
                      <w:spacing w:val="0"/>
                      <w:w w:val="76"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24242"/>
                      <w:spacing w:val="9"/>
                      <w:w w:val="76"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575959"/>
                      <w:spacing w:val="0"/>
                      <w:w w:val="76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6.612762pt;margin-top:36.064301pt;width:2.931732pt;height:19pt;mso-position-horizontal-relative:page;mso-position-vertical-relative:paragraph;z-index:-15196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6B6B6B"/>
                      <w:spacing w:val="-135"/>
                      <w:w w:val="199"/>
                    </w:rPr>
                    <w:t>,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2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21"/>
        </w:rPr>
        <w:t>    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7"/>
          <w:w w:val="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9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8"/>
          <w:w w:val="190"/>
        </w:rPr>
        <w:t> </w:t>
      </w:r>
      <w:r>
        <w:rPr>
          <w:rFonts w:ascii="Arial" w:hAnsi="Arial" w:cs="Arial" w:eastAsia="Arial"/>
          <w:sz w:val="23"/>
          <w:szCs w:val="23"/>
          <w:color w:val="BCBCBC"/>
          <w:spacing w:val="-54"/>
          <w:w w:val="83"/>
        </w:rPr>
        <w:t>·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213"/>
        </w:rPr>
        <w:t>;</w:t>
      </w:r>
      <w:r>
        <w:rPr>
          <w:rFonts w:ascii="Arial" w:hAnsi="Arial" w:cs="Arial" w:eastAsia="Arial"/>
          <w:sz w:val="23"/>
          <w:szCs w:val="23"/>
          <w:color w:val="333333"/>
          <w:spacing w:val="-4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63"/>
          <w:i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63"/>
          <w:i/>
          <w:position w:val="1"/>
        </w:rPr>
        <w:t>  </w:t>
      </w:r>
      <w:r>
        <w:rPr>
          <w:rFonts w:ascii="Arial" w:hAnsi="Arial" w:cs="Arial" w:eastAsia="Arial"/>
          <w:sz w:val="14"/>
          <w:szCs w:val="14"/>
          <w:color w:val="333333"/>
          <w:spacing w:val="2"/>
          <w:w w:val="63"/>
          <w:i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i/>
          <w:position w:val="1"/>
        </w:rPr>
        <w:t>:</w:t>
      </w:r>
      <w:r>
        <w:rPr>
          <w:rFonts w:ascii="Arial" w:hAnsi="Arial" w:cs="Arial" w:eastAsia="Arial"/>
          <w:sz w:val="14"/>
          <w:szCs w:val="14"/>
          <w:color w:val="333333"/>
          <w:spacing w:val="-34"/>
          <w:w w:val="100"/>
          <w:i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6"/>
        </w:rPr>
        <w:t>.</w:t>
      </w:r>
      <w:r>
        <w:rPr>
          <w:rFonts w:ascii="Arial" w:hAnsi="Arial" w:cs="Arial" w:eastAsia="Arial"/>
          <w:sz w:val="19"/>
          <w:szCs w:val="19"/>
          <w:color w:val="333333"/>
          <w:spacing w:val="-12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A8A8A8"/>
          <w:spacing w:val="10"/>
          <w:w w:val="228"/>
          <w:position w:val="6"/>
        </w:rPr>
        <w:t>"</w:t>
      </w:r>
      <w:r>
        <w:rPr>
          <w:rFonts w:ascii="Arial" w:hAnsi="Arial" w:cs="Arial" w:eastAsia="Arial"/>
          <w:sz w:val="19"/>
          <w:szCs w:val="19"/>
          <w:color w:val="8C8E8E"/>
          <w:spacing w:val="0"/>
          <w:w w:val="117"/>
          <w:position w:val="6"/>
        </w:rPr>
        <w:t>t</w:t>
      </w:r>
      <w:r>
        <w:rPr>
          <w:rFonts w:ascii="Arial" w:hAnsi="Arial" w:cs="Arial" w:eastAsia="Arial"/>
          <w:sz w:val="19"/>
          <w:szCs w:val="19"/>
          <w:color w:val="8C8E8E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9"/>
          <w:szCs w:val="19"/>
          <w:color w:val="8C8E8E"/>
          <w:spacing w:val="0"/>
          <w:w w:val="100"/>
          <w:position w:val="6"/>
        </w:rPr>
      </w:r>
      <w:r>
        <w:rPr>
          <w:rFonts w:ascii="Arial" w:hAnsi="Arial" w:cs="Arial" w:eastAsia="Arial"/>
          <w:sz w:val="51"/>
          <w:szCs w:val="51"/>
          <w:color w:val="8C8E8E"/>
          <w:spacing w:val="-77"/>
          <w:w w:val="83"/>
          <w:position w:val="4"/>
        </w:rPr>
        <w:t>.</w:t>
      </w:r>
      <w:r>
        <w:rPr>
          <w:rFonts w:ascii="Arial" w:hAnsi="Arial" w:cs="Arial" w:eastAsia="Arial"/>
          <w:sz w:val="51"/>
          <w:szCs w:val="51"/>
          <w:color w:val="424242"/>
          <w:spacing w:val="0"/>
          <w:w w:val="92"/>
          <w:position w:val="4"/>
        </w:rPr>
        <w:t>.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60"/>
        </w:sectPr>
      </w:pPr>
      <w:rPr/>
    </w:p>
    <w:p>
      <w:pPr>
        <w:spacing w:before="0" w:after="0" w:line="169" w:lineRule="atLeast"/>
        <w:ind w:left="324" w:right="-82"/>
        <w:jc w:val="left"/>
        <w:tabs>
          <w:tab w:pos="106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Courier New" w:hAnsi="Courier New" w:cs="Courier New" w:eastAsia="Courier New"/>
          <w:sz w:val="11"/>
          <w:szCs w:val="11"/>
          <w:color w:val="333333"/>
          <w:spacing w:val="0"/>
          <w:w w:val="55"/>
        </w:rPr>
        <w:t>:::.</w:t>
      </w:r>
      <w:r>
        <w:rPr>
          <w:rFonts w:ascii="Courier New" w:hAnsi="Courier New" w:cs="Courier New" w:eastAsia="Courier New"/>
          <w:sz w:val="11"/>
          <w:szCs w:val="11"/>
          <w:color w:val="333333"/>
          <w:spacing w:val="0"/>
          <w:w w:val="100"/>
        </w:rPr>
        <w:tab/>
      </w:r>
      <w:r>
        <w:rPr>
          <w:rFonts w:ascii="Courier New" w:hAnsi="Courier New" w:cs="Courier New" w:eastAsia="Courier New"/>
          <w:sz w:val="11"/>
          <w:szCs w:val="11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13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8"/>
          <w:szCs w:val="28"/>
          <w:color w:val="424242"/>
          <w:spacing w:val="0"/>
          <w:w w:val="56"/>
          <w:i/>
          <w:position w:val="-4"/>
        </w:rPr>
        <w:t>J</w:t>
      </w:r>
      <w:r>
        <w:rPr>
          <w:rFonts w:ascii="Courier New" w:hAnsi="Courier New" w:cs="Courier New" w:eastAsia="Courier New"/>
          <w:sz w:val="28"/>
          <w:szCs w:val="28"/>
          <w:color w:val="424242"/>
          <w:spacing w:val="-82"/>
          <w:w w:val="100"/>
          <w:i/>
          <w:position w:val="-4"/>
        </w:rPr>
        <w:t> </w:t>
      </w:r>
      <w:r>
        <w:rPr>
          <w:rFonts w:ascii="Arial" w:hAnsi="Arial" w:cs="Arial" w:eastAsia="Arial"/>
          <w:sz w:val="12"/>
          <w:szCs w:val="12"/>
          <w:color w:val="424242"/>
          <w:spacing w:val="0"/>
          <w:w w:val="360"/>
          <w:position w:val="-4"/>
        </w:rPr>
        <w:t>i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left="2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52"/>
          <w:position w:val="-7"/>
        </w:rPr>
        <w:t>.......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6" w:lineRule="atLeast"/>
        <w:ind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424242"/>
          <w:w w:val="97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-31"/>
          <w:w w:val="9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53"/>
        </w:rPr>
        <w:t>·.-,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C8E8E"/>
          <w:spacing w:val="0"/>
          <w:w w:val="52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8C8E8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C8E8E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6B6B6B"/>
          <w:spacing w:val="0"/>
          <w:w w:val="106"/>
          <w:position w:val="-5"/>
        </w:rPr>
        <w:t>';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280D4"/>
          <w:spacing w:val="0"/>
          <w:w w:val="79"/>
          <w:position w:val="-10"/>
        </w:rPr>
        <w:t>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6" w:lineRule="atLeast"/>
        <w:ind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2A3482"/>
          <w:spacing w:val="-62"/>
          <w:w w:val="58"/>
          <w:b/>
          <w:bCs/>
        </w:rPr>
        <w:t>Q</w:t>
      </w:r>
      <w:r>
        <w:rPr>
          <w:rFonts w:ascii="Times New Roman" w:hAnsi="Times New Roman" w:cs="Times New Roman" w:eastAsia="Times New Roman"/>
          <w:sz w:val="33"/>
          <w:szCs w:val="33"/>
          <w:color w:val="6B6B6B"/>
          <w:spacing w:val="0"/>
          <w:w w:val="86"/>
          <w:b/>
          <w:bCs/>
        </w:rPr>
        <w:t>;</w:t>
      </w:r>
      <w:r>
        <w:rPr>
          <w:rFonts w:ascii="Times New Roman" w:hAnsi="Times New Roman" w:cs="Times New Roman" w:eastAsia="Times New Roman"/>
          <w:sz w:val="33"/>
          <w:szCs w:val="33"/>
          <w:color w:val="6B6B6B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6B6B6B"/>
          <w:spacing w:val="-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6B6B6B"/>
          <w:spacing w:val="-39"/>
          <w:w w:val="133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8C8E8E"/>
          <w:spacing w:val="15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80"/>
        </w:rPr>
        <w:t>,.1.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25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60"/>
          <w:cols w:num="3" w:equalWidth="0">
            <w:col w:w="1517" w:space="350"/>
            <w:col w:w="3309" w:space="4238"/>
            <w:col w:w="1986"/>
          </w:cols>
        </w:sectPr>
      </w:pPr>
      <w:rPr/>
    </w:p>
    <w:p>
      <w:pPr>
        <w:spacing w:before="0" w:after="0" w:line="43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33333"/>
          <w:spacing w:val="0"/>
          <w:w w:val="100"/>
        </w:rPr>
        <w:t>.</w:t>
      </w:r>
      <w:r>
        <w:rPr>
          <w:rFonts w:ascii="Arial" w:hAnsi="Arial" w:cs="Arial" w:eastAsia="Arial"/>
          <w:sz w:val="13"/>
          <w:szCs w:val="13"/>
          <w:color w:val="333333"/>
          <w:spacing w:val="15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8C8E8E"/>
          <w:spacing w:val="-16"/>
          <w:w w:val="109"/>
        </w:rPr>
        <w:t>.</w:t>
      </w:r>
      <w:r>
        <w:rPr>
          <w:rFonts w:ascii="Arial" w:hAnsi="Arial" w:cs="Arial" w:eastAsia="Arial"/>
          <w:sz w:val="13"/>
          <w:szCs w:val="13"/>
          <w:color w:val="424242"/>
          <w:spacing w:val="0"/>
          <w:w w:val="67"/>
        </w:rPr>
        <w:t>.</w:t>
      </w:r>
      <w:r>
        <w:rPr>
          <w:rFonts w:ascii="Arial" w:hAnsi="Arial" w:cs="Arial" w:eastAsia="Arial"/>
          <w:sz w:val="13"/>
          <w:szCs w:val="13"/>
          <w:color w:val="424242"/>
          <w:spacing w:val="-26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333333"/>
          <w:spacing w:val="0"/>
          <w:w w:val="240"/>
        </w:rPr>
        <w:t>,</w:t>
      </w:r>
      <w:r>
        <w:rPr>
          <w:rFonts w:ascii="Arial" w:hAnsi="Arial" w:cs="Arial" w:eastAsia="Arial"/>
          <w:sz w:val="13"/>
          <w:szCs w:val="13"/>
          <w:color w:val="333333"/>
          <w:spacing w:val="-64"/>
          <w:w w:val="240"/>
        </w:rPr>
        <w:t> </w:t>
      </w:r>
      <w:r>
        <w:rPr>
          <w:rFonts w:ascii="Arial" w:hAnsi="Arial" w:cs="Arial" w:eastAsia="Arial"/>
          <w:sz w:val="13"/>
          <w:szCs w:val="13"/>
          <w:color w:val="575959"/>
          <w:spacing w:val="-8"/>
          <w:w w:val="76"/>
        </w:rPr>
        <w:t>.</w:t>
      </w:r>
      <w:r>
        <w:rPr>
          <w:rFonts w:ascii="Arial" w:hAnsi="Arial" w:cs="Arial" w:eastAsia="Arial"/>
          <w:sz w:val="13"/>
          <w:szCs w:val="13"/>
          <w:color w:val="8C8E8E"/>
          <w:spacing w:val="0"/>
          <w:w w:val="47"/>
        </w:rPr>
        <w:t>.</w:t>
      </w:r>
      <w:r>
        <w:rPr>
          <w:rFonts w:ascii="Arial" w:hAnsi="Arial" w:cs="Arial" w:eastAsia="Arial"/>
          <w:sz w:val="13"/>
          <w:szCs w:val="13"/>
          <w:color w:val="8C8E8E"/>
          <w:spacing w:val="-6"/>
          <w:w w:val="47"/>
        </w:rPr>
        <w:t>.</w:t>
      </w:r>
      <w:r>
        <w:rPr>
          <w:rFonts w:ascii="Arial" w:hAnsi="Arial" w:cs="Arial" w:eastAsia="Arial"/>
          <w:sz w:val="13"/>
          <w:szCs w:val="13"/>
          <w:color w:val="8C8E8E"/>
          <w:spacing w:val="0"/>
          <w:w w:val="107"/>
        </w:rPr>
        <w:t>&lt;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6" w:lineRule="atLeast"/>
        <w:ind w:right="18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9.167465pt;margin-top:6.191329pt;width:6.312929pt;height:20.5pt;mso-position-horizontal-relative:page;mso-position-vertical-relative:paragraph;z-index:-15197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424242"/>
                      <w:spacing w:val="-2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424242"/>
                      <w:spacing w:val="-98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100"/>
          <w:position w:val="-7"/>
        </w:rPr>
        <w:t>.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23"/>
          <w:szCs w:val="23"/>
          <w:color w:val="6B6B6B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24242"/>
          <w:spacing w:val="0"/>
          <w:w w:val="100"/>
          <w:b/>
          <w:bCs/>
          <w:i/>
          <w:position w:val="0"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424242"/>
          <w:spacing w:val="0"/>
          <w:w w:val="100"/>
          <w:b/>
          <w:bCs/>
          <w:i/>
          <w:position w:val="0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424242"/>
          <w:spacing w:val="1"/>
          <w:w w:val="100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75959"/>
          <w:spacing w:val="0"/>
          <w:w w:val="60"/>
          <w:i/>
          <w:position w:val="0"/>
        </w:rPr>
        <w:t>;&lt;:.'</w:t>
      </w:r>
      <w:r>
        <w:rPr>
          <w:rFonts w:ascii="Times New Roman" w:hAnsi="Times New Roman" w:cs="Times New Roman" w:eastAsia="Times New Roman"/>
          <w:sz w:val="11"/>
          <w:szCs w:val="11"/>
          <w:color w:val="575959"/>
          <w:spacing w:val="0"/>
          <w:w w:val="60"/>
          <w:i/>
          <w:position w:val="0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575959"/>
          <w:spacing w:val="9"/>
          <w:w w:val="6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75959"/>
          <w:spacing w:val="0"/>
          <w:w w:val="382"/>
          <w:position w:val="0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575959"/>
          <w:spacing w:val="-52"/>
          <w:w w:val="382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C8E8E"/>
          <w:spacing w:val="-6"/>
          <w:w w:val="80"/>
          <w:position w:val="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575959"/>
          <w:spacing w:val="0"/>
          <w:w w:val="82"/>
          <w:position w:val="0"/>
        </w:rPr>
        <w:t>•.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6" w:lineRule="exact"/>
        <w:ind w:right="-109"/>
        <w:jc w:val="left"/>
        <w:rPr>
          <w:rFonts w:ascii="Arial" w:hAnsi="Arial" w:cs="Arial" w:eastAsia="Arial"/>
          <w:sz w:val="46"/>
          <w:szCs w:val="46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A8A8A8"/>
          <w:spacing w:val="0"/>
          <w:w w:val="185"/>
          <w:position w:val="-22"/>
        </w:rPr>
        <w:t>\</w:t>
      </w:r>
      <w:r>
        <w:rPr>
          <w:rFonts w:ascii="Arial" w:hAnsi="Arial" w:cs="Arial" w:eastAsia="Arial"/>
          <w:sz w:val="46"/>
          <w:szCs w:val="46"/>
          <w:color w:val="A8A8A8"/>
          <w:spacing w:val="-49"/>
          <w:w w:val="185"/>
          <w:position w:val="-22"/>
        </w:rPr>
        <w:t> </w:t>
      </w:r>
      <w:r>
        <w:rPr>
          <w:rFonts w:ascii="Arial" w:hAnsi="Arial" w:cs="Arial" w:eastAsia="Arial"/>
          <w:sz w:val="46"/>
          <w:szCs w:val="46"/>
          <w:color w:val="6B6B6B"/>
          <w:spacing w:val="-75"/>
          <w:w w:val="77"/>
          <w:position w:val="-22"/>
        </w:rPr>
        <w:t>,</w:t>
      </w:r>
      <w:r>
        <w:rPr>
          <w:rFonts w:ascii="Arial" w:hAnsi="Arial" w:cs="Arial" w:eastAsia="Arial"/>
          <w:sz w:val="46"/>
          <w:szCs w:val="46"/>
          <w:color w:val="424242"/>
          <w:spacing w:val="0"/>
          <w:w w:val="54"/>
          <w:position w:val="-22"/>
        </w:rPr>
        <w:t>,-</w:t>
      </w:r>
      <w:r>
        <w:rPr>
          <w:rFonts w:ascii="Arial" w:hAnsi="Arial" w:cs="Arial" w:eastAsia="Arial"/>
          <w:sz w:val="46"/>
          <w:szCs w:val="46"/>
          <w:color w:val="424242"/>
          <w:spacing w:val="-55"/>
          <w:w w:val="54"/>
          <w:position w:val="-22"/>
        </w:rPr>
        <w:t>:</w:t>
      </w:r>
      <w:r>
        <w:rPr>
          <w:rFonts w:ascii="Arial" w:hAnsi="Arial" w:cs="Arial" w:eastAsia="Arial"/>
          <w:sz w:val="46"/>
          <w:szCs w:val="46"/>
          <w:color w:val="8C8E8E"/>
          <w:spacing w:val="0"/>
          <w:w w:val="64"/>
          <w:position w:val="-22"/>
        </w:rPr>
        <w:t>,;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4" w:lineRule="atLeast"/>
        <w:ind w:left="166" w:right="-20"/>
        <w:jc w:val="left"/>
        <w:tabs>
          <w:tab w:pos="114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1C1F8E"/>
          <w:spacing w:val="0"/>
          <w:w w:val="100"/>
        </w:rPr>
        <w:t>(</w:t>
      </w:r>
      <w:r>
        <w:rPr>
          <w:rFonts w:ascii="Arial" w:hAnsi="Arial" w:cs="Arial" w:eastAsia="Arial"/>
          <w:sz w:val="18"/>
          <w:szCs w:val="18"/>
          <w:color w:val="1C1F8E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C1F8E"/>
          <w:spacing w:val="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170"/>
        </w:rPr>
        <w:t>.</w:t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8C8E8E"/>
          <w:spacing w:val="0"/>
          <w:w w:val="170"/>
        </w:rPr>
        <w:t>\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13" w:lineRule="atLeast"/>
        <w:ind w:right="-20"/>
        <w:jc w:val="left"/>
        <w:rPr>
          <w:rFonts w:ascii="Courier New" w:hAnsi="Courier New" w:cs="Courier New" w:eastAsia="Courier New"/>
          <w:sz w:val="34"/>
          <w:szCs w:val="34"/>
        </w:rPr>
      </w:pPr>
      <w:rPr/>
      <w:r>
        <w:rPr/>
        <w:pict>
          <v:group style="position:absolute;margin-left:466.216278pt;margin-top:11.014667pt;width:66.924402pt;height:19.781739pt;mso-position-horizontal-relative:page;mso-position-vertical-relative:paragraph;z-index:-15215" coordorigin="9324,220" coordsize="1338,396">
            <v:group style="position:absolute;left:9882;top:336;width:80;height:2" coordorigin="9882,336" coordsize="80,2">
              <v:shape style="position:absolute;left:9882;top:336;width:80;height:2" coordorigin="9882,336" coordsize="80,0" path="m9882,336l9963,336e" filled="f" stroked="t" strokeweight="2.610526pt" strokecolor="#3B4890">
                <v:path arrowok="t"/>
              </v:shape>
            </v:group>
            <v:group style="position:absolute;left:9882;top:336;width:759;height:2" coordorigin="9882,336" coordsize="759,2">
              <v:shape style="position:absolute;left:9882;top:336;width:759;height:2" coordorigin="9882,336" coordsize="759,0" path="m9882,336l10641,336e" filled="f" stroked="t" strokeweight="2.135885pt" strokecolor="#54608C">
                <v:path arrowok="t"/>
              </v:shape>
            </v:group>
            <v:group style="position:absolute;left:9350;top:336;width:428;height:2" coordorigin="9350,336" coordsize="428,2">
              <v:shape style="position:absolute;left:9350;top:336;width:428;height:2" coordorigin="9350,336" coordsize="428,0" path="m9350,336l9778,336e" filled="f" stroked="t" strokeweight="2.610526pt" strokecolor="#3B4890">
                <v:path arrowok="t"/>
              </v:shape>
            </v:group>
            <v:group style="position:absolute;left:9778;top:220;width:104;height:396" coordorigin="9778,220" coordsize="104,396">
              <v:shape style="position:absolute;left:9778;top:220;width:104;height:396" coordorigin="9778,220" coordsize="104,396" path="m9778,220l9882,220,9882,616,9778,616,9778,220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34"/>
          <w:szCs w:val="34"/>
          <w:color w:val="3F4682"/>
          <w:w w:val="105"/>
          <w:i/>
        </w:rPr>
        <w:t>A</w:t>
      </w:r>
      <w:r>
        <w:rPr>
          <w:rFonts w:ascii="Courier New" w:hAnsi="Courier New" w:cs="Courier New" w:eastAsia="Courier New"/>
          <w:sz w:val="34"/>
          <w:szCs w:val="34"/>
          <w:color w:val="3F4682"/>
          <w:spacing w:val="-137"/>
          <w:w w:val="100"/>
          <w:i/>
        </w:rPr>
        <w:t> </w:t>
      </w:r>
      <w:r>
        <w:rPr>
          <w:rFonts w:ascii="Courier New" w:hAnsi="Courier New" w:cs="Courier New" w:eastAsia="Courier New"/>
          <w:sz w:val="34"/>
          <w:szCs w:val="34"/>
          <w:color w:val="6B6B6B"/>
          <w:spacing w:val="0"/>
          <w:w w:val="74"/>
          <w:i/>
        </w:rPr>
        <w:t>w</w:t>
      </w:r>
      <w:r>
        <w:rPr>
          <w:rFonts w:ascii="Courier New" w:hAnsi="Courier New" w:cs="Courier New" w:eastAsia="Courier New"/>
          <w:sz w:val="34"/>
          <w:szCs w:val="3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60"/>
          <w:cols w:num="3" w:equalWidth="0">
            <w:col w:w="2032" w:space="177"/>
            <w:col w:w="742" w:space="6273"/>
            <w:col w:w="2176"/>
          </w:cols>
        </w:sectPr>
      </w:pPr>
      <w:rPr/>
    </w:p>
    <w:p>
      <w:pPr>
        <w:spacing w:before="0" w:after="0" w:line="85" w:lineRule="exact"/>
        <w:ind w:right="-20"/>
        <w:jc w:val="righ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Arial" w:hAnsi="Arial" w:cs="Arial" w:eastAsia="Arial"/>
          <w:sz w:val="18"/>
          <w:szCs w:val="18"/>
          <w:color w:val="A8A8A8"/>
          <w:spacing w:val="7"/>
          <w:w w:val="70"/>
          <w:b/>
          <w:bCs/>
          <w:position w:val="-2"/>
        </w:rPr>
        <w:t>'</w:t>
      </w:r>
      <w:r>
        <w:rPr>
          <w:rFonts w:ascii="Arial" w:hAnsi="Arial" w:cs="Arial" w:eastAsia="Arial"/>
          <w:sz w:val="18"/>
          <w:szCs w:val="18"/>
          <w:color w:val="6B6B6B"/>
          <w:spacing w:val="-4"/>
          <w:w w:val="93"/>
          <w:b/>
          <w:bCs/>
          <w:position w:val="-2"/>
        </w:rPr>
        <w:t>\</w:t>
      </w:r>
      <w:r>
        <w:rPr>
          <w:rFonts w:ascii="Arial" w:hAnsi="Arial" w:cs="Arial" w:eastAsia="Arial"/>
          <w:sz w:val="18"/>
          <w:szCs w:val="18"/>
          <w:color w:val="424242"/>
          <w:spacing w:val="-63"/>
          <w:w w:val="76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6B6B6B"/>
          <w:spacing w:val="0"/>
          <w:w w:val="54"/>
          <w:position w:val="-14"/>
        </w:rPr>
        <w:t>·,</w:t>
      </w:r>
      <w:r>
        <w:rPr>
          <w:rFonts w:ascii="Times New Roman" w:hAnsi="Times New Roman" w:cs="Times New Roman" w:eastAsia="Times New Roman"/>
          <w:sz w:val="40"/>
          <w:szCs w:val="40"/>
          <w:color w:val="6B6B6B"/>
          <w:spacing w:val="-55"/>
          <w:w w:val="54"/>
          <w:position w:val="-14"/>
        </w:rPr>
        <w:t>.</w:t>
      </w:r>
      <w:r>
        <w:rPr>
          <w:rFonts w:ascii="Arial" w:hAnsi="Arial" w:cs="Arial" w:eastAsia="Arial"/>
          <w:sz w:val="22"/>
          <w:szCs w:val="22"/>
          <w:color w:val="8C8E8E"/>
          <w:spacing w:val="0"/>
          <w:w w:val="17"/>
          <w:position w:val="-2"/>
        </w:rPr>
        <w:t>=</w:t>
      </w:r>
      <w:r>
        <w:rPr>
          <w:rFonts w:ascii="Arial" w:hAnsi="Arial" w:cs="Arial" w:eastAsia="Arial"/>
          <w:sz w:val="22"/>
          <w:szCs w:val="22"/>
          <w:color w:val="8C8E8E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6B6B6B"/>
          <w:spacing w:val="0"/>
          <w:w w:val="53"/>
          <w:position w:val="-14"/>
        </w:rPr>
        <w:t>.: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31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0"/>
          <w:w w:val="69"/>
          <w:position w:val="2"/>
        </w:rPr>
        <w:t>:ı"":</w:t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0"/>
          <w:w w:val="69"/>
          <w:position w:val="2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-1"/>
          <w:w w:val="69"/>
          <w:position w:val="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-4"/>
          <w:w w:val="262"/>
          <w:position w:val="2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424242"/>
          <w:spacing w:val="0"/>
          <w:w w:val="218"/>
          <w:position w:val="2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29" w:after="0" w:line="23" w:lineRule="exact"/>
        <w:ind w:left="109" w:right="-48"/>
        <w:jc w:val="left"/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345"/>
          <w:position w:val="-3"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345"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30"/>
          <w:w w:val="345"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333333"/>
          <w:spacing w:val="0"/>
          <w:w w:val="345"/>
          <w:position w:val="-3"/>
        </w:rPr>
        <w:t>-</w:t>
      </w:r>
      <w:r>
        <w:rPr>
          <w:rFonts w:ascii="Times New Roman" w:hAnsi="Times New Roman" w:cs="Times New Roman" w:eastAsia="Times New Roman"/>
          <w:sz w:val="5"/>
          <w:szCs w:val="5"/>
          <w:color w:val="333333"/>
          <w:spacing w:val="-6"/>
          <w:w w:val="345"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333333"/>
          <w:spacing w:val="0"/>
          <w:w w:val="265"/>
          <w:position w:val="-3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333333"/>
          <w:spacing w:val="-2"/>
          <w:w w:val="265"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75959"/>
          <w:spacing w:val="-3"/>
          <w:w w:val="147"/>
          <w:position w:val="-3"/>
        </w:rPr>
        <w:t>,</w:t>
      </w:r>
      <w:r>
        <w:rPr>
          <w:rFonts w:ascii="Times New Roman" w:hAnsi="Times New Roman" w:cs="Times New Roman" w:eastAsia="Times New Roman"/>
          <w:sz w:val="5"/>
          <w:szCs w:val="5"/>
          <w:color w:val="A8A8A8"/>
          <w:spacing w:val="0"/>
          <w:w w:val="147"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A8A8A8"/>
          <w:spacing w:val="0"/>
          <w:w w:val="147"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8A8A8"/>
          <w:spacing w:val="8"/>
          <w:w w:val="147"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333333"/>
          <w:spacing w:val="2"/>
          <w:w w:val="121"/>
          <w:position w:val="-3"/>
        </w:rPr>
        <w:t>,</w:t>
      </w:r>
      <w:r>
        <w:rPr>
          <w:rFonts w:ascii="Times New Roman" w:hAnsi="Times New Roman" w:cs="Times New Roman" w:eastAsia="Times New Roman"/>
          <w:sz w:val="5"/>
          <w:szCs w:val="5"/>
          <w:color w:val="333333"/>
          <w:spacing w:val="0"/>
          <w:w w:val="120"/>
          <w:position w:val="-3"/>
        </w:rPr>
        <w:t>-i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left="-38" w:right="-58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575959"/>
          <w:spacing w:val="-20"/>
          <w:w w:val="110"/>
          <w:position w:val="1"/>
        </w:rPr>
        <w:t>"</w:t>
      </w:r>
      <w:r>
        <w:rPr>
          <w:rFonts w:ascii="Arial" w:hAnsi="Arial" w:cs="Arial" w:eastAsia="Arial"/>
          <w:sz w:val="13"/>
          <w:szCs w:val="13"/>
          <w:color w:val="BCBCBC"/>
          <w:spacing w:val="0"/>
          <w:w w:val="219"/>
          <w:position w:val="1"/>
        </w:rPr>
        <w:t>·</w:t>
      </w:r>
      <w:r>
        <w:rPr>
          <w:rFonts w:ascii="Arial" w:hAnsi="Arial" w:cs="Arial" w:eastAsia="Arial"/>
          <w:sz w:val="13"/>
          <w:szCs w:val="13"/>
          <w:color w:val="BCBCBC"/>
          <w:spacing w:val="0"/>
          <w:w w:val="100"/>
          <w:position w:val="1"/>
        </w:rPr>
        <w:t>   </w:t>
      </w:r>
      <w:r>
        <w:rPr>
          <w:rFonts w:ascii="Arial" w:hAnsi="Arial" w:cs="Arial" w:eastAsia="Arial"/>
          <w:sz w:val="13"/>
          <w:szCs w:val="13"/>
          <w:color w:val="BCBCBC"/>
          <w:spacing w:val="17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51"/>
          <w:position w:val="1"/>
        </w:rPr>
        <w:t>..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51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20"/>
          <w:w w:val="51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90"/>
          <w:position w:val="1"/>
        </w:rPr>
        <w:t>;</w:t>
      </w:r>
      <w:r>
        <w:rPr>
          <w:rFonts w:ascii="Arial" w:hAnsi="Arial" w:cs="Arial" w:eastAsia="Arial"/>
          <w:sz w:val="19"/>
          <w:szCs w:val="19"/>
          <w:color w:val="A8A8A8"/>
          <w:spacing w:val="-39"/>
          <w:w w:val="90"/>
          <w:position w:val="1"/>
        </w:rPr>
        <w:t>;</w:t>
      </w:r>
      <w:r>
        <w:rPr>
          <w:rFonts w:ascii="Arial" w:hAnsi="Arial" w:cs="Arial" w:eastAsia="Arial"/>
          <w:sz w:val="19"/>
          <w:szCs w:val="19"/>
          <w:color w:val="8C8E8E"/>
          <w:spacing w:val="0"/>
          <w:w w:val="99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" w:lineRule="exact"/>
        <w:ind w:left="123" w:right="50"/>
        <w:jc w:val="center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424242"/>
          <w:spacing w:val="0"/>
          <w:w w:val="142"/>
          <w:position w:val="-7"/>
        </w:rPr>
        <w:t>..</w:t>
      </w:r>
      <w:r>
        <w:rPr>
          <w:rFonts w:ascii="Arial" w:hAnsi="Arial" w:cs="Arial" w:eastAsia="Arial"/>
          <w:sz w:val="12"/>
          <w:szCs w:val="12"/>
          <w:color w:val="424242"/>
          <w:spacing w:val="0"/>
          <w:w w:val="142"/>
          <w:position w:val="-7"/>
        </w:rPr>
        <w:t> </w:t>
      </w:r>
      <w:r>
        <w:rPr>
          <w:rFonts w:ascii="Arial" w:hAnsi="Arial" w:cs="Arial" w:eastAsia="Arial"/>
          <w:sz w:val="12"/>
          <w:szCs w:val="12"/>
          <w:color w:val="424242"/>
          <w:spacing w:val="29"/>
          <w:w w:val="142"/>
          <w:position w:val="-7"/>
        </w:rPr>
        <w:t> </w:t>
      </w:r>
      <w:r>
        <w:rPr>
          <w:rFonts w:ascii="Arial" w:hAnsi="Arial" w:cs="Arial" w:eastAsia="Arial"/>
          <w:sz w:val="12"/>
          <w:szCs w:val="12"/>
          <w:color w:val="424242"/>
          <w:spacing w:val="0"/>
          <w:w w:val="142"/>
          <w:i/>
          <w:position w:val="-7"/>
        </w:rPr>
        <w:t>J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85" w:lineRule="exact"/>
        <w:ind w:right="-20"/>
        <w:jc w:val="left"/>
        <w:tabs>
          <w:tab w:pos="300" w:val="left"/>
          <w:tab w:pos="90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235"/>
          <w:position w:val="-7"/>
        </w:rPr>
        <w:t>'</w:t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  <w:position w:val="-7"/>
        </w:rPr>
      </w:r>
      <w:r>
        <w:rPr>
          <w:rFonts w:ascii="Arial" w:hAnsi="Arial" w:cs="Arial" w:eastAsia="Arial"/>
          <w:sz w:val="12"/>
          <w:szCs w:val="12"/>
          <w:color w:val="6B6B6B"/>
          <w:spacing w:val="0"/>
          <w:w w:val="475"/>
          <w:position w:val="-7"/>
        </w:rPr>
        <w:t>L</w:t>
      </w:r>
      <w:r>
        <w:rPr>
          <w:rFonts w:ascii="Arial" w:hAnsi="Arial" w:cs="Arial" w:eastAsia="Arial"/>
          <w:sz w:val="12"/>
          <w:szCs w:val="12"/>
          <w:color w:val="6B6B6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2"/>
          <w:szCs w:val="12"/>
          <w:color w:val="6B6B6B"/>
          <w:spacing w:val="0"/>
          <w:w w:val="100"/>
          <w:position w:val="-7"/>
        </w:rPr>
      </w:r>
      <w:r>
        <w:rPr>
          <w:rFonts w:ascii="Arial" w:hAnsi="Arial" w:cs="Arial" w:eastAsia="Arial"/>
          <w:sz w:val="29"/>
          <w:szCs w:val="29"/>
          <w:color w:val="A8A8A8"/>
          <w:spacing w:val="-37"/>
          <w:w w:val="129"/>
          <w:position w:val="-7"/>
        </w:rPr>
        <w:t>ı</w:t>
      </w:r>
      <w:r>
        <w:rPr>
          <w:rFonts w:ascii="Arial" w:hAnsi="Arial" w:cs="Arial" w:eastAsia="Arial"/>
          <w:sz w:val="29"/>
          <w:szCs w:val="29"/>
          <w:color w:val="6B6B6B"/>
          <w:spacing w:val="0"/>
          <w:w w:val="71"/>
          <w:position w:val="-7"/>
        </w:rPr>
        <w:t>d4</w:t>
      </w:r>
      <w:r>
        <w:rPr>
          <w:rFonts w:ascii="Arial" w:hAnsi="Arial" w:cs="Arial" w:eastAsia="Arial"/>
          <w:sz w:val="29"/>
          <w:szCs w:val="29"/>
          <w:color w:val="6B6B6B"/>
          <w:spacing w:val="-57"/>
          <w:w w:val="71"/>
          <w:position w:val="-7"/>
        </w:rPr>
        <w:t>1</w:t>
      </w:r>
      <w:r>
        <w:rPr>
          <w:rFonts w:ascii="Arial" w:hAnsi="Arial" w:cs="Arial" w:eastAsia="Arial"/>
          <w:sz w:val="29"/>
          <w:szCs w:val="29"/>
          <w:color w:val="333333"/>
          <w:spacing w:val="-27"/>
          <w:w w:val="64"/>
          <w:position w:val="-7"/>
        </w:rPr>
        <w:t>.</w:t>
      </w:r>
      <w:r>
        <w:rPr>
          <w:rFonts w:ascii="Arial" w:hAnsi="Arial" w:cs="Arial" w:eastAsia="Arial"/>
          <w:sz w:val="29"/>
          <w:szCs w:val="29"/>
          <w:color w:val="575959"/>
          <w:spacing w:val="0"/>
          <w:w w:val="72"/>
          <w:position w:val="-7"/>
        </w:rPr>
        <w:t>Ş_YII!'\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60"/>
          <w:cols w:num="4" w:equalWidth="0">
            <w:col w:w="1512" w:space="17"/>
            <w:col w:w="556" w:space="237"/>
            <w:col w:w="555" w:space="5767"/>
            <w:col w:w="2756"/>
          </w:cols>
        </w:sectPr>
      </w:pPr>
      <w:rPr/>
    </w:p>
    <w:p>
      <w:pPr>
        <w:spacing w:before="89" w:after="0" w:line="20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26"/>
          <w:szCs w:val="26"/>
          <w:color w:val="8C8E8E"/>
          <w:w w:val="52"/>
          <w:position w:val="-23"/>
        </w:rPr>
        <w:t>.</w:t>
      </w:r>
      <w:r>
        <w:rPr>
          <w:rFonts w:ascii="Arial" w:hAnsi="Arial" w:cs="Arial" w:eastAsia="Arial"/>
          <w:sz w:val="26"/>
          <w:szCs w:val="26"/>
          <w:color w:val="8C8E8E"/>
          <w:spacing w:val="-42"/>
          <w:w w:val="52"/>
          <w:position w:val="-23"/>
        </w:rPr>
        <w:t>.</w:t>
      </w:r>
      <w:r>
        <w:rPr>
          <w:rFonts w:ascii="Arial" w:hAnsi="Arial" w:cs="Arial" w:eastAsia="Arial"/>
          <w:sz w:val="13"/>
          <w:szCs w:val="13"/>
          <w:color w:val="333333"/>
          <w:spacing w:val="-10"/>
          <w:w w:val="110"/>
          <w:b/>
          <w:bCs/>
          <w:position w:val="-10"/>
        </w:rPr>
        <w:t>l</w:t>
      </w:r>
      <w:r>
        <w:rPr>
          <w:rFonts w:ascii="Arial" w:hAnsi="Arial" w:cs="Arial" w:eastAsia="Arial"/>
          <w:sz w:val="26"/>
          <w:szCs w:val="26"/>
          <w:color w:val="8C8E8E"/>
          <w:spacing w:val="-40"/>
          <w:w w:val="52"/>
          <w:position w:val="-23"/>
        </w:rPr>
        <w:t>.</w:t>
      </w:r>
      <w:r>
        <w:rPr>
          <w:rFonts w:ascii="Arial" w:hAnsi="Arial" w:cs="Arial" w:eastAsia="Arial"/>
          <w:sz w:val="13"/>
          <w:szCs w:val="13"/>
          <w:color w:val="333333"/>
          <w:spacing w:val="0"/>
          <w:w w:val="111"/>
          <w:b/>
          <w:bCs/>
          <w:position w:val="-10"/>
        </w:rPr>
        <w:t>t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37" w:lineRule="atLeas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8C8E8E"/>
          <w:spacing w:val="0"/>
          <w:w w:val="55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10" w:lineRule="exact"/>
        <w:ind w:right="-82"/>
        <w:jc w:val="left"/>
        <w:tabs>
          <w:tab w:pos="190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424242"/>
          <w:w w:val="121"/>
          <w:b/>
          <w:bCs/>
          <w:position w:val="-17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-7"/>
          <w:w w:val="121"/>
          <w:b/>
          <w:bCs/>
          <w:position w:val="-17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8C8E8E"/>
          <w:spacing w:val="-3"/>
          <w:w w:val="29"/>
          <w:b/>
          <w:bCs/>
          <w:position w:val="-17"/>
        </w:rPr>
        <w:t>_</w:t>
      </w:r>
      <w:r>
        <w:rPr>
          <w:rFonts w:ascii="Times New Roman" w:hAnsi="Times New Roman" w:cs="Times New Roman" w:eastAsia="Times New Roman"/>
          <w:sz w:val="28"/>
          <w:szCs w:val="28"/>
          <w:color w:val="BCBCBC"/>
          <w:spacing w:val="0"/>
          <w:w w:val="42"/>
          <w:b/>
          <w:bCs/>
          <w:position w:val="-17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CBCBC"/>
          <w:spacing w:val="-52"/>
          <w:w w:val="100"/>
          <w:b/>
          <w:bCs/>
          <w:position w:val="-1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CBCBC"/>
          <w:spacing w:val="-3"/>
          <w:w w:val="42"/>
          <w:b/>
          <w:bCs/>
          <w:position w:val="-17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8C8E8E"/>
          <w:spacing w:val="10"/>
          <w:w w:val="150"/>
          <w:b/>
          <w:bCs/>
          <w:position w:val="-17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0"/>
          <w:w w:val="120"/>
          <w:b/>
          <w:bCs/>
          <w:position w:val="-17"/>
        </w:rPr>
        <w:t>Haı·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0"/>
          <w:w w:val="100"/>
          <w:b/>
          <w:bCs/>
          <w:position w:val="-17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0"/>
          <w:w w:val="100"/>
          <w:b/>
          <w:bCs/>
          <w:position w:val="-17"/>
        </w:rPr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17"/>
          <w:b/>
          <w:bCs/>
          <w:position w:val="-17"/>
        </w:rPr>
        <w:t>Ç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27" w:after="0" w:line="83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4"/>
          <w:position w:val="-9"/>
        </w:rPr>
        <w:t>İtf.Çavuşu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right="-20"/>
        <w:jc w:val="left"/>
        <w:tabs>
          <w:tab w:pos="8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6B6B6B"/>
          <w:spacing w:val="0"/>
          <w:w w:val="100"/>
          <w:i/>
          <w:position w:val="-24"/>
        </w:rPr>
        <w:t>ı:.\</w:t>
      </w:r>
      <w:r>
        <w:rPr>
          <w:rFonts w:ascii="Arial" w:hAnsi="Arial" w:cs="Arial" w:eastAsia="Arial"/>
          <w:sz w:val="32"/>
          <w:szCs w:val="32"/>
          <w:color w:val="6B6B6B"/>
          <w:spacing w:val="0"/>
          <w:w w:val="100"/>
          <w:i/>
          <w:position w:val="-24"/>
        </w:rPr>
        <w:tab/>
      </w:r>
      <w:r>
        <w:rPr>
          <w:rFonts w:ascii="Arial" w:hAnsi="Arial" w:cs="Arial" w:eastAsia="Arial"/>
          <w:sz w:val="32"/>
          <w:szCs w:val="32"/>
          <w:color w:val="6B6B6B"/>
          <w:spacing w:val="0"/>
          <w:w w:val="100"/>
          <w:i/>
          <w:position w:val="-24"/>
        </w:rPr>
      </w:r>
      <w:r>
        <w:rPr>
          <w:rFonts w:ascii="Arial" w:hAnsi="Arial" w:cs="Arial" w:eastAsia="Arial"/>
          <w:sz w:val="40"/>
          <w:szCs w:val="40"/>
          <w:color w:val="575959"/>
          <w:spacing w:val="0"/>
          <w:w w:val="61"/>
          <w:position w:val="-24"/>
        </w:rPr>
        <w:t>alı</w:t>
      </w:r>
      <w:r>
        <w:rPr>
          <w:rFonts w:ascii="Arial" w:hAnsi="Arial" w:cs="Arial" w:eastAsia="Arial"/>
          <w:sz w:val="40"/>
          <w:szCs w:val="40"/>
          <w:color w:val="333333"/>
          <w:spacing w:val="0"/>
          <w:w w:val="61"/>
          <w:position w:val="-24"/>
        </w:rPr>
        <w:t>·</w:t>
      </w:r>
      <w:r>
        <w:rPr>
          <w:rFonts w:ascii="Arial" w:hAnsi="Arial" w:cs="Arial" w:eastAsia="Arial"/>
          <w:sz w:val="40"/>
          <w:szCs w:val="40"/>
          <w:color w:val="333333"/>
          <w:spacing w:val="44"/>
          <w:w w:val="61"/>
          <w:position w:val="-24"/>
        </w:rPr>
        <w:t> </w:t>
      </w:r>
      <w:r>
        <w:rPr>
          <w:rFonts w:ascii="Arial" w:hAnsi="Arial" w:cs="Arial" w:eastAsia="Arial"/>
          <w:sz w:val="29"/>
          <w:szCs w:val="29"/>
          <w:color w:val="424242"/>
          <w:spacing w:val="0"/>
          <w:w w:val="85"/>
          <w:i/>
          <w:position w:val="-24"/>
        </w:rPr>
        <w:t>'!</w:t>
      </w:r>
      <w:r>
        <w:rPr>
          <w:rFonts w:ascii="Arial" w:hAnsi="Arial" w:cs="Arial" w:eastAsia="Arial"/>
          <w:sz w:val="29"/>
          <w:szCs w:val="29"/>
          <w:color w:val="424242"/>
          <w:spacing w:val="-3"/>
          <w:w w:val="85"/>
          <w:i/>
          <w:position w:val="-24"/>
        </w:rPr>
        <w:t>i</w:t>
      </w:r>
      <w:r>
        <w:rPr>
          <w:rFonts w:ascii="Arial" w:hAnsi="Arial" w:cs="Arial" w:eastAsia="Arial"/>
          <w:sz w:val="36"/>
          <w:szCs w:val="36"/>
          <w:color w:val="424242"/>
          <w:spacing w:val="0"/>
          <w:w w:val="85"/>
          <w:position w:val="-24"/>
        </w:rPr>
        <w:t>t•n</w:t>
      </w:r>
      <w:r>
        <w:rPr>
          <w:rFonts w:ascii="Arial" w:hAnsi="Arial" w:cs="Arial" w:eastAsia="Arial"/>
          <w:sz w:val="36"/>
          <w:szCs w:val="36"/>
          <w:color w:val="424242"/>
          <w:spacing w:val="46"/>
          <w:w w:val="85"/>
          <w:position w:val="-24"/>
        </w:rPr>
        <w:t> </w:t>
      </w:r>
      <w:r>
        <w:rPr>
          <w:rFonts w:ascii="Arial" w:hAnsi="Arial" w:cs="Arial" w:eastAsia="Arial"/>
          <w:sz w:val="28"/>
          <w:szCs w:val="28"/>
          <w:color w:val="6B6B6B"/>
          <w:spacing w:val="0"/>
          <w:w w:val="85"/>
          <w:position w:val="-24"/>
        </w:rPr>
        <w:t>1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60"/>
          <w:cols w:num="5" w:equalWidth="0">
            <w:col w:w="1651" w:space="149"/>
            <w:col w:w="83" w:space="392"/>
            <w:col w:w="2128" w:space="506"/>
            <w:col w:w="749" w:space="2873"/>
            <w:col w:w="2869"/>
          </w:cols>
        </w:sectPr>
      </w:pPr>
      <w:rPr/>
    </w:p>
    <w:p>
      <w:pPr>
        <w:spacing w:before="0" w:after="0" w:line="160" w:lineRule="exact"/>
        <w:ind w:left="1615" w:right="-103"/>
        <w:jc w:val="left"/>
        <w:tabs>
          <w:tab w:pos="2480" w:val="left"/>
          <w:tab w:pos="3200" w:val="left"/>
          <w:tab w:pos="37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33333"/>
          <w:w w:val="65"/>
          <w:position w:val="6"/>
        </w:rPr>
        <w:t>.,.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-19"/>
          <w:w w:val="65"/>
          <w:position w:val="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75959"/>
          <w:spacing w:val="0"/>
          <w:w w:val="119"/>
          <w:position w:val="6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575959"/>
          <w:spacing w:val="-4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8C8E8E"/>
          <w:spacing w:val="15"/>
          <w:w w:val="67"/>
          <w:position w:val="6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A8A8A8"/>
          <w:spacing w:val="0"/>
          <w:w w:val="80"/>
          <w:position w:val="6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A8A8A8"/>
          <w:spacing w:val="-56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A8A8A8"/>
          <w:spacing w:val="0"/>
          <w:w w:val="77"/>
          <w:position w:val="1"/>
        </w:rPr>
        <w:t>··</w:t>
      </w:r>
      <w:r>
        <w:rPr>
          <w:rFonts w:ascii="Arial" w:hAnsi="Arial" w:cs="Arial" w:eastAsia="Arial"/>
          <w:sz w:val="17"/>
          <w:szCs w:val="17"/>
          <w:color w:val="A8A8A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A8A8A8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position w:val="1"/>
        </w:rPr>
        <w:t>2</w:t>
      </w:r>
      <w:r>
        <w:rPr>
          <w:rFonts w:ascii="Arial" w:hAnsi="Arial" w:cs="Arial" w:eastAsia="Arial"/>
          <w:sz w:val="17"/>
          <w:szCs w:val="17"/>
          <w:color w:val="424242"/>
          <w:spacing w:val="-8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position w:val="1"/>
        </w:rPr>
        <w:t>Post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6B6B6B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7"/>
          <w:szCs w:val="17"/>
          <w:color w:val="6B6B6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6B6B6B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1"/>
        </w:rPr>
        <w:t>rup</w:t>
      </w:r>
      <w:r>
        <w:rPr>
          <w:rFonts w:ascii="Arial" w:hAnsi="Arial" w:cs="Arial" w:eastAsia="Arial"/>
          <w:sz w:val="17"/>
          <w:szCs w:val="17"/>
          <w:color w:val="333333"/>
          <w:spacing w:val="10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position w:val="1"/>
        </w:rPr>
        <w:t>Amir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1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3"/>
        </w:rPr>
        <w:t>Murat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2"/>
          <w:position w:val="3"/>
        </w:rPr>
        <w:t>UÇAR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6B6B6B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6B6B6B"/>
          <w:spacing w:val="-6"/>
          <w:w w:val="8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75959"/>
          <w:spacing w:val="0"/>
          <w:w w:val="72"/>
        </w:rPr>
        <w:t>Ş,ob</w:t>
      </w:r>
      <w:r>
        <w:rPr>
          <w:rFonts w:ascii="Times New Roman" w:hAnsi="Times New Roman" w:cs="Times New Roman" w:eastAsia="Times New Roman"/>
          <w:sz w:val="23"/>
          <w:szCs w:val="23"/>
          <w:color w:val="575959"/>
          <w:spacing w:val="-6"/>
          <w:w w:val="72"/>
        </w:rPr>
        <w:t>ö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102"/>
        </w:rPr>
        <w:t>itıurJ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-30"/>
          <w:w w:val="103"/>
        </w:rPr>
        <w:t>)</w:t>
      </w:r>
      <w:r>
        <w:rPr>
          <w:rFonts w:ascii="Times New Roman" w:hAnsi="Times New Roman" w:cs="Times New Roman" w:eastAsia="Times New Roman"/>
          <w:sz w:val="23"/>
          <w:szCs w:val="23"/>
          <w:color w:val="A8A8A8"/>
          <w:spacing w:val="0"/>
          <w:w w:val="45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3" w:lineRule="exact"/>
        <w:ind w:left="209" w:right="-20"/>
        <w:jc w:val="left"/>
        <w:tabs>
          <w:tab w:pos="11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486.722809pt;margin-top:-2.441293pt;width:.1pt;height:8.077149pt;mso-position-horizontal-relative:page;mso-position-vertical-relative:paragraph;z-index:-15205" coordorigin="9734,-49" coordsize="2,162">
            <v:shape style="position:absolute;left:9734;top:-49;width:2;height:162" coordorigin="9734,-49" coordsize="0,162" path="m9734,113l9734,-49e" filled="f" stroked="t" strokeweight="3.2578pt" strokecolor="#EDEDED">
              <v:path arrowok="t"/>
            </v:shape>
          </v:group>
          <w10:wrap type="none"/>
        </w:pict>
      </w:r>
      <w:r>
        <w:rPr/>
        <w:pict>
          <v:group style="position:absolute;margin-left:485.320587pt;margin-top:17.869801pt;width:19.380001pt;height:.1pt;mso-position-horizontal-relative:page;mso-position-vertical-relative:paragraph;z-index:-15204" coordorigin="9706,357" coordsize="388,2">
            <v:shape style="position:absolute;left:9706;top:357;width:388;height:2" coordorigin="9706,357" coordsize="388,0" path="m9706,357l10094,357e" filled="f" stroked="t" strokeweight=".68pt" strokecolor="#414141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333333"/>
          <w:spacing w:val="0"/>
          <w:w w:val="291"/>
          <w:position w:val="-6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333333"/>
          <w:spacing w:val="0"/>
          <w:w w:val="291"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33333"/>
          <w:spacing w:val="7"/>
          <w:w w:val="291"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24242"/>
          <w:spacing w:val="0"/>
          <w:w w:val="100"/>
          <w:position w:val="-6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424242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-3"/>
          <w:w w:val="189"/>
          <w:position w:val="-6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424242"/>
          <w:spacing w:val="0"/>
          <w:w w:val="88"/>
          <w:position w:val="-6"/>
        </w:rPr>
        <w:t>,1-</w:t>
      </w:r>
      <w:r>
        <w:rPr>
          <w:rFonts w:ascii="Times New Roman" w:hAnsi="Times New Roman" w:cs="Times New Roman" w:eastAsia="Times New Roman"/>
          <w:sz w:val="12"/>
          <w:szCs w:val="12"/>
          <w:color w:val="424242"/>
          <w:spacing w:val="0"/>
          <w:w w:val="87"/>
          <w:position w:val="-6"/>
        </w:rPr>
        <w:t>e</w:t>
      </w:r>
      <w:r>
        <w:rPr>
          <w:rFonts w:ascii="Times New Roman" w:hAnsi="Times New Roman" w:cs="Times New Roman" w:eastAsia="Times New Roman"/>
          <w:sz w:val="12"/>
          <w:szCs w:val="12"/>
          <w:color w:val="424242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24242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C8E8E"/>
          <w:spacing w:val="0"/>
          <w:w w:val="100"/>
          <w:position w:val="-6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8C8E8E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C8E8E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2"/>
          <w:szCs w:val="12"/>
          <w:color w:val="333333"/>
          <w:spacing w:val="0"/>
          <w:w w:val="293"/>
          <w:position w:val="-6"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60"/>
          <w:cols w:num="3" w:equalWidth="0">
            <w:col w:w="4435" w:space="384"/>
            <w:col w:w="974" w:space="3055"/>
            <w:col w:w="2552"/>
          </w:cols>
        </w:sectPr>
      </w:pPr>
      <w:rPr/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2"/>
        </w:rPr>
        <w:t>::ı::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16" w:lineRule="exact"/>
        <w:ind w:left="713" w:right="1094"/>
        <w:jc w:val="center"/>
        <w:rPr>
          <w:rFonts w:ascii="Times New Roman" w:hAnsi="Times New Roman" w:cs="Times New Roman" w:eastAsia="Times New Roman"/>
          <w:sz w:val="71"/>
          <w:szCs w:val="71"/>
        </w:rPr>
      </w:pPr>
      <w:rPr/>
      <w:r>
        <w:rPr/>
        <w:pict>
          <v:group style="position:absolute;margin-left:244.084213pt;margin-top:37.680775pt;width:2.254545pt;height:42.484193pt;mso-position-horizontal-relative:page;mso-position-vertical-relative:paragraph;z-index:-15213" coordorigin="4882,754" coordsize="45,850">
            <v:group style="position:absolute;left:4917;top:763;width:2;height:606" coordorigin="4917,763" coordsize="2,606">
              <v:shape style="position:absolute;left:4917;top:763;width:2;height:606" coordorigin="4917,763" coordsize="0,606" path="m4917,1369l4917,763e" filled="f" stroked="t" strokeweight=".949282pt" strokecolor="#4F54A3">
                <v:path arrowok="t"/>
              </v:shape>
            </v:group>
            <v:group style="position:absolute;left:4891;top:773;width:2;height:821" coordorigin="4891,773" coordsize="2,821">
              <v:shape style="position:absolute;left:4891;top:773;width:2;height:821" coordorigin="4891,773" coordsize="0,821" path="m4891,1594l4891,773e" filled="f" stroked="t" strokeweight=".949282pt" strokecolor="#575BA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71"/>
          <w:szCs w:val="71"/>
          <w:color w:val="595B99"/>
          <w:spacing w:val="-80"/>
          <w:w w:val="104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71"/>
          <w:szCs w:val="71"/>
          <w:color w:val="8C8E8E"/>
          <w:spacing w:val="-64"/>
          <w:w w:val="20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71"/>
          <w:szCs w:val="71"/>
          <w:color w:val="3F4682"/>
          <w:spacing w:val="-442"/>
          <w:w w:val="86"/>
          <w:i/>
          <w:position w:val="-1"/>
        </w:rPr>
        <w:t>w</w:t>
      </w:r>
      <w:r>
        <w:rPr>
          <w:rFonts w:ascii="Times New Roman" w:hAnsi="Times New Roman" w:cs="Times New Roman" w:eastAsia="Times New Roman"/>
          <w:sz w:val="71"/>
          <w:szCs w:val="71"/>
          <w:color w:val="8C8E8E"/>
          <w:spacing w:val="0"/>
          <w:w w:val="20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71"/>
          <w:szCs w:val="71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right="-85"/>
        <w:jc w:val="left"/>
        <w:tabs>
          <w:tab w:pos="1120" w:val="left"/>
          <w:tab w:pos="210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25"/>
          <w:szCs w:val="25"/>
          <w:color w:val="6B6B6B"/>
          <w:spacing w:val="0"/>
          <w:w w:val="100"/>
          <w:position w:val="-19"/>
        </w:rPr>
        <w:t>A</w:t>
      </w:r>
      <w:r>
        <w:rPr>
          <w:rFonts w:ascii="Arial" w:hAnsi="Arial" w:cs="Arial" w:eastAsia="Arial"/>
          <w:sz w:val="25"/>
          <w:szCs w:val="25"/>
          <w:color w:val="6B6B6B"/>
          <w:spacing w:val="-14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8C8E8E"/>
          <w:spacing w:val="-58"/>
          <w:w w:val="91"/>
          <w:position w:val="-19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75959"/>
          <w:spacing w:val="0"/>
          <w:w w:val="15"/>
          <w:position w:val="-19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575959"/>
          <w:spacing w:val="-41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8C8E8E"/>
          <w:spacing w:val="0"/>
          <w:w w:val="100"/>
          <w:position w:val="-19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8C8E8E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8C8E8E"/>
          <w:spacing w:val="0"/>
          <w:w w:val="100"/>
          <w:position w:val="-19"/>
        </w:rPr>
      </w:r>
      <w:r>
        <w:rPr>
          <w:rFonts w:ascii="Arial" w:hAnsi="Arial" w:cs="Arial" w:eastAsia="Arial"/>
          <w:sz w:val="25"/>
          <w:szCs w:val="25"/>
          <w:color w:val="6B6B6B"/>
          <w:spacing w:val="0"/>
          <w:w w:val="72"/>
          <w:position w:val="-19"/>
        </w:rPr>
        <w:t>fOPÇ'ı.J</w:t>
      </w:r>
      <w:r>
        <w:rPr>
          <w:rFonts w:ascii="Arial" w:hAnsi="Arial" w:cs="Arial" w:eastAsia="Arial"/>
          <w:sz w:val="25"/>
          <w:szCs w:val="25"/>
          <w:color w:val="6B6B6B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25"/>
          <w:szCs w:val="25"/>
          <w:color w:val="6B6B6B"/>
          <w:spacing w:val="0"/>
          <w:w w:val="100"/>
          <w:position w:val="-19"/>
        </w:rPr>
      </w:r>
      <w:r>
        <w:rPr>
          <w:rFonts w:ascii="Arial" w:hAnsi="Arial" w:cs="Arial" w:eastAsia="Arial"/>
          <w:sz w:val="30"/>
          <w:szCs w:val="30"/>
          <w:color w:val="3F4682"/>
          <w:spacing w:val="0"/>
          <w:w w:val="137"/>
          <w:position w:val="-19"/>
        </w:rPr>
        <w:t>t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45" w:lineRule="exact"/>
        <w:ind w:right="-93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v:group style="position:absolute;margin-left:265.799042pt;margin-top:4.408113pt;width:50.905264pt;height:1.898565pt;mso-position-horizontal-relative:page;mso-position-vertical-relative:paragraph;z-index:-15214" coordorigin="5316,88" coordsize="1018,38">
            <v:group style="position:absolute;left:5335;top:107;width:560;height:2" coordorigin="5335,107" coordsize="560,2">
              <v:shape style="position:absolute;left:5335;top:107;width:560;height:2" coordorigin="5335,107" coordsize="560,0" path="m5335,107l5895,107e" filled="f" stroked="t" strokeweight="1.898565pt" strokecolor="#545BA0">
                <v:path arrowok="t"/>
              </v:shape>
            </v:group>
            <v:group style="position:absolute;left:5724;top:107;width:608;height:2" coordorigin="5724,107" coordsize="608,2">
              <v:shape style="position:absolute;left:5724;top:107;width:608;height:2" coordorigin="5724,107" coordsize="608,0" path="m5724,107l6332,107e" filled="f" stroked="t" strokeweight=".237321pt" strokecolor="#676BA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5"/>
          <w:szCs w:val="35"/>
          <w:color w:val="3F4682"/>
          <w:spacing w:val="0"/>
          <w:w w:val="78"/>
          <w:i/>
          <w:position w:val="-5"/>
        </w:rPr>
        <w:t>J:Jli!C7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right="-9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575959"/>
          <w:spacing w:val="0"/>
          <w:w w:val="61"/>
          <w:position w:val="-3"/>
        </w:rPr>
        <w:t>..............</w:t>
      </w:r>
      <w:r>
        <w:rPr>
          <w:rFonts w:ascii="Arial" w:hAnsi="Arial" w:cs="Arial" w:eastAsia="Arial"/>
          <w:sz w:val="15"/>
          <w:szCs w:val="15"/>
          <w:color w:val="575959"/>
          <w:spacing w:val="0"/>
          <w:w w:val="61"/>
          <w:position w:val="-3"/>
        </w:rPr>
        <w:t>  </w:t>
      </w:r>
      <w:r>
        <w:rPr>
          <w:rFonts w:ascii="Arial" w:hAnsi="Arial" w:cs="Arial" w:eastAsia="Arial"/>
          <w:sz w:val="15"/>
          <w:szCs w:val="15"/>
          <w:color w:val="575959"/>
          <w:spacing w:val="0"/>
          <w:w w:val="61"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575959"/>
          <w:spacing w:val="0"/>
          <w:w w:val="55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575959"/>
          <w:spacing w:val="-27"/>
          <w:w w:val="55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333333"/>
          <w:spacing w:val="-25"/>
          <w:w w:val="126"/>
          <w:b/>
          <w:bCs/>
          <w:position w:val="-3"/>
        </w:rPr>
        <w:t>l</w:t>
      </w:r>
      <w:r>
        <w:rPr>
          <w:rFonts w:ascii="Arial" w:hAnsi="Arial" w:cs="Arial" w:eastAsia="Arial"/>
          <w:sz w:val="12"/>
          <w:szCs w:val="12"/>
          <w:color w:val="575959"/>
          <w:spacing w:val="0"/>
          <w:w w:val="55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575959"/>
          <w:spacing w:val="-13"/>
          <w:w w:val="55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333333"/>
          <w:spacing w:val="-39"/>
          <w:w w:val="126"/>
          <w:b/>
          <w:bCs/>
          <w:position w:val="-3"/>
        </w:rPr>
        <w:t>'</w:t>
      </w:r>
      <w:r>
        <w:rPr>
          <w:rFonts w:ascii="Arial" w:hAnsi="Arial" w:cs="Arial" w:eastAsia="Arial"/>
          <w:sz w:val="12"/>
          <w:szCs w:val="12"/>
          <w:color w:val="575959"/>
          <w:spacing w:val="0"/>
          <w:w w:val="55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57595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575959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-17"/>
          <w:w w:val="567"/>
          <w:position w:val="-3"/>
        </w:rPr>
        <w:t>'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58"/>
          <w:position w:val="-3"/>
        </w:rPr>
        <w:t>..</w:t>
      </w:r>
      <w:r>
        <w:rPr>
          <w:rFonts w:ascii="Arial" w:hAnsi="Arial" w:cs="Arial" w:eastAsia="Arial"/>
          <w:sz w:val="15"/>
          <w:szCs w:val="15"/>
          <w:color w:val="333333"/>
          <w:spacing w:val="-11"/>
          <w:w w:val="100"/>
          <w:position w:val="-3"/>
        </w:rPr>
        <w:t> </w:t>
      </w:r>
      <w:r>
        <w:rPr>
          <w:rFonts w:ascii="Arial" w:hAnsi="Arial" w:cs="Arial" w:eastAsia="Arial"/>
          <w:sz w:val="33"/>
          <w:szCs w:val="33"/>
          <w:color w:val="575959"/>
          <w:spacing w:val="0"/>
          <w:w w:val="67"/>
          <w:position w:val="0"/>
        </w:rPr>
        <w:t>.,.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535.782898pt;margin-top:-22.345488pt;width:.1pt;height:15.481202pt;mso-position-horizontal-relative:page;mso-position-vertical-relative:paragraph;z-index:-15206" coordorigin="10716,-447" coordsize="2,310">
            <v:shape style="position:absolute;left:10716;top:-447;width:2;height:310" coordorigin="10716,-447" coordsize="0,310" path="m10716,-137l10716,-447e" filled="f" stroked="t" strokeweight="1.56533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8C8E8E"/>
          <w:w w:val="161"/>
        </w:rPr>
        <w:t>:</w:t>
      </w:r>
      <w:r>
        <w:rPr>
          <w:rFonts w:ascii="Arial" w:hAnsi="Arial" w:cs="Arial" w:eastAsia="Arial"/>
          <w:sz w:val="15"/>
          <w:szCs w:val="15"/>
          <w:color w:val="8C8E8E"/>
          <w:spacing w:val="-13"/>
          <w:w w:val="161"/>
        </w:rPr>
        <w:t>'</w:t>
      </w:r>
      <w:r>
        <w:rPr>
          <w:rFonts w:ascii="Arial" w:hAnsi="Arial" w:cs="Arial" w:eastAsia="Arial"/>
          <w:sz w:val="15"/>
          <w:szCs w:val="15"/>
          <w:color w:val="6B6B6B"/>
          <w:spacing w:val="0"/>
          <w:w w:val="111"/>
        </w:rPr>
        <w:t>,ıl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60"/>
          <w:cols w:num="5" w:equalWidth="0">
            <w:col w:w="431" w:space="1967"/>
            <w:col w:w="2232" w:space="212"/>
            <w:col w:w="905" w:space="3162"/>
            <w:col w:w="1101" w:space="104"/>
            <w:col w:w="1286"/>
          </w:cols>
        </w:sectPr>
      </w:pPr>
      <w:rPr/>
    </w:p>
    <w:p>
      <w:pPr>
        <w:spacing w:before="0" w:after="0" w:line="613" w:lineRule="exact"/>
        <w:ind w:left="2388"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7.324402pt;margin-top:34.256447pt;width:560.907189pt;height:772.21238pt;mso-position-horizontal-relative:page;mso-position-vertical-relative:page;z-index:-15217" coordorigin="346,685" coordsize="11218,15444">
            <v:group style="position:absolute;left:356;top:726;width:1410;height:2" coordorigin="356,726" coordsize="1410,2">
              <v:shape style="position:absolute;left:356;top:726;width:1410;height:2" coordorigin="356,726" coordsize="1410,0" path="m356,726l1766,726e" filled="f" stroked="t" strokeweight=".949282pt" strokecolor="#4F4F4F">
                <v:path arrowok="t"/>
              </v:shape>
            </v:group>
            <v:group style="position:absolute;left:368;top:692;width:2;height:2201" coordorigin="368,692" coordsize="2,2201">
              <v:shape style="position:absolute;left:368;top:692;width:2;height:2201" coordorigin="368,692" coordsize="0,2201" path="m368,2893l368,692e" filled="f" stroked="t" strokeweight=".711962pt" strokecolor="#545454">
                <v:path arrowok="t"/>
              </v:shape>
            </v:group>
            <v:group style="position:absolute;left:1709;top:726;width:218;height:2" coordorigin="1709,726" coordsize="218,2">
              <v:shape style="position:absolute;left:1709;top:726;width:218;height:2" coordorigin="1709,726" coordsize="218,0" path="m1709,726l1927,726e" filled="f" stroked="t" strokeweight=".474641pt" strokecolor="#181818">
                <v:path arrowok="t"/>
              </v:shape>
            </v:group>
            <v:group style="position:absolute;left:1870;top:730;width:9664;height:2" coordorigin="1870,730" coordsize="9664,2">
              <v:shape style="position:absolute;left:1870;top:730;width:9664;height:2" coordorigin="1870,730" coordsize="9664,0" path="m1870,730l11534,730e" filled="f" stroked="t" strokeweight=".711962pt" strokecolor="#4F4F4F">
                <v:path arrowok="t"/>
              </v:shape>
            </v:group>
            <v:group style="position:absolute;left:2395;top:716;width:2;height:1509" coordorigin="2395,716" coordsize="2,1509">
              <v:shape style="position:absolute;left:2395;top:716;width:2;height:1509" coordorigin="2395,716" coordsize="0,1509" path="m2395,2225l2395,716e" filled="f" stroked="t" strokeweight=".711962pt" strokecolor="#3F3F3F">
                <v:path arrowok="t"/>
              </v:shape>
            </v:group>
            <v:group style="position:absolute;left:8235;top:733;width:940;height:2" coordorigin="8235,733" coordsize="940,2">
              <v:shape style="position:absolute;left:8235;top:733;width:940;height:2" coordorigin="8235,733" coordsize="940,0" path="m8235,733l9175,733e" filled="f" stroked="t" strokeweight=".711962pt" strokecolor="#4F4F4F">
                <v:path arrowok="t"/>
              </v:shape>
            </v:group>
            <v:group style="position:absolute;left:9144;top:721;width:2;height:573" coordorigin="9144,721" coordsize="2,573">
              <v:shape style="position:absolute;left:9144;top:721;width:2;height:573" coordorigin="9144,721" coordsize="0,573" path="m9144,1294l9144,721e" filled="f" stroked="t" strokeweight=".949282pt" strokecolor="#5B5B5B">
                <v:path arrowok="t"/>
              </v:shape>
            </v:group>
            <v:group style="position:absolute;left:11536;top:730;width:2;height:3012" coordorigin="11536,730" coordsize="2,3012">
              <v:shape style="position:absolute;left:11536;top:730;width:2;height:3012" coordorigin="11536,730" coordsize="0,3012" path="m11536,3743l11536,730e" filled="f" stroked="t" strokeweight=".711962pt" strokecolor="#606060">
                <v:path arrowok="t"/>
              </v:shape>
            </v:group>
            <v:group style="position:absolute;left:9146;top:1236;width:2;height:267" coordorigin="9146,1236" coordsize="2,267">
              <v:shape style="position:absolute;left:9146;top:1236;width:2;height:267" coordorigin="9146,1236" coordsize="0,267" path="m9146,1504l9146,1236e" filled="f" stroked="t" strokeweight=".474641pt" strokecolor="#343434">
                <v:path arrowok="t"/>
              </v:shape>
            </v:group>
            <v:group style="position:absolute;left:9149;top:1447;width:2;height:391" coordorigin="9149,1447" coordsize="2,391">
              <v:shape style="position:absolute;left:9149;top:1447;width:2;height:391" coordorigin="9149,1447" coordsize="0,391" path="m9149,1838l9149,1447e" filled="f" stroked="t" strokeweight=".949282pt" strokecolor="#575757">
                <v:path arrowok="t"/>
              </v:shape>
            </v:group>
            <v:group style="position:absolute;left:361;top:2213;width:3712;height:2" coordorigin="361,2213" coordsize="3712,2">
              <v:shape style="position:absolute;left:361;top:2213;width:3712;height:2" coordorigin="361,2213" coordsize="3712,0" path="m361,2213l4072,2213e" filled="f" stroked="t" strokeweight=".949282pt" strokecolor="#4B4B4B">
                <v:path arrowok="t"/>
              </v:shape>
            </v:group>
            <v:group style="position:absolute;left:4015;top:2213;width:1737;height:2" coordorigin="4015,2213" coordsize="1737,2">
              <v:shape style="position:absolute;left:4015;top:2213;width:1737;height:2" coordorigin="4015,2213" coordsize="1737,0" path="m4015,2213l5753,2213e" filled="f" stroked="t" strokeweight=".474641pt" strokecolor="#383838">
                <v:path arrowok="t"/>
              </v:shape>
            </v:group>
            <v:group style="position:absolute;left:5696;top:2218;width:5852;height:2" coordorigin="5696,2218" coordsize="5852,2">
              <v:shape style="position:absolute;left:5696;top:2218;width:5852;height:2" coordorigin="5696,2218" coordsize="5852,0" path="m5696,2218l11548,2218e" filled="f" stroked="t" strokeweight=".711962pt" strokecolor="#545454">
                <v:path arrowok="t"/>
              </v:shape>
            </v:group>
            <v:group style="position:absolute;left:9149;top:1685;width:2;height:544" coordorigin="9149,1685" coordsize="2,544">
              <v:shape style="position:absolute;left:9149;top:1685;width:2;height:544" coordorigin="9149,1685" coordsize="0,544" path="m9149,2230l9149,1685e" filled="f" stroked="t" strokeweight=".474641pt" strokecolor="#3F3F3F">
                <v:path arrowok="t"/>
              </v:shape>
            </v:group>
            <v:group style="position:absolute;left:361;top:2430;width:8805;height:2" coordorigin="361,2430" coordsize="8805,2">
              <v:shape style="position:absolute;left:361;top:2430;width:8805;height:2" coordorigin="361,2430" coordsize="8805,0" path="m361,2430l9165,2430e" filled="f" stroked="t" strokeweight=".711962pt" strokecolor="#4B4B4B">
                <v:path arrowok="t"/>
              </v:shape>
            </v:group>
            <v:group style="position:absolute;left:9108;top:2435;width:209;height:2" coordorigin="9108,2435" coordsize="209,2">
              <v:shape style="position:absolute;left:9108;top:2435;width:209;height:2" coordorigin="9108,2435" coordsize="209,0" path="m9108,2435l9317,2435e" filled="f" stroked="t" strokeweight=".474641pt" strokecolor="#343434">
                <v:path arrowok="t"/>
              </v:shape>
            </v:group>
            <v:group style="position:absolute;left:9260;top:2437;width:2283;height:2" coordorigin="9260,2437" coordsize="2283,2">
              <v:shape style="position:absolute;left:9260;top:2437;width:2283;height:2" coordorigin="9260,2437" coordsize="2283,0" path="m9260,2437l11543,2437e" filled="f" stroked="t" strokeweight=".711962pt" strokecolor="#575757">
                <v:path arrowok="t"/>
              </v:shape>
            </v:group>
            <v:group style="position:absolute;left:361;top:2645;width:1258;height:2" coordorigin="361,2645" coordsize="1258,2">
              <v:shape style="position:absolute;left:361;top:2645;width:1258;height:2" coordorigin="361,2645" coordsize="1258,0" path="m361,2645l1619,2645e" filled="f" stroked="t" strokeweight=".711962pt" strokecolor="#484848">
                <v:path arrowok="t"/>
              </v:shape>
            </v:group>
            <v:group style="position:absolute;left:1562;top:2645;width:973;height:2" coordorigin="1562,2645" coordsize="973,2">
              <v:shape style="position:absolute;left:1562;top:2645;width:973;height:2" coordorigin="1562,2645" coordsize="973,0" path="m1562,2645l2535,2645e" filled="f" stroked="t" strokeweight=".474641pt" strokecolor="#383838">
                <v:path arrowok="t"/>
              </v:shape>
            </v:group>
            <v:group style="position:absolute;left:2145;top:2647;width:930;height:2" coordorigin="2145,2647" coordsize="930,2">
              <v:shape style="position:absolute;left:2145;top:2647;width:930;height:2" coordorigin="2145,2647" coordsize="930,0" path="m2145,2647l3076,2647e" filled="f" stroked="t" strokeweight=".949282pt" strokecolor="#4F4F4F">
                <v:path arrowok="t"/>
              </v:shape>
            </v:group>
            <v:group style="position:absolute;left:3009;top:2647;width:361;height:2" coordorigin="3009,2647" coordsize="361,2">
              <v:shape style="position:absolute;left:3009;top:2647;width:361;height:2" coordorigin="3009,2647" coordsize="361,0" path="m3009,2647l3370,2647e" filled="f" stroked="t" strokeweight=".474641pt" strokecolor="#3B3B3B">
                <v:path arrowok="t"/>
              </v:shape>
            </v:group>
            <v:group style="position:absolute;left:3313;top:2645;width:1889;height:2" coordorigin="3313,2645" coordsize="1889,2">
              <v:shape style="position:absolute;left:3313;top:2645;width:1889;height:2" coordorigin="3313,2645" coordsize="1889,0" path="m3313,2645l5202,2645e" filled="f" stroked="t" strokeweight=".949282pt" strokecolor="#4F4F4F">
                <v:path arrowok="t"/>
              </v:shape>
            </v:group>
            <v:group style="position:absolute;left:5140;top:2645;width:612;height:2" coordorigin="5140,2645" coordsize="612,2">
              <v:shape style="position:absolute;left:5140;top:2645;width:612;height:2" coordorigin="5140,2645" coordsize="612,0" path="m5140,2645l5753,2645e" filled="f" stroked="t" strokeweight=".474641pt" strokecolor="#383838">
                <v:path arrowok="t"/>
              </v:shape>
            </v:group>
            <v:group style="position:absolute;left:5667;top:2647;width:4039;height:2" coordorigin="5667,2647" coordsize="4039,2">
              <v:shape style="position:absolute;left:5667;top:2647;width:4039;height:2" coordorigin="5667,2647" coordsize="4039,0" path="m5667,2647l9706,2647e" filled="f" stroked="t" strokeweight=".949282pt" strokecolor="#545454">
                <v:path arrowok="t"/>
              </v:shape>
            </v:group>
            <v:group style="position:absolute;left:9649;top:2650;width:313;height:2" coordorigin="9649,2650" coordsize="313,2">
              <v:shape style="position:absolute;left:9649;top:2650;width:313;height:2" coordorigin="9649,2650" coordsize="313,0" path="m9649,2650l9963,2650e" filled="f" stroked="t" strokeweight=".474641pt" strokecolor="#2B2B2B">
                <v:path arrowok="t"/>
              </v:shape>
            </v:group>
            <v:group style="position:absolute;left:9906;top:2650;width:778;height:2" coordorigin="9906,2650" coordsize="778,2">
              <v:shape style="position:absolute;left:9906;top:2650;width:778;height:2" coordorigin="9906,2650" coordsize="778,0" path="m9906,2650l10684,2650e" filled="f" stroked="t" strokeweight=".949282pt" strokecolor="#5B5B5B">
                <v:path arrowok="t"/>
              </v:shape>
            </v:group>
            <v:group style="position:absolute;left:10627;top:2652;width:916;height:2" coordorigin="10627,2652" coordsize="916,2">
              <v:shape style="position:absolute;left:10627;top:2652;width:916;height:2" coordorigin="10627,2652" coordsize="916,0" path="m10627,2652l11543,2652e" filled="f" stroked="t" strokeweight=".474641pt" strokecolor="#444444">
                <v:path arrowok="t"/>
              </v:shape>
            </v:group>
            <v:group style="position:absolute;left:365;top:2864;width:10319;height:2" coordorigin="365,2864" coordsize="10319,2">
              <v:shape style="position:absolute;left:365;top:2864;width:10319;height:2" coordorigin="365,2864" coordsize="10319,0" path="m365,2864l10684,2864e" filled="f" stroked="t" strokeweight=".949282pt" strokecolor="#4F4F4F">
                <v:path arrowok="t"/>
              </v:shape>
            </v:group>
            <v:group style="position:absolute;left:9108;top:2864;width:209;height:2" coordorigin="9108,2864" coordsize="209,2">
              <v:shape style="position:absolute;left:9108;top:2864;width:209;height:2" coordorigin="9108,2864" coordsize="209,0" path="m9108,2864l9317,2864e" filled="f" stroked="t" strokeweight=".474641pt" strokecolor="#2B2B2B">
                <v:path arrowok="t"/>
              </v:shape>
            </v:group>
            <v:group style="position:absolute;left:10485;top:2867;width:1058;height:2" coordorigin="10485,2867" coordsize="1058,2">
              <v:shape style="position:absolute;left:10485;top:2867;width:1058;height:2" coordorigin="10485,2867" coordsize="1058,0" path="m10485,2867l11543,2867e" filled="f" stroked="t" strokeweight=".474641pt" strokecolor="#575757">
                <v:path arrowok="t"/>
              </v:shape>
            </v:group>
            <v:group style="position:absolute;left:370;top:2822;width:2;height:282" coordorigin="370,2822" coordsize="2,282">
              <v:shape style="position:absolute;left:370;top:2822;width:2;height:282" coordorigin="370,2822" coordsize="0,282" path="m370,3103l370,2822e" filled="f" stroked="t" strokeweight=".474641pt" strokecolor="#1F1F1F">
                <v:path arrowok="t"/>
              </v:shape>
            </v:group>
            <v:group style="position:absolute;left:365;top:3077;width:6640;height:2" coordorigin="365,3077" coordsize="6640,2">
              <v:shape style="position:absolute;left:365;top:3077;width:6640;height:2" coordorigin="365,3077" coordsize="6640,0" path="m365,3077l7006,3077e" filled="f" stroked="t" strokeweight=".949282pt" strokecolor="#4F4F4F">
                <v:path arrowok="t"/>
              </v:shape>
            </v:group>
            <v:group style="position:absolute;left:6949;top:3079;width:484;height:2" coordorigin="6949,3079" coordsize="484,2">
              <v:shape style="position:absolute;left:6949;top:3079;width:484;height:2" coordorigin="6949,3079" coordsize="484,0" path="m6949,3079l7433,3079e" filled="f" stroked="t" strokeweight=".474641pt" strokecolor="#2F2F2F">
                <v:path arrowok="t"/>
              </v:shape>
            </v:group>
            <v:group style="position:absolute;left:7376;top:3079;width:916;height:2" coordorigin="7376,3079" coordsize="916,2">
              <v:shape style="position:absolute;left:7376;top:3079;width:916;height:2" coordorigin="7376,3079" coordsize="916,0" path="m7376,3079l8292,3079e" filled="f" stroked="t" strokeweight=".711962pt" strokecolor="#575757">
                <v:path arrowok="t"/>
              </v:shape>
            </v:group>
            <v:group style="position:absolute;left:8235;top:3082;width:930;height:2" coordorigin="8235,3082" coordsize="930,2">
              <v:shape style="position:absolute;left:8235;top:3082;width:930;height:2" coordorigin="8235,3082" coordsize="930,0" path="m8235,3082l9165,3082e" filled="f" stroked="t" strokeweight=".474641pt" strokecolor="#3F3F3F">
                <v:path arrowok="t"/>
              </v:shape>
            </v:group>
            <v:group style="position:absolute;left:8814;top:3082;width:2729;height:2" coordorigin="8814,3082" coordsize="2729,2">
              <v:shape style="position:absolute;left:8814;top:3082;width:2729;height:2" coordorigin="8814,3082" coordsize="2729,0" path="m8814,3082l11543,3082e" filled="f" stroked="t" strokeweight=".949282pt" strokecolor="#606060">
                <v:path arrowok="t"/>
              </v:shape>
            </v:group>
            <v:group style="position:absolute;left:365;top:3297;width:5026;height:2" coordorigin="365,3297" coordsize="5026,2">
              <v:shape style="position:absolute;left:365;top:3297;width:5026;height:2" coordorigin="365,3297" coordsize="5026,0" path="m365,3297l5392,3297e" filled="f" stroked="t" strokeweight=".949282pt" strokecolor="#4B4B4B">
                <v:path arrowok="t"/>
              </v:shape>
            </v:group>
            <v:group style="position:absolute;left:5335;top:3294;width:418;height:2" coordorigin="5335,3294" coordsize="418,2">
              <v:shape style="position:absolute;left:5335;top:3294;width:418;height:2" coordorigin="5335,3294" coordsize="418,0" path="m5335,3294l5753,3294e" filled="f" stroked="t" strokeweight=".474641pt" strokecolor="#383838">
                <v:path arrowok="t"/>
              </v:shape>
            </v:group>
            <v:group style="position:absolute;left:5696;top:3297;width:4011;height:2" coordorigin="5696,3297" coordsize="4011,2">
              <v:shape style="position:absolute;left:5696;top:3297;width:4011;height:2" coordorigin="5696,3297" coordsize="4011,0" path="m5696,3297l9706,3297e" filled="f" stroked="t" strokeweight=".711962pt" strokecolor="#545454">
                <v:path arrowok="t"/>
              </v:shape>
            </v:group>
            <v:group style="position:absolute;left:9649;top:3299;width:313;height:2" coordorigin="9649,3299" coordsize="313,2">
              <v:shape style="position:absolute;left:9649;top:3299;width:313;height:2" coordorigin="9649,3299" coordsize="313,0" path="m9649,3299l9963,3299e" filled="f" stroked="t" strokeweight=".474641pt" strokecolor="#3F3F3F">
                <v:path arrowok="t"/>
              </v:shape>
            </v:group>
            <v:group style="position:absolute;left:9906;top:3299;width:1642;height:2" coordorigin="9906,3299" coordsize="1642,2">
              <v:shape style="position:absolute;left:9906;top:3299;width:1642;height:2" coordorigin="9906,3299" coordsize="1642,0" path="m9906,3299l11548,3299e" filled="f" stroked="t" strokeweight=".711962pt" strokecolor="#575757">
                <v:path arrowok="t"/>
              </v:shape>
            </v:group>
            <v:group style="position:absolute;left:373;top:3032;width:2;height:1022" coordorigin="373,3032" coordsize="2,1022">
              <v:shape style="position:absolute;left:373;top:3032;width:2;height:1022" coordorigin="373,3032" coordsize="0,1022" path="m373,4053l373,3032e" filled="f" stroked="t" strokeweight=".949282pt" strokecolor="#444444">
                <v:path arrowok="t"/>
              </v:shape>
            </v:group>
            <v:group style="position:absolute;left:3892;top:3285;width:2;height:754" coordorigin="3892,3285" coordsize="2,754">
              <v:shape style="position:absolute;left:3892;top:3285;width:2;height:754" coordorigin="3892,3285" coordsize="0,754" path="m3892,4039l3892,3285e" filled="f" stroked="t" strokeweight=".949282pt" strokecolor="#444444">
                <v:path arrowok="t"/>
              </v:shape>
            </v:group>
            <v:group style="position:absolute;left:6987;top:3289;width:2;height:253" coordorigin="6987,3289" coordsize="2,253">
              <v:shape style="position:absolute;left:6987;top:3289;width:2;height:253" coordorigin="6987,3289" coordsize="0,253" path="m6987,3542l6987,3289e" filled="f" stroked="t" strokeweight=".474641pt" strokecolor="#545454">
                <v:path arrowok="t"/>
              </v:shape>
            </v:group>
            <v:group style="position:absolute;left:3883;top:3719;width:1894;height:2" coordorigin="3883,3719" coordsize="1894,2">
              <v:shape style="position:absolute;left:3883;top:3719;width:1894;height:2" coordorigin="3883,3719" coordsize="1894,0" path="m3883,3719l5776,3719e" filled="f" stroked="t" strokeweight=".711962pt" strokecolor="#4F4F4F">
                <v:path arrowok="t"/>
              </v:shape>
            </v:group>
            <v:group style="position:absolute;left:5800;top:3712;width:1196;height:2" coordorigin="5800,3712" coordsize="1196,2">
              <v:shape style="position:absolute;left:5800;top:3712;width:1196;height:2" coordorigin="5800,3712" coordsize="1196,0" path="m5800,3712l6996,3712e" filled="f" stroked="t" strokeweight=".474641pt" strokecolor="#9C9C9C">
                <v:path arrowok="t"/>
              </v:shape>
            </v:group>
            <v:group style="position:absolute;left:6987;top:3461;width:2;height:578" coordorigin="6987,3461" coordsize="2,578">
              <v:shape style="position:absolute;left:6987;top:3461;width:2;height:578" coordorigin="6987,3461" coordsize="0,578" path="m6987,4039l6987,3461e" filled="f" stroked="t" strokeweight=".949282pt" strokecolor="#575757">
                <v:path arrowok="t"/>
              </v:shape>
            </v:group>
            <v:group style="position:absolute;left:365;top:4029;width:508;height:2" coordorigin="365,4029" coordsize="508,2">
              <v:shape style="position:absolute;left:365;top:4029;width:508;height:2" coordorigin="365,4029" coordsize="508,0" path="m365,4029l873,4029e" filled="f" stroked="t" strokeweight=".474641pt" strokecolor="#282828">
                <v:path arrowok="t"/>
              </v:shape>
            </v:group>
            <v:group style="position:absolute;left:816;top:4032;width:1543;height:2" coordorigin="816,4032" coordsize="1543,2">
              <v:shape style="position:absolute;left:816;top:4032;width:1543;height:2" coordorigin="816,4032" coordsize="1543,0" path="m816,4032l2359,4032e" filled="f" stroked="t" strokeweight=".949282pt" strokecolor="#484848">
                <v:path arrowok="t"/>
              </v:shape>
            </v:group>
            <v:group style="position:absolute;left:1870;top:4032;width:664;height:2" coordorigin="1870,4032" coordsize="664,2">
              <v:shape style="position:absolute;left:1870;top:4032;width:664;height:2" coordorigin="1870,4032" coordsize="664,0" path="m1870,4032l2535,4032e" filled="f" stroked="t" strokeweight=".711962pt" strokecolor="#343434">
                <v:path arrowok="t"/>
              </v:shape>
            </v:group>
            <v:group style="position:absolute;left:3598;top:4029;width:323;height:2" coordorigin="3598,4029" coordsize="323,2">
              <v:shape style="position:absolute;left:3598;top:4029;width:323;height:2" coordorigin="3598,4029" coordsize="323,0" path="m3598,4029l3921,4029e" filled="f" stroked="t" strokeweight=".949282pt" strokecolor="#484848">
                <v:path arrowok="t"/>
              </v:shape>
            </v:group>
            <v:group style="position:absolute;left:2440;top:4027;width:3921;height:2" coordorigin="2440,4027" coordsize="3921,2">
              <v:shape style="position:absolute;left:2440;top:4027;width:3921;height:2" coordorigin="2440,4027" coordsize="3921,0" path="m2440,4027l6360,4027e" filled="f" stroked="t" strokeweight=".949282pt" strokecolor="#444444">
                <v:path arrowok="t"/>
              </v:shape>
            </v:group>
            <v:group style="position:absolute;left:6303;top:4032;width:3659;height:2" coordorigin="6303,4032" coordsize="3659,2">
              <v:shape style="position:absolute;left:6303;top:4032;width:3659;height:2" coordorigin="6303,4032" coordsize="3659,0" path="m6303,4032l9963,4032e" filled="f" stroked="t" strokeweight=".711962pt" strokecolor="#4F4F4F">
                <v:path arrowok="t"/>
              </v:shape>
            </v:group>
            <v:group style="position:absolute;left:9811;top:4034;width:1737;height:2" coordorigin="9811,4034" coordsize="1737,2">
              <v:shape style="position:absolute;left:9811;top:4034;width:1737;height:2" coordorigin="9811,4034" coordsize="1737,0" path="m9811,4034l11548,4034e" filled="f" stroked="t" strokeweight=".711962pt" strokecolor="#646464">
                <v:path arrowok="t"/>
              </v:shape>
            </v:group>
            <v:group style="position:absolute;left:11539;top:3686;width:2;height:358" coordorigin="11539,3686" coordsize="2,358">
              <v:shape style="position:absolute;left:11539;top:3686;width:2;height:358" coordorigin="11539,3686" coordsize="0,358" path="m11539,4044l11539,3686e" filled="f" stroked="t" strokeweight=".474641pt" strokecolor="#484848">
                <v:path arrowok="t"/>
              </v:shape>
            </v:group>
            <v:group style="position:absolute;left:361;top:4309;width:4856;height:2" coordorigin="361,4309" coordsize="4856,2">
              <v:shape style="position:absolute;left:361;top:4309;width:4856;height:2" coordorigin="361,4309" coordsize="4856,0" path="m361,4309l5216,4309e" filled="f" stroked="t" strokeweight=".711962pt" strokecolor="#4B4B4B">
                <v:path arrowok="t"/>
              </v:shape>
            </v:group>
            <v:group style="position:absolute;left:370;top:3982;width:2;height:353" coordorigin="370,3982" coordsize="2,353">
              <v:shape style="position:absolute;left:370;top:3982;width:2;height:353" coordorigin="370,3982" coordsize="0,353" path="m370,4335l370,3982e" filled="f" stroked="t" strokeweight=".474641pt" strokecolor="#1F1F1F">
                <v:path arrowok="t"/>
              </v:shape>
            </v:group>
            <v:group style="position:absolute;left:5140;top:4306;width:612;height:2" coordorigin="5140,4306" coordsize="612,2">
              <v:shape style="position:absolute;left:5140;top:4306;width:612;height:2" coordorigin="5140,4306" coordsize="612,0" path="m5140,4306l5753,4306e" filled="f" stroked="t" strokeweight=".474641pt" strokecolor="#4B4B4B">
                <v:path arrowok="t"/>
              </v:shape>
            </v:group>
            <v:group style="position:absolute;left:5696;top:4306;width:2164;height:2" coordorigin="5696,4306" coordsize="2164,2">
              <v:shape style="position:absolute;left:5696;top:4306;width:2164;height:2" coordorigin="5696,4306" coordsize="2164,0" path="m5696,4306l7860,4306e" filled="f" stroked="t" strokeweight=".711962pt" strokecolor="#545454">
                <v:path arrowok="t"/>
              </v:shape>
            </v:group>
            <v:group style="position:absolute;left:7803;top:4306;width:489;height:2" coordorigin="7803,4306" coordsize="489,2">
              <v:shape style="position:absolute;left:7803;top:4306;width:489;height:2" coordorigin="7803,4306" coordsize="489,0" path="m7803,4306l8292,4306e" filled="f" stroked="t" strokeweight=".474641pt" strokecolor="#3F3F3F">
                <v:path arrowok="t"/>
              </v:shape>
            </v:group>
            <v:group style="position:absolute;left:8235;top:4306;width:930;height:2" coordorigin="8235,4306" coordsize="930,2">
              <v:shape style="position:absolute;left:8235;top:4306;width:930;height:2" coordorigin="8235,4306" coordsize="930,0" path="m8235,4306l9165,4306e" filled="f" stroked="t" strokeweight=".711962pt" strokecolor="#484848">
                <v:path arrowok="t"/>
              </v:shape>
            </v:group>
            <v:group style="position:absolute;left:9108;top:4306;width:209;height:2" coordorigin="9108,4306" coordsize="209,2">
              <v:shape style="position:absolute;left:9108;top:4306;width:209;height:2" coordorigin="9108,4306" coordsize="209,0" path="m9108,4306l9317,4306e" filled="f" stroked="t" strokeweight=".474641pt" strokecolor="#282828">
                <v:path arrowok="t"/>
              </v:shape>
            </v:group>
            <v:group style="position:absolute;left:9260;top:4309;width:2288;height:2" coordorigin="9260,4309" coordsize="2288,2">
              <v:shape style="position:absolute;left:9260;top:4309;width:2288;height:2" coordorigin="9260,4309" coordsize="2288,0" path="m9260,4309l11548,4309e" filled="f" stroked="t" strokeweight=".949282pt" strokecolor="#575757">
                <v:path arrowok="t"/>
              </v:shape>
            </v:group>
            <v:group style="position:absolute;left:2387;top:4526;width:2810;height:2" coordorigin="2387,4526" coordsize="2810,2">
              <v:shape style="position:absolute;left:2387;top:4526;width:2810;height:2" coordorigin="2387,4526" coordsize="2810,0" path="m2387,4526l5197,4526e" filled="f" stroked="t" strokeweight=".711962pt" strokecolor="#4B4B4B">
                <v:path arrowok="t"/>
              </v:shape>
            </v:group>
            <v:group style="position:absolute;left:5117;top:4521;width:683;height:2" coordorigin="5117,4521" coordsize="683,2">
              <v:shape style="position:absolute;left:5117;top:4521;width:683;height:2" coordorigin="5117,4521" coordsize="683,0" path="m5117,4521l5800,4521e" filled="f" stroked="t" strokeweight=".949282pt" strokecolor="#606060">
                <v:path arrowok="t"/>
              </v:shape>
            </v:group>
            <v:group style="position:absolute;left:5696;top:4521;width:664;height:2" coordorigin="5696,4521" coordsize="664,2">
              <v:shape style="position:absolute;left:5696;top:4521;width:664;height:2" coordorigin="5696,4521" coordsize="664,0" path="m5696,4521l6360,4521e" filled="f" stroked="t" strokeweight=".474641pt" strokecolor="#383838">
                <v:path arrowok="t"/>
              </v:shape>
            </v:group>
            <v:group style="position:absolute;left:6303;top:4521;width:702;height:2" coordorigin="6303,4521" coordsize="702,2">
              <v:shape style="position:absolute;left:6303;top:4521;width:702;height:2" coordorigin="6303,4521" coordsize="702,0" path="m6303,4521l7006,4521e" filled="f" stroked="t" strokeweight=".949282pt" strokecolor="#545454">
                <v:path arrowok="t"/>
              </v:shape>
            </v:group>
            <v:group style="position:absolute;left:6949;top:4521;width:484;height:2" coordorigin="6949,4521" coordsize="484,2">
              <v:shape style="position:absolute;left:6949;top:4521;width:484;height:2" coordorigin="6949,4521" coordsize="484,0" path="m6949,4521l7433,4521e" filled="f" stroked="t" strokeweight=".474641pt" strokecolor="#3B3B3B">
                <v:path arrowok="t"/>
              </v:shape>
            </v:group>
            <v:group style="position:absolute;left:7376;top:4523;width:4172;height:2" coordorigin="7376,4523" coordsize="4172,2">
              <v:shape style="position:absolute;left:7376;top:4523;width:4172;height:2" coordorigin="7376,4523" coordsize="4172,0" path="m7376,4523l11548,4523e" filled="f" stroked="t" strokeweight=".711962pt" strokecolor="#545454">
                <v:path arrowok="t"/>
              </v:shape>
            </v:group>
            <v:group style="position:absolute;left:11541;top:4301;width:2;height:2960" coordorigin="11541,4301" coordsize="2,2960">
              <v:shape style="position:absolute;left:11541;top:4301;width:2;height:2960" coordorigin="11541,4301" coordsize="0,2960" path="m11541,7261l11541,4301e" filled="f" stroked="t" strokeweight=".711962pt" strokecolor="#5B5B5B">
                <v:path arrowok="t"/>
              </v:shape>
            </v:group>
            <v:group style="position:absolute;left:2402;top:4025;width:2;height:12083" coordorigin="2402,4025" coordsize="2,12083">
              <v:shape style="position:absolute;left:2402;top:4025;width:2;height:12083" coordorigin="2402,4025" coordsize="0,12083" path="m2402,16108l2402,4025e" filled="f" stroked="t" strokeweight=".711962pt" strokecolor="#484848">
                <v:path arrowok="t"/>
              </v:shape>
            </v:group>
            <v:group style="position:absolute;left:4894;top:4507;width:2;height:234" coordorigin="4894,4507" coordsize="2,234">
              <v:shape style="position:absolute;left:4894;top:4507;width:2;height:234" coordorigin="4894,4507" coordsize="0,234" path="m4894,4741l4894,4507e" filled="f" stroked="t" strokeweight=".237321pt" strokecolor="#131313">
                <v:path arrowok="t"/>
              </v:shape>
            </v:group>
            <v:group style="position:absolute;left:7834;top:4512;width:2;height:291" coordorigin="7834,4512" coordsize="2,291">
              <v:shape style="position:absolute;left:7834;top:4512;width:2;height:291" coordorigin="7834,4512" coordsize="0,291" path="m7834,4803l7834,4512e" filled="f" stroked="t" strokeweight=".949282pt" strokecolor="#6B6B6B">
                <v:path arrowok="t"/>
              </v:shape>
            </v:group>
            <v:group style="position:absolute;left:365;top:711;width:2;height:9453" coordorigin="365,711" coordsize="2,9453">
              <v:shape style="position:absolute;left:365;top:711;width:2;height:9453" coordorigin="365,711" coordsize="0,9453" path="m365,10164l365,711e" filled="f" stroked="t" strokeweight=".711962pt" strokecolor="#3F3F3F">
                <v:path arrowok="t"/>
              </v:shape>
            </v:group>
            <v:group style="position:absolute;left:4894;top:4956;width:1438;height:2" coordorigin="4894,4956" coordsize="1438,2">
              <v:shape style="position:absolute;left:4894;top:4956;width:1438;height:2" coordorigin="4894,4956" coordsize="1438,0" path="m4894,4956l6332,4956e" filled="f" stroked="t" strokeweight=".237321pt" strokecolor="#4F4F4F">
                <v:path arrowok="t"/>
              </v:shape>
            </v:group>
            <v:group style="position:absolute;left:4894;top:4741;width:2;height:730" coordorigin="4894,4741" coordsize="2,730">
              <v:shape style="position:absolute;left:4894;top:4741;width:2;height:730" coordorigin="4894,4741" coordsize="0,730" path="m4894,5471l4894,4741e" filled="f" stroked="t" strokeweight=".237321pt" strokecolor="#000000">
                <v:path arrowok="t"/>
              </v:shape>
            </v:group>
            <v:group style="position:absolute;left:6332;top:4956;width:1073;height:2" coordorigin="6332,4956" coordsize="1073,2">
              <v:shape style="position:absolute;left:6332;top:4956;width:1073;height:2" coordorigin="6332,4956" coordsize="1073,0" path="m6332,4956l7404,4956e" filled="f" stroked="t" strokeweight=".237321pt" strokecolor="#000000">
                <v:path arrowok="t"/>
              </v:shape>
            </v:group>
            <v:group style="position:absolute;left:7404;top:4956;width:859;height:2" coordorigin="7404,4956" coordsize="859,2">
              <v:shape style="position:absolute;left:7404;top:4956;width:859;height:2" coordorigin="7404,4956" coordsize="859,0" path="m7404,4956l8264,4956e" filled="f" stroked="t" strokeweight=".237321pt" strokecolor="#282828">
                <v:path arrowok="t"/>
              </v:shape>
            </v:group>
            <v:group style="position:absolute;left:7834;top:4712;width:2;height:277" coordorigin="7834,4712" coordsize="2,277">
              <v:shape style="position:absolute;left:7834;top:4712;width:2;height:277" coordorigin="7834,4712" coordsize="0,277" path="m7834,4989l7834,4712e" filled="f" stroked="t" strokeweight=".474641pt" strokecolor="#4B4B4B">
                <v:path arrowok="t"/>
              </v:shape>
            </v:group>
            <v:group style="position:absolute;left:8264;top:4956;width:3266;height:2" coordorigin="8264,4956" coordsize="3266,2">
              <v:shape style="position:absolute;left:8264;top:4956;width:3266;height:2" coordorigin="8264,4956" coordsize="3266,0" path="m8264,4956l11529,4956e" filled="f" stroked="t" strokeweight=".237321pt" strokecolor="#000000">
                <v:path arrowok="t"/>
              </v:shape>
            </v:group>
            <v:group style="position:absolute;left:11539;top:4712;width:2;height:277" coordorigin="11539,4712" coordsize="2,277">
              <v:shape style="position:absolute;left:11539;top:4712;width:2;height:277" coordorigin="11539,4712" coordsize="0,277" path="m11539,4989l11539,4712e" filled="f" stroked="t" strokeweight=".474641pt" strokecolor="#3F3F3F">
                <v:path arrowok="t"/>
              </v:shape>
            </v:group>
            <v:group style="position:absolute;left:4932;top:5240;width:6621;height:2" coordorigin="4932,5240" coordsize="6621,2">
              <v:shape style="position:absolute;left:4932;top:5240;width:6621;height:2" coordorigin="4932,5240" coordsize="6621,0" path="m4932,5240l11553,5240e" filled="f" stroked="t" strokeweight=".711962pt" strokecolor="#545454">
                <v:path arrowok="t"/>
              </v:shape>
            </v:group>
            <v:group style="position:absolute;left:370;top:4263;width:2;height:11649" coordorigin="370,4263" coordsize="2,11649">
              <v:shape style="position:absolute;left:370;top:4263;width:2;height:11649" coordorigin="370,4263" coordsize="0,11649" path="m370,15912l370,4263e" filled="f" stroked="t" strokeweight=".711962pt" strokecolor="#3F3F3F">
                <v:path arrowok="t"/>
              </v:shape>
            </v:group>
            <v:group style="position:absolute;left:4932;top:5478;width:6616;height:2" coordorigin="4932,5478" coordsize="6616,2">
              <v:shape style="position:absolute;left:4932;top:5478;width:6616;height:2" coordorigin="4932,5478" coordsize="6616,0" path="m4932,5478l11548,5478e" filled="f" stroked="t" strokeweight=".711962pt" strokecolor="#545454">
                <v:path arrowok="t"/>
              </v:shape>
            </v:group>
            <v:group style="position:absolute;left:370;top:5443;width:2;height:301" coordorigin="370,5443" coordsize="2,301">
              <v:shape style="position:absolute;left:370;top:5443;width:2;height:301" coordorigin="370,5443" coordsize="0,301" path="m370,5743l370,5443e" filled="f" stroked="t" strokeweight=".474641pt" strokecolor="#232323">
                <v:path arrowok="t"/>
              </v:shape>
            </v:group>
            <v:group style="position:absolute;left:4894;top:5471;width:2;height:702" coordorigin="4894,5471" coordsize="2,702">
              <v:shape style="position:absolute;left:4894;top:5471;width:2;height:702" coordorigin="4894,5471" coordsize="0,702" path="m4894,6173l4894,5471e" filled="f" stroked="t" strokeweight=".237321pt" strokecolor="#484848">
                <v:path arrowok="t"/>
              </v:shape>
            </v:group>
            <v:group style="position:absolute;left:2387;top:5700;width:7665;height:2" coordorigin="2387,5700" coordsize="7665,2">
              <v:shape style="position:absolute;left:2387;top:5700;width:7665;height:2" coordorigin="2387,5700" coordsize="7665,0" path="m2387,5700l10053,5700e" filled="f" stroked="t" strokeweight=".949282pt" strokecolor="#4F4F4F">
                <v:path arrowok="t"/>
              </v:shape>
            </v:group>
            <v:group style="position:absolute;left:9906;top:5700;width:778;height:2" coordorigin="9906,5700" coordsize="778,2">
              <v:shape style="position:absolute;left:9906;top:5700;width:778;height:2" coordorigin="9906,5700" coordsize="778,0" path="m9906,5700l10684,5700e" filled="f" stroked="t" strokeweight=".474641pt" strokecolor="#383838">
                <v:path arrowok="t"/>
              </v:shape>
            </v:group>
            <v:group style="position:absolute;left:10613;top:5700;width:935;height:2" coordorigin="10613,5700" coordsize="935,2">
              <v:shape style="position:absolute;left:10613;top:5700;width:935;height:2" coordorigin="10613,5700" coordsize="935,0" path="m10613,5700l11548,5700e" filled="f" stroked="t" strokeweight=".711962pt" strokecolor="#545454">
                <v:path arrowok="t"/>
              </v:shape>
            </v:group>
            <v:group style="position:absolute;left:361;top:5934;width:608;height:2" coordorigin="361,5934" coordsize="608,2">
              <v:shape style="position:absolute;left:361;top:5934;width:608;height:2" coordorigin="361,5934" coordsize="608,0" path="m361,5934l968,5934e" filled="f" stroked="t" strokeweight=".949282pt" strokecolor="#444444">
                <v:path arrowok="t"/>
              </v:shape>
            </v:group>
            <v:group style="position:absolute;left:816;top:5932;width:522;height:2" coordorigin="816,5932" coordsize="522,2">
              <v:shape style="position:absolute;left:816;top:5932;width:522;height:2" coordorigin="816,5932" coordsize="522,0" path="m816,5932l1338,5932e" filled="f" stroked="t" strokeweight=".474641pt" strokecolor="#282828">
                <v:path arrowok="t"/>
              </v:shape>
            </v:group>
            <v:group style="position:absolute;left:1282;top:5929;width:8838;height:2" coordorigin="1282,5929" coordsize="8838,2">
              <v:shape style="position:absolute;left:1282;top:5929;width:8838;height:2" coordorigin="1282,5929" coordsize="8838,0" path="m1282,5929l10119,5929e" filled="f" stroked="t" strokeweight=".949282pt" strokecolor="#4F4F4F">
                <v:path arrowok="t"/>
              </v:shape>
            </v:group>
            <v:group style="position:absolute;left:9906;top:5932;width:778;height:2" coordorigin="9906,5932" coordsize="778,2">
              <v:shape style="position:absolute;left:9906;top:5932;width:778;height:2" coordorigin="9906,5932" coordsize="778,0" path="m9906,5932l10684,5932e" filled="f" stroked="t" strokeweight=".474641pt" strokecolor="#3B3B3B">
                <v:path arrowok="t"/>
              </v:shape>
            </v:group>
            <v:group style="position:absolute;left:10627;top:5929;width:930;height:2" coordorigin="10627,5929" coordsize="930,2">
              <v:shape style="position:absolute;left:10627;top:5929;width:930;height:2" coordorigin="10627,5929" coordsize="930,0" path="m10627,5929l11558,5929e" filled="f" stroked="t" strokeweight=".711962pt" strokecolor="#545454">
                <v:path arrowok="t"/>
              </v:shape>
            </v:group>
            <v:group style="position:absolute;left:2399;top:5886;width:2;height:487" coordorigin="2399,5886" coordsize="2,487">
              <v:shape style="position:absolute;left:2399;top:5886;width:2;height:487" coordorigin="2399,5886" coordsize="0,487" path="m2399,6373l2399,5886e" filled="f" stroked="t" strokeweight=".474641pt" strokecolor="#2B2B2B">
                <v:path arrowok="t"/>
              </v:shape>
            </v:group>
            <v:group style="position:absolute;left:7841;top:5925;width:2;height:649" coordorigin="7841,5925" coordsize="2,649">
              <v:shape style="position:absolute;left:7841;top:5925;width:2;height:649" coordorigin="7841,5925" coordsize="0,649" path="m7841,6574l7841,5925e" filled="f" stroked="t" strokeweight=".949282pt" strokecolor="#606060">
                <v:path arrowok="t"/>
              </v:shape>
            </v:group>
            <v:group style="position:absolute;left:4894;top:6173;width:2;height:181" coordorigin="4894,6173" coordsize="2,181">
              <v:shape style="position:absolute;left:4894;top:6173;width:2;height:181" coordorigin="4894,6173" coordsize="0,181" path="m4894,6354l4894,6173e" filled="f" stroked="t" strokeweight=".237321pt" strokecolor="#181818">
                <v:path arrowok="t"/>
              </v:shape>
            </v:group>
            <v:group style="position:absolute;left:2392;top:6354;width:3398;height:2" coordorigin="2392,6354" coordsize="3398,2">
              <v:shape style="position:absolute;left:2392;top:6354;width:3398;height:2" coordorigin="2392,6354" coordsize="3398,0" path="m2392,6354l5791,6354e" filled="f" stroked="t" strokeweight=".949282pt" strokecolor="#4B4B4B">
                <v:path arrowok="t"/>
              </v:shape>
            </v:group>
            <v:group style="position:absolute;left:5696;top:6354;width:664;height:2" coordorigin="5696,6354" coordsize="664,2">
              <v:shape style="position:absolute;left:5696;top:6354;width:664;height:2" coordorigin="5696,6354" coordsize="664,0" path="m5696,6354l6360,6354e" filled="f" stroked="t" strokeweight=".474641pt" strokecolor="#383838">
                <v:path arrowok="t"/>
              </v:shape>
            </v:group>
            <v:group style="position:absolute;left:6303;top:6354;width:702;height:2" coordorigin="6303,6354" coordsize="702,2">
              <v:shape style="position:absolute;left:6303;top:6354;width:702;height:2" coordorigin="6303,6354" coordsize="702,0" path="m6303,6354l7006,6354e" filled="f" stroked="t" strokeweight=".949282pt" strokecolor="#575757">
                <v:path arrowok="t"/>
              </v:shape>
            </v:group>
            <v:group style="position:absolute;left:6949;top:6354;width:484;height:2" coordorigin="6949,6354" coordsize="484,2">
              <v:shape style="position:absolute;left:6949;top:6354;width:484;height:2" coordorigin="6949,6354" coordsize="484,0" path="m6949,6354l7433,6354e" filled="f" stroked="t" strokeweight=".474641pt" strokecolor="#2F2F2F">
                <v:path arrowok="t"/>
              </v:shape>
            </v:group>
            <v:group style="position:absolute;left:7376;top:6357;width:2330;height:2" coordorigin="7376,6357" coordsize="2330,2">
              <v:shape style="position:absolute;left:7376;top:6357;width:2330;height:2" coordorigin="7376,6357" coordsize="2330,0" path="m7376,6357l9706,6357e" filled="f" stroked="t" strokeweight=".711962pt" strokecolor="#575757">
                <v:path arrowok="t"/>
              </v:shape>
            </v:group>
            <v:group style="position:absolute;left:9649;top:6354;width:313;height:2" coordorigin="9649,6354" coordsize="313,2">
              <v:shape style="position:absolute;left:9649;top:6354;width:313;height:2" coordorigin="9649,6354" coordsize="313,0" path="m9649,6354l9963,6354e" filled="f" stroked="t" strokeweight=".474641pt" strokecolor="#3B3B3B">
                <v:path arrowok="t"/>
              </v:shape>
            </v:group>
            <v:group style="position:absolute;left:9906;top:6354;width:1647;height:2" coordorigin="9906,6354" coordsize="1647,2">
              <v:shape style="position:absolute;left:9906;top:6354;width:1647;height:2" coordorigin="9906,6354" coordsize="1647,0" path="m9906,6354l11553,6354e" filled="f" stroked="t" strokeweight=".711962pt" strokecolor="#5B5B5B">
                <v:path arrowok="t"/>
              </v:shape>
            </v:group>
            <v:group style="position:absolute;left:2387;top:6572;width:2967;height:2" coordorigin="2387,6572" coordsize="2967,2">
              <v:shape style="position:absolute;left:2387;top:6572;width:2967;height:2" coordorigin="2387,6572" coordsize="2967,0" path="m2387,6572l5354,6572e" filled="f" stroked="t" strokeweight=".949282pt" strokecolor="#4B4B4B">
                <v:path arrowok="t"/>
              </v:shape>
            </v:group>
            <v:group style="position:absolute;left:4894;top:6340;width:2;height:263" coordorigin="4894,6340" coordsize="2,263">
              <v:shape style="position:absolute;left:4894;top:6340;width:2;height:263" coordorigin="4894,6340" coordsize="0,263" path="m4894,6603l4894,6340e" filled="f" stroked="t" strokeweight=".237321pt" strokecolor="#3F3F3F">
                <v:path arrowok="t"/>
              </v:shape>
            </v:group>
            <v:group style="position:absolute;left:5140;top:6572;width:252;height:2" coordorigin="5140,6572" coordsize="252,2">
              <v:shape style="position:absolute;left:5140;top:6572;width:252;height:2" coordorigin="5140,6572" coordsize="252,0" path="m5140,6572l5392,6572e" filled="f" stroked="t" strokeweight=".949282pt" strokecolor="#646464">
                <v:path arrowok="t"/>
              </v:shape>
            </v:group>
            <v:group style="position:absolute;left:5335;top:6569;width:418;height:2" coordorigin="5335,6569" coordsize="418,2">
              <v:shape style="position:absolute;left:5335;top:6569;width:418;height:2" coordorigin="5335,6569" coordsize="418,0" path="m5335,6569l5753,6569e" filled="f" stroked="t" strokeweight=".474641pt" strokecolor="#2B2B2B">
                <v:path arrowok="t"/>
              </v:shape>
            </v:group>
            <v:group style="position:absolute;left:5696;top:6567;width:3470;height:2" coordorigin="5696,6567" coordsize="3470,2">
              <v:shape style="position:absolute;left:5696;top:6567;width:3470;height:2" coordorigin="5696,6567" coordsize="3470,0" path="m5696,6567l9165,6567e" filled="f" stroked="t" strokeweight=".711962pt" strokecolor="#545454">
                <v:path arrowok="t"/>
              </v:shape>
            </v:group>
            <v:group style="position:absolute;left:9108;top:6569;width:209;height:2" coordorigin="9108,6569" coordsize="209,2">
              <v:shape style="position:absolute;left:9108;top:6569;width:209;height:2" coordorigin="9108,6569" coordsize="209,0" path="m9108,6569l9317,6569e" filled="f" stroked="t" strokeweight=".474641pt" strokecolor="#2B2B2B">
                <v:path arrowok="t"/>
              </v:shape>
            </v:group>
            <v:group style="position:absolute;left:9260;top:6569;width:2293;height:2" coordorigin="9260,6569" coordsize="2293,2">
              <v:shape style="position:absolute;left:9260;top:6569;width:2293;height:2" coordorigin="9260,6569" coordsize="2293,0" path="m9260,6569l11553,6569e" filled="f" stroked="t" strokeweight=".711962pt" strokecolor="#575757">
                <v:path arrowok="t"/>
              </v:shape>
            </v:group>
            <v:group style="position:absolute;left:375;top:6564;width:2;height:267" coordorigin="375,6564" coordsize="2,267">
              <v:shape style="position:absolute;left:375;top:6564;width:2;height:267" coordorigin="375,6564" coordsize="0,267" path="m375,6832l375,6564e" filled="f" stroked="t" strokeweight=".711962pt" strokecolor="#282828">
                <v:path arrowok="t"/>
              </v:shape>
            </v:group>
            <v:group style="position:absolute;left:365;top:6789;width:11187;height:2" coordorigin="365,6789" coordsize="11187,2">
              <v:shape style="position:absolute;left:365;top:6789;width:11187;height:2" coordorigin="365,6789" coordsize="11187,0" path="m365,6789l11553,6789e" filled="f" stroked="t" strokeweight=".949282pt" strokecolor="#4F4F4F">
                <v:path arrowok="t"/>
              </v:shape>
            </v:group>
            <v:group style="position:absolute;left:370;top:7235;width:9336;height:2" coordorigin="370,7235" coordsize="9336,2">
              <v:shape style="position:absolute;left:370;top:7235;width:9336;height:2" coordorigin="370,7235" coordsize="9336,0" path="m370,7235l9706,7235e" filled="f" stroked="t" strokeweight=".711962pt" strokecolor="#4B4B4B">
                <v:path arrowok="t"/>
              </v:shape>
            </v:group>
            <v:group style="position:absolute;left:9649;top:7233;width:313;height:2" coordorigin="9649,7233" coordsize="313,2">
              <v:shape style="position:absolute;left:9649;top:7233;width:313;height:2" coordorigin="9649,7233" coordsize="313,0" path="m9649,7233l9963,7233e" filled="f" stroked="t" strokeweight=".474641pt" strokecolor="#444444">
                <v:path arrowok="t"/>
              </v:shape>
            </v:group>
            <v:group style="position:absolute;left:9906;top:7233;width:778;height:2" coordorigin="9906,7233" coordsize="778,2">
              <v:shape style="position:absolute;left:9906;top:7233;width:778;height:2" coordorigin="9906,7233" coordsize="778,0" path="m9906,7233l10684,7233e" filled="f" stroked="t" strokeweight=".949282pt" strokecolor="#606060">
                <v:path arrowok="t"/>
              </v:shape>
            </v:group>
            <v:group style="position:absolute;left:10627;top:7233;width:926;height:2" coordorigin="10627,7233" coordsize="926,2">
              <v:shape style="position:absolute;left:10627;top:7233;width:926;height:2" coordorigin="10627,7233" coordsize="926,0" path="m10627,7233l11553,7233e" filled="f" stroked="t" strokeweight=".474641pt" strokecolor="#545454">
                <v:path arrowok="t"/>
              </v:shape>
            </v:group>
            <v:group style="position:absolute;left:375;top:7190;width:2;height:291" coordorigin="375,7190" coordsize="2,291">
              <v:shape style="position:absolute;left:375;top:7190;width:2;height:291" coordorigin="375,7190" coordsize="0,291" path="m375,7481l375,7190e" filled="f" stroked="t" strokeweight=".474641pt" strokecolor="#1C1C1C">
                <v:path arrowok="t"/>
              </v:shape>
            </v:group>
            <v:group style="position:absolute;left:4894;top:7218;width:2;height:234" coordorigin="4894,7218" coordsize="2,234">
              <v:shape style="position:absolute;left:4894;top:7218;width:2;height:234" coordorigin="4894,7218" coordsize="0,234" path="m4894,7452l4894,7218e" filled="f" stroked="t" strokeweight=".237321pt" strokecolor="#484848">
                <v:path arrowok="t"/>
              </v:shape>
            </v:group>
            <v:group style="position:absolute;left:4946;top:7452;width:4761;height:2" coordorigin="4946,7452" coordsize="4761,2">
              <v:shape style="position:absolute;left:4946;top:7452;width:4761;height:2" coordorigin="4946,7452" coordsize="4761,0" path="m4946,7452l9706,7452e" filled="f" stroked="t" strokeweight=".711962pt" strokecolor="#545454">
                <v:path arrowok="t"/>
              </v:shape>
            </v:group>
            <v:group style="position:absolute;left:9649;top:7452;width:313;height:2" coordorigin="9649,7452" coordsize="313,2">
              <v:shape style="position:absolute;left:9649;top:7452;width:313;height:2" coordorigin="9649,7452" coordsize="313,0" path="m9649,7452l9963,7452e" filled="f" stroked="t" strokeweight=".474641pt" strokecolor="#232323">
                <v:path arrowok="t"/>
              </v:shape>
            </v:group>
            <v:group style="position:absolute;left:9906;top:7452;width:1647;height:2" coordorigin="9906,7452" coordsize="1647,2">
              <v:shape style="position:absolute;left:9906;top:7452;width:1647;height:2" coordorigin="9906,7452" coordsize="1647,0" path="m9906,7452l11553,7452e" filled="f" stroked="t" strokeweight=".711962pt" strokecolor="#545454">
                <v:path arrowok="t"/>
              </v:shape>
            </v:group>
            <v:group style="position:absolute;left:11548;top:5252;width:2;height:5003" coordorigin="11548,5252" coordsize="2,5003">
              <v:shape style="position:absolute;left:11548;top:5252;width:2;height:5003" coordorigin="11548,5252" coordsize="0,5003" path="m11548,10255l11548,5252e" filled="f" stroked="t" strokeweight=".474641pt" strokecolor="#545454">
                <v:path arrowok="t"/>
              </v:shape>
            </v:group>
            <v:group style="position:absolute;left:380;top:7424;width:2;height:263" coordorigin="380,7424" coordsize="2,263">
              <v:shape style="position:absolute;left:380;top:7424;width:2;height:263" coordorigin="380,7424" coordsize="0,263" path="m380,7686l380,7424e" filled="f" stroked="t" strokeweight=".711962pt" strokecolor="#444444">
                <v:path arrowok="t"/>
              </v:shape>
            </v:group>
            <v:group style="position:absolute;left:4894;top:7452;width:2;height:205" coordorigin="4894,7452" coordsize="2,205">
              <v:shape style="position:absolute;left:4894;top:7452;width:2;height:205" coordorigin="4894,7452" coordsize="0,205" path="m4894,7658l4894,7452e" filled="f" stroked="t" strokeweight=".237321pt" strokecolor="#000000">
                <v:path arrowok="t"/>
              </v:shape>
            </v:group>
            <v:group style="position:absolute;left:4941;top:7672;width:5743;height:2" coordorigin="4941,7672" coordsize="5743,2">
              <v:shape style="position:absolute;left:4941;top:7672;width:5743;height:2" coordorigin="4941,7672" coordsize="5743,0" path="m4941,7672l10684,7672e" filled="f" stroked="t" strokeweight=".711962pt" strokecolor="#4F4F4F">
                <v:path arrowok="t"/>
              </v:shape>
            </v:group>
            <v:group style="position:absolute;left:10613;top:7667;width:940;height:2" coordorigin="10613,7667" coordsize="940,2">
              <v:shape style="position:absolute;left:10613;top:7667;width:940;height:2" coordorigin="10613,7667" coordsize="940,0" path="m10613,7667l11553,7667e" filled="f" stroked="t" strokeweight=".711962pt" strokecolor="#676767">
                <v:path arrowok="t"/>
              </v:shape>
            </v:group>
            <v:group style="position:absolute;left:365;top:7892;width:6037;height:2" coordorigin="365,7892" coordsize="6037,2">
              <v:shape style="position:absolute;left:365;top:7892;width:6037;height:2" coordorigin="365,7892" coordsize="6037,0" path="m365,7892l6403,7892e" filled="f" stroked="t" strokeweight=".949282pt" strokecolor="#4B4B4B">
                <v:path arrowok="t"/>
              </v:shape>
            </v:group>
            <v:group style="position:absolute;left:4894;top:7658;width:2;height:224" coordorigin="4894,7658" coordsize="2,224">
              <v:shape style="position:absolute;left:4894;top:7658;width:2;height:224" coordorigin="4894,7658" coordsize="0,224" path="m4894,7882l4894,7658e" filled="f" stroked="t" strokeweight=".237321pt" strokecolor="#7C7C7C">
                <v:path arrowok="t"/>
              </v:shape>
            </v:group>
            <v:group style="position:absolute;left:6303;top:7887;width:702;height:2" coordorigin="6303,7887" coordsize="702,2">
              <v:shape style="position:absolute;left:6303;top:7887;width:702;height:2" coordorigin="6303,7887" coordsize="702,0" path="m6303,7887l7006,7887e" filled="f" stroked="t" strokeweight=".474641pt" strokecolor="#3B3B3B">
                <v:path arrowok="t"/>
              </v:shape>
            </v:group>
            <v:group style="position:absolute;left:6906;top:7887;width:527;height:2" coordorigin="6906,7887" coordsize="527,2">
              <v:shape style="position:absolute;left:6906;top:7887;width:527;height:2" coordorigin="6906,7887" coordsize="527,0" path="m6906,7887l7433,7887e" filled="f" stroked="t" strokeweight=".949282pt" strokecolor="#575757">
                <v:path arrowok="t"/>
              </v:shape>
            </v:group>
            <v:group style="position:absolute;left:7376;top:7884;width:484;height:2" coordorigin="7376,7884" coordsize="484,2">
              <v:shape style="position:absolute;left:7376;top:7884;width:484;height:2" coordorigin="7376,7884" coordsize="484,0" path="m7376,7884l7860,7884e" filled="f" stroked="t" strokeweight=".711962pt" strokecolor="#444444">
                <v:path arrowok="t"/>
              </v:shape>
            </v:group>
            <v:group style="position:absolute;left:7803;top:7884;width:3750;height:2" coordorigin="7803,7884" coordsize="3750,2">
              <v:shape style="position:absolute;left:7803;top:7884;width:3750;height:2" coordorigin="7803,7884" coordsize="3750,0" path="m7803,7884l11553,7884e" filled="f" stroked="t" strokeweight=".949282pt" strokecolor="#575757">
                <v:path arrowok="t"/>
              </v:shape>
            </v:group>
            <v:group style="position:absolute;left:11548;top:7624;width:2;height:530" coordorigin="11548,7624" coordsize="2,530">
              <v:shape style="position:absolute;left:11548;top:7624;width:2;height:530" coordorigin="11548,7624" coordsize="0,530" path="m11548,8154l11548,7624e" filled="f" stroked="t" strokeweight=".711962pt" strokecolor="#646464">
                <v:path arrowok="t"/>
              </v:shape>
            </v:group>
            <v:group style="position:absolute;left:375;top:8312;width:2;height:411" coordorigin="375,8312" coordsize="2,411">
              <v:shape style="position:absolute;left:375;top:8312;width:2;height:411" coordorigin="375,8312" coordsize="0,411" path="m375,8722l375,8312e" filled="f" stroked="t" strokeweight=".474641pt" strokecolor="#1F1F1F">
                <v:path arrowok="t"/>
              </v:shape>
            </v:group>
            <v:group style="position:absolute;left:370;top:8698;width:6635;height:2" coordorigin="370,8698" coordsize="6635,2">
              <v:shape style="position:absolute;left:370;top:8698;width:6635;height:2" coordorigin="370,8698" coordsize="6635,0" path="m370,8698l7006,8698e" filled="f" stroked="t" strokeweight=".949282pt" strokecolor="#4B4B4B">
                <v:path arrowok="t"/>
              </v:shape>
            </v:group>
            <v:group style="position:absolute;left:6949;top:8694;width:484;height:2" coordorigin="6949,8694" coordsize="484,2">
              <v:shape style="position:absolute;left:6949;top:8694;width:484;height:2" coordorigin="6949,8694" coordsize="484,0" path="m6949,8694l7433,8694e" filled="f" stroked="t" strokeweight=".474641pt" strokecolor="#383838">
                <v:path arrowok="t"/>
              </v:shape>
            </v:group>
            <v:group style="position:absolute;left:7352;top:8691;width:4201;height:2" coordorigin="7352,8691" coordsize="4201,2">
              <v:shape style="position:absolute;left:7352;top:8691;width:4201;height:2" coordorigin="7352,8691" coordsize="4201,0" path="m7352,8691l11553,8691e" filled="f" stroked="t" strokeweight=".949282pt" strokecolor="#575757">
                <v:path arrowok="t"/>
              </v:shape>
            </v:group>
            <v:group style="position:absolute;left:373;top:8651;width:2;height:301" coordorigin="373,8651" coordsize="2,301">
              <v:shape style="position:absolute;left:373;top:8651;width:2;height:301" coordorigin="373,8651" coordsize="0,301" path="m373,8951l373,8651e" filled="f" stroked="t" strokeweight=".474641pt" strokecolor="#343434">
                <v:path arrowok="t"/>
              </v:shape>
            </v:group>
            <v:group style="position:absolute;left:365;top:10157;width:2055;height:2" coordorigin="365,10157" coordsize="2055,2">
              <v:shape style="position:absolute;left:365;top:10157;width:2055;height:2" coordorigin="365,10157" coordsize="2055,0" path="m365,10157l2421,10157e" filled="f" stroked="t" strokeweight=".949282pt" strokecolor="#484848">
                <v:path arrowok="t"/>
              </v:shape>
            </v:group>
            <v:group style="position:absolute;left:2349;top:10145;width:9203;height:2" coordorigin="2349,10145" coordsize="9203,2">
              <v:shape style="position:absolute;left:2349;top:10145;width:9203;height:2" coordorigin="2349,10145" coordsize="9203,0" path="m2349,10145l11553,10145e" filled="f" stroked="t" strokeweight=".711962pt" strokecolor="#545454">
                <v:path arrowok="t"/>
              </v:shape>
            </v:group>
            <v:group style="position:absolute;left:375;top:10494;width:3294;height:2" coordorigin="375,10494" coordsize="3294,2">
              <v:shape style="position:absolute;left:375;top:10494;width:3294;height:2" coordorigin="375,10494" coordsize="3294,0" path="m375,10494l3669,10494e" filled="f" stroked="t" strokeweight=".949282pt" strokecolor="#4B4B4B">
                <v:path arrowok="t"/>
              </v:shape>
            </v:group>
            <v:group style="position:absolute;left:3612;top:10489;width:299;height:2" coordorigin="3612,10489" coordsize="299,2">
              <v:shape style="position:absolute;left:3612;top:10489;width:299;height:2" coordorigin="3612,10489" coordsize="299,0" path="m3612,10489l3911,10489e" filled="f" stroked="t" strokeweight=".474641pt" strokecolor="#1F1F1F">
                <v:path arrowok="t"/>
              </v:shape>
            </v:group>
            <v:group style="position:absolute;left:3854;top:10486;width:2506;height:2" coordorigin="3854,10486" coordsize="2506,2">
              <v:shape style="position:absolute;left:3854;top:10486;width:2506;height:2" coordorigin="3854,10486" coordsize="2506,0" path="m3854,10486l6360,10486e" filled="f" stroked="t" strokeweight=".949282pt" strokecolor="#545454">
                <v:path arrowok="t"/>
              </v:shape>
            </v:group>
            <v:group style="position:absolute;left:6303;top:10484;width:702;height:2" coordorigin="6303,10484" coordsize="702,2">
              <v:shape style="position:absolute;left:6303;top:10484;width:702;height:2" coordorigin="6303,10484" coordsize="702,0" path="m6303,10484l7006,10484e" filled="f" stroked="t" strokeweight=".474641pt" strokecolor="#383838">
                <v:path arrowok="t"/>
              </v:shape>
            </v:group>
            <v:group style="position:absolute;left:6949;top:10482;width:2758;height:2" coordorigin="6949,10482" coordsize="2758,2">
              <v:shape style="position:absolute;left:6949;top:10482;width:2758;height:2" coordorigin="6949,10482" coordsize="2758,0" path="m6949,10482l9706,10482e" filled="f" stroked="t" strokeweight=".711962pt" strokecolor="#545454">
                <v:path arrowok="t"/>
              </v:shape>
            </v:group>
            <v:group style="position:absolute;left:9649;top:10479;width:313;height:2" coordorigin="9649,10479" coordsize="313,2">
              <v:shape style="position:absolute;left:9649;top:10479;width:313;height:2" coordorigin="9649,10479" coordsize="313,0" path="m9649,10479l9963,10479e" filled="f" stroked="t" strokeweight=".474641pt" strokecolor="#383838">
                <v:path arrowok="t"/>
              </v:shape>
            </v:group>
            <v:group style="position:absolute;left:9906;top:10479;width:1647;height:2" coordorigin="9906,10479" coordsize="1647,2">
              <v:shape style="position:absolute;left:9906;top:10479;width:1647;height:2" coordorigin="9906,10479" coordsize="1647,0" path="m9906,10479l11553,10479e" filled="f" stroked="t" strokeweight=".711962pt" strokecolor="#606060">
                <v:path arrowok="t"/>
              </v:shape>
            </v:group>
            <v:group style="position:absolute;left:11520;top:10131;width:2;height:616" coordorigin="11520,10131" coordsize="2,616">
              <v:shape style="position:absolute;left:11520;top:10131;width:2;height:616" coordorigin="11520,10131" coordsize="0,616" path="m11520,10747l11520,10131e" filled="f" stroked="t" strokeweight=".237321pt" strokecolor="#4F4F4F">
                <v:path arrowok="t"/>
              </v:shape>
            </v:group>
            <v:group style="position:absolute;left:380;top:10441;width:2;height:1003" coordorigin="380,10441" coordsize="2,1003">
              <v:shape style="position:absolute;left:380;top:10441;width:2;height:1003" coordorigin="380,10441" coordsize="0,1003" path="m380,11444l380,10441e" filled="f" stroked="t" strokeweight=".711962pt" strokecolor="#3F3F3F">
                <v:path arrowok="t"/>
              </v:shape>
            </v:group>
            <v:group style="position:absolute;left:370;top:10730;width:2046;height:2" coordorigin="370,10730" coordsize="2046,2">
              <v:shape style="position:absolute;left:370;top:10730;width:2046;height:2" coordorigin="370,10730" coordsize="2046,0" path="m370,10730l2416,10730e" filled="f" stroked="t" strokeweight=".949282pt" strokecolor="#4B4B4B">
                <v:path arrowok="t"/>
              </v:shape>
            </v:group>
            <v:group style="position:absolute;left:2406;top:10026;width:2;height:1547" coordorigin="2406,10026" coordsize="2,1547">
              <v:shape style="position:absolute;left:2406;top:10026;width:2;height:1547" coordorigin="2406,10026" coordsize="0,1547" path="m2406,11572l2406,10026e" filled="f" stroked="t" strokeweight=".949282pt" strokecolor="#484848">
                <v:path arrowok="t"/>
              </v:shape>
            </v:group>
            <v:group style="position:absolute;left:2354;top:10727;width:180;height:2" coordorigin="2354,10727" coordsize="180,2">
              <v:shape style="position:absolute;left:2354;top:10727;width:180;height:2" coordorigin="2354,10727" coordsize="180,0" path="m2354,10727l2535,10727e" filled="f" stroked="t" strokeweight=".474641pt" strokecolor="#232323">
                <v:path arrowok="t"/>
              </v:shape>
            </v:group>
            <v:group style="position:absolute;left:2478;top:10725;width:1804;height:2" coordorigin="2478,10725" coordsize="1804,2">
              <v:shape style="position:absolute;left:2478;top:10725;width:1804;height:2" coordorigin="2478,10725" coordsize="1804,0" path="m2478,10725l4281,10725e" filled="f" stroked="t" strokeweight=".949282pt" strokecolor="#4F4F4F">
                <v:path arrowok="t"/>
              </v:shape>
            </v:group>
            <v:group style="position:absolute;left:4224;top:10723;width:441;height:2" coordorigin="4224,10723" coordsize="441,2">
              <v:shape style="position:absolute;left:4224;top:10723;width:441;height:2" coordorigin="4224,10723" coordsize="441,0" path="m4224,10723l4666,10723e" filled="f" stroked="t" strokeweight=".474641pt" strokecolor="#3B3B3B">
                <v:path arrowok="t"/>
              </v:shape>
            </v:group>
            <v:group style="position:absolute;left:4519;top:10723;width:679;height:2" coordorigin="4519,10723" coordsize="679,2">
              <v:shape style="position:absolute;left:4519;top:10723;width:679;height:2" coordorigin="4519,10723" coordsize="679,0" path="m4519,10723l5197,10723e" filled="f" stroked="t" strokeweight=".949282pt" strokecolor="#545454">
                <v:path arrowok="t"/>
              </v:shape>
            </v:group>
            <v:group style="position:absolute;left:5140;top:10723;width:252;height:2" coordorigin="5140,10723" coordsize="252,2">
              <v:shape style="position:absolute;left:5140;top:10723;width:252;height:2" coordorigin="5140,10723" coordsize="252,0" path="m5140,10723l5392,10723e" filled="f" stroked="t" strokeweight=".474641pt" strokecolor="#4B4B4B">
                <v:path arrowok="t"/>
              </v:shape>
            </v:group>
            <v:group style="position:absolute;left:5335;top:10720;width:1671;height:2" coordorigin="5335,10720" coordsize="1671,2">
              <v:shape style="position:absolute;left:5335;top:10720;width:1671;height:2" coordorigin="5335,10720" coordsize="1671,0" path="m5335,10720l7006,10720e" filled="f" stroked="t" strokeweight=".711962pt" strokecolor="#575757">
                <v:path arrowok="t"/>
              </v:shape>
            </v:group>
            <v:group style="position:absolute;left:6949;top:10718;width:484;height:2" coordorigin="6949,10718" coordsize="484,2">
              <v:shape style="position:absolute;left:6949;top:10718;width:484;height:2" coordorigin="6949,10718" coordsize="484,0" path="m6949,10718l7433,10718e" filled="f" stroked="t" strokeweight=".474641pt" strokecolor="#2B2B2B">
                <v:path arrowok="t"/>
              </v:shape>
            </v:group>
            <v:group style="position:absolute;left:7376;top:10718;width:4177;height:2" coordorigin="7376,10718" coordsize="4177,2">
              <v:shape style="position:absolute;left:7376;top:10718;width:4177;height:2" coordorigin="7376,10718" coordsize="4177,0" path="m7376,10718l11553,10718e" filled="f" stroked="t" strokeweight=".711962pt" strokecolor="#545454">
                <v:path arrowok="t"/>
              </v:shape>
            </v:group>
            <v:group style="position:absolute;left:11520;top:10742;width:2;height:186" coordorigin="11520,10742" coordsize="2,186">
              <v:shape style="position:absolute;left:11520;top:10742;width:2;height:186" coordorigin="11520,10742" coordsize="0,186" path="m11520,10928l11520,10742e" filled="f" stroked="t" strokeweight=".237321pt" strokecolor="#000000">
                <v:path arrowok="t"/>
              </v:shape>
            </v:group>
            <v:group style="position:absolute;left:375;top:11205;width:2041;height:2" coordorigin="375,11205" coordsize="2041,2">
              <v:shape style="position:absolute;left:375;top:11205;width:2041;height:2" coordorigin="375,11205" coordsize="2041,0" path="m375,11205l2416,11205e" filled="f" stroked="t" strokeweight=".949282pt" strokecolor="#444444">
                <v:path arrowok="t"/>
              </v:shape>
            </v:group>
            <v:group style="position:absolute;left:2354;top:11205;width:180;height:2" coordorigin="2354,11205" coordsize="180,2">
              <v:shape style="position:absolute;left:2354;top:11205;width:180;height:2" coordorigin="2354,11205" coordsize="180,0" path="m2354,11205l2535,11205e" filled="f" stroked="t" strokeweight=".474641pt" strokecolor="#131313">
                <v:path arrowok="t"/>
              </v:shape>
            </v:group>
            <v:group style="position:absolute;left:2478;top:11198;width:6688;height:2" coordorigin="2478,11198" coordsize="6688,2">
              <v:shape style="position:absolute;left:2478;top:11198;width:6688;height:2" coordorigin="2478,11198" coordsize="6688,0" path="m2478,11198l9165,11198e" filled="f" stroked="t" strokeweight=".949282pt" strokecolor="#4F4F4F">
                <v:path arrowok="t"/>
              </v:shape>
            </v:group>
            <v:group style="position:absolute;left:9108;top:11191;width:209;height:2" coordorigin="9108,11191" coordsize="209,2">
              <v:shape style="position:absolute;left:9108;top:11191;width:209;height:2" coordorigin="9108,11191" coordsize="209,0" path="m9108,11191l9317,11191e" filled="f" stroked="t" strokeweight=".474641pt" strokecolor="#1C1C1C">
                <v:path arrowok="t"/>
              </v:shape>
            </v:group>
            <v:group style="position:absolute;left:9260;top:11191;width:745;height:2" coordorigin="9260,11191" coordsize="745,2">
              <v:shape style="position:absolute;left:9260;top:11191;width:745;height:2" coordorigin="9260,11191" coordsize="745,0" path="m9260,11191l10005,11191e" filled="f" stroked="t" strokeweight=".711962pt" strokecolor="#4B4B4B">
                <v:path arrowok="t"/>
              </v:shape>
            </v:group>
            <v:group style="position:absolute;left:9906;top:11191;width:778;height:2" coordorigin="9906,11191" coordsize="778,2">
              <v:shape style="position:absolute;left:9906;top:11191;width:778;height:2" coordorigin="9906,11191" coordsize="778,0" path="m9906,11191l10684,11191e" filled="f" stroked="t" strokeweight=".474641pt" strokecolor="#383838">
                <v:path arrowok="t"/>
              </v:shape>
            </v:group>
            <v:group style="position:absolute;left:10594;top:11191;width:959;height:2" coordorigin="10594,11191" coordsize="959,2">
              <v:shape style="position:absolute;left:10594;top:11191;width:959;height:2" coordorigin="10594,11191" coordsize="959,0" path="m10594,11191l11553,11191e" filled="f" stroked="t" strokeweight=".711962pt" strokecolor="#5B5B5B">
                <v:path arrowok="t"/>
              </v:shape>
            </v:group>
            <v:group style="position:absolute;left:11520;top:10928;width:2;height:721" coordorigin="11520,10928" coordsize="2,721">
              <v:shape style="position:absolute;left:11520;top:10928;width:2;height:721" coordorigin="11520,10928" coordsize="0,721" path="m11520,11649l11520,10928e" filled="f" stroked="t" strokeweight=".237321pt" strokecolor="#606060">
                <v:path arrowok="t"/>
              </v:shape>
            </v:group>
            <v:group style="position:absolute;left:375;top:11424;width:1244;height:2" coordorigin="375,11424" coordsize="1244,2">
              <v:shape style="position:absolute;left:375;top:11424;width:1244;height:2" coordorigin="375,11424" coordsize="1244,0" path="m375,11424l1619,11424e" filled="f" stroked="t" strokeweight=".474641pt" strokecolor="#444444">
                <v:path arrowok="t"/>
              </v:shape>
            </v:group>
            <v:group style="position:absolute;left:1481;top:11422;width:1538;height:2" coordorigin="1481,11422" coordsize="1538,2">
              <v:shape style="position:absolute;left:1481;top:11422;width:1538;height:2" coordorigin="1481,11422" coordsize="1538,0" path="m1481,11422l3019,11422e" filled="f" stroked="t" strokeweight=".949282pt" strokecolor="#4F4F4F">
                <v:path arrowok="t"/>
              </v:shape>
            </v:group>
            <v:group style="position:absolute;left:2824;top:11420;width:1087;height:2" coordorigin="2824,11420" coordsize="1087,2">
              <v:shape style="position:absolute;left:2824;top:11420;width:1087;height:2" coordorigin="2824,11420" coordsize="1087,0" path="m2824,11420l3911,11420e" filled="f" stroked="t" strokeweight=".474641pt" strokecolor="#3F3F3F">
                <v:path arrowok="t"/>
              </v:shape>
            </v:group>
            <v:group style="position:absolute;left:3308;top:11417;width:1614;height:2" coordorigin="3308,11417" coordsize="1614,2">
              <v:shape style="position:absolute;left:3308;top:11417;width:1614;height:2" coordorigin="3308,11417" coordsize="1614,0" path="m3308,11417l4922,11417e" filled="f" stroked="t" strokeweight=".711962pt" strokecolor="#4F4F4F">
                <v:path arrowok="t"/>
              </v:shape>
            </v:group>
            <v:group style="position:absolute;left:4865;top:11415;width:332;height:2" coordorigin="4865,11415" coordsize="332,2">
              <v:shape style="position:absolute;left:4865;top:11415;width:332;height:2" coordorigin="4865,11415" coordsize="332,0" path="m4865,11415l5197,11415e" filled="f" stroked="t" strokeweight=".474641pt" strokecolor="#2B2B2B">
                <v:path arrowok="t"/>
              </v:shape>
            </v:group>
            <v:group style="position:absolute;left:5140;top:11413;width:2720;height:2" coordorigin="5140,11413" coordsize="2720,2">
              <v:shape style="position:absolute;left:5140;top:11413;width:2720;height:2" coordorigin="5140,11413" coordsize="2720,0" path="m5140,11413l7860,11413e" filled="f" stroked="t" strokeweight=".711962pt" strokecolor="#545454">
                <v:path arrowok="t"/>
              </v:shape>
            </v:group>
            <v:group style="position:absolute;left:7803;top:11410;width:489;height:2" coordorigin="7803,11410" coordsize="489,2">
              <v:shape style="position:absolute;left:7803;top:11410;width:489;height:2" coordorigin="7803,11410" coordsize="489,0" path="m7803,11410l8292,11410e" filled="f" stroked="t" strokeweight=".474641pt" strokecolor="#3F3F3F">
                <v:path arrowok="t"/>
              </v:shape>
            </v:group>
            <v:group style="position:absolute;left:8235;top:11408;width:3318;height:2" coordorigin="8235,11408" coordsize="3318,2">
              <v:shape style="position:absolute;left:8235;top:11408;width:3318;height:2" coordorigin="8235,11408" coordsize="3318,0" path="m8235,11408l11553,11408e" filled="f" stroked="t" strokeweight=".711962pt" strokecolor="#575757">
                <v:path arrowok="t"/>
              </v:shape>
            </v:group>
            <v:group style="position:absolute;left:380;top:11372;width:2;height:306" coordorigin="380,11372" coordsize="2,306">
              <v:shape style="position:absolute;left:380;top:11372;width:2;height:306" coordorigin="380,11372" coordsize="0,306" path="m380,11678l380,11372e" filled="f" stroked="t" strokeweight=".474641pt" strokecolor="#1F1F1F">
                <v:path arrowok="t"/>
              </v:shape>
            </v:group>
            <v:group style="position:absolute;left:1320;top:11372;width:2;height:296" coordorigin="1320,11372" coordsize="2,296">
              <v:shape style="position:absolute;left:1320;top:11372;width:2;height:296" coordorigin="1320,11372" coordsize="0,296" path="m1320,11668l1320,11372e" filled="f" stroked="t" strokeweight=".949282pt" strokecolor="#3B3B3B">
                <v:path arrowok="t"/>
              </v:shape>
            </v:group>
            <v:group style="position:absolute;left:375;top:11661;width:1400;height:2" coordorigin="375,11661" coordsize="1400,2">
              <v:shape style="position:absolute;left:375;top:11661;width:1400;height:2" coordorigin="375,11661" coordsize="1400,0" path="m375,11661l1775,11661e" filled="f" stroked="t" strokeweight=".711962pt" strokecolor="#4B4B4B">
                <v:path arrowok="t"/>
              </v:shape>
            </v:group>
            <v:group style="position:absolute;left:1747;top:11415;width:2;height:263" coordorigin="1747,11415" coordsize="2,263">
              <v:shape style="position:absolute;left:1747;top:11415;width:2;height:263" coordorigin="1747,11415" coordsize="0,263" path="m1747,11678l1747,11415e" filled="f" stroked="t" strokeweight=".474641pt" strokecolor="#232323">
                <v:path arrowok="t"/>
              </v:shape>
            </v:group>
            <v:group style="position:absolute;left:1704;top:11661;width:712;height:2" coordorigin="1704,11661" coordsize="712,2">
              <v:shape style="position:absolute;left:1704;top:11661;width:712;height:2" coordorigin="1704,11661" coordsize="712,0" path="m1704,11661l2416,11661e" filled="f" stroked="t" strokeweight=".474641pt" strokecolor="#343434">
                <v:path arrowok="t"/>
              </v:shape>
            </v:group>
            <v:group style="position:absolute;left:7409;top:11401;width:2;height:711" coordorigin="7409,11401" coordsize="2,711">
              <v:shape style="position:absolute;left:7409;top:11401;width:2;height:711" coordorigin="7409,11401" coordsize="0,711" path="m7409,12112l7409,11401e" filled="f" stroked="t" strokeweight=".711962pt" strokecolor="#4F4F4F">
                <v:path arrowok="t"/>
              </v:shape>
            </v:group>
            <v:group style="position:absolute;left:2221;top:11651;width:8463;height:2" coordorigin="2221,11651" coordsize="8463,2">
              <v:shape style="position:absolute;left:2221;top:11651;width:8463;height:2" coordorigin="2221,11651" coordsize="8463,0" path="m2221,11651l10684,11651e" filled="f" stroked="t" strokeweight=".711962pt" strokecolor="#545454">
                <v:path arrowok="t"/>
              </v:shape>
            </v:group>
            <v:group style="position:absolute;left:10627;top:11639;width:926;height:2" coordorigin="10627,11639" coordsize="926,2">
              <v:shape style="position:absolute;left:10627;top:11639;width:926;height:2" coordorigin="10627,11639" coordsize="926,0" path="m10627,11639l11553,11639e" filled="f" stroked="t" strokeweight=".711962pt" strokecolor="#676767">
                <v:path arrowok="t"/>
              </v:shape>
            </v:group>
            <v:group style="position:absolute;left:384;top:11606;width:2;height:506" coordorigin="384,11606" coordsize="2,506">
              <v:shape style="position:absolute;left:384;top:11606;width:2;height:506" coordorigin="384,11606" coordsize="0,506" path="m384,12112l384,11606e" filled="f" stroked="t" strokeweight=".711962pt" strokecolor="#444444">
                <v:path arrowok="t"/>
              </v:shape>
            </v:group>
            <v:group style="position:absolute;left:1310;top:11635;width:2;height:449" coordorigin="1310,11635" coordsize="2,449">
              <v:shape style="position:absolute;left:1310;top:11635;width:2;height:449" coordorigin="1310,11635" coordsize="0,449" path="m1310,12083l1310,11635e" filled="f" stroked="t" strokeweight=".237321pt" strokecolor="#4F4F4F">
                <v:path arrowok="t"/>
              </v:shape>
            </v:group>
            <v:group style="position:absolute;left:1751;top:11606;width:2;height:506" coordorigin="1751,11606" coordsize="2,506">
              <v:shape style="position:absolute;left:1751;top:11606;width:2;height:506" coordorigin="1751,11606" coordsize="0,506" path="m1751,12112l1751,11606e" filled="f" stroked="t" strokeweight=".711962pt" strokecolor="#4B4B4B">
                <v:path arrowok="t"/>
              </v:shape>
            </v:group>
            <v:group style="position:absolute;left:11520;top:11635;width:2;height:449" coordorigin="11520,11635" coordsize="2,449">
              <v:shape style="position:absolute;left:11520;top:11635;width:2;height:449" coordorigin="11520,11635" coordsize="0,449" path="m11520,12083l11520,11635e" filled="f" stroked="t" strokeweight=".237321pt" strokecolor="#2F2F2F">
                <v:path arrowok="t"/>
              </v:shape>
            </v:group>
            <v:group style="position:absolute;left:384;top:12055;width:2;height:411" coordorigin="384,12055" coordsize="2,411">
              <v:shape style="position:absolute;left:384;top:12055;width:2;height:411" coordorigin="384,12055" coordsize="0,411" path="m384,12465l384,12055e" filled="f" stroked="t" strokeweight=".474641pt" strokecolor="#181818">
                <v:path arrowok="t"/>
              </v:shape>
            </v:group>
            <v:group style="position:absolute;left:1310;top:12083;width:2;height:917" coordorigin="1310,12083" coordsize="2,917">
              <v:shape style="position:absolute;left:1310;top:12083;width:2;height:917" coordorigin="1310,12083" coordsize="0,917" path="m1310,13000l1310,12083e" filled="f" stroked="t" strokeweight=".237321pt" strokecolor="#000000">
                <v:path arrowok="t"/>
              </v:shape>
            </v:group>
            <v:group style="position:absolute;left:1751;top:12055;width:2;height:411" coordorigin="1751,12055" coordsize="2,411">
              <v:shape style="position:absolute;left:1751;top:12055;width:2;height:411" coordorigin="1751,12055" coordsize="0,411" path="m1751,12465l1751,12055e" filled="f" stroked="t" strokeweight=".474641pt" strokecolor="#181818">
                <v:path arrowok="t"/>
              </v:shape>
            </v:group>
            <v:group style="position:absolute;left:7409;top:12055;width:2;height:267" coordorigin="7409,12055" coordsize="2,267">
              <v:shape style="position:absolute;left:7409;top:12055;width:2;height:267" coordorigin="7409,12055" coordsize="0,267" path="m7409,12322l7409,12055e" filled="f" stroked="t" strokeweight=".474641pt" strokecolor="#383838">
                <v:path arrowok="t"/>
              </v:shape>
            </v:group>
            <v:group style="position:absolute;left:11520;top:12083;width:2;height:3480" coordorigin="11520,12083" coordsize="2,3480">
              <v:shape style="position:absolute;left:11520;top:12083;width:2;height:3480" coordorigin="11520,12083" coordsize="0,3480" path="m11520,15564l11520,12083e" filled="f" stroked="t" strokeweight=".237321pt" strokecolor="#000000">
                <v:path arrowok="t"/>
              </v:shape>
            </v:group>
            <v:group style="position:absolute;left:7414;top:12265;width:2;height:201" coordorigin="7414,12265" coordsize="2,201">
              <v:shape style="position:absolute;left:7414;top:12265;width:2;height:201" coordorigin="7414,12265" coordsize="0,201" path="m7414,12465l7414,12265e" filled="f" stroked="t" strokeweight=".711962pt" strokecolor="#484848">
                <v:path arrowok="t"/>
              </v:shape>
            </v:group>
            <v:group style="position:absolute;left:384;top:12408;width:2;height:143" coordorigin="384,12408" coordsize="2,143">
              <v:shape style="position:absolute;left:384;top:12408;width:2;height:143" coordorigin="384,12408" coordsize="0,143" path="m384,12551l384,12408e" filled="f" stroked="t" strokeweight=".474641pt" strokecolor="#2F2F2F">
                <v:path arrowok="t"/>
              </v:shape>
            </v:group>
            <v:group style="position:absolute;left:2411;top:12408;width:2;height:2812" coordorigin="2411,12408" coordsize="2,2812">
              <v:shape style="position:absolute;left:2411;top:12408;width:2;height:2812" coordorigin="2411,12408" coordsize="0,2812" path="m2411,15220l2411,12408e" filled="f" stroked="t" strokeweight=".711962pt" strokecolor="#3F3F3F">
                <v:path arrowok="t"/>
              </v:shape>
            </v:group>
            <v:group style="position:absolute;left:7412;top:12351;width:2;height:539" coordorigin="7412,12351" coordsize="2,539">
              <v:shape style="position:absolute;left:7412;top:12351;width:2;height:539" coordorigin="7412,12351" coordsize="0,539" path="m7412,12890l7412,12351e" filled="f" stroked="t" strokeweight=".949282pt" strokecolor="#5B5B5B">
                <v:path arrowok="t"/>
              </v:shape>
            </v:group>
            <v:group style="position:absolute;left:7409;top:12733;width:2;height:248" coordorigin="7409,12733" coordsize="2,248">
              <v:shape style="position:absolute;left:7409;top:12733;width:2;height:248" coordorigin="7409,12733" coordsize="0,248" path="m7409,12981l7409,12733e" filled="f" stroked="t" strokeweight=".711962pt" strokecolor="#444444">
                <v:path arrowok="t"/>
              </v:shape>
            </v:group>
            <v:group style="position:absolute;left:7414;top:12924;width:2;height:105" coordorigin="7414,12924" coordsize="2,105">
              <v:shape style="position:absolute;left:7414;top:12924;width:2;height:105" coordorigin="7414,12924" coordsize="0,105" path="m7414,13029l7414,12924e" filled="f" stroked="t" strokeweight=".474641pt" strokecolor="#181818">
                <v:path arrowok="t"/>
              </v:shape>
            </v:group>
            <v:group style="position:absolute;left:1310;top:13000;width:2;height:167" coordorigin="1310,13000" coordsize="2,167">
              <v:shape style="position:absolute;left:1310;top:13000;width:2;height:167" coordorigin="1310,13000" coordsize="0,167" path="m1310,13167l1310,13000e" filled="f" stroked="t" strokeweight=".237321pt" strokecolor="#939393">
                <v:path arrowok="t"/>
              </v:shape>
            </v:group>
            <v:group style="position:absolute;left:7414;top:12971;width:2;height:224" coordorigin="7414,12971" coordsize="2,224">
              <v:shape style="position:absolute;left:7414;top:12971;width:2;height:224" coordorigin="7414,12971" coordsize="0,224" path="m7414,13196l7414,12971e" filled="f" stroked="t" strokeweight=".474641pt" strokecolor="#3F3F3F">
                <v:path arrowok="t"/>
              </v:shape>
            </v:group>
            <v:group style="position:absolute;left:384;top:12494;width:2;height:3619" coordorigin="384,12494" coordsize="2,3619">
              <v:shape style="position:absolute;left:384;top:12494;width:2;height:3619" coordorigin="384,12494" coordsize="0,3619" path="m384,16113l384,12494e" filled="f" stroked="t" strokeweight=".711962pt" strokecolor="#444444">
                <v:path arrowok="t"/>
              </v:shape>
            </v:group>
            <v:group style="position:absolute;left:1317;top:13148;width:2;height:186" coordorigin="1317,13148" coordsize="2,186">
              <v:shape style="position:absolute;left:1317;top:13148;width:2;height:186" coordorigin="1317,13148" coordsize="0,186" path="m1317,13334l1317,13148e" filled="f" stroked="t" strokeweight="1.898565pt" strokecolor="#7C7C7C">
                <v:path arrowok="t"/>
              </v:shape>
            </v:group>
            <v:group style="position:absolute;left:1751;top:12408;width:2;height:2903" coordorigin="1751,12408" coordsize="2,2903">
              <v:shape style="position:absolute;left:1751;top:12408;width:2;height:2903" coordorigin="1751,12408" coordsize="0,2903" path="m1751,15311l1751,12408e" filled="f" stroked="t" strokeweight=".949282pt" strokecolor="#444444">
                <v:path arrowok="t"/>
              </v:shape>
            </v:group>
            <v:group style="position:absolute;left:7419;top:13138;width:2;height:2172" coordorigin="7419,13138" coordsize="2,2172">
              <v:shape style="position:absolute;left:7419;top:13138;width:2;height:2172" coordorigin="7419,13138" coordsize="0,2172" path="m7419,15311l7419,13138e" filled="f" stroked="t" strokeweight=".949282pt" strokecolor="#545454">
                <v:path arrowok="t"/>
              </v:shape>
            </v:group>
            <v:group style="position:absolute;left:384;top:13329;width:2;height:258" coordorigin="384,13329" coordsize="2,258">
              <v:shape style="position:absolute;left:384;top:13329;width:2;height:258" coordorigin="384,13329" coordsize="0,258" path="m384,13587l384,13329e" filled="f" stroked="t" strokeweight=".474641pt" strokecolor="#131313">
                <v:path arrowok="t"/>
              </v:shape>
            </v:group>
            <v:group style="position:absolute;left:382;top:13530;width:2;height:224" coordorigin="382,13530" coordsize="2,224">
              <v:shape style="position:absolute;left:382;top:13530;width:2;height:224" coordorigin="382,13530" coordsize="0,224" path="m382,13754l382,13530e" filled="f" stroked="t" strokeweight=".474641pt" strokecolor="#2F2F2F">
                <v:path arrowok="t"/>
              </v:shape>
            </v:group>
            <v:group style="position:absolute;left:375;top:13733;width:2041;height:2" coordorigin="375,13733" coordsize="2041,2">
              <v:shape style="position:absolute;left:375;top:13733;width:2041;height:2" coordorigin="375,13733" coordsize="2041,0" path="m375,13733l2416,13733e" filled="f" stroked="t" strokeweight=".949282pt" strokecolor="#444444">
                <v:path arrowok="t"/>
              </v:shape>
            </v:group>
            <v:group style="position:absolute;left:1310;top:13358;width:2;height:201" coordorigin="1310,13358" coordsize="2,201">
              <v:shape style="position:absolute;left:1310;top:13358;width:2;height:201" coordorigin="1310,13358" coordsize="0,201" path="m1310,13559l1310,13358e" filled="f" stroked="t" strokeweight=".237321pt" strokecolor="#000000">
                <v:path arrowok="t"/>
              </v:shape>
            </v:group>
            <v:group style="position:absolute;left:1310;top:13559;width:2;height:167" coordorigin="1310,13559" coordsize="2,167">
              <v:shape style="position:absolute;left:1310;top:13559;width:2;height:167" coordorigin="1310,13559" coordsize="0,167" path="m1310,13726l1310,13559e" filled="f" stroked="t" strokeweight=".237321pt" strokecolor="#6B6B6B">
                <v:path arrowok="t"/>
              </v:shape>
            </v:group>
            <v:group style="position:absolute;left:1310;top:13711;width:2;height:143" coordorigin="1310,13711" coordsize="2,143">
              <v:shape style="position:absolute;left:1310;top:13711;width:2;height:143" coordorigin="1310,13711" coordsize="0,143" path="m1310,13855l1310,13711e" filled="f" stroked="t" strokeweight=".237321pt" strokecolor="#4B4B4B">
                <v:path arrowok="t"/>
              </v:shape>
            </v:group>
            <v:group style="position:absolute;left:1310;top:13855;width:2;height:1709" coordorigin="1310,13855" coordsize="2,1709">
              <v:shape style="position:absolute;left:1310;top:13855;width:2;height:1709" coordorigin="1310,13855" coordsize="0,1709" path="m1310,15564l1310,13855e" filled="f" stroked="t" strokeweight=".237321pt" strokecolor="#000000">
                <v:path arrowok="t"/>
              </v:shape>
            </v:group>
            <v:group style="position:absolute;left:389;top:14948;width:2;height:363" coordorigin="389,14948" coordsize="2,363">
              <v:shape style="position:absolute;left:389;top:14948;width:2;height:363" coordorigin="389,14948" coordsize="0,363" path="m389,15311l389,14948e" filled="f" stroked="t" strokeweight=".474641pt" strokecolor="#282828">
                <v:path arrowok="t"/>
              </v:shape>
            </v:group>
            <v:group style="position:absolute;left:2411;top:14948;width:2;height:363" coordorigin="2411,14948" coordsize="2,363">
              <v:shape style="position:absolute;left:2411;top:14948;width:2;height:363" coordorigin="2411,14948" coordsize="0,363" path="m2411,15311l2411,14948e" filled="f" stroked="t" strokeweight=".949282pt" strokecolor="#575757">
                <v:path arrowok="t"/>
              </v:shape>
            </v:group>
            <v:group style="position:absolute;left:394;top:15253;width:2;height:859" coordorigin="394,15253" coordsize="2,859">
              <v:shape style="position:absolute;left:394;top:15253;width:2;height:859" coordorigin="394,15253" coordsize="0,859" path="m394,16113l394,15253e" filled="f" stroked="t" strokeweight=".711962pt" strokecolor="#484848">
                <v:path arrowok="t"/>
              </v:shape>
            </v:group>
            <v:group style="position:absolute;left:1756;top:15253;width:2;height:339" coordorigin="1756,15253" coordsize="2,339">
              <v:shape style="position:absolute;left:1756;top:15253;width:2;height:339" coordorigin="1756,15253" coordsize="0,339" path="m1756,15592l1756,15253e" filled="f" stroked="t" strokeweight=".474641pt" strokecolor="#282828">
                <v:path arrowok="t"/>
              </v:shape>
            </v:group>
            <v:group style="position:absolute;left:2383;top:15282;width:2;height:282" coordorigin="2383,15282" coordsize="2,282">
              <v:shape style="position:absolute;left:2383;top:15282;width:2;height:282" coordorigin="2383,15282" coordsize="0,282" path="m2383,15564l2383,15282e" filled="f" stroked="t" strokeweight=".237321pt" strokecolor="#000000">
                <v:path arrowok="t"/>
              </v:shape>
            </v:group>
            <v:group style="position:absolute;left:7423;top:15253;width:2;height:339" coordorigin="7423,15253" coordsize="2,339">
              <v:shape style="position:absolute;left:7423;top:15253;width:2;height:339" coordorigin="7423,15253" coordsize="0,339" path="m7423,15592l7423,15253e" filled="f" stroked="t" strokeweight=".474641pt" strokecolor="#2B2B2B">
                <v:path arrowok="t"/>
              </v:shape>
            </v:group>
            <v:group style="position:absolute;left:389;top:16098;width:1229;height:2" coordorigin="389,16098" coordsize="1229,2">
              <v:shape style="position:absolute;left:389;top:16098;width:1229;height:2" coordorigin="389,16098" coordsize="1229,0" path="m389,16098l1619,16098e" filled="f" stroked="t" strokeweight=".711962pt" strokecolor="#4F4F4F">
                <v:path arrowok="t"/>
              </v:shape>
            </v:group>
            <v:group style="position:absolute;left:1310;top:15564;width:2;height:563" coordorigin="1310,15564" coordsize="2,563">
              <v:shape style="position:absolute;left:1310;top:15564;width:2;height:563" coordorigin="1310,15564" coordsize="0,563" path="m1310,16127l1310,15564e" filled="f" stroked="t" strokeweight=".237321pt" strokecolor="#5B5B5B">
                <v:path arrowok="t"/>
              </v:shape>
            </v:group>
            <v:group style="position:absolute;left:1562;top:16098;width:365;height:2" coordorigin="1562,16098" coordsize="365,2">
              <v:shape style="position:absolute;left:1562;top:16098;width:365;height:2" coordorigin="1562,16098" coordsize="365,0" path="m1562,16098l1927,16098e" filled="f" stroked="t" strokeweight=".474641pt" strokecolor="#232323">
                <v:path arrowok="t"/>
              </v:shape>
            </v:group>
            <v:group style="position:absolute;left:1756;top:15535;width:2;height:568" coordorigin="1756,15535" coordsize="2,568">
              <v:shape style="position:absolute;left:1756;top:15535;width:2;height:568" coordorigin="1756,15535" coordsize="0,568" path="m1756,16103l1756,15535e" filled="f" stroked="t" strokeweight=".949282pt" strokecolor="#484848">
                <v:path arrowok="t"/>
              </v:shape>
            </v:group>
            <v:group style="position:absolute;left:2414;top:15535;width:2;height:573" coordorigin="2414,15535" coordsize="2,573">
              <v:shape style="position:absolute;left:2414;top:15535;width:2;height:573" coordorigin="2414,15535" coordsize="0,573" path="m2414,16108l2414,15535e" filled="f" stroked="t" strokeweight=".949282pt" strokecolor="#484848">
                <v:path arrowok="t"/>
              </v:shape>
            </v:group>
            <v:group style="position:absolute;left:1870;top:16096;width:4490;height:2" coordorigin="1870,16096" coordsize="4490,2">
              <v:shape style="position:absolute;left:1870;top:16096;width:4490;height:2" coordorigin="1870,16096" coordsize="4490,0" path="m1870,16096l6360,16096e" filled="f" stroked="t" strokeweight=".711962pt" strokecolor="#575757">
                <v:path arrowok="t"/>
              </v:shape>
            </v:group>
            <v:group style="position:absolute;left:6303;top:16089;width:1671;height:2" coordorigin="6303,16089" coordsize="1671,2">
              <v:shape style="position:absolute;left:6303;top:16089;width:1671;height:2" coordorigin="6303,16089" coordsize="1671,0" path="m6303,16089l7974,16089e" filled="f" stroked="t" strokeweight=".474641pt" strokecolor="#6B6B6B">
                <v:path arrowok="t"/>
              </v:shape>
            </v:group>
            <v:group style="position:absolute;left:7414;top:16082;width:19;height:2" coordorigin="7414,16082" coordsize="19,2">
              <v:shape style="position:absolute;left:7414;top:16082;width:19;height:2" coordorigin="7414,16082" coordsize="19,0" path="m7414,16082l7433,16082e" filled="f" stroked="t" strokeweight=".949282pt" strokecolor="#4F4F4F">
                <v:path arrowok="t"/>
              </v:shape>
            </v:group>
            <v:group style="position:absolute;left:11520;top:15564;width:2;height:559" coordorigin="11520,15564" coordsize="2,559">
              <v:shape style="position:absolute;left:11520;top:15564;width:2;height:559" coordorigin="11520,15564" coordsize="0,559" path="m11520,16122l11520,15564e" filled="f" stroked="t" strokeweight=".237321pt" strokecolor="#4F4F4F">
                <v:path arrowok="t"/>
              </v:shape>
            </v:group>
            <v:group style="position:absolute;left:11384;top:4146;width:2;height:188" coordorigin="11384,4146" coordsize="2,188">
              <v:shape style="position:absolute;left:11384;top:4146;width:2;height:188" coordorigin="11384,4146" coordsize="0,188" path="m11384,4335l11384,4146e" filled="f" stroked="t" strokeweight="1.92pt" strokecolor="#EDEDED">
                <v:path arrowok="t"/>
              </v:shape>
            </v:group>
            <v:group style="position:absolute;left:2442;top:12261;width:2;height:286" coordorigin="2442,12261" coordsize="2,286">
              <v:shape style="position:absolute;left:2442;top:12261;width:2;height:286" coordorigin="2442,12261" coordsize="0,286" path="m2442,12548l2442,12261e" filled="f" stroked="t" strokeweight="3.24685pt" strokecolor="#EDEDED">
                <v:path arrowok="t"/>
              </v:shape>
            </v:group>
            <v:group style="position:absolute;left:2430;top:12529;width:2;height:273" coordorigin="2430,12529" coordsize="2,273">
              <v:shape style="position:absolute;left:2430;top:12529;width:2;height:273" coordorigin="2430,12529" coordsize="0,273" path="m2430,12529l2430,12802,2430,12529xe" filled="t" fillcolor="#EDEDED" stroked="f">
                <v:path arrowok="t"/>
                <v:fill/>
              </v:shape>
            </v:group>
            <v:group style="position:absolute;left:2420;top:13811;width:112;height:232" coordorigin="2420,13811" coordsize="112,232">
              <v:shape style="position:absolute;left:2420;top:13811;width:112;height:232" coordorigin="2420,13811" coordsize="112,232" path="m2420,13811l2532,13811,2532,14043,2420,14043,2420,13811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11.75119pt;margin-top:43.594784pt;width:39.157895pt;height:.1pt;mso-position-horizontal-relative:page;mso-position-vertical-relative:paragraph;z-index:-15212" coordorigin="8235,872" coordsize="783,2">
            <v:shape style="position:absolute;left:8235;top:872;width:783;height:2" coordorigin="8235,872" coordsize="783,0" path="m8235,872l9018,872e" filled="f" stroked="t" strokeweight=".237321pt" strokecolor="#646464">
              <v:path arrowok="t"/>
            </v:shape>
          </v:group>
          <w10:wrap type="none"/>
        </w:pict>
      </w:r>
      <w:r>
        <w:rPr/>
        <w:pict>
          <v:group style="position:absolute;margin-left:456.842102pt;margin-top:45.146374pt;width:7.594258pt;height:.1pt;mso-position-horizontal-relative:page;mso-position-vertical-relative:paragraph;z-index:-15211" coordorigin="9137,903" coordsize="152,2">
            <v:shape style="position:absolute;left:9137;top:903;width:152;height:2" coordorigin="9137,903" coordsize="152,0" path="m9137,903l9289,903e" filled="f" stroked="t" strokeweight=".237321pt" strokecolor="#000000">
              <v:path arrowok="t"/>
            </v:shape>
          </v:group>
          <w10:wrap type="none"/>
        </w:pict>
      </w:r>
      <w:r>
        <w:rPr/>
        <w:pict>
          <v:group style="position:absolute;margin-left:470.725372pt;margin-top:43.476124pt;width:91.605744pt;height:1.788912pt;mso-position-horizontal-relative:page;mso-position-vertical-relative:paragraph;z-index:-15210" coordorigin="9415,870" coordsize="1832,36">
            <v:group style="position:absolute;left:9417;top:872;width:546;height:2" coordorigin="9417,872" coordsize="546,2">
              <v:shape style="position:absolute;left:9417;top:872;width:546;height:2" coordorigin="9417,872" coordsize="546,0" path="m9417,872l9963,872e" filled="f" stroked="t" strokeweight=".237321pt" strokecolor="#676767">
                <v:path arrowok="t"/>
              </v:shape>
            </v:group>
            <v:group style="position:absolute;left:9934;top:903;width:721;height:2" coordorigin="9934,903" coordsize="721,2">
              <v:shape style="position:absolute;left:9934;top:903;width:721;height:2" coordorigin="9934,903" coordsize="721,0" path="m9934,903l10656,903e" filled="f" stroked="t" strokeweight=".237321pt" strokecolor="#000000">
                <v:path arrowok="t"/>
              </v:shape>
            </v:group>
            <v:group style="position:absolute;left:10632;top:872;width:612;height:2" coordorigin="10632,872" coordsize="612,2">
              <v:shape style="position:absolute;left:10632;top:872;width:612;height:2" coordorigin="10632,872" coordsize="612,0" path="m10632,872l11244,872e" filled="f" stroked="t" strokeweight=".237321pt" strokecolor="#838383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8.916748pt;margin-top:8.468351pt;width:23.731161pt;height:8.5pt;mso-position-horizontal-relative:page;mso-position-vertical-relative:paragraph;z-index:-15195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33333"/>
                      <w:spacing w:val="0"/>
                      <w:w w:val="100"/>
                    </w:rPr>
                    <w:t>İtf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33333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33333"/>
                      <w:spacing w:val="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33333"/>
                      <w:spacing w:val="0"/>
                      <w:w w:val="101"/>
                    </w:rPr>
                    <w:t>Eri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0"/>
          <w:w w:val="65"/>
          <w:position w:val="1"/>
        </w:rPr>
        <w:t>lttaı</w: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-2"/>
          <w:w w:val="65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60"/>
          <w:szCs w:val="60"/>
          <w:color w:val="3F4682"/>
          <w:spacing w:val="0"/>
          <w:w w:val="65"/>
          <w:position w:val="1"/>
        </w:rPr>
        <w:t>f'1Jıl</w:t>
      </w:r>
      <w:r>
        <w:rPr>
          <w:rFonts w:ascii="Times New Roman" w:hAnsi="Times New Roman" w:cs="Times New Roman" w:eastAsia="Times New Roman"/>
          <w:sz w:val="60"/>
          <w:szCs w:val="60"/>
          <w:color w:val="3F4682"/>
          <w:spacing w:val="-52"/>
          <w:w w:val="65"/>
          <w:position w:val="1"/>
        </w:rPr>
        <w:t>}</w:t>
      </w:r>
      <w:r>
        <w:rPr>
          <w:rFonts w:ascii="Times New Roman" w:hAnsi="Times New Roman" w:cs="Times New Roman" w:eastAsia="Times New Roman"/>
          <w:sz w:val="60"/>
          <w:szCs w:val="60"/>
          <w:color w:val="333333"/>
          <w:spacing w:val="0"/>
          <w:w w:val="65"/>
          <w:position w:val="1"/>
        </w:rPr>
        <w:t>'</w:t>
      </w:r>
      <w:r>
        <w:rPr>
          <w:rFonts w:ascii="Times New Roman" w:hAnsi="Times New Roman" w:cs="Times New Roman" w:eastAsia="Times New Roman"/>
          <w:sz w:val="60"/>
          <w:szCs w:val="60"/>
          <w:color w:val="333333"/>
          <w:spacing w:val="-7"/>
          <w:w w:val="65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0"/>
          <w:w w:val="67"/>
          <w:position w:val="1"/>
        </w:rPr>
        <w:t>Amiri</w: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95B99"/>
          <w:spacing w:val="0"/>
          <w:w w:val="149"/>
          <w:position w:val="1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595B99"/>
          <w:spacing w:val="92"/>
          <w:w w:val="14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4"/>
          <w:position w:val="-2"/>
        </w:rPr>
        <w:t>YILMAZ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60"/>
        </w:sectPr>
      </w:pPr>
      <w:rPr/>
    </w:p>
    <w:p>
      <w:pPr>
        <w:spacing w:before="58" w:after="0" w:line="223" w:lineRule="auto"/>
        <w:ind w:left="619" w:right="-143" w:firstLine="-33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2"/>
          <w:szCs w:val="82"/>
          <w:color w:val="3F3F3F"/>
          <w:spacing w:val="-793"/>
          <w:w w:val="176"/>
          <w:b/>
          <w:bCs/>
          <w:position w:val="11"/>
        </w:rPr>
        <w:t>1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20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2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2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2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12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4" w:lineRule="exact"/>
        <w:ind w:left="-18" w:right="517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BÜ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78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6"/>
          <w:w w:val="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7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HI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DAI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9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12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79"/>
        </w:rPr>
        <w:t>i</w:t>
      </w:r>
      <w:r>
        <w:rPr>
          <w:rFonts w:ascii="Arial" w:hAnsi="Arial" w:cs="Arial" w:eastAsia="Arial"/>
          <w:sz w:val="21"/>
          <w:szCs w:val="21"/>
          <w:color w:val="3F3F3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BAŞKANLI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29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Müdalıale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594" w:right="583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86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20" w:bottom="280" w:left="660" w:right="280"/>
          <w:cols w:num="2" w:equalWidth="0">
            <w:col w:w="1623" w:space="1375"/>
            <w:col w:w="7982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2.410822" w:type="dxa"/>
      </w:tblPr>
      <w:tblGrid/>
      <w:tr>
        <w:trPr>
          <w:trHeight w:val="219" w:hRule="exact"/>
        </w:trPr>
        <w:tc>
          <w:tcPr>
            <w:tcW w:w="1087" w:type="dxa"/>
            <w:tcBorders>
              <w:top w:val="single" w:sz="5.66408" w:space="0" w:color="7C7C7C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342" w:type="dxa"/>
            <w:tcBorders>
              <w:top w:val="single" w:sz="5.66408" w:space="0" w:color="7C7C7C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18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6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4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6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44" w:type="dxa"/>
            <w:tcBorders>
              <w:top w:val="single" w:sz="5.66408" w:space="0" w:color="7C7C7C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25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7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10" w:type="dxa"/>
            <w:tcBorders>
              <w:top w:val="single" w:sz="5.66408" w:space="0" w:color="7C7C7C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4" w:lineRule="exact"/>
              <w:ind w:left="34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1"/>
                <w:position w:val="-1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9"/>
                <w:w w:val="9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6"/>
                <w:position w:val="-1"/>
              </w:rPr>
              <w:t>04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6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0"/>
                <w:w w:val="9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11"/>
                <w:position w:val="-1"/>
              </w:rPr>
              <w:t>ı2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482" w:type="dxa"/>
            <w:tcBorders>
              <w:top w:val="single" w:sz="5.66408" w:space="0" w:color="7C7C7C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4" w:lineRule="exact"/>
              <w:ind w:left="15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4"/>
                <w:w w:val="92"/>
                <w:position w:val="-1"/>
              </w:rPr>
              <w:t>h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8C8C8C"/>
                <w:spacing w:val="4"/>
                <w:w w:val="212"/>
                <w:position w:val="-1"/>
              </w:rPr>
              <w:t>'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2"/>
                <w:w w:val="11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57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70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7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70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65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4" w:hRule="exact"/>
        </w:trPr>
        <w:tc>
          <w:tcPr>
            <w:tcW w:w="1087" w:type="dxa"/>
            <w:tcBorders>
              <w:top w:val="single" w:sz="5.66408" w:space="0" w:color="7C7C7C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8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84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0"/>
                <w:w w:val="92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0"/>
                <w:w w:val="93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74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9"/>
                <w:w w:val="7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342" w:type="dxa"/>
            <w:tcBorders>
              <w:top w:val="single" w:sz="5.66408" w:space="0" w:color="7C7C7C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8" w:lineRule="exact"/>
              <w:ind w:left="19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2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F3F3F"/>
                <w:spacing w:val="-7"/>
                <w:w w:val="174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7"/>
              </w:rPr>
              <w:t>0/05/2017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44" w:type="dxa"/>
            <w:tcBorders>
              <w:top w:val="single" w:sz="5.66408" w:space="0" w:color="7C7C7C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8" w:lineRule="exact"/>
              <w:ind w:left="254" w:right="-20"/>
              <w:jc w:val="left"/>
              <w:tabs>
                <w:tab w:pos="14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87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86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8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No</w:t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B7B7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B7B7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2940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10" w:type="dxa"/>
            <w:tcBorders>
              <w:top w:val="single" w:sz="5.66408" w:space="0" w:color="7C7C7C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35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86"/>
              </w:rPr>
              <w:t>!Bildi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0"/>
                <w:w w:val="100"/>
              </w:rPr>
              <w:t>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4646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482" w:type="dxa"/>
            <w:tcBorders>
              <w:top w:val="single" w:sz="5.66408" w:space="0" w:color="7C7C7C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620" w:bottom="280" w:left="660" w:right="280"/>
        </w:sectPr>
      </w:pPr>
      <w:rPr/>
    </w:p>
    <w:p>
      <w:pPr>
        <w:spacing w:before="0" w:after="0" w:line="184" w:lineRule="exact"/>
        <w:ind w:left="1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83lsoka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5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5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53" w:lineRule="auto"/>
        <w:ind w:left="157" w:right="-51"/>
        <w:jc w:val="left"/>
        <w:tabs>
          <w:tab w:pos="1360" w:val="left"/>
          <w:tab w:pos="1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9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87"/>
        </w:rPr>
        <w:t>ojl,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3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2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831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9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242"/>
        </w:rPr>
        <w:t>ll</w:t>
      </w:r>
      <w:r>
        <w:rPr>
          <w:rFonts w:ascii="Arial" w:hAnsi="Arial" w:cs="Arial" w:eastAsia="Arial"/>
          <w:sz w:val="17"/>
          <w:szCs w:val="17"/>
          <w:color w:val="3F3F3F"/>
          <w:spacing w:val="-79"/>
          <w:w w:val="2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ıııı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left"/>
        <w:tabs>
          <w:tab w:pos="1220" w:val="left"/>
          <w:tab w:pos="2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95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-1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4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60" w:right="280"/>
          <w:cols w:num="2" w:equalWidth="0">
            <w:col w:w="3447" w:space="1108"/>
            <w:col w:w="6425"/>
          </w:cols>
        </w:sectPr>
      </w:pPr>
      <w:rPr/>
    </w:p>
    <w:p>
      <w:pPr>
        <w:spacing w:before="0" w:after="0" w:line="158" w:lineRule="exact"/>
        <w:ind w:left="13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4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37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19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left="128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BCBCBC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right="-9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531174pt;margin-top:-.476885pt;width:97.650045pt;height:29pt;mso-position-horizontal-relative:page;mso-position-vertical-relative:paragraph;z-index:-15190" type="#_x0000_t202" filled="f" stroked="f">
            <v:textbox inset="0,0,0,0">
              <w:txbxContent>
                <w:p>
                  <w:pPr>
                    <w:spacing w:before="0" w:after="0" w:line="580" w:lineRule="exact"/>
                    <w:ind w:right="-127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58"/>
                      <w:szCs w:val="58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45454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4545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4545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F3F3F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F3F3F"/>
                      <w:spacing w:val="-74"/>
                      <w:w w:val="61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F3F3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F3F3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BCBCBC"/>
                      <w:spacing w:val="0"/>
                      <w:w w:val="155"/>
                      <w:position w:val="-1"/>
                    </w:rPr>
                    <w:t>ı-r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Beıomırı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10"/>
          <w:w w:val="10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9"/>
          <w:w w:val="7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"/>
          <w:w w:val="6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Diger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19" w:lineRule="exact"/>
        <w:ind w:left="335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F3F3F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w w:val="89"/>
        </w:rPr>
        <w:t>Kul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8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:04:20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60" w:right="280"/>
          <w:cols w:num="3" w:equalWidth="0">
            <w:col w:w="1562" w:space="1687"/>
            <w:col w:w="2901" w:space="182"/>
            <w:col w:w="4648"/>
          </w:cols>
        </w:sectPr>
      </w:pPr>
      <w:rPr/>
    </w:p>
    <w:p>
      <w:pPr>
        <w:spacing w:before="0" w:after="0" w:line="205" w:lineRule="exact"/>
        <w:ind w:left="15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45454"/>
          <w:w w:val="82"/>
          <w:position w:val="-1"/>
        </w:rPr>
        <w:t>!S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w w:val="81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5"/>
          <w:position w:val="-1"/>
        </w:rPr>
        <w:t>hi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96"/>
          <w:position w:val="-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58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03" w:lineRule="exact"/>
        <w:ind w:right="-20"/>
        <w:jc w:val="left"/>
        <w:tabs>
          <w:tab w:pos="2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Öğrenilemedi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52"/>
          <w:position w:val="-1"/>
        </w:rPr>
        <w:t>iJ&lt;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10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4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5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9"/>
          <w:w w:val="101"/>
          <w:position w:val="-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60" w:right="280"/>
          <w:cols w:num="3" w:equalWidth="0">
            <w:col w:w="1097" w:space="631"/>
            <w:col w:w="618" w:space="260"/>
            <w:col w:w="837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5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8" w:after="0" w:line="253" w:lineRule="auto"/>
        <w:ind w:left="5" w:right="-51" w:firstLine="-5"/>
        <w:jc w:val="left"/>
        <w:tabs>
          <w:tab w:pos="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45454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w w:val="89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Serca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7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LR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3"/>
        </w:rPr>
        <w:t>839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83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7"/>
          <w:w w:val="103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87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4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6"/>
          <w:w w:val="104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8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11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8"/>
          <w:position w:val="-1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9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8"/>
          <w:w w:val="95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04:13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8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3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6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04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5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:04:25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464"/>
          <w:w w:val="7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mniy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5"/>
          <w:w w:val="93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93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t-Jandarına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9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:04:20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03" w:lineRule="exact"/>
        <w:ind w:left="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86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7"/>
          <w:position w:val="-1"/>
        </w:rPr>
        <w:t>oğ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1"/>
        </w:rPr>
        <w:t>gaz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60" w:right="280"/>
          <w:cols w:num="3" w:equalWidth="0">
            <w:col w:w="608" w:space="1139"/>
            <w:col w:w="2075" w:space="455"/>
            <w:col w:w="6703"/>
          </w:cols>
        </w:sectPr>
      </w:pPr>
      <w:rPr/>
    </w:p>
    <w:p>
      <w:pPr>
        <w:spacing w:before="30" w:after="0" w:line="204" w:lineRule="exact"/>
        <w:ind w:left="142" w:right="-51" w:firstLine="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89"/>
        </w:rPr>
        <w:t>fJ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left="47" w:right="-4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46464"/>
          <w:w w:val="15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w w:val="15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46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6"/>
        </w:rPr>
        <w:t>Saati:04:13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86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7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9"/>
          <w:w w:val="91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Saati:04:52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lrı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4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60" w:right="280"/>
          <w:cols w:num="4" w:equalWidth="0">
            <w:col w:w="1183" w:space="569"/>
            <w:col w:w="1311" w:space="1214"/>
            <w:col w:w="992" w:space="1906"/>
            <w:col w:w="380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2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5"/>
          <w:w w:val="139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91"/>
        </w:rPr>
        <w:t>Du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5"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7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4"/>
          <w:w w:val="1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5"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464"/>
          <w:w w:val="8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w w:val="8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9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10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yadı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10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</w:rPr>
        <w:t>f.</w:t>
      </w:r>
      <w:r>
        <w:rPr>
          <w:rFonts w:ascii="Arial" w:hAnsi="Arial" w:cs="Arial" w:eastAsia="Arial"/>
          <w:sz w:val="19"/>
          <w:szCs w:val="19"/>
          <w:color w:val="64646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7"/>
          <w:w w:val="96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8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7"/>
          <w:w w:val="11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4"/>
        </w:rPr>
        <w:t>Coş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10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un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"/>
          <w:w w:val="89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OG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464"/>
          <w:w w:val="9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duman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9"/>
          <w:w w:val="99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görüldii.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1" w:lineRule="exact"/>
        <w:ind w:left="257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2"/>
        </w:rPr>
        <w:t>öndürmecle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9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söndürücii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60" w:right="280"/>
          <w:cols w:num="2" w:equalWidth="0">
            <w:col w:w="1417" w:space="330"/>
            <w:col w:w="9233"/>
          </w:cols>
        </w:sectPr>
      </w:pPr>
      <w:rPr/>
    </w:p>
    <w:p>
      <w:pPr>
        <w:spacing w:before="19" w:after="0" w:line="145" w:lineRule="exact"/>
        <w:ind w:left="14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5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9" w:after="0" w:line="145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5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5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-20"/>
        <w:jc w:val="left"/>
        <w:tabs>
          <w:tab w:pos="1900" w:val="left"/>
          <w:tab w:pos="3460" w:val="left"/>
          <w:tab w:pos="502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70"/>
          <w:position w:val="-7"/>
        </w:rPr>
        <w:t>Su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12"/>
          <w:w w:val="7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7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  <w:position w:val="-7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9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  <w:position w:val="-7"/>
        </w:rPr>
        <w:t>[K.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86"/>
          <w:position w:val="-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8"/>
          <w:w w:val="73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9"/>
          <w:position w:val="-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7"/>
        </w:rPr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7"/>
        </w:rPr>
        <w:t>K;0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7"/>
        </w:rPr>
        <w:t>2</w:t>
      </w:r>
      <w:r>
        <w:rPr>
          <w:rFonts w:ascii="Arial" w:hAnsi="Arial" w:cs="Arial" w:eastAsia="Arial"/>
          <w:sz w:val="17"/>
          <w:szCs w:val="17"/>
          <w:color w:val="3F3F3F"/>
          <w:spacing w:val="4"/>
          <w:w w:val="100"/>
          <w:position w:val="-7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-3"/>
          <w:w w:val="112"/>
          <w:position w:val="-7"/>
        </w:rPr>
        <w:t>K</w:t>
      </w:r>
      <w:r>
        <w:rPr>
          <w:rFonts w:ascii="Arial" w:hAnsi="Arial" w:cs="Arial" w:eastAsia="Arial"/>
          <w:sz w:val="17"/>
          <w:szCs w:val="17"/>
          <w:color w:val="646464"/>
          <w:spacing w:val="-11"/>
          <w:w w:val="91"/>
          <w:position w:val="-7"/>
        </w:rPr>
        <w:t>g</w:t>
      </w:r>
      <w:r>
        <w:rPr>
          <w:rFonts w:ascii="Arial" w:hAnsi="Arial" w:cs="Arial" w:eastAsia="Arial"/>
          <w:sz w:val="17"/>
          <w:szCs w:val="17"/>
          <w:color w:val="8C8C8C"/>
          <w:spacing w:val="0"/>
          <w:w w:val="138"/>
          <w:position w:val="-7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60" w:right="280"/>
          <w:cols w:num="3" w:equalWidth="0">
            <w:col w:w="1260" w:space="1247"/>
            <w:col w:w="1170" w:space="600"/>
            <w:col w:w="6703"/>
          </w:cols>
        </w:sectPr>
      </w:pPr>
      <w:rPr/>
    </w:p>
    <w:p>
      <w:pPr>
        <w:spacing w:before="0" w:after="0" w:line="321" w:lineRule="exact"/>
        <w:ind w:left="6179" w:right="-20"/>
        <w:jc w:val="left"/>
        <w:tabs>
          <w:tab w:pos="7720" w:val="left"/>
          <w:tab w:pos="930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4"/>
          <w:szCs w:val="34"/>
          <w:color w:val="545454"/>
          <w:spacing w:val="0"/>
          <w:w w:val="78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position w:val="-2"/>
        </w:rPr>
      </w:r>
      <w:r>
        <w:rPr>
          <w:rFonts w:ascii="Arial" w:hAnsi="Arial" w:cs="Arial" w:eastAsia="Arial"/>
          <w:sz w:val="30"/>
          <w:szCs w:val="30"/>
          <w:color w:val="646464"/>
          <w:spacing w:val="0"/>
          <w:w w:val="100"/>
          <w:position w:val="-2"/>
        </w:rPr>
        <w:t>ı</w:t>
      </w:r>
      <w:r>
        <w:rPr>
          <w:rFonts w:ascii="Arial" w:hAnsi="Arial" w:cs="Arial" w:eastAsia="Arial"/>
          <w:sz w:val="30"/>
          <w:szCs w:val="30"/>
          <w:color w:val="64646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0"/>
          <w:szCs w:val="30"/>
          <w:color w:val="646464"/>
          <w:spacing w:val="0"/>
          <w:w w:val="100"/>
          <w:position w:val="-2"/>
        </w:rPr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71"/>
          <w:position w:val="-2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8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eşyala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,tüm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islenıne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kavrulma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mı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61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Zarar:300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Binada: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SOOTL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4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Eşyada: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ısOOTL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7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8"/>
        </w:rPr>
        <w:t>başlangıcının;zemi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6"/>
        </w:rPr>
        <w:t>solda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70" w:lineRule="auto"/>
        <w:ind w:left="1747" w:right="464" w:firstLine="-159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ld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9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;yapıla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9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prizde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ısıtıcısını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7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4"/>
        </w:rPr>
        <w:t>yapın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"/>
          <w:w w:val="12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7"/>
        </w:rPr>
        <w:t>kıvılcımları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aksaını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tutuşturtı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7"/>
        </w:rPr>
        <w:t>çevresindeki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9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6"/>
        </w:rPr>
        <w:t>eşyalara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5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6"/>
        </w:rPr>
        <w:t>ay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11"/>
          <w:w w:val="10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ç_ıkmı_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7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7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7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2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8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7"/>
        </w:rPr>
        <w:t>rılmıştı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8" w:lineRule="exact"/>
        <w:ind w:left="152" w:right="-20"/>
        <w:jc w:val="left"/>
        <w:tabs>
          <w:tab w:pos="1740" w:val="left"/>
          <w:tab w:pos="6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</w:rPr>
        <w:t>::;irketi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5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</w:rPr>
        <w:t>jBedel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8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42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185" w:lineRule="exact"/>
        <w:ind w:left="1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82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mniyet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ekiplerine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edildi.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8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-3"/>
          <w:w w:val="78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0"/>
          <w:w w:val="78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20"/>
          <w:w w:val="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78"/>
        </w:rPr>
        <w:t>Jim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60" w:right="280"/>
        </w:sectPr>
      </w:pPr>
      <w:rPr/>
    </w:p>
    <w:p>
      <w:pPr>
        <w:spacing w:before="57" w:after="0" w:line="203" w:lineRule="exact"/>
        <w:ind w:left="161" w:right="-67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10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4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3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88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3"/>
          <w:w w:val="88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"/>
        </w:rPr>
        <w:t>nr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88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646464"/>
          <w:spacing w:val="0"/>
          <w:w w:val="143"/>
          <w:position w:val="-1"/>
        </w:rPr>
        <w:t>ii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9"/>
        </w:rPr>
        <w:t>0/05/2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87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"/>
          <w:w w:val="8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4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04:52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60" w:right="280"/>
          <w:cols w:num="2" w:equalWidth="0">
            <w:col w:w="1226" w:space="521"/>
            <w:col w:w="9233"/>
          </w:cols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15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74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3"/>
          <w:position w:val="-1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20"/>
        <w:jc w:val="left"/>
        <w:tabs>
          <w:tab w:pos="440" w:val="left"/>
          <w:tab w:pos="3140" w:val="left"/>
          <w:tab w:pos="7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8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0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Çankaya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60" w:right="280"/>
          <w:cols w:num="2" w:equalWidth="0">
            <w:col w:w="545" w:space="131"/>
            <w:col w:w="10304"/>
          </w:cols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60" w:right="280"/>
        </w:sectPr>
      </w:pPr>
      <w:rPr/>
    </w:p>
    <w:p>
      <w:pPr>
        <w:spacing w:before="41" w:after="0" w:line="240" w:lineRule="auto"/>
        <w:ind w:left="18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68" w:lineRule="exact"/>
        <w:ind w:left="30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545454"/>
          <w:spacing w:val="0"/>
          <w:w w:val="129"/>
          <w:position w:val="-1"/>
        </w:rPr>
        <w:t>'ü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left="336"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3F3F3F"/>
          <w:spacing w:val="0"/>
          <w:w w:val="77"/>
          <w:i/>
          <w:position w:val="-1"/>
        </w:rPr>
        <w:t>OJ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29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F3F"/>
          <w:spacing w:val="0"/>
          <w:w w:val="342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left="27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3.315552pt;margin-top:19.769609pt;width:74.413052pt;height:42.5pt;mso-position-horizontal-relative:page;mso-position-vertical-relative:paragraph;z-index:-15189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Times New Roman" w:hAnsi="Times New Roman" w:cs="Times New Roman" w:eastAsia="Times New Roman"/>
                      <w:sz w:val="85"/>
                      <w:szCs w:val="8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36385B"/>
                      <w:w w:val="27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36385B"/>
                      <w:spacing w:val="31"/>
                      <w:w w:val="27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3F3F3F"/>
                      <w:spacing w:val="0"/>
                      <w:w w:val="67"/>
                    </w:rPr>
                    <w:t>ç</w:t>
                  </w:r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2"/>
          <w:szCs w:val="32"/>
          <w:color w:val="BCBCBC"/>
          <w:spacing w:val="-29"/>
          <w:w w:val="53"/>
          <w:b/>
          <w:bCs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3F3F3F"/>
          <w:spacing w:val="0"/>
          <w:w w:val="72"/>
          <w:b/>
          <w:bCs/>
          <w:position w:val="1"/>
        </w:rPr>
        <w:t>E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18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4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  <w:position w:val="-1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  <w:position w:val="-1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1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21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250.559998pt;margin-top:19.621841pt;width:61.439999pt;height:48pt;mso-position-horizontal-relative:page;mso-position-vertical-relative:paragraph;z-index:-15194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4" w:lineRule="exact"/>
        <w:ind w:left="255" w:right="270" w:firstLine="-13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Serca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611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3F3F3F"/>
          <w:w w:val="69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F3F3F"/>
          <w:spacing w:val="-55"/>
          <w:w w:val="10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4F6777"/>
          <w:spacing w:val="0"/>
          <w:w w:val="79"/>
        </w:rPr>
        <w:t>16</w:t>
      </w:r>
      <w:r>
        <w:rPr>
          <w:rFonts w:ascii="Times New Roman" w:hAnsi="Times New Roman" w:cs="Times New Roman" w:eastAsia="Times New Roman"/>
          <w:sz w:val="38"/>
          <w:szCs w:val="38"/>
          <w:color w:val="4F6777"/>
          <w:spacing w:val="-4"/>
          <w:w w:val="79"/>
        </w:rPr>
        <w:t> </w:t>
      </w:r>
      <w:r>
        <w:rPr>
          <w:rFonts w:ascii="Arial" w:hAnsi="Arial" w:cs="Arial" w:eastAsia="Arial"/>
          <w:sz w:val="28"/>
          <w:szCs w:val="28"/>
          <w:color w:val="38546B"/>
          <w:spacing w:val="0"/>
          <w:w w:val="47"/>
          <w:b/>
          <w:bCs/>
        </w:rPr>
        <w:t>Mayı</w:t>
      </w:r>
      <w:r>
        <w:rPr>
          <w:rFonts w:ascii="Arial" w:hAnsi="Arial" w:cs="Arial" w:eastAsia="Arial"/>
          <w:sz w:val="28"/>
          <w:szCs w:val="28"/>
          <w:color w:val="38546B"/>
          <w:spacing w:val="0"/>
          <w:w w:val="47"/>
          <w:b/>
          <w:bCs/>
        </w:rPr>
        <w:t>s</w:t>
      </w:r>
      <w:r>
        <w:rPr>
          <w:rFonts w:ascii="Arial" w:hAnsi="Arial" w:cs="Arial" w:eastAsia="Arial"/>
          <w:sz w:val="28"/>
          <w:szCs w:val="28"/>
          <w:color w:val="38546B"/>
          <w:spacing w:val="25"/>
          <w:w w:val="47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8546B"/>
          <w:spacing w:val="0"/>
          <w:w w:val="58"/>
          <w:b/>
          <w:bCs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60" w:right="280"/>
          <w:cols w:num="3" w:equalWidth="0">
            <w:col w:w="4095" w:space="45"/>
            <w:col w:w="1323" w:space="2229"/>
            <w:col w:w="3288"/>
          </w:cols>
        </w:sectPr>
      </w:pPr>
      <w:rPr/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38.940525pt;margin-top:29.161854pt;width:536.789226pt;height:751.934218pt;mso-position-horizontal-relative:page;mso-position-vertical-relative:page;z-index:-15192" coordorigin="779,583" coordsize="10736,15039">
            <v:group style="position:absolute;left:784;top:607;width:10700;height:2" coordorigin="784,607" coordsize="10700,2">
              <v:shape style="position:absolute;left:784;top:607;width:10700;height:2" coordorigin="784,607" coordsize="10700,0" path="m784,607l11484,607e" filled="f" stroked="t" strokeweight=".472006pt" strokecolor="#777777">
                <v:path arrowok="t"/>
              </v:shape>
            </v:group>
            <v:group style="position:absolute;left:793;top:590;width:2;height:2637" coordorigin="793,590" coordsize="2,2637">
              <v:shape style="position:absolute;left:793;top:590;width:2;height:2637" coordorigin="793,590" coordsize="0,2637" path="m793,3228l793,590e" filled="f" stroked="t" strokeweight=".70801pt" strokecolor="#7C7C7C">
                <v:path arrowok="t"/>
              </v:shape>
            </v:group>
            <v:group style="position:absolute;left:2398;top:600;width:2;height:1495" coordorigin="2398,600" coordsize="2,1495">
              <v:shape style="position:absolute;left:2398;top:600;width:2;height:1495" coordorigin="2398,600" coordsize="0,1495" path="m2398,2095l2398,600e" filled="f" stroked="t" strokeweight=".70801pt" strokecolor="#909090">
                <v:path arrowok="t"/>
              </v:shape>
            </v:group>
            <v:group style="position:absolute;left:9129;top:605;width:2;height:1495" coordorigin="9129,605" coordsize="2,1495">
              <v:shape style="position:absolute;left:9129;top:605;width:2;height:1495" coordorigin="9129,605" coordsize="0,1495" path="m9129,2099l9129,605e" filled="f" stroked="t" strokeweight=".70801pt" strokecolor="#606060">
                <v:path arrowok="t"/>
              </v:shape>
            </v:group>
            <v:group style="position:absolute;left:788;top:2085;width:10715;height:2" coordorigin="788,2085" coordsize="10715,2">
              <v:shape style="position:absolute;left:788;top:2085;width:10715;height:2" coordorigin="788,2085" coordsize="10715,0" path="m788,2085l11503,2085e" filled="f" stroked="t" strokeweight=".70801pt" strokecolor="#7C7C7C">
                <v:path arrowok="t"/>
              </v:shape>
            </v:group>
            <v:group style="position:absolute;left:793;top:2304;width:10705;height:2" coordorigin="793,2304" coordsize="10705,2">
              <v:shape style="position:absolute;left:793;top:2304;width:10705;height:2" coordorigin="793,2304" coordsize="10705,0" path="m793,2304l11498,2304e" filled="f" stroked="t" strokeweight=".70801pt" strokecolor="#7C7C7C">
                <v:path arrowok="t"/>
              </v:shape>
            </v:group>
            <v:group style="position:absolute;left:793;top:2518;width:10696;height:2" coordorigin="793,2518" coordsize="10696,2">
              <v:shape style="position:absolute;left:793;top:2518;width:10696;height:2" coordorigin="793,2518" coordsize="10696,0" path="m793,2518l11489,2518e" filled="f" stroked="t" strokeweight=".70801pt" strokecolor="#7C7C7C">
                <v:path arrowok="t"/>
              </v:shape>
            </v:group>
            <v:group style="position:absolute;left:788;top:2737;width:10710;height:2" coordorigin="788,2737" coordsize="10710,2">
              <v:shape style="position:absolute;left:788;top:2737;width:10710;height:2" coordorigin="788,2737" coordsize="10710,0" path="m788,2737l11498,2737e" filled="f" stroked="t" strokeweight=".70801pt" strokecolor="#747474">
                <v:path arrowok="t"/>
              </v:shape>
            </v:group>
            <v:group style="position:absolute;left:788;top:2952;width:10705;height:2" coordorigin="788,2952" coordsize="10705,2">
              <v:shape style="position:absolute;left:788;top:2952;width:10705;height:2" coordorigin="788,2952" coordsize="10705,0" path="m788,2952l11493,2952e" filled="f" stroked="t" strokeweight=".70801pt" strokecolor="#707070">
                <v:path arrowok="t"/>
              </v:shape>
            </v:group>
            <v:group style="position:absolute;left:3889;top:3161;width:2;height:752" coordorigin="3889,3161" coordsize="2,752">
              <v:shape style="position:absolute;left:3889;top:3161;width:2;height:752" coordorigin="3889,3161" coordsize="0,752" path="m3889,3913l3889,3161e" filled="f" stroked="t" strokeweight=".70801pt" strokecolor="#545454">
                <v:path arrowok="t"/>
              </v:shape>
            </v:group>
            <v:group style="position:absolute;left:793;top:3171;width:10700;height:2" coordorigin="793,3171" coordsize="10700,2">
              <v:shape style="position:absolute;left:793;top:3171;width:10700;height:2" coordorigin="793,3171" coordsize="10700,0" path="m793,3171l11493,3171e" filled="f" stroked="t" strokeweight=".70801pt" strokecolor="#707070">
                <v:path arrowok="t"/>
              </v:shape>
            </v:group>
            <v:group style="position:absolute;left:6972;top:3156;width:2;height:752" coordorigin="6972,3156" coordsize="2,752">
              <v:shape style="position:absolute;left:6972;top:3156;width:2;height:752" coordorigin="6972,3156" coordsize="0,752" path="m6972,3908l6972,3156e" filled="f" stroked="t" strokeweight=".70801pt" strokecolor="#606060">
                <v:path arrowok="t"/>
              </v:shape>
            </v:group>
            <v:group style="position:absolute;left:795;top:3894;width:2;height:2252" coordorigin="795,3894" coordsize="2,2252">
              <v:shape style="position:absolute;left:795;top:3894;width:2;height:2252" coordorigin="795,3894" coordsize="0,2252" path="m795,6146l795,3894e" filled="f" stroked="t" strokeweight=".70801pt" strokecolor="#575757">
                <v:path arrowok="t"/>
              </v:shape>
            </v:group>
            <v:group style="position:absolute;left:793;top:3899;width:10696;height:2" coordorigin="793,3899" coordsize="10696,2">
              <v:shape style="position:absolute;left:793;top:3899;width:10696;height:2" coordorigin="793,3899" coordsize="10696,0" path="m793,3899l11489,3899e" filled="f" stroked="t" strokeweight=".70801pt" strokecolor="#676767">
                <v:path arrowok="t"/>
              </v:shape>
            </v:group>
            <v:group style="position:absolute;left:2395;top:3894;width:2;height:11711" coordorigin="2395,3894" coordsize="2,11711">
              <v:shape style="position:absolute;left:2395;top:3894;width:2;height:11711" coordorigin="2395,3894" coordsize="0,11711" path="m2395,15605l2395,3894e" filled="f" stroked="t" strokeweight=".70801pt" strokecolor="#5B5B5B">
                <v:path arrowok="t"/>
              </v:shape>
            </v:group>
            <v:group style="position:absolute;left:793;top:4175;width:10696;height:2" coordorigin="793,4175" coordsize="10696,2">
              <v:shape style="position:absolute;left:793;top:4175;width:10696;height:2" coordorigin="793,4175" coordsize="10696,0" path="m793,4175l11489,4175e" filled="f" stroked="t" strokeweight=".70801pt" strokecolor="#777777">
                <v:path arrowok="t"/>
              </v:shape>
            </v:group>
            <v:group style="position:absolute;left:2384;top:4394;width:9110;height:2" coordorigin="2384,4394" coordsize="9110,2">
              <v:shape style="position:absolute;left:2384;top:4394;width:9110;height:2" coordorigin="2384,4394" coordsize="9110,0" path="m2384,4394l11493,4394e" filled="f" stroked="t" strokeweight=".70801pt" strokecolor="#777777">
                <v:path arrowok="t"/>
              </v:shape>
            </v:group>
            <v:group style="position:absolute;left:4932;top:4380;width:2;height:2066" coordorigin="4932,4380" coordsize="2,2066">
              <v:shape style="position:absolute;left:4932;top:4380;width:2;height:2066" coordorigin="4932,4380" coordsize="0,2066" path="m4932,6446l4932,4380e" filled="f" stroked="t" strokeweight=".70801pt" strokecolor="#575757">
                <v:path arrowok="t"/>
              </v:shape>
            </v:group>
            <v:group style="position:absolute;left:4928;top:4875;width:6566;height:2" coordorigin="4928,4875" coordsize="6566,2">
              <v:shape style="position:absolute;left:4928;top:4875;width:6566;height:2" coordorigin="4928,4875" coordsize="6566,0" path="m4928,4875l11493,4875e" filled="f" stroked="t" strokeweight=".70801pt" strokecolor="#A0A0A0">
                <v:path arrowok="t"/>
              </v:shape>
            </v:group>
            <v:group style="position:absolute;left:4923;top:5113;width:6566;height:2" coordorigin="4923,5113" coordsize="6566,2">
              <v:shape style="position:absolute;left:4923;top:5113;width:6566;height:2" coordorigin="4923,5113" coordsize="6566,0" path="m4923,5113l11489,5113e" filled="f" stroked="t" strokeweight=".70801pt" strokecolor="#838383">
                <v:path arrowok="t"/>
              </v:shape>
            </v:group>
            <v:group style="position:absolute;left:4923;top:5351;width:6570;height:2" coordorigin="4923,5351" coordsize="6570,2">
              <v:shape style="position:absolute;left:4923;top:5351;width:6570;height:2" coordorigin="4923,5351" coordsize="6570,0" path="m4923,5351l11493,5351e" filled="f" stroked="t" strokeweight=".70801pt" strokecolor="#747474">
                <v:path arrowok="t"/>
              </v:shape>
            </v:group>
            <v:group style="position:absolute;left:2388;top:5570;width:9105;height:2" coordorigin="2388,5570" coordsize="9105,2">
              <v:shape style="position:absolute;left:2388;top:5570;width:9105;height:2" coordorigin="2388,5570" coordsize="9105,0" path="m2388,5570l11493,5570e" filled="f" stroked="t" strokeweight=".70801pt" strokecolor="#777777">
                <v:path arrowok="t"/>
              </v:shape>
            </v:group>
            <v:group style="position:absolute;left:788;top:5798;width:10700;height:2" coordorigin="788,5798" coordsize="10700,2">
              <v:shape style="position:absolute;left:788;top:5798;width:10700;height:2" coordorigin="788,5798" coordsize="10700,0" path="m788,5798l11489,5798e" filled="f" stroked="t" strokeweight=".70801pt" strokecolor="#777777">
                <v:path arrowok="t"/>
              </v:shape>
            </v:group>
            <v:group style="position:absolute;left:7821;top:5794;width:2;height:647" coordorigin="7821,5794" coordsize="2,647">
              <v:shape style="position:absolute;left:7821;top:5794;width:2;height:647" coordorigin="7821,5794" coordsize="0,647" path="m7821,6441l7821,5794e" filled="f" stroked="t" strokeweight=".70801pt" strokecolor="#5B5B5B">
                <v:path arrowok="t"/>
              </v:shape>
            </v:group>
            <v:group style="position:absolute;left:2384;top:6222;width:9110;height:2" coordorigin="2384,6222" coordsize="9110,2">
              <v:shape style="position:absolute;left:2384;top:6222;width:9110;height:2" coordorigin="2384,6222" coordsize="9110,0" path="m2384,6222l11493,6222e" filled="f" stroked="t" strokeweight=".70801pt" strokecolor="#707070">
                <v:path arrowok="t"/>
              </v:shape>
            </v:group>
            <v:group style="position:absolute;left:2388;top:6439;width:9105;height:2" coordorigin="2388,6439" coordsize="9105,2">
              <v:shape style="position:absolute;left:2388;top:6439;width:9105;height:2" coordorigin="2388,6439" coordsize="9105,0" path="m2388,6439l11493,6439e" filled="f" stroked="t" strokeweight=".70801pt" strokecolor="#747474">
                <v:path arrowok="t"/>
              </v:shape>
            </v:group>
            <v:group style="position:absolute;left:798;top:6417;width:2;height:4237" coordorigin="798,6417" coordsize="2,4237">
              <v:shape style="position:absolute;left:798;top:6417;width:2;height:4237" coordorigin="798,6417" coordsize="0,4237" path="m798,10654l798,6417e" filled="f" stroked="t" strokeweight=".70801pt" strokecolor="#5B5B5B">
                <v:path arrowok="t"/>
              </v:shape>
            </v:group>
            <v:group style="position:absolute;left:793;top:6655;width:10705;height:2" coordorigin="793,6655" coordsize="10705,2">
              <v:shape style="position:absolute;left:793;top:6655;width:10705;height:2" coordorigin="793,6655" coordsize="10705,0" path="m793,6655l11498,6655e" filled="f" stroked="t" strokeweight=".70801pt" strokecolor="#777777">
                <v:path arrowok="t"/>
              </v:shape>
            </v:group>
            <v:group style="position:absolute;left:788;top:7081;width:10705;height:2" coordorigin="788,7081" coordsize="10705,2">
              <v:shape style="position:absolute;left:788;top:7081;width:10705;height:2" coordorigin="788,7081" coordsize="10705,0" path="m788,7081l11493,7081e" filled="f" stroked="t" strokeweight=".70801pt" strokecolor="#7C7C7C">
                <v:path arrowok="t"/>
              </v:shape>
            </v:group>
            <v:group style="position:absolute;left:4935;top:7074;width:2;height:666" coordorigin="4935,7074" coordsize="2,666">
              <v:shape style="position:absolute;left:4935;top:7074;width:2;height:666" coordorigin="4935,7074" coordsize="0,666" path="m4935,7741l4935,7074e" filled="f" stroked="t" strokeweight=".70801pt" strokecolor="#606060">
                <v:path arrowok="t"/>
              </v:shape>
            </v:group>
            <v:group style="position:absolute;left:4928;top:7303;width:6566;height:2" coordorigin="4928,7303" coordsize="6566,2">
              <v:shape style="position:absolute;left:4928;top:7303;width:6566;height:2" coordorigin="4928,7303" coordsize="6566,0" path="m4928,7303l11493,7303e" filled="f" stroked="t" strokeweight=".70801pt" strokecolor="#777777">
                <v:path arrowok="t"/>
              </v:shape>
            </v:group>
            <v:group style="position:absolute;left:4928;top:7517;width:6570;height:2" coordorigin="4928,7517" coordsize="6570,2">
              <v:shape style="position:absolute;left:4928;top:7517;width:6570;height:2" coordorigin="4928,7517" coordsize="6570,0" path="m4928,7517l11498,7517e" filled="f" stroked="t" strokeweight=".70801pt" strokecolor="#747474">
                <v:path arrowok="t"/>
              </v:shape>
            </v:group>
            <v:group style="position:absolute;left:788;top:7736;width:10710;height:2" coordorigin="788,7736" coordsize="10710,2">
              <v:shape style="position:absolute;left:788;top:7736;width:10710;height:2" coordorigin="788,7736" coordsize="10710,0" path="m788,7736l11498,7736e" filled="f" stroked="t" strokeweight=".70801pt" strokecolor="#777777">
                <v:path arrowok="t"/>
              </v:shape>
            </v:group>
            <v:group style="position:absolute;left:788;top:8541;width:10715;height:2" coordorigin="788,8541" coordsize="10715,2">
              <v:shape style="position:absolute;left:788;top:8541;width:10715;height:2" coordorigin="788,8541" coordsize="10715,0" path="m788,8541l11503,8541e" filled="f" stroked="t" strokeweight=".70801pt" strokecolor="#707070">
                <v:path arrowok="t"/>
              </v:shape>
            </v:group>
            <v:group style="position:absolute;left:788;top:9469;width:10705;height:2" coordorigin="788,9469" coordsize="10705,2">
              <v:shape style="position:absolute;left:788;top:9469;width:10705;height:2" coordorigin="788,9469" coordsize="10705,0" path="m788,9469l11493,9469e" filled="f" stroked="t" strokeweight=".70801pt" strokecolor="#808080">
                <v:path arrowok="t"/>
              </v:shape>
            </v:group>
            <v:group style="position:absolute;left:793;top:9807;width:10715;height:2" coordorigin="793,9807" coordsize="10715,2">
              <v:shape style="position:absolute;left:793;top:9807;width:10715;height:2" coordorigin="793,9807" coordsize="10715,0" path="m793,9807l11508,9807e" filled="f" stroked="t" strokeweight=".70801pt" strokecolor="#878787">
                <v:path arrowok="t"/>
              </v:shape>
            </v:group>
            <v:group style="position:absolute;left:788;top:10040;width:10700;height:2" coordorigin="788,10040" coordsize="10700,2">
              <v:shape style="position:absolute;left:788;top:10040;width:10700;height:2" coordorigin="788,10040" coordsize="10700,0" path="m788,10040l11489,10040e" filled="f" stroked="t" strokeweight=".70801pt" strokecolor="#838383">
                <v:path arrowok="t"/>
              </v:shape>
            </v:group>
            <v:group style="position:absolute;left:793;top:10514;width:10710;height:2" coordorigin="793,10514" coordsize="10710,2">
              <v:shape style="position:absolute;left:793;top:10514;width:10710;height:2" coordorigin="793,10514" coordsize="10710,0" path="m793,10514l11503,10514e" filled="f" stroked="t" strokeweight=".70801pt" strokecolor="#747474">
                <v:path arrowok="t"/>
              </v:shape>
            </v:group>
            <v:group style="position:absolute;left:1737;top:10673;width:2;height:4932" coordorigin="1737,10673" coordsize="2,4932">
              <v:shape style="position:absolute;left:1737;top:10673;width:2;height:4932" coordorigin="1737,10673" coordsize="0,4932" path="m1737,15605l1737,10673e" filled="f" stroked="t" strokeweight=".70801pt" strokecolor="#5B5B5B">
                <v:path arrowok="t"/>
              </v:shape>
            </v:group>
            <v:group style="position:absolute;left:883;top:10730;width:10615;height:2" coordorigin="883,10730" coordsize="10615,2">
              <v:shape style="position:absolute;left:883;top:10730;width:10615;height:2" coordorigin="883,10730" coordsize="10615,0" path="m883,10730l11498,10730e" filled="f" stroked="t" strokeweight=".70801pt" strokecolor="#747474">
                <v:path arrowok="t"/>
              </v:shape>
            </v:group>
            <v:group style="position:absolute;left:1220;top:10726;width:2;height:4884" coordorigin="1220,10726" coordsize="2,4884">
              <v:shape style="position:absolute;left:1220;top:10726;width:2;height:4884" coordorigin="1220,10726" coordsize="0,4884" path="m1220,15610l1220,10726e" filled="f" stroked="t" strokeweight=".70801pt" strokecolor="#606060">
                <v:path arrowok="t"/>
              </v:shape>
            </v:group>
            <v:group style="position:absolute;left:7380;top:10721;width:2;height:4875" coordorigin="7380,10721" coordsize="2,4875">
              <v:shape style="position:absolute;left:7380;top:10721;width:2;height:4875" coordorigin="7380,10721" coordsize="0,4875" path="m7380,15596l7380,10721e" filled="f" stroked="t" strokeweight=".70801pt" strokecolor="#6B6B6B">
                <v:path arrowok="t"/>
              </v:shape>
            </v:group>
            <v:group style="position:absolute;left:800;top:10921;width:2;height:4694" coordorigin="800,10921" coordsize="2,4694">
              <v:shape style="position:absolute;left:800;top:10921;width:2;height:4694" coordorigin="800,10921" coordsize="0,4694" path="m800,15615l800,10921e" filled="f" stroked="t" strokeweight=".70801pt" strokecolor="#606060">
                <v:path arrowok="t"/>
              </v:shape>
            </v:group>
            <v:group style="position:absolute;left:793;top:11154;width:10715;height:2" coordorigin="793,11154" coordsize="10715,2">
              <v:shape style="position:absolute;left:793;top:11154;width:10715;height:2" coordorigin="793,11154" coordsize="10715,0" path="m793,11154l11508,11154e" filled="f" stroked="t" strokeweight=".70801pt" strokecolor="#747474">
                <v:path arrowok="t"/>
              </v:shape>
            </v:group>
            <v:group style="position:absolute;left:788;top:13237;width:1614;height:2" coordorigin="788,13237" coordsize="1614,2">
              <v:shape style="position:absolute;left:788;top:13237;width:1614;height:2" coordorigin="788,13237" coordsize="1614,0" path="m788,13237l2403,13237e" filled="f" stroked="t" strokeweight=".70801pt" strokecolor="#777777">
                <v:path arrowok="t"/>
              </v:shape>
            </v:group>
            <v:group style="position:absolute;left:793;top:15596;width:10705;height:2" coordorigin="793,15596" coordsize="10705,2">
              <v:shape style="position:absolute;left:793;top:15596;width:10705;height:2" coordorigin="793,15596" coordsize="10705,0" path="m793,15596l11498,15596e" filled="f" stroked="t" strokeweight=".70801pt" strokecolor="#979797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66" w:lineRule="exact"/>
        <w:ind w:left="2616" w:right="-20"/>
        <w:jc w:val="left"/>
        <w:tabs>
          <w:tab w:pos="3120" w:val="left"/>
          <w:tab w:pos="4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17.600006pt;margin-top:-82.466179pt;width:127.68pt;height:101.760002pt;mso-position-horizontal-relative:page;mso-position-vertical-relative:paragraph;z-index:-15193" type="#_x0000_t75">
            <v:imagedata r:id="rId15" o:title=""/>
          </v:shape>
        </w:pict>
      </w:r>
      <w:r>
        <w:rPr/>
        <w:pict>
          <v:group style="position:absolute;margin-left:203.080734pt;margin-top:-2.767437pt;width:.1pt;height:34.752544pt;mso-position-horizontal-relative:page;mso-position-vertical-relative:paragraph;z-index:-15191" coordorigin="4062,-55" coordsize="2,695">
            <v:shape style="position:absolute;left:4062;top:-55;width:2;height:695" coordorigin="4062,-55" coordsize="0,695" path="m4062,640l4062,-55e" filled="f" stroked="t" strokeweight="1.888025pt" strokecolor="#2B2FB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5.701828pt;margin-top:28.916113pt;width:152.164682pt;height:22pt;mso-position-horizontal-relative:page;mso-position-vertical-relative:paragraph;z-index:-15188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tabs>
                      <w:tab w:pos="760" w:val="left"/>
                      <w:tab w:pos="204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646464"/>
                      <w:spacing w:val="0"/>
                      <w:w w:val="72"/>
                      <w:b/>
                      <w:bCs/>
                    </w:rPr>
                    <w:t>A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646464"/>
                      <w:spacing w:val="-6"/>
                      <w:w w:val="72"/>
                      <w:b/>
                      <w:bCs/>
                    </w:rPr>
                    <w:t>b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F3F3F"/>
                      <w:spacing w:val="0"/>
                      <w:w w:val="72"/>
                      <w:b/>
                      <w:bCs/>
                    </w:rPr>
                    <w:t>d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F3F3F"/>
                      <w:spacing w:val="-42"/>
                      <w:w w:val="72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F3F3F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F3F3F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F3F3F"/>
                      <w:spacing w:val="0"/>
                      <w:w w:val="72"/>
                    </w:rPr>
                    <w:t>111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F3F3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F3F3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1A1FA0"/>
                      <w:spacing w:val="0"/>
                      <w:w w:val="50"/>
                      <w:b/>
                      <w:bCs/>
                    </w:rPr>
                    <w:t>i'J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1A1FA0"/>
                      <w:spacing w:val="0"/>
                      <w:w w:val="5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1A1FA0"/>
                      <w:spacing w:val="25"/>
                      <w:w w:val="5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F3F3F"/>
                      <w:spacing w:val="0"/>
                      <w:w w:val="100"/>
                    </w:rPr>
                    <w:t>A.A.K.P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F3F3F"/>
          <w:w w:val="46"/>
          <w:b/>
          <w:bCs/>
          <w:position w:val="-14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39"/>
          <w:w w:val="100"/>
          <w:b/>
          <w:bCs/>
          <w:position w:val="-1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62F72"/>
          <w:spacing w:val="0"/>
          <w:w w:val="66"/>
          <w:b/>
          <w:bCs/>
          <w:position w:val="-14"/>
        </w:rPr>
        <w:t>lt</w:t>
      </w:r>
      <w:r>
        <w:rPr>
          <w:rFonts w:ascii="Times New Roman" w:hAnsi="Times New Roman" w:cs="Times New Roman" w:eastAsia="Times New Roman"/>
          <w:sz w:val="22"/>
          <w:szCs w:val="22"/>
          <w:color w:val="262F72"/>
          <w:spacing w:val="0"/>
          <w:w w:val="100"/>
          <w:b/>
          <w:bCs/>
          <w:position w:val="-1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62F72"/>
          <w:spacing w:val="0"/>
          <w:w w:val="100"/>
          <w:b/>
          <w:bCs/>
          <w:position w:val="-14"/>
        </w:rPr>
      </w:r>
      <w:r>
        <w:rPr>
          <w:rFonts w:ascii="Arial" w:hAnsi="Arial" w:cs="Arial" w:eastAsia="Arial"/>
          <w:sz w:val="26"/>
          <w:szCs w:val="26"/>
          <w:color w:val="3F3F3F"/>
          <w:spacing w:val="-5"/>
          <w:w w:val="65"/>
          <w:b/>
          <w:bCs/>
          <w:position w:val="-14"/>
        </w:rPr>
        <w:t>ı</w:t>
      </w:r>
      <w:r>
        <w:rPr>
          <w:rFonts w:ascii="Arial" w:hAnsi="Arial" w:cs="Arial" w:eastAsia="Arial"/>
          <w:sz w:val="26"/>
          <w:szCs w:val="26"/>
          <w:color w:val="36385B"/>
          <w:spacing w:val="0"/>
          <w:w w:val="78"/>
          <w:b/>
          <w:bCs/>
          <w:position w:val="-14"/>
        </w:rPr>
        <w:t>al</w:t>
      </w:r>
      <w:r>
        <w:rPr>
          <w:rFonts w:ascii="Arial" w:hAnsi="Arial" w:cs="Arial" w:eastAsia="Arial"/>
          <w:sz w:val="26"/>
          <w:szCs w:val="26"/>
          <w:color w:val="36385B"/>
          <w:spacing w:val="-53"/>
          <w:w w:val="78"/>
          <w:b/>
          <w:bCs/>
          <w:position w:val="-14"/>
        </w:rPr>
        <w:t>\</w:t>
      </w:r>
      <w:r>
        <w:rPr>
          <w:rFonts w:ascii="Times New Roman" w:hAnsi="Times New Roman" w:cs="Times New Roman" w:eastAsia="Times New Roman"/>
          <w:sz w:val="75"/>
          <w:szCs w:val="75"/>
          <w:color w:val="1A1FA0"/>
          <w:spacing w:val="-40"/>
          <w:w w:val="51"/>
          <w:position w:val="-5"/>
        </w:rPr>
        <w:t>'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92"/>
          <w:b/>
          <w:bCs/>
          <w:position w:val="-14"/>
        </w:rPr>
        <w:t>OfÇU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100"/>
          <w:b/>
          <w:bCs/>
          <w:position w:val="-14"/>
        </w:rPr>
        <w:tab/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100"/>
          <w:b/>
          <w:bCs/>
          <w:position w:val="-14"/>
        </w:rPr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00"/>
          <w:position w:val="-1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5"/>
          <w:w w:val="100"/>
          <w:position w:val="-1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4"/>
        </w:rPr>
        <w:t>vre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4"/>
        </w:rPr>
        <w:t>SORKUN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94" w:lineRule="exact"/>
        <w:ind w:left="2049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23"/>
          <w:szCs w:val="23"/>
          <w:color w:val="3F3F3F"/>
          <w:w w:val="82"/>
          <w:position w:val="2"/>
        </w:rPr>
        <w:t>Itfaiye</w:t>
      </w:r>
      <w:r>
        <w:rPr>
          <w:rFonts w:ascii="Arial" w:hAnsi="Arial" w:cs="Arial" w:eastAsia="Arial"/>
          <w:sz w:val="23"/>
          <w:szCs w:val="23"/>
          <w:color w:val="3F3F3F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61"/>
          <w:position w:val="2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61"/>
          <w:position w:val="2"/>
        </w:rPr>
        <w:t>   </w: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22"/>
          <w:w w:val="61"/>
          <w:position w:val="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62F72"/>
          <w:spacing w:val="0"/>
          <w:w w:val="238"/>
          <w:position w:val="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262F72"/>
          <w:spacing w:val="-46"/>
          <w:w w:val="100"/>
          <w:position w:val="2"/>
        </w:rPr>
        <w:t> </w:t>
      </w:r>
      <w:r>
        <w:rPr>
          <w:rFonts w:ascii="Arial" w:hAnsi="Arial" w:cs="Arial" w:eastAsia="Arial"/>
          <w:sz w:val="64"/>
          <w:szCs w:val="64"/>
          <w:color w:val="1A1FA0"/>
          <w:spacing w:val="0"/>
          <w:w w:val="72"/>
          <w:position w:val="2"/>
        </w:rPr>
        <w:t>\</w:t>
      </w:r>
      <w:r>
        <w:rPr>
          <w:rFonts w:ascii="Arial" w:hAnsi="Arial" w:cs="Arial" w:eastAsia="Arial"/>
          <w:sz w:val="64"/>
          <w:szCs w:val="64"/>
          <w:color w:val="1A1FA0"/>
          <w:spacing w:val="0"/>
          <w:w w:val="72"/>
          <w:position w:val="2"/>
        </w:rPr>
        <w:t>J</w:t>
      </w:r>
      <w:r>
        <w:rPr>
          <w:rFonts w:ascii="Arial" w:hAnsi="Arial" w:cs="Arial" w:eastAsia="Arial"/>
          <w:sz w:val="64"/>
          <w:szCs w:val="64"/>
          <w:color w:val="1A1FA0"/>
          <w:spacing w:val="-120"/>
          <w:w w:val="72"/>
          <w:position w:val="2"/>
        </w:rPr>
        <w:t> </w:t>
      </w:r>
      <w:r>
        <w:rPr>
          <w:rFonts w:ascii="Arial" w:hAnsi="Arial" w:cs="Arial" w:eastAsia="Arial"/>
          <w:sz w:val="64"/>
          <w:szCs w:val="64"/>
          <w:color w:val="1A1FA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64"/>
          <w:szCs w:val="64"/>
          <w:color w:val="1A1FA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72"/>
          <w:position w:val="2"/>
        </w:rPr>
        <w:t>Amiri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72"/>
          <w:position w:val="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12"/>
          <w:w w:val="72"/>
          <w:position w:val="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1A1FA0"/>
          <w:spacing w:val="0"/>
          <w:w w:val="100"/>
          <w:position w:val="2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60" w:right="280"/>
        </w:sectPr>
      </w:pPr>
      <w:rPr/>
    </w:p>
    <w:p>
      <w:pPr>
        <w:spacing w:before="70" w:after="0" w:line="220" w:lineRule="auto"/>
        <w:ind w:left="631" w:right="-146" w:firstLine="-5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4"/>
          <w:szCs w:val="84"/>
          <w:color w:val="383838"/>
          <w:spacing w:val="-414"/>
          <w:w w:val="177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6" w:right="515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6"/>
        </w:rPr>
        <w:t>BELEDIYESi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61" w:right="527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1"/>
        </w:rPr>
        <w:t>13AŞKANLIGI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32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590" w:right="585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80" w:bottom="280" w:left="280" w:right="240"/>
          <w:cols w:num="2" w:equalWidth="0">
            <w:col w:w="1652" w:space="1768"/>
            <w:col w:w="7980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4.805717" w:type="dxa"/>
      </w:tblPr>
      <w:tblGrid/>
      <w:tr>
        <w:trPr>
          <w:trHeight w:val="217" w:hRule="exact"/>
        </w:trPr>
        <w:tc>
          <w:tcPr>
            <w:tcW w:w="1092" w:type="dxa"/>
            <w:tcBorders>
              <w:top w:val="single" w:sz="5.66408" w:space="0" w:color="5B5B5B"/>
              <w:bottom w:val="single" w:sz="5.66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1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85"/>
                <w:position w:val="-1"/>
              </w:rPr>
              <w:t>IQıa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85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4"/>
                <w:w w:val="8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37" w:type="dxa"/>
            <w:tcBorders>
              <w:top w:val="single" w:sz="5.66408" w:space="0" w:color="5B5B5B"/>
              <w:bottom w:val="single" w:sz="5.66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1" w:lineRule="exact"/>
              <w:ind w:left="18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5"/>
                <w:w w:val="100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D5D"/>
                <w:spacing w:val="-10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position w:val="-1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78" w:type="dxa"/>
            <w:tcBorders>
              <w:top w:val="single" w:sz="5.66408" w:space="0" w:color="5B5B5B"/>
              <w:bottom w:val="single" w:sz="5.66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1" w:lineRule="exact"/>
              <w:ind w:left="46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93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8"/>
                <w:w w:val="9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position w:val="-1"/>
              </w:rPr>
              <w:t>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139" w:type="dxa"/>
            <w:tcBorders>
              <w:top w:val="single" w:sz="5.66408" w:space="0" w:color="5B5B5B"/>
              <w:bottom w:val="single" w:sz="5.66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1" w:lineRule="exact"/>
              <w:ind w:left="34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D5D"/>
                <w:spacing w:val="-21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3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  <w:position w:val="-1"/>
              </w:rPr>
              <w:t>03:35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931" w:type="dxa"/>
            <w:tcBorders>
              <w:top w:val="single" w:sz="5.66408" w:space="0" w:color="5B5B5B"/>
              <w:bottom w:val="single" w:sz="5.66408" w:space="0" w:color="606060"/>
              <w:left w:val="nil" w:sz="6" w:space="0" w:color="auto"/>
              <w:right w:val="single" w:sz="5.66408" w:space="0" w:color="606060"/>
            </w:tcBorders>
          </w:tcPr>
          <w:p>
            <w:pPr>
              <w:spacing w:before="5" w:after="0" w:line="197" w:lineRule="exact"/>
              <w:ind w:left="21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Pr/>
            <w:r>
              <w:rPr>
                <w:rFonts w:ascii="Arial" w:hAnsi="Arial" w:cs="Arial" w:eastAsia="Arial"/>
                <w:sz w:val="18"/>
                <w:szCs w:val="18"/>
                <w:color w:val="383838"/>
                <w:spacing w:val="-15"/>
                <w:w w:val="80"/>
                <w:position w:val="-1"/>
              </w:rPr>
              <w:t>D</w:t>
            </w:r>
            <w:r>
              <w:rPr>
                <w:rFonts w:ascii="Arial" w:hAnsi="Arial" w:cs="Arial" w:eastAsia="Arial"/>
                <w:sz w:val="18"/>
                <w:szCs w:val="18"/>
                <w:color w:val="7B7B7B"/>
                <w:spacing w:val="-3"/>
                <w:w w:val="208"/>
                <w:position w:val="-1"/>
              </w:rPr>
              <w:t>'</w:t>
            </w:r>
            <w:r>
              <w:rPr>
                <w:rFonts w:ascii="Arial" w:hAnsi="Arial" w:cs="Arial" w:eastAsia="Arial"/>
                <w:sz w:val="18"/>
                <w:szCs w:val="18"/>
                <w:color w:val="494949"/>
                <w:spacing w:val="0"/>
                <w:w w:val="95"/>
                <w:position w:val="-1"/>
              </w:rPr>
              <w:t>el:</w:t>
            </w:r>
            <w:r>
              <w:rPr>
                <w:rFonts w:ascii="Arial" w:hAnsi="Arial" w:cs="Arial" w:eastAsia="Arial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7" w:hRule="exact"/>
        </w:trPr>
        <w:tc>
          <w:tcPr>
            <w:tcW w:w="1092" w:type="dxa"/>
            <w:tcBorders>
              <w:top w:val="single" w:sz="5.66408" w:space="0" w:color="606060"/>
              <w:bottom w:val="single" w:sz="5.66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6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w w:val="88"/>
              </w:rPr>
              <w:t>Ka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w w:val="89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59"/>
              </w:rPr>
              <w:t>ıL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11"/>
                <w:w w:val="5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37" w:type="dxa"/>
            <w:tcBorders>
              <w:top w:val="single" w:sz="5.66408" w:space="0" w:color="606060"/>
              <w:bottom w:val="single" w:sz="5.66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10.05.2017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78" w:type="dxa"/>
            <w:tcBorders>
              <w:top w:val="single" w:sz="5.66408" w:space="0" w:color="606060"/>
              <w:bottom w:val="single" w:sz="5.66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460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D5D"/>
                <w:spacing w:val="8"/>
                <w:w w:val="37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92"/>
              </w:rPr>
              <w:t>Knyıı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No</w:t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2939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139" w:type="dxa"/>
            <w:tcBorders>
              <w:top w:val="single" w:sz="5.66408" w:space="0" w:color="606060"/>
              <w:bottom w:val="single" w:sz="5.66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34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D5D"/>
                <w:w w:val="79"/>
              </w:rPr>
              <w:t>!Bi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D5D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97"/>
              </w:rPr>
              <w:t>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4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9"/>
              </w:rPr>
              <w:t>Alan: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931" w:type="dxa"/>
            <w:tcBorders>
              <w:top w:val="single" w:sz="5.66408" w:space="0" w:color="606060"/>
              <w:bottom w:val="single" w:sz="5.66408" w:space="0" w:color="5B5B5B"/>
              <w:left w:val="nil" w:sz="6" w:space="0" w:color="auto"/>
              <w:right w:val="single" w:sz="5.66408" w:space="0" w:color="606060"/>
            </w:tcBorders>
          </w:tcPr>
          <w:p>
            <w:pPr/>
            <w:rPr/>
          </w:p>
        </w:tc>
      </w:tr>
    </w:tbl>
    <w:p>
      <w:pPr>
        <w:spacing w:before="0" w:after="0" w:line="189" w:lineRule="exact"/>
        <w:ind w:left="16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Oildirile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13ay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2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klı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2"/>
        </w:rPr>
        <w:t>Org.Nafız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Gümıa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Kııbila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No.l3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Kars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68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3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3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32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13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</w:rPr>
        <w:t>Bııyraklı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</w:rPr>
        <w:t>Org.Nafız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Gümıa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Kubila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No.139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7"/>
        </w:rPr>
        <w:t>ısı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3" w:lineRule="exact"/>
        <w:ind w:left="164" w:right="-20"/>
        <w:jc w:val="left"/>
        <w:tabs>
          <w:tab w:pos="1360" w:val="left"/>
          <w:tab w:pos="402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8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89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10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ıııı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89"/>
        </w:rPr>
        <w:t>gı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89"/>
          <w:position w:val="-1"/>
        </w:rPr>
        <w:t>gı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1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  <w:position w:val="-1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</w:sectPr>
      </w:pPr>
      <w:rPr/>
    </w:p>
    <w:p>
      <w:pPr>
        <w:spacing w:before="0" w:after="0" w:line="227" w:lineRule="exact"/>
        <w:ind w:left="168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83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8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6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5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D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D5D"/>
          <w:spacing w:val="-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368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363205pt;margin-top:5.048847pt;width:32.492012pt;height:24pt;mso-position-horizontal-relative:page;mso-position-vertical-relative:paragraph;z-index:-15184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94949"/>
                      <w:spacing w:val="0"/>
                      <w:w w:val="4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94949"/>
                      <w:spacing w:val="-57"/>
                      <w:w w:val="49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9494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94949"/>
                      <w:spacing w:val="0"/>
                      <w:w w:val="4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000000"/>
        </w:rPr>
        <w:t>şap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4"/>
        </w:rPr>
        <w:t>Çel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58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Kullanını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C3C3C3"/>
          <w:spacing w:val="0"/>
          <w:w w:val="5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1"/>
        </w:rPr>
        <w:t>şye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5"/>
          <w:w w:val="10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3.324341pt;margin-top:5.367503pt;width:8.68131pt;height:16.5pt;mso-position-horizontal-relative:page;mso-position-vertical-relative:paragraph;z-index:-15183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C3C3C3"/>
                      <w:spacing w:val="0"/>
                      <w:w w:val="237"/>
                    </w:rPr>
                    <w:t>j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8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8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21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7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7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4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2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8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7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6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8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2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7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6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8"/>
          <w:w w:val="11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4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8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8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9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7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7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8"/>
          <w:w w:val="11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6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8"/>
          <w:w w:val="11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8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9"/>
        </w:rPr>
        <w:t>.......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7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7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9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8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2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8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3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8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8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6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4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9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4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6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2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4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39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C3C3C3"/>
          <w:spacing w:val="0"/>
          <w:w w:val="34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C3C3C3"/>
          <w:spacing w:val="-120"/>
          <w:w w:val="3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liangını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2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5995" w:space="187"/>
            <w:col w:w="5218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7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D5D"/>
          <w:w w:val="9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4" w:after="0" w:line="240" w:lineRule="auto"/>
        <w:ind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55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Gürsel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PlNAR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5"/>
        </w:rPr>
        <w:t>f-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5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6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6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6155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70" w:lineRule="exact"/>
        <w:ind w:left="949" w:right="-20"/>
        <w:jc w:val="left"/>
        <w:tabs>
          <w:tab w:pos="634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12"/>
          <w:w w:val="47"/>
          <w:position w:val="9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  <w:position w:val="9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9"/>
        </w:rPr>
        <w:t>Öğr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8"/>
          <w:w w:val="100"/>
          <w:position w:val="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nile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9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9"/>
        </w:rPr>
        <w:t>edi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9"/>
        </w:rPr>
      </w:r>
      <w:r>
        <w:rPr>
          <w:rFonts w:ascii="Arial" w:hAnsi="Arial" w:cs="Arial" w:eastAsia="Arial"/>
          <w:sz w:val="45"/>
          <w:szCs w:val="45"/>
          <w:color w:val="B1B1B1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D5D"/>
          <w:w w:val="15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w w:val="15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03:36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79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03:40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3" w:equalWidth="0">
            <w:col w:w="1106" w:space="1078"/>
            <w:col w:w="1970" w:space="630"/>
            <w:col w:w="6616"/>
          </w:cols>
        </w:sectPr>
      </w:pPr>
      <w:rPr/>
    </w:p>
    <w:p>
      <w:pPr>
        <w:spacing w:before="0" w:after="0" w:line="280" w:lineRule="exact"/>
        <w:ind w:left="173" w:right="-20"/>
        <w:jc w:val="left"/>
        <w:tabs>
          <w:tab w:pos="4720" w:val="left"/>
          <w:tab w:pos="6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6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82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7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1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8"/>
          <w:w w:val="91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1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1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1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12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3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4"/>
          <w:position w:val="-2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716" w:right="3719"/>
        <w:jc w:val="center"/>
        <w:tabs>
          <w:tab w:pos="6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5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03" w:lineRule="exact"/>
        <w:ind w:left="4699" w:right="389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5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-1"/>
        </w:rPr>
        <w:t>ınni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9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-1"/>
        </w:rPr>
        <w:t>ı-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0"/>
          <w:position w:val="-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89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  <w:position w:val="-1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67"/>
          <w:position w:val="-1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24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7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2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9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7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4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  <w:position w:val="-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1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9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240"/>
        </w:sectPr>
      </w:pPr>
      <w:rPr/>
    </w:p>
    <w:p>
      <w:pPr>
        <w:spacing w:before="11" w:after="0" w:line="240" w:lineRule="auto"/>
        <w:ind w:left="219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2" w:after="0" w:line="196" w:lineRule="exact"/>
        <w:ind w:left="2193" w:right="1028" w:firstLine="-203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  <w:position w:val="1"/>
        </w:rPr>
        <w:t>!Yardımcı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Gitnıişse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32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32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5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--­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Saati:---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20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1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5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03" w:lineRule="exact"/>
        <w:ind w:left="219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D5D"/>
          <w:w w:val="88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4"/>
          <w:position w:val="-1"/>
        </w:rPr>
        <w:t>iQ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5"/>
          <w:position w:val="-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6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6"/>
          <w:position w:val="-1"/>
        </w:rPr>
        <w:t>-Şoya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6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8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5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3"/>
          <w:position w:val="-1"/>
        </w:rPr>
        <w:t>---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---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oncl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---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4361" w:space="372"/>
            <w:col w:w="6667"/>
          </w:cols>
        </w:sectPr>
      </w:pPr>
      <w:rPr/>
    </w:p>
    <w:p>
      <w:pPr>
        <w:spacing w:before="11" w:after="0" w:line="240" w:lineRule="auto"/>
        <w:ind w:left="16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2"/>
          <w:position w:val="-1"/>
        </w:rPr>
        <w:t>!Yııngııı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7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1"/>
        </w:rPr>
        <w:t>dummılı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  <w:position w:val="-1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2004" w:space="180"/>
            <w:col w:w="9216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50" w:lineRule="exact"/>
        <w:ind w:left="210" w:right="-68"/>
        <w:jc w:val="left"/>
        <w:tabs>
          <w:tab w:pos="2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4"/>
        </w:rPr>
        <w:t>önclürme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26"/>
          <w:position w:val="-5"/>
        </w:rPr>
        <w:t>ul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26"/>
          <w:position w:val="-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126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söndümıe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2"/>
          <w:w w:val="10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ııd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rınede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söndürticü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145" w:lineRule="exact"/>
        <w:ind w:right="-67"/>
        <w:jc w:val="left"/>
        <w:tabs>
          <w:tab w:pos="1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5"/>
        </w:rPr>
        <w:t>u</w:t>
      </w:r>
      <w:r>
        <w:rPr>
          <w:rFonts w:ascii="Arial" w:hAnsi="Arial" w:cs="Arial" w:eastAsia="Arial"/>
          <w:sz w:val="17"/>
          <w:szCs w:val="17"/>
          <w:color w:val="383838"/>
          <w:spacing w:val="-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1"/>
          <w:position w:val="-5"/>
        </w:rPr>
        <w:t>[Köpük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3"/>
          <w:w w:val="91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55" w:lineRule="exact"/>
        <w:ind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73"/>
          <w:position w:val="-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73"/>
          <w:position w:val="-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3"/>
          <w:w w:val="121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8"/>
          <w:position w:val="-5"/>
        </w:rPr>
        <w:t>K.T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81"/>
          <w:position w:val="-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7"/>
          <w:w w:val="105"/>
          <w:position w:val="-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46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  <w:position w:val="-5"/>
        </w:rPr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89"/>
          <w:position w:val="-5"/>
        </w:rPr>
        <w:t>IC</w:t>
      </w:r>
      <w:r>
        <w:rPr>
          <w:rFonts w:ascii="Arial" w:hAnsi="Arial" w:cs="Arial" w:eastAsia="Arial"/>
          <w:sz w:val="19"/>
          <w:szCs w:val="19"/>
          <w:color w:val="5B5D5D"/>
          <w:spacing w:val="-13"/>
          <w:w w:val="89"/>
          <w:position w:val="-5"/>
        </w:rPr>
        <w:t>0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9"/>
          <w:position w:val="-5"/>
        </w:rPr>
        <w:t>2</w:t>
      </w:r>
      <w:r>
        <w:rPr>
          <w:rFonts w:ascii="Arial" w:hAnsi="Arial" w:cs="Arial" w:eastAsia="Arial"/>
          <w:sz w:val="19"/>
          <w:szCs w:val="19"/>
          <w:color w:val="383838"/>
          <w:spacing w:val="16"/>
          <w:w w:val="89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7"/>
          <w:w w:val="100"/>
          <w:position w:val="-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3" w:equalWidth="0">
            <w:col w:w="3292" w:space="1539"/>
            <w:col w:w="2615" w:space="741"/>
            <w:col w:w="3213"/>
          </w:cols>
        </w:sectPr>
      </w:pPr>
      <w:rPr/>
    </w:p>
    <w:p>
      <w:pPr>
        <w:spacing w:before="0" w:after="0" w:line="344" w:lineRule="exact"/>
        <w:ind w:left="5153" w:right="-20"/>
        <w:jc w:val="left"/>
        <w:tabs>
          <w:tab w:pos="6620" w:val="left"/>
          <w:tab w:pos="81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3"/>
          <w:position w:val="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3"/>
          <w:position w:val="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53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53"/>
          <w:position w:val="2"/>
        </w:rPr>
        <w:t>1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78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4" w:lineRule="exact"/>
        <w:ind w:left="187" w:right="1954" w:firstLine="-24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8"/>
          <w:w w:val="179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ndtırme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3"/>
        </w:rPr>
        <w:t>gı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4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urd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tamamen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urd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Dııı'lınıu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ralınıini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300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</w:rPr>
        <w:t>TL.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7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2"/>
          <w:w w:val="11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5"/>
          <w:w w:val="10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3" w:lineRule="exact"/>
        <w:ind w:left="1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inşaat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malzemesi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satı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depos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çevresi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örgü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right="317" w:firstLine="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D5D"/>
          <w:w w:val="76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çevrili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soruştunnada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gelirsiz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örgü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enannda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balıçesinde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lastiklere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çıkmış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olabi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4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ecegi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4" w:after="0" w:line="203" w:lineRule="exact"/>
        <w:ind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4"/>
          <w:w w:val="96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Öğrenilemedi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  <w:position w:val="-1"/>
        </w:rPr>
        <w:t>ıBedcl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5"/>
          <w:w w:val="143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  <w:position w:val="-1"/>
        </w:rPr>
        <w:t>Öğrenilemcdi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1655" w:space="548"/>
            <w:col w:w="9197"/>
          </w:cols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83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00" w:lineRule="exact"/>
        <w:ind w:left="216" w:right="9652" w:firstLine="-2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6"/>
        </w:rPr>
        <w:t>reı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86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42"/>
        </w:rPr>
        <w:t>l</w:t>
      </w:r>
      <w:r>
        <w:rPr>
          <w:rFonts w:ascii="Arial" w:hAnsi="Arial" w:cs="Arial" w:eastAsia="Arial"/>
          <w:sz w:val="16"/>
          <w:szCs w:val="16"/>
          <w:color w:val="383838"/>
          <w:spacing w:val="1"/>
          <w:w w:val="14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8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93" w:lineRule="exact"/>
        <w:ind w:left="183" w:right="-20"/>
        <w:jc w:val="left"/>
        <w:tabs>
          <w:tab w:pos="2200" w:val="left"/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7"/>
          <w:szCs w:val="27"/>
          <w:color w:val="5B5D5D"/>
          <w:w w:val="64"/>
        </w:rPr>
        <w:t>El</w:t>
      </w:r>
      <w:r>
        <w:rPr>
          <w:rFonts w:ascii="Arial" w:hAnsi="Arial" w:cs="Arial" w:eastAsia="Arial"/>
          <w:sz w:val="27"/>
          <w:szCs w:val="27"/>
          <w:color w:val="5B5D5D"/>
          <w:spacing w:val="-43"/>
          <w:w w:val="64"/>
        </w:rPr>
        <w:t>,</w:t>
      </w:r>
      <w:r>
        <w:rPr>
          <w:rFonts w:ascii="Arial" w:hAnsi="Arial" w:cs="Arial" w:eastAsia="Arial"/>
          <w:sz w:val="27"/>
          <w:szCs w:val="27"/>
          <w:color w:val="9A9A9A"/>
          <w:spacing w:val="0"/>
          <w:w w:val="122"/>
        </w:rPr>
        <w:t>·</w:t>
      </w:r>
      <w:r>
        <w:rPr>
          <w:rFonts w:ascii="Arial" w:hAnsi="Arial" w:cs="Arial" w:eastAsia="Arial"/>
          <w:sz w:val="27"/>
          <w:szCs w:val="27"/>
          <w:color w:val="9A9A9A"/>
          <w:spacing w:val="-46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11"/>
          <w:w w:val="86"/>
        </w:rPr>
        <w:t>.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26"/>
        </w:rPr>
        <w:t>.ı</w:t>
      </w:r>
      <w:r>
        <w:rPr>
          <w:rFonts w:ascii="Arial" w:hAnsi="Arial" w:cs="Arial" w:eastAsia="Arial"/>
          <w:sz w:val="16"/>
          <w:szCs w:val="16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</w:rPr>
        <w:t>Dö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93"/>
        </w:rPr>
        <w:t>n</w:t>
      </w:r>
      <w:r>
        <w:rPr>
          <w:rFonts w:ascii="Arial" w:hAnsi="Arial" w:cs="Arial" w:eastAsia="Arial"/>
          <w:sz w:val="22"/>
          <w:szCs w:val="22"/>
          <w:color w:val="383838"/>
          <w:spacing w:val="-2"/>
          <w:w w:val="7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103"/>
        </w:rPr>
        <w:t>ş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76"/>
        </w:rPr>
        <w:t>n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0"/>
        </w:rPr>
        <w:t>rrarih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5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D5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10.0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87"/>
        </w:rPr>
        <w:t>!Saa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37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04:00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268" w:right="-20"/>
        <w:jc w:val="left"/>
        <w:tabs>
          <w:tab w:pos="1080" w:val="left"/>
          <w:tab w:pos="1580" w:val="left"/>
          <w:tab w:pos="2200" w:val="left"/>
          <w:tab w:pos="8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Ölll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</w:rPr>
        <w:t>f]İDG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494949"/>
          <w:spacing w:val="2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B5D5D"/>
          <w:spacing w:val="-3"/>
          <w:w w:val="74"/>
        </w:rPr>
        <w:t>G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10"/>
        </w:rPr>
        <w:t>KiP:</w:t>
      </w:r>
      <w:r>
        <w:rPr>
          <w:rFonts w:ascii="Arial" w:hAnsi="Arial" w:cs="Arial" w:eastAsia="Arial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Karş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yakıı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.Po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35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86" w:lineRule="exact"/>
        <w:ind w:left="4813" w:right="-20"/>
        <w:jc w:val="left"/>
        <w:tabs>
          <w:tab w:pos="89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1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1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3"/>
          <w:position w:val="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30"/>
          <w:szCs w:val="30"/>
          <w:color w:val="3B4F69"/>
          <w:spacing w:val="0"/>
          <w:w w:val="66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3B4F69"/>
          <w:spacing w:val="-4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4F69"/>
          <w:spacing w:val="0"/>
          <w:w w:val="100"/>
          <w:b/>
          <w:bCs/>
          <w:position w:val="-2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color w:val="3B4F69"/>
          <w:spacing w:val="-11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B4F69"/>
          <w:spacing w:val="0"/>
          <w:w w:val="63"/>
          <w:b/>
          <w:bCs/>
          <w:position w:val="-2"/>
        </w:rPr>
        <w:t>MaYIS</w:t>
      </w:r>
      <w:r>
        <w:rPr>
          <w:rFonts w:ascii="Arial" w:hAnsi="Arial" w:cs="Arial" w:eastAsia="Arial"/>
          <w:sz w:val="18"/>
          <w:szCs w:val="18"/>
          <w:color w:val="3B4F69"/>
          <w:spacing w:val="0"/>
          <w:w w:val="63"/>
          <w:b/>
          <w:bCs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B4F69"/>
          <w:spacing w:val="22"/>
          <w:w w:val="6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4F69"/>
          <w:spacing w:val="0"/>
          <w:w w:val="63"/>
          <w:b/>
          <w:bCs/>
          <w:position w:val="-2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shape style="position:absolute;margin-left:415.679993pt;margin-top:636.479980pt;width:137.279999pt;height:95.040001pt;mso-position-horizontal-relative:page;mso-position-vertical-relative:page;z-index:-15187" type="#_x0000_t75">
            <v:imagedata r:id="rId16" o:title=""/>
          </v:shape>
        </w:pict>
      </w:r>
      <w:r>
        <w:rPr/>
        <w:pict>
          <v:group style="position:absolute;margin-left:20.414274pt;margin-top:32.852352pt;width:560.979552pt;height:751.218097pt;mso-position-horizontal-relative:page;mso-position-vertical-relative:page;z-index:-15185" coordorigin="408,657" coordsize="11220,15024">
            <v:group style="position:absolute;left:415;top:693;width:11144;height:2" coordorigin="415,693" coordsize="11144,2">
              <v:shape style="position:absolute;left:415;top:693;width:11144;height:2" coordorigin="415,693" coordsize="11144,0" path="m415,693l11559,693e" filled="f" stroked="t" strokeweight=".70801pt" strokecolor="#606060">
                <v:path arrowok="t"/>
              </v:shape>
            </v:group>
            <v:group style="position:absolute;left:448;top:666;width:2;height:15005" coordorigin="448,666" coordsize="2,15005">
              <v:shape style="position:absolute;left:448;top:666;width:2;height:15005" coordorigin="448,666" coordsize="0,15005" path="m448,15672l448,666e" filled="f" stroked="t" strokeweight=".944013pt" strokecolor="#545454">
                <v:path arrowok="t"/>
              </v:shape>
            </v:group>
            <v:group style="position:absolute;left:11562;top:681;width:2;height:3313" coordorigin="11562,681" coordsize="2,3313">
              <v:shape style="position:absolute;left:11562;top:681;width:2;height:3313" coordorigin="11562,681" coordsize="0,3313" path="m11562,3994l11562,681e" filled="f" stroked="t" strokeweight=".70801pt" strokecolor="#606060">
                <v:path arrowok="t"/>
              </v:shape>
            </v:group>
            <v:group style="position:absolute;left:2450;top:686;width:2;height:1495" coordorigin="2450,686" coordsize="2,1495">
              <v:shape style="position:absolute;left:2450;top:686;width:2;height:1495" coordorigin="2450,686" coordsize="0,1495" path="m2450,2180l2450,686e" filled="f" stroked="t" strokeweight=".70801pt" strokecolor="#4F4F4F">
                <v:path arrowok="t"/>
              </v:shape>
            </v:group>
            <v:group style="position:absolute;left:9178;top:690;width:2;height:1485" coordorigin="9178,690" coordsize="2,1485">
              <v:shape style="position:absolute;left:9178;top:690;width:2;height:1485" coordorigin="9178,690" coordsize="0,1485" path="m9178,2176l9178,690e" filled="f" stroked="t" strokeweight=".70801pt" strokecolor="#575757">
                <v:path arrowok="t"/>
              </v:shape>
            </v:group>
            <v:group style="position:absolute;left:420;top:2818;width:11154;height:2" coordorigin="420,2818" coordsize="11154,2">
              <v:shape style="position:absolute;left:420;top:2818;width:11154;height:2" coordorigin="420,2818" coordsize="11154,0" path="m420,2818l11574,2818e" filled="f" stroked="t" strokeweight=".70801pt" strokecolor="#606060">
                <v:path arrowok="t"/>
              </v:shape>
            </v:group>
            <v:group style="position:absolute;left:425;top:3035;width:11144;height:2" coordorigin="425,3035" coordsize="11144,2">
              <v:shape style="position:absolute;left:425;top:3035;width:11144;height:2" coordorigin="425,3035" coordsize="11144,0" path="m425,3035l11569,3035e" filled="f" stroked="t" strokeweight=".70801pt" strokecolor="#5B5B5B">
                <v:path arrowok="t"/>
              </v:shape>
            </v:group>
            <v:group style="position:absolute;left:425;top:3252;width:11149;height:2" coordorigin="425,3252" coordsize="11149,2">
              <v:shape style="position:absolute;left:425;top:3252;width:11149;height:2" coordorigin="425,3252" coordsize="11149,0" path="m425,3252l11574,3252e" filled="f" stroked="t" strokeweight=".70801pt" strokecolor="#606060">
                <v:path arrowok="t"/>
              </v:shape>
            </v:group>
            <v:group style="position:absolute;left:3939;top:3247;width:2;height:752" coordorigin="3939,3247" coordsize="2,752">
              <v:shape style="position:absolute;left:3939;top:3247;width:2;height:752" coordorigin="3939,3247" coordsize="0,752" path="m3939,3999l3939,3247e" filled="f" stroked="t" strokeweight=".944013pt" strokecolor="#545454">
                <v:path arrowok="t"/>
              </v:shape>
            </v:group>
            <v:group style="position:absolute;left:7026;top:3242;width:2;height:752" coordorigin="7026,3242" coordsize="2,752">
              <v:shape style="position:absolute;left:7026;top:3242;width:2;height:752" coordorigin="7026,3242" coordsize="0,752" path="m7026,3994l7026,3242e" filled="f" stroked="t" strokeweight=".70801pt" strokecolor="#5B5B5B">
                <v:path arrowok="t"/>
              </v:shape>
            </v:group>
            <v:group style="position:absolute;left:425;top:3985;width:11149;height:2" coordorigin="425,3985" coordsize="11149,2">
              <v:shape style="position:absolute;left:425;top:3985;width:11149;height:2" coordorigin="425,3985" coordsize="11149,0" path="m425,3985l11574,3985e" filled="f" stroked="t" strokeweight=".70801pt" strokecolor="#575757">
                <v:path arrowok="t"/>
              </v:shape>
            </v:group>
            <v:group style="position:absolute;left:2476;top:3980;width:2;height:11683" coordorigin="2476,3980" coordsize="2,11683">
              <v:shape style="position:absolute;left:2476;top:3980;width:2;height:11683" coordorigin="2476,3980" coordsize="0,11683" path="m2476,15662l2476,3980e" filled="f" stroked="t" strokeweight=".944013pt" strokecolor="#545454">
                <v:path arrowok="t"/>
              </v:shape>
            </v:group>
            <v:group style="position:absolute;left:430;top:4263;width:11144;height:2" coordorigin="430,4263" coordsize="11144,2">
              <v:shape style="position:absolute;left:430;top:4263;width:11144;height:2" coordorigin="430,4263" coordsize="11144,0" path="m430,4263l11574,4263e" filled="f" stroked="t" strokeweight=".70801pt" strokecolor="#606060">
                <v:path arrowok="t"/>
              </v:shape>
            </v:group>
            <v:group style="position:absolute;left:11583;top:4246;width:2;height:11406" coordorigin="11583,4246" coordsize="2,11406">
              <v:shape style="position:absolute;left:11583;top:4246;width:2;height:11406" coordorigin="11583,4246" coordsize="0,11406" path="m11583,15653l11583,4246e" filled="f" stroked="t" strokeweight=".70801pt" strokecolor="#646464">
                <v:path arrowok="t"/>
              </v:shape>
            </v:group>
            <v:group style="position:absolute;left:2450;top:4485;width:9129;height:2" coordorigin="2450,4485" coordsize="9129,2">
              <v:shape style="position:absolute;left:2450;top:4485;width:9129;height:2" coordorigin="2450,4485" coordsize="9129,0" path="m2450,4485l11578,4485e" filled="f" stroked="t" strokeweight=".70801pt" strokecolor="#5B5B5B">
                <v:path arrowok="t"/>
              </v:shape>
            </v:group>
            <v:group style="position:absolute;left:4996;top:4475;width:2;height:2057" coordorigin="4996,4475" coordsize="2,2057">
              <v:shape style="position:absolute;left:4996;top:4475;width:2;height:2057" coordorigin="4996,4475" coordsize="0,2057" path="m4996,6532l4996,4475e" filled="f" stroked="t" strokeweight=".944013pt" strokecolor="#545454">
                <v:path arrowok="t"/>
              </v:shape>
            </v:group>
            <v:group style="position:absolute;left:4984;top:4961;width:6599;height:2" coordorigin="4984,4961" coordsize="6599,2">
              <v:shape style="position:absolute;left:4984;top:4961;width:6599;height:2" coordorigin="4984,4961" coordsize="6599,0" path="m4984,4961l11583,4961e" filled="f" stroked="t" strokeweight=".70801pt" strokecolor="#707070">
                <v:path arrowok="t"/>
              </v:shape>
            </v:group>
            <v:group style="position:absolute;left:4989;top:5199;width:6594;height:2" coordorigin="4989,5199" coordsize="6594,2">
              <v:shape style="position:absolute;left:4989;top:5199;width:6594;height:2" coordorigin="4989,5199" coordsize="6594,0" path="m4989,5199l11583,5199e" filled="f" stroked="t" strokeweight=".70801pt" strokecolor="#606060">
                <v:path arrowok="t"/>
              </v:shape>
            </v:group>
            <v:group style="position:absolute;left:4989;top:5437;width:6589;height:2" coordorigin="4989,5437" coordsize="6589,2">
              <v:shape style="position:absolute;left:4989;top:5437;width:6589;height:2" coordorigin="4989,5437" coordsize="6589,0" path="m4989,5437l11578,5437e" filled="f" stroked="t" strokeweight=".70801pt" strokecolor="#606060">
                <v:path arrowok="t"/>
              </v:shape>
            </v:group>
            <v:group style="position:absolute;left:2454;top:5656;width:9129;height:2" coordorigin="2454,5656" coordsize="9129,2">
              <v:shape style="position:absolute;left:2454;top:5656;width:9129;height:2" coordorigin="2454,5656" coordsize="9129,0" path="m2454,5656l11583,5656e" filled="f" stroked="t" strokeweight=".70801pt" strokecolor="#606060">
                <v:path arrowok="t"/>
              </v:shape>
            </v:group>
            <v:group style="position:absolute;left:430;top:5884;width:11154;height:2" coordorigin="430,5884" coordsize="11154,2">
              <v:shape style="position:absolute;left:430;top:5884;width:11154;height:2" coordorigin="430,5884" coordsize="11154,0" path="m430,5884l11583,5884e" filled="f" stroked="t" strokeweight=".70801pt" strokecolor="#606060">
                <v:path arrowok="t"/>
              </v:shape>
            </v:group>
            <v:group style="position:absolute;left:7887;top:5875;width:2;height:657" coordorigin="7887,5875" coordsize="2,657">
              <v:shape style="position:absolute;left:7887;top:5875;width:2;height:657" coordorigin="7887,5875" coordsize="0,657" path="m7887,6532l7887,5875e" filled="f" stroked="t" strokeweight=".70801pt" strokecolor="#676767">
                <v:path arrowok="t"/>
              </v:shape>
            </v:group>
            <v:group style="position:absolute;left:2459;top:6308;width:9129;height:2" coordorigin="2459,6308" coordsize="9129,2">
              <v:shape style="position:absolute;left:2459;top:6308;width:9129;height:2" coordorigin="2459,6308" coordsize="9129,0" path="m2459,6308l11588,6308e" filled="f" stroked="t" strokeweight=".70801pt" strokecolor="#606060">
                <v:path arrowok="t"/>
              </v:shape>
            </v:group>
            <v:group style="position:absolute;left:2454;top:6527;width:9138;height:2" coordorigin="2454,6527" coordsize="9138,2">
              <v:shape style="position:absolute;left:2454;top:6527;width:9138;height:2" coordorigin="2454,6527" coordsize="9138,0" path="m2454,6527l11592,6527e" filled="f" stroked="t" strokeweight=".70801pt" strokecolor="#606060">
                <v:path arrowok="t"/>
              </v:shape>
            </v:group>
            <v:group style="position:absolute;left:430;top:6746;width:11163;height:2" coordorigin="430,6746" coordsize="11163,2">
              <v:shape style="position:absolute;left:430;top:6746;width:11163;height:2" coordorigin="430,6746" coordsize="11163,0" path="m430,6746l11592,6746e" filled="f" stroked="t" strokeweight=".70801pt" strokecolor="#606060">
                <v:path arrowok="t"/>
              </v:shape>
            </v:group>
            <v:group style="position:absolute;left:434;top:7374;width:11158;height:2" coordorigin="434,7374" coordsize="11158,2">
              <v:shape style="position:absolute;left:434;top:7374;width:11158;height:2" coordorigin="434,7374" coordsize="11158,0" path="m434,7374l11592,7374e" filled="f" stroked="t" strokeweight=".70801pt" strokecolor="#606060">
                <v:path arrowok="t"/>
              </v:shape>
            </v:group>
            <v:group style="position:absolute;left:5003;top:7369;width:2;height:666" coordorigin="5003,7369" coordsize="2,666">
              <v:shape style="position:absolute;left:5003;top:7369;width:2;height:666" coordorigin="5003,7369" coordsize="0,666" path="m5003,8036l5003,7369e" filled="f" stroked="t" strokeweight=".70801pt" strokecolor="#5B5B5B">
                <v:path arrowok="t"/>
              </v:shape>
            </v:group>
            <v:group style="position:absolute;left:4989;top:7593;width:6603;height:2" coordorigin="4989,7593" coordsize="6603,2">
              <v:shape style="position:absolute;left:4989;top:7593;width:6603;height:2" coordorigin="4989,7593" coordsize="6603,0" path="m4989,7593l11592,7593e" filled="f" stroked="t" strokeweight=".70801pt" strokecolor="#646464">
                <v:path arrowok="t"/>
              </v:shape>
            </v:group>
            <v:group style="position:absolute;left:4999;top:7807;width:6589;height:2" coordorigin="4999,7807" coordsize="6589,2">
              <v:shape style="position:absolute;left:4999;top:7807;width:6589;height:2" coordorigin="4999,7807" coordsize="6589,0" path="m4999,7807l11588,7807e" filled="f" stroked="t" strokeweight=".70801pt" strokecolor="#646464">
                <v:path arrowok="t"/>
              </v:shape>
            </v:group>
            <v:group style="position:absolute;left:434;top:8026;width:11154;height:2" coordorigin="434,8026" coordsize="11154,2">
              <v:shape style="position:absolute;left:434;top:8026;width:11154;height:2" coordorigin="434,8026" coordsize="11154,0" path="m434,8026l11588,8026e" filled="f" stroked="t" strokeweight=".70801pt" strokecolor="#676767">
                <v:path arrowok="t"/>
              </v:shape>
            </v:group>
            <v:group style="position:absolute;left:434;top:8831;width:11163;height:2" coordorigin="434,8831" coordsize="11163,2">
              <v:shape style="position:absolute;left:434;top:8831;width:11163;height:2" coordorigin="434,8831" coordsize="11163,0" path="m434,8831l11597,8831e" filled="f" stroked="t" strokeweight=".70801pt" strokecolor="#606060">
                <v:path arrowok="t"/>
              </v:shape>
            </v:group>
            <v:group style="position:absolute;left:444;top:9712;width:11154;height:2" coordorigin="444,9712" coordsize="11154,2">
              <v:shape style="position:absolute;left:444;top:9712;width:11154;height:2" coordorigin="444,9712" coordsize="11154,0" path="m444,9712l11597,9712e" filled="f" stroked="t" strokeweight=".70801pt" strokecolor="#606060">
                <v:path arrowok="t"/>
              </v:shape>
            </v:group>
            <v:group style="position:absolute;left:439;top:10045;width:11163;height:2" coordorigin="439,10045" coordsize="11163,2">
              <v:shape style="position:absolute;left:439;top:10045;width:11163;height:2" coordorigin="439,10045" coordsize="11163,0" path="m439,10045l11602,10045e" filled="f" stroked="t" strokeweight=".70801pt" strokecolor="#606060">
                <v:path arrowok="t"/>
              </v:shape>
            </v:group>
            <v:group style="position:absolute;left:448;top:10281;width:11158;height:2" coordorigin="448,10281" coordsize="11158,2">
              <v:shape style="position:absolute;left:448;top:10281;width:11158;height:2" coordorigin="448,10281" coordsize="11158,0" path="m448,10281l11607,10281e" filled="f" stroked="t" strokeweight=".70801pt" strokecolor="#606060">
                <v:path arrowok="t"/>
              </v:shape>
            </v:group>
            <v:group style="position:absolute;left:448;top:10973;width:11158;height:2" coordorigin="448,10973" coordsize="11158,2">
              <v:shape style="position:absolute;left:448;top:10973;width:11158;height:2" coordorigin="448,10973" coordsize="11158,0" path="m448,10973l11607,10973e" filled="f" stroked="t" strokeweight=".70801pt" strokecolor="#606060">
                <v:path arrowok="t"/>
              </v:shape>
            </v:group>
            <v:group style="position:absolute;left:1253;top:10973;width:2;height:4694" coordorigin="1253,10973" coordsize="2,4694">
              <v:shape style="position:absolute;left:1253;top:10973;width:2;height:4694" coordorigin="1253,10973" coordsize="0,4694" path="m1253,15667l1253,10973e" filled="f" stroked="t" strokeweight=".70801pt" strokecolor="#545454">
                <v:path arrowok="t"/>
              </v:shape>
            </v:group>
            <v:group style="position:absolute;left:1827;top:10968;width:2;height:4699" coordorigin="1827,10968" coordsize="2,4699">
              <v:shape style="position:absolute;left:1827;top:10968;width:2;height:4699" coordorigin="1827,10968" coordsize="0,4699" path="m1827,15667l1827,10968e" filled="f" stroked="t" strokeweight=".70801pt" strokecolor="#575757">
                <v:path arrowok="t"/>
              </v:shape>
            </v:group>
            <v:group style="position:absolute;left:7462;top:10968;width:2;height:4689" coordorigin="7462,10968" coordsize="2,4689">
              <v:shape style="position:absolute;left:7462;top:10968;width:2;height:4689" coordorigin="7462,10968" coordsize="0,4689" path="m7462,15658l7462,10968e" filled="f" stroked="t" strokeweight=".70801pt" strokecolor="#5B5B5B">
                <v:path arrowok="t"/>
              </v:shape>
            </v:group>
            <v:group style="position:absolute;left:444;top:11209;width:11163;height:2" coordorigin="444,11209" coordsize="11163,2">
              <v:shape style="position:absolute;left:444;top:11209;width:11163;height:2" coordorigin="444,11209" coordsize="11163,0" path="m444,11209l11607,11209e" filled="f" stroked="t" strokeweight=".70801pt" strokecolor="#606060">
                <v:path arrowok="t"/>
              </v:shape>
            </v:group>
            <v:group style="position:absolute;left:448;top:13292;width:2039;height:2" coordorigin="448,13292" coordsize="2039,2">
              <v:shape style="position:absolute;left:448;top:13292;width:2039;height:2" coordorigin="448,13292" coordsize="2039,0" path="m448,13292l2487,13292e" filled="f" stroked="t" strokeweight=".70801pt" strokecolor="#676767">
                <v:path arrowok="t"/>
              </v:shape>
            </v:group>
            <v:group style="position:absolute;left:5069;top:14901;width:2;height:766" coordorigin="5069,14901" coordsize="2,766">
              <v:shape style="position:absolute;left:5069;top:14901;width:2;height:766" coordorigin="5069,14901" coordsize="0,766" path="m5069,15667l5069,14901e" filled="f" stroked="t" strokeweight=".944013pt" strokecolor="#3434D4">
                <v:path arrowok="t"/>
              </v:shape>
            </v:group>
            <v:group style="position:absolute;left:458;top:15651;width:11163;height:2" coordorigin="458,15651" coordsize="11163,2">
              <v:shape style="position:absolute;left:458;top:15651;width:11163;height:2" coordorigin="458,15651" coordsize="11163,0" path="m458,15651l11621,15651e" filled="f" stroked="t" strokeweight=".70801pt" strokecolor="#70707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8" w:lineRule="exact"/>
        <w:ind w:left="2486" w:right="-20"/>
        <w:jc w:val="left"/>
        <w:tabs>
          <w:tab w:pos="3700" w:val="left"/>
          <w:tab w:pos="45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B4F69"/>
          <w:spacing w:val="0"/>
          <w:w w:val="600"/>
          <w:position w:val="-1"/>
        </w:rPr>
        <w:t>a</w:t>
      </w:r>
      <w:r>
        <w:rPr>
          <w:rFonts w:ascii="Arial" w:hAnsi="Arial" w:cs="Arial" w:eastAsia="Arial"/>
          <w:sz w:val="26"/>
          <w:szCs w:val="26"/>
          <w:color w:val="3B4F6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3B4F69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383838"/>
          <w:spacing w:val="-131"/>
          <w:w w:val="100"/>
          <w:position w:val="-1"/>
        </w:rPr>
        <w:t>Ç</w:t>
      </w:r>
      <w:r>
        <w:rPr>
          <w:rFonts w:ascii="Arial" w:hAnsi="Arial" w:cs="Arial" w:eastAsia="Arial"/>
          <w:sz w:val="26"/>
          <w:szCs w:val="26"/>
          <w:color w:val="625D93"/>
          <w:spacing w:val="0"/>
          <w:w w:val="100"/>
          <w:position w:val="-1"/>
        </w:rPr>
        <w:t>-</w:t>
      </w:r>
      <w:r>
        <w:rPr>
          <w:rFonts w:ascii="Arial" w:hAnsi="Arial" w:cs="Arial" w:eastAsia="Arial"/>
          <w:sz w:val="26"/>
          <w:szCs w:val="26"/>
          <w:color w:val="625D93"/>
          <w:spacing w:val="-27"/>
          <w:w w:val="100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625D9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625D93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383838"/>
          <w:spacing w:val="-35"/>
          <w:w w:val="114"/>
          <w:position w:val="-1"/>
        </w:rPr>
        <w:t>I</w:t>
      </w:r>
      <w:r>
        <w:rPr>
          <w:rFonts w:ascii="Arial" w:hAnsi="Arial" w:cs="Arial" w:eastAsia="Arial"/>
          <w:sz w:val="26"/>
          <w:szCs w:val="26"/>
          <w:color w:val="5B5D5D"/>
          <w:spacing w:val="0"/>
          <w:w w:val="72"/>
          <w:position w:val="-1"/>
        </w:rPr>
        <w:t>N</w:t>
      </w:r>
      <w:r>
        <w:rPr>
          <w:rFonts w:ascii="Arial" w:hAnsi="Arial" w:cs="Arial" w:eastAsia="Arial"/>
          <w:sz w:val="26"/>
          <w:szCs w:val="26"/>
          <w:color w:val="5B5D5D"/>
          <w:spacing w:val="-1"/>
          <w:w w:val="71"/>
          <w:position w:val="-1"/>
        </w:rPr>
        <w:t>A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63"/>
          <w:position w:val="-1"/>
        </w:rPr>
        <w:t>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right="394"/>
        <w:jc w:val="right"/>
        <w:tabs>
          <w:tab w:pos="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B7B7B"/>
          <w:w w:val="11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B7B7B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B7B7B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7"/>
          <w:position w:val="-2"/>
        </w:rPr>
        <w:t>lıfaı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9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9"/>
          <w:position w:val="-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3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-2"/>
        </w:rPr>
        <w:t>crı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246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1"/>
        </w:rPr>
        <w:t>2</w:t>
      </w:r>
      <w:r>
        <w:rPr>
          <w:rFonts w:ascii="Arial" w:hAnsi="Arial" w:cs="Arial" w:eastAsia="Arial"/>
          <w:sz w:val="18"/>
          <w:szCs w:val="18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92"/>
          <w:position w:val="1"/>
        </w:rPr>
        <w:t>Merkez</w:t>
      </w:r>
      <w:r>
        <w:rPr>
          <w:rFonts w:ascii="Arial" w:hAnsi="Arial" w:cs="Arial" w:eastAsia="Arial"/>
          <w:sz w:val="18"/>
          <w:szCs w:val="18"/>
          <w:color w:val="383838"/>
          <w:spacing w:val="-8"/>
          <w:w w:val="92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92"/>
          <w:position w:val="1"/>
        </w:rPr>
        <w:t>Gru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92"/>
          <w:position w:val="1"/>
        </w:rPr>
        <w:t>p</w:t>
      </w:r>
      <w:r>
        <w:rPr>
          <w:rFonts w:ascii="Arial" w:hAnsi="Arial" w:cs="Arial" w:eastAsia="Arial"/>
          <w:sz w:val="18"/>
          <w:szCs w:val="18"/>
          <w:color w:val="383838"/>
          <w:spacing w:val="7"/>
          <w:w w:val="92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1"/>
        </w:rPr>
        <w:t>Ar</w:t>
      </w:r>
      <w:r>
        <w:rPr>
          <w:rFonts w:ascii="Arial" w:hAnsi="Arial" w:cs="Arial" w:eastAsia="Arial"/>
          <w:sz w:val="18"/>
          <w:szCs w:val="18"/>
          <w:color w:val="383838"/>
          <w:spacing w:val="-5"/>
          <w:w w:val="100"/>
          <w:position w:val="1"/>
        </w:rPr>
        <w:t>n</w:t>
      </w:r>
      <w:r>
        <w:rPr>
          <w:rFonts w:ascii="Arial" w:hAnsi="Arial" w:cs="Arial" w:eastAsia="Arial"/>
          <w:sz w:val="18"/>
          <w:szCs w:val="18"/>
          <w:color w:val="1C1C1C"/>
          <w:spacing w:val="-16"/>
          <w:w w:val="100"/>
          <w:position w:val="1"/>
        </w:rPr>
        <w:t>ı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251.520004pt;margin-top:-24.647593pt;width:54.720001pt;height:25.92pt;mso-position-horizontal-relative:page;mso-position-vertical-relative:paragraph;z-index:-15186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cngiz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ÇAÖLAR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16" w:lineRule="exact"/>
        <w:ind w:left="2585" w:right="-20"/>
        <w:jc w:val="left"/>
        <w:tabs>
          <w:tab w:pos="3180" w:val="left"/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B5D5D"/>
          <w:spacing w:val="0"/>
          <w:w w:val="70"/>
          <w:b/>
          <w:bCs/>
        </w:rPr>
        <w:t>Abd</w:t>
      </w:r>
      <w:r>
        <w:rPr>
          <w:rFonts w:ascii="Times New Roman" w:hAnsi="Times New Roman" w:cs="Times New Roman" w:eastAsia="Times New Roman"/>
          <w:sz w:val="30"/>
          <w:szCs w:val="30"/>
          <w:color w:val="5B5D5D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B5D5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0"/>
          <w:w w:val="89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0"/>
          <w:w w:val="89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0"/>
          <w:w w:val="89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0"/>
          <w:w w:val="90"/>
          <w:b/>
          <w:bCs/>
          <w:u w:val="thick" w:color="0000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0"/>
          <w:w w:val="9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-48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-48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-48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4"/>
          <w:szCs w:val="24"/>
          <w:color w:val="3B4F69"/>
          <w:spacing w:val="0"/>
          <w:w w:val="100"/>
          <w:b/>
          <w:bCs/>
          <w:u w:val="thick" w:color="000000"/>
        </w:rPr>
        <w:t>hn</w:t>
      </w:r>
      <w:r>
        <w:rPr>
          <w:rFonts w:ascii="Times New Roman" w:hAnsi="Times New Roman" w:cs="Times New Roman" w:eastAsia="Times New Roman"/>
          <w:sz w:val="24"/>
          <w:szCs w:val="24"/>
          <w:color w:val="3B4F69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4"/>
          <w:szCs w:val="24"/>
          <w:color w:val="3B4F69"/>
          <w:spacing w:val="0"/>
          <w:w w:val="100"/>
          <w:b/>
          <w:bCs/>
          <w:u w:val="thick" w:color="000000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3B4F69"/>
          <w:spacing w:val="5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D3356"/>
          <w:spacing w:val="0"/>
          <w:w w:val="42"/>
          <w:b/>
          <w:bCs/>
        </w:rPr>
        <w:t>!</w:t>
      </w:r>
      <w:r>
        <w:rPr>
          <w:rFonts w:ascii="Times New Roman" w:hAnsi="Times New Roman" w:cs="Times New Roman" w:eastAsia="Times New Roman"/>
          <w:sz w:val="27"/>
          <w:szCs w:val="27"/>
          <w:color w:val="2D3356"/>
          <w:spacing w:val="-2"/>
          <w:w w:val="42"/>
          <w:b/>
          <w:bCs/>
        </w:rPr>
        <w:t>)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82"/>
          <w:b/>
          <w:bCs/>
        </w:rPr>
        <w:t>Ç(j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100"/>
          <w:b/>
          <w:bCs/>
        </w:rPr>
      </w:r>
      <w:r>
        <w:rPr>
          <w:rFonts w:ascii="Arial" w:hAnsi="Arial" w:cs="Arial" w:eastAsia="Arial"/>
          <w:sz w:val="17"/>
          <w:szCs w:val="17"/>
          <w:color w:val="282FB5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282FB5"/>
          <w:spacing w:val="0"/>
          <w:w w:val="53"/>
        </w:rPr>
        <w:t>     </w:t>
      </w:r>
      <w:r>
        <w:rPr>
          <w:rFonts w:ascii="Arial" w:hAnsi="Arial" w:cs="Arial" w:eastAsia="Arial"/>
          <w:sz w:val="17"/>
          <w:szCs w:val="17"/>
          <w:color w:val="282FB5"/>
          <w:spacing w:val="22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1"/>
        </w:rPr>
        <w:t>ai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2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7B7B7B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B7B7B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7" w:after="0" w:line="240" w:lineRule="auto"/>
        <w:ind w:left="2580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B5D5D"/>
          <w:w w:val="80"/>
        </w:rPr>
        <w:t>Itfaiy</w:t>
      </w:r>
      <w:r>
        <w:rPr>
          <w:rFonts w:ascii="Arial" w:hAnsi="Arial" w:cs="Arial" w:eastAsia="Arial"/>
          <w:sz w:val="23"/>
          <w:szCs w:val="23"/>
          <w:color w:val="5B5D5D"/>
          <w:w w:val="81"/>
        </w:rPr>
        <w:t>e</w:t>
      </w:r>
      <w:r>
        <w:rPr>
          <w:rFonts w:ascii="Arial" w:hAnsi="Arial" w:cs="Arial" w:eastAsia="Arial"/>
          <w:sz w:val="23"/>
          <w:szCs w:val="23"/>
          <w:color w:val="5B5D5D"/>
          <w:spacing w:val="-32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82"/>
        </w:rPr>
        <w:t>Me</w:t>
      </w:r>
      <w:r>
        <w:rPr>
          <w:rFonts w:ascii="Arial" w:hAnsi="Arial" w:cs="Arial" w:eastAsia="Arial"/>
          <w:sz w:val="23"/>
          <w:szCs w:val="23"/>
          <w:color w:val="494949"/>
          <w:spacing w:val="-12"/>
          <w:w w:val="82"/>
        </w:rPr>
        <w:t>r</w:t>
      </w:r>
      <w:r>
        <w:rPr>
          <w:rFonts w:ascii="Arial" w:hAnsi="Arial" w:cs="Arial" w:eastAsia="Arial"/>
          <w:sz w:val="23"/>
          <w:szCs w:val="23"/>
          <w:color w:val="283485"/>
          <w:spacing w:val="0"/>
          <w:w w:val="416"/>
        </w:rPr>
        <w:t>,</w:t>
      </w:r>
      <w:r>
        <w:rPr>
          <w:rFonts w:ascii="Arial" w:hAnsi="Arial" w:cs="Arial" w:eastAsia="Arial"/>
          <w:sz w:val="23"/>
          <w:szCs w:val="23"/>
          <w:color w:val="283485"/>
          <w:spacing w:val="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0"/>
        </w:rPr>
        <w:t>mi</w:t>
      </w:r>
      <w:r>
        <w:rPr>
          <w:rFonts w:ascii="Arial" w:hAnsi="Arial" w:cs="Arial" w:eastAsia="Arial"/>
          <w:sz w:val="23"/>
          <w:szCs w:val="23"/>
          <w:color w:val="383838"/>
          <w:spacing w:val="-5"/>
          <w:w w:val="80"/>
        </w:rPr>
        <w:t>r</w:t>
      </w:r>
      <w:r>
        <w:rPr>
          <w:rFonts w:ascii="Arial" w:hAnsi="Arial" w:cs="Arial" w:eastAsia="Arial"/>
          <w:sz w:val="23"/>
          <w:szCs w:val="23"/>
          <w:color w:val="1A268C"/>
          <w:spacing w:val="0"/>
          <w:w w:val="112"/>
        </w:rPr>
        <w:t>V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26" w:right="-20"/>
        <w:jc w:val="left"/>
        <w:rPr>
          <w:rFonts w:ascii="Times New Roman" w:hAnsi="Times New Roman" w:cs="Times New Roman" w:eastAsia="Times New Roman"/>
          <w:sz w:val="76"/>
          <w:szCs w:val="76"/>
        </w:rPr>
      </w:pPr>
      <w:rPr/>
      <w:r>
        <w:rPr>
          <w:rFonts w:ascii="Times New Roman" w:hAnsi="Times New Roman" w:cs="Times New Roman" w:eastAsia="Times New Roman"/>
          <w:sz w:val="76"/>
          <w:szCs w:val="76"/>
          <w:color w:val="282FB5"/>
          <w:spacing w:val="0"/>
          <w:w w:val="107"/>
        </w:rPr>
        <w:t>'</w:t>
      </w:r>
      <w:r>
        <w:rPr>
          <w:rFonts w:ascii="Times New Roman" w:hAnsi="Times New Roman" w:cs="Times New Roman" w:eastAsia="Times New Roman"/>
          <w:sz w:val="76"/>
          <w:szCs w:val="76"/>
          <w:color w:val="000000"/>
          <w:spacing w:val="0"/>
          <w:w w:val="100"/>
        </w:rPr>
      </w:r>
    </w:p>
    <w:p>
      <w:pPr>
        <w:spacing w:before="36" w:after="0" w:line="240" w:lineRule="auto"/>
        <w:ind w:left="64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240"/>
          <w:cols w:num="2" w:equalWidth="0">
            <w:col w:w="5959" w:space="2075"/>
            <w:col w:w="336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pgSz w:w="11920" w:h="16840"/>
          <w:pgMar w:top="580" w:bottom="280" w:left="140" w:right="260"/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8" w:lineRule="exact"/>
        <w:ind w:left="645" w:right="-46" w:firstLine="-4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D3D3D"/>
          <w:w w:val="118"/>
        </w:rPr>
        <w:t>B</w:t>
      </w:r>
      <w:r>
        <w:rPr>
          <w:rFonts w:ascii="Arial" w:hAnsi="Arial" w:cs="Arial" w:eastAsia="Arial"/>
          <w:sz w:val="15"/>
          <w:szCs w:val="15"/>
          <w:color w:val="3D3D3D"/>
          <w:spacing w:val="-9"/>
          <w:w w:val="119"/>
        </w:rPr>
        <w:t>Ü</w:t>
      </w:r>
      <w:r>
        <w:rPr>
          <w:rFonts w:ascii="Arial" w:hAnsi="Arial" w:cs="Arial" w:eastAsia="Arial"/>
          <w:sz w:val="15"/>
          <w:szCs w:val="15"/>
          <w:color w:val="1C1C1C"/>
          <w:spacing w:val="-5"/>
          <w:w w:val="96"/>
        </w:rPr>
        <w:t>Y</w:t>
      </w:r>
      <w:r>
        <w:rPr>
          <w:rFonts w:ascii="Arial" w:hAnsi="Arial" w:cs="Arial" w:eastAsia="Arial"/>
          <w:sz w:val="15"/>
          <w:szCs w:val="15"/>
          <w:color w:val="3D3D3D"/>
          <w:spacing w:val="-10"/>
          <w:w w:val="125"/>
        </w:rPr>
        <w:t>Ü</w:t>
      </w:r>
      <w:r>
        <w:rPr>
          <w:rFonts w:ascii="Arial" w:hAnsi="Arial" w:cs="Arial" w:eastAsia="Arial"/>
          <w:sz w:val="15"/>
          <w:szCs w:val="15"/>
          <w:color w:val="1C1C1C"/>
          <w:spacing w:val="-4"/>
          <w:w w:val="112"/>
        </w:rPr>
        <w:t>K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5"/>
        </w:rPr>
        <w:t>Ş</w:t>
      </w:r>
      <w:r>
        <w:rPr>
          <w:rFonts w:ascii="Arial" w:hAnsi="Arial" w:cs="Arial" w:eastAsia="Arial"/>
          <w:sz w:val="15"/>
          <w:szCs w:val="15"/>
          <w:color w:val="3D3D3D"/>
          <w:spacing w:val="-18"/>
          <w:w w:val="105"/>
        </w:rPr>
        <w:t>E</w:t>
      </w:r>
      <w:r>
        <w:rPr>
          <w:rFonts w:ascii="Arial" w:hAnsi="Arial" w:cs="Arial" w:eastAsia="Arial"/>
          <w:sz w:val="15"/>
          <w:szCs w:val="15"/>
          <w:color w:val="1C1C1C"/>
          <w:spacing w:val="-19"/>
          <w:w w:val="131"/>
        </w:rPr>
        <w:t>H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6"/>
        </w:rPr>
        <w:t>IR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6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8"/>
          <w:w w:val="100"/>
        </w:rPr>
        <w:t>B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00"/>
        </w:rPr>
        <w:t>EL</w:t>
      </w:r>
      <w:r>
        <w:rPr>
          <w:rFonts w:ascii="Arial" w:hAnsi="Arial" w:cs="Arial" w:eastAsia="Arial"/>
          <w:sz w:val="15"/>
          <w:szCs w:val="15"/>
          <w:color w:val="565656"/>
          <w:spacing w:val="5"/>
          <w:w w:val="100"/>
        </w:rPr>
        <w:t>E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</w:rPr>
        <w:t>DIYE</w:t>
      </w:r>
      <w:r>
        <w:rPr>
          <w:rFonts w:ascii="Arial" w:hAnsi="Arial" w:cs="Arial" w:eastAsia="Arial"/>
          <w:sz w:val="15"/>
          <w:szCs w:val="15"/>
          <w:color w:val="3D3D3D"/>
          <w:spacing w:val="19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565656"/>
          <w:spacing w:val="7"/>
          <w:w w:val="100"/>
        </w:rPr>
        <w:t>S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33"/>
        </w:rPr>
        <w:t>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8" w:after="0" w:line="258" w:lineRule="auto"/>
        <w:ind w:left="-15" w:right="5208"/>
        <w:jc w:val="center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BAŞKANL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4"/>
        </w:rPr>
        <w:t>I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25"/>
        </w:rPr>
        <w:t>GI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86" w:lineRule="exact"/>
        <w:ind w:left="30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589" w:right="589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40" w:right="260"/>
          <w:cols w:num="2" w:equalWidth="0">
            <w:col w:w="1641" w:space="1833"/>
            <w:col w:w="8046"/>
          </w:cols>
        </w:sectPr>
      </w:pPr>
      <w:rPr/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</w:sectPr>
      </w:pPr>
      <w:rPr/>
    </w:p>
    <w:p>
      <w:pPr>
        <w:spacing w:before="32" w:after="0" w:line="240" w:lineRule="auto"/>
        <w:ind w:left="118" w:right="-20"/>
        <w:jc w:val="left"/>
        <w:tabs>
          <w:tab w:pos="1360" w:val="left"/>
          <w:tab w:pos="3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2"/>
          <w:szCs w:val="22"/>
          <w:color w:val="3D3D3D"/>
          <w:spacing w:val="-9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0/05/2017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38" w:right="-20"/>
        <w:jc w:val="left"/>
        <w:tabs>
          <w:tab w:pos="1360" w:val="left"/>
          <w:tab w:pos="3220" w:val="left"/>
          <w:tab w:pos="4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KayıtTarihi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1"/>
        </w:rPr>
        <w:t>:ı0/05/2017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8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</w:rPr>
        <w:t>yıtNo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8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</w:rPr>
        <w:t>2938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5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807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ok.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Ko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38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807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Konak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92" w:lineRule="exact"/>
        <w:ind w:left="133" w:right="-66"/>
        <w:jc w:val="left"/>
        <w:tabs>
          <w:tab w:pos="1340" w:val="left"/>
          <w:tab w:pos="3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9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20"/>
          <w:w w:val="128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</w:rPr>
        <w:t>Bil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02:20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2"/>
        </w:rPr>
        <w:t>ITe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8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2" w:lineRule="exact"/>
        <w:ind w:left="74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:Kundaklama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  <w:cols w:num="2" w:equalWidth="0">
            <w:col w:w="5210" w:space="384"/>
            <w:col w:w="5926"/>
          </w:cols>
        </w:sectPr>
      </w:pPr>
      <w:rPr/>
    </w:p>
    <w:p>
      <w:pPr>
        <w:spacing w:before="24" w:after="0" w:line="240" w:lineRule="auto"/>
        <w:ind w:left="13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8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57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position w:val="-3"/>
        </w:rPr>
        <w:t>Bcıo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1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6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3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3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92" w:lineRule="exact"/>
        <w:ind w:left="814" w:right="-20"/>
        <w:jc w:val="left"/>
        <w:tabs>
          <w:tab w:pos="140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47"/>
          <w:szCs w:val="47"/>
          <w:color w:val="3D3D3D"/>
          <w:spacing w:val="0"/>
          <w:w w:val="39"/>
          <w:position w:val="-3"/>
        </w:rPr>
        <w:t>ı</w:t>
      </w:r>
      <w:r>
        <w:rPr>
          <w:rFonts w:ascii="Arial" w:hAnsi="Arial" w:cs="Arial" w:eastAsia="Arial"/>
          <w:sz w:val="47"/>
          <w:szCs w:val="47"/>
          <w:color w:val="3D3D3D"/>
          <w:spacing w:val="-43"/>
          <w:w w:val="39"/>
          <w:position w:val="-3"/>
        </w:rPr>
        <w:t> </w:t>
      </w:r>
      <w:r>
        <w:rPr>
          <w:rFonts w:ascii="Arial" w:hAnsi="Arial" w:cs="Arial" w:eastAsia="Arial"/>
          <w:sz w:val="47"/>
          <w:szCs w:val="47"/>
          <w:color w:val="3D3D3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7"/>
          <w:szCs w:val="47"/>
          <w:color w:val="3D3D3D"/>
          <w:spacing w:val="0"/>
          <w:w w:val="100"/>
          <w:position w:val="-3"/>
        </w:rPr>
      </w:r>
      <w:r>
        <w:rPr>
          <w:rFonts w:ascii="Arial" w:hAnsi="Arial" w:cs="Arial" w:eastAsia="Arial"/>
          <w:sz w:val="47"/>
          <w:szCs w:val="47"/>
          <w:color w:val="1C1C1C"/>
          <w:spacing w:val="0"/>
          <w:w w:val="39"/>
          <w:position w:val="-3"/>
        </w:rPr>
        <w:t>ı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1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!lanı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  <w:t>ı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ÇeJi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A999A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9A999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4"/>
        </w:rPr>
        <w:t>Qiğe_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A999A"/>
          <w:spacing w:val="0"/>
          <w:w w:val="27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9A999A"/>
          <w:spacing w:val="0"/>
          <w:w w:val="27"/>
        </w:rPr>
        <w:t>              </w:t>
      </w:r>
      <w:r>
        <w:rPr>
          <w:rFonts w:ascii="Times New Roman" w:hAnsi="Times New Roman" w:cs="Times New Roman" w:eastAsia="Times New Roman"/>
          <w:sz w:val="17"/>
          <w:szCs w:val="17"/>
          <w:color w:val="9A999A"/>
          <w:spacing w:val="11"/>
          <w:w w:val="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1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4"/>
          <w:w w:val="1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6"/>
        </w:rPr>
        <w:t>...................................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A999A"/>
          <w:spacing w:val="-17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9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8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7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4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12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2"/>
          <w:w w:val="11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2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2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7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7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5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3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7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7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"/>
          <w:w w:val="10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598" w:right="-20"/>
        <w:jc w:val="left"/>
        <w:tabs>
          <w:tab w:pos="1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9A999A"/>
          <w:spacing w:val="0"/>
          <w:w w:val="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9A999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A999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rı'a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02:25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  <w:cols w:num="3" w:equalWidth="0">
            <w:col w:w="1542" w:space="2152"/>
            <w:col w:w="1814" w:space="139"/>
            <w:col w:w="5873"/>
          </w:cols>
        </w:sectPr>
      </w:pPr>
      <w:rPr/>
    </w:p>
    <w:p>
      <w:pPr>
        <w:spacing w:before="0" w:after="0" w:line="183" w:lineRule="exact"/>
        <w:ind w:left="133" w:right="-20"/>
        <w:jc w:val="left"/>
        <w:tabs>
          <w:tab w:pos="2240" w:val="left"/>
          <w:tab w:pos="5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  <w:position w:val="1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7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43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  <w:position w:val="0"/>
        </w:rPr>
        <w:t>aJı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5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Sali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ACAR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8"/>
          <w:w w:val="37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2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4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8" w:after="0" w:line="192" w:lineRule="exact"/>
        <w:ind w:left="22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Serca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  <w:position w:val="-1"/>
        </w:rPr>
        <w:t>SAK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33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36"/>
        </w:rPr>
        <w:t>839-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188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</w:rPr>
        <w:t>r-rıkı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0"/>
        </w:rPr>
        <w:t>02:21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7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192" w:lineRule="exact"/>
        <w:ind w:left="24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-1"/>
        </w:rPr>
        <w:t>02:23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02:25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  <w:cols w:num="4" w:equalWidth="0">
            <w:col w:w="595" w:space="1629"/>
            <w:col w:w="2348" w:space="160"/>
            <w:col w:w="2757" w:space="186"/>
            <w:col w:w="3845"/>
          </w:cols>
        </w:sectPr>
      </w:pPr>
      <w:rPr/>
    </w:p>
    <w:p>
      <w:pPr>
        <w:spacing w:before="24" w:after="0" w:line="240" w:lineRule="auto"/>
        <w:ind w:left="2225" w:right="-20"/>
        <w:jc w:val="left"/>
        <w:tabs>
          <w:tab w:pos="4740" w:val="left"/>
          <w:tab w:pos="6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3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Doğalga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47" w:lineRule="auto"/>
        <w:ind w:left="2225" w:right="2621" w:firstLine="-2092"/>
        <w:jc w:val="left"/>
        <w:tabs>
          <w:tab w:pos="220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1"/>
        </w:rPr>
        <w:t>r-rıkı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9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20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22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7" w:lineRule="auto"/>
        <w:ind w:left="2205" w:right="682" w:firstLine="-2087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taarfında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5"/>
          <w:w w:val="105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rafımızda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yapılmadı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praştırına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yapıldı.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ISöndürıne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söndüıiicü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0" w:after="0" w:line="173" w:lineRule="exact"/>
        <w:ind w:right="-20"/>
        <w:jc w:val="left"/>
        <w:tabs>
          <w:tab w:pos="1920" w:val="left"/>
          <w:tab w:pos="3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!su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!Köpük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IK.K.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6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2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78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943" w:right="-20"/>
        <w:jc w:val="left"/>
        <w:tabs>
          <w:tab w:pos="3500" w:val="left"/>
          <w:tab w:pos="51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30"/>
          <w:szCs w:val="30"/>
          <w:color w:val="3D3D3D"/>
          <w:spacing w:val="0"/>
          <w:w w:val="62"/>
        </w:rPr>
        <w:t>ı</w:t>
      </w:r>
      <w:r>
        <w:rPr>
          <w:rFonts w:ascii="Arial" w:hAnsi="Arial" w:cs="Arial" w:eastAsia="Arial"/>
          <w:sz w:val="30"/>
          <w:szCs w:val="30"/>
          <w:color w:val="3D3D3D"/>
          <w:spacing w:val="-43"/>
          <w:w w:val="62"/>
        </w:rPr>
        <w:t> </w:t>
      </w:r>
      <w:r>
        <w:rPr>
          <w:rFonts w:ascii="Arial" w:hAnsi="Arial" w:cs="Arial" w:eastAsia="Arial"/>
          <w:sz w:val="30"/>
          <w:szCs w:val="30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3D3D3D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565656"/>
          <w:spacing w:val="0"/>
          <w:w w:val="62"/>
        </w:rPr>
        <w:t>ı</w:t>
      </w:r>
      <w:r>
        <w:rPr>
          <w:rFonts w:ascii="Arial" w:hAnsi="Arial" w:cs="Arial" w:eastAsia="Arial"/>
          <w:sz w:val="30"/>
          <w:szCs w:val="30"/>
          <w:color w:val="565656"/>
          <w:spacing w:val="-43"/>
          <w:w w:val="62"/>
        </w:rPr>
        <w:t> </w:t>
      </w:r>
      <w:r>
        <w:rPr>
          <w:rFonts w:ascii="Arial" w:hAnsi="Arial" w:cs="Arial" w:eastAsia="Arial"/>
          <w:sz w:val="30"/>
          <w:szCs w:val="30"/>
          <w:color w:val="565656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565656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676767"/>
          <w:spacing w:val="0"/>
          <w:w w:val="62"/>
          <w:position w:val="-2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  <w:cols w:num="2" w:equalWidth="0">
            <w:col w:w="1248" w:space="3485"/>
            <w:col w:w="6787"/>
          </w:cols>
        </w:sectPr>
      </w:pPr>
      <w:rPr/>
    </w:p>
    <w:p>
      <w:pPr>
        <w:spacing w:before="0" w:after="0" w:line="176" w:lineRule="exact"/>
        <w:ind w:left="23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koltu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döşemeleri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ak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yanınak;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kele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camı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9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va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53" w:lineRule="auto"/>
        <w:ind w:left="128" w:right="4341" w:firstLine="-1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öndünn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ı-avnılma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,araç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frahmini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::ıigortalı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5" w:lineRule="auto"/>
        <w:ind w:left="14" w:right="193" w:firstLine="-1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5280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Ford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Fiesta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koltuk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</w:rPr>
        <w:t>ısmında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0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oruştur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5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"/>
          <w:w w:val="10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kelebe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camı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kırılara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kırı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cam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içeriye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döküle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madde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koltu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döşe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3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rin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birbirinde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bağımsız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farklı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noktaları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ıkmı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olabil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1" w:after="0" w:line="240" w:lineRule="auto"/>
        <w:ind w:left="58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135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3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1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Japa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39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7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"/>
          <w:w w:val="9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del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92" w:lineRule="exact"/>
        <w:ind w:left="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-1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  <w:cols w:num="2" w:equalWidth="0">
            <w:col w:w="1612" w:space="593"/>
            <w:col w:w="9315"/>
          </w:cols>
        </w:sectPr>
      </w:pPr>
      <w:rPr/>
    </w:p>
    <w:p>
      <w:pPr>
        <w:spacing w:before="43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ekipleri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-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</w:sectPr>
      </w:pPr>
      <w:rPr/>
    </w:p>
    <w:p>
      <w:pPr>
        <w:spacing w:before="86" w:after="0" w:line="180" w:lineRule="exact"/>
        <w:ind w:left="1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45"/>
          <w:position w:val="-1"/>
        </w:rPr>
        <w:t>'"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7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97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17"/>
          <w:position w:val="-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0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8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18" w:right="-79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100"/>
          <w:position w:val="1"/>
        </w:rPr>
        <w:t>Vt.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9"/>
          <w:position w:val="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3"/>
          <w:position w:val="1"/>
        </w:rPr>
        <w:t>lU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1"/>
        </w:rPr>
        <w:t>Wıırih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9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5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6"/>
          <w:w w:val="11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7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"/>
          <w:w w:val="11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fJİDE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Çankaya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97" w:right="23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010" w:lineRule="exact"/>
        <w:ind w:left="91" w:right="-20"/>
        <w:jc w:val="left"/>
        <w:rPr>
          <w:rFonts w:ascii="Times New Roman" w:hAnsi="Times New Roman" w:cs="Times New Roman" w:eastAsia="Times New Roman"/>
          <w:sz w:val="109"/>
          <w:szCs w:val="109"/>
        </w:rPr>
      </w:pPr>
      <w:rPr/>
      <w:r>
        <w:rPr/>
        <w:pict>
          <v:shape style="position:absolute;margin-left:18.240pt;margin-top:5.548724pt;width:11.52pt;height:30.719999pt;mso-position-horizontal-relative:page;mso-position-vertical-relative:paragraph;z-index:-15180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109"/>
          <w:szCs w:val="109"/>
          <w:color w:val="262B77"/>
          <w:spacing w:val="0"/>
          <w:w w:val="80"/>
          <w:i/>
          <w:position w:val="-17"/>
        </w:rPr>
        <w:t>lfJ</w:t>
      </w:r>
      <w:r>
        <w:rPr>
          <w:rFonts w:ascii="Times New Roman" w:hAnsi="Times New Roman" w:cs="Times New Roman" w:eastAsia="Times New Roman"/>
          <w:sz w:val="109"/>
          <w:szCs w:val="109"/>
          <w:color w:val="000000"/>
          <w:spacing w:val="0"/>
          <w:w w:val="100"/>
          <w:position w:val="0"/>
        </w:rPr>
      </w:r>
    </w:p>
    <w:p>
      <w:pPr>
        <w:spacing w:before="91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65656"/>
          <w:w w:val="14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w w:val="14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9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4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1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  <w:cols w:num="5" w:equalWidth="0">
            <w:col w:w="1960" w:space="245"/>
            <w:col w:w="2353" w:space="45"/>
            <w:col w:w="1316" w:space="249"/>
            <w:col w:w="904" w:space="1699"/>
            <w:col w:w="2749"/>
          </w:cols>
        </w:sectPr>
      </w:pPr>
      <w:rPr/>
    </w:p>
    <w:p>
      <w:pPr>
        <w:spacing w:before="0" w:after="0" w:line="633" w:lineRule="exact"/>
        <w:ind w:right="-20"/>
        <w:jc w:val="right"/>
        <w:rPr>
          <w:rFonts w:ascii="Times New Roman" w:hAnsi="Times New Roman" w:cs="Times New Roman" w:eastAsia="Times New Roman"/>
          <w:sz w:val="66"/>
          <w:szCs w:val="66"/>
        </w:rPr>
      </w:pPr>
      <w:rPr/>
      <w:r>
        <w:rPr>
          <w:rFonts w:ascii="Times New Roman" w:hAnsi="Times New Roman" w:cs="Times New Roman" w:eastAsia="Times New Roman"/>
          <w:sz w:val="66"/>
          <w:szCs w:val="66"/>
          <w:color w:val="3D3D3D"/>
          <w:spacing w:val="-33"/>
          <w:w w:val="494"/>
          <w:position w:val="-2"/>
        </w:rPr>
        <w:t>ç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44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240pt;margin-top:5.979339pt;width:74.879997pt;height:43.200001pt;mso-position-horizontal-relative:page;mso-position-vertical-relative:paragraph;z-index:-15181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1"/>
          <w:position w:val="1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7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1"/>
          <w:position w:val="1"/>
        </w:rPr>
        <w:t>Posta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3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Grup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1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itf.Eri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8" w:lineRule="exact"/>
        <w:ind w:left="-40" w:right="1082"/>
        <w:jc w:val="center"/>
        <w:tabs>
          <w:tab w:pos="680" w:val="left"/>
          <w:tab w:pos="1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32.959991pt;margin-top:-84.568405pt;width:116.160004pt;height:89.279999pt;mso-position-horizontal-relative:page;mso-position-vertical-relative:paragraph;z-index:-15179" type="#_x0000_t75">
            <v:imagedata r:id="rId20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66684pt;margin-top:13.455779pt;width:3.97495pt;height:20.5pt;mso-position-horizontal-relative:page;mso-position-vertical-relative:paragraph;z-index:-15178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ACACAF"/>
                      <w:spacing w:val="0"/>
                      <w:w w:val="69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ACACAF"/>
          <w:spacing w:val="0"/>
          <w:w w:val="100"/>
          <w:position w:val="-5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ACACAF"/>
          <w:spacing w:val="-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CACA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CACA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5"/>
          <w:szCs w:val="25"/>
          <w:color w:val="ACACAF"/>
          <w:spacing w:val="0"/>
          <w:w w:val="78"/>
          <w:position w:val="-2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ACACA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ACACA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ACACAF"/>
          <w:spacing w:val="0"/>
          <w:w w:val="57"/>
          <w:position w:val="2"/>
        </w:rPr>
        <w:t>·•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334" w:right="1233"/>
        <w:jc w:val="center"/>
        <w:tabs>
          <w:tab w:pos="132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0"/>
          <w:szCs w:val="10"/>
          <w:color w:val="9A999A"/>
          <w:spacing w:val="0"/>
          <w:w w:val="130"/>
          <w:i/>
          <w:position w:val="4"/>
        </w:rPr>
        <w:t>1</w:t>
      </w:r>
      <w:r>
        <w:rPr>
          <w:rFonts w:ascii="Arial" w:hAnsi="Arial" w:cs="Arial" w:eastAsia="Arial"/>
          <w:sz w:val="10"/>
          <w:szCs w:val="10"/>
          <w:color w:val="9A999A"/>
          <w:spacing w:val="0"/>
          <w:w w:val="100"/>
          <w:i/>
          <w:position w:val="4"/>
        </w:rPr>
        <w:tab/>
      </w:r>
      <w:r>
        <w:rPr>
          <w:rFonts w:ascii="Arial" w:hAnsi="Arial" w:cs="Arial" w:eastAsia="Arial"/>
          <w:sz w:val="10"/>
          <w:szCs w:val="10"/>
          <w:color w:val="9A999A"/>
          <w:spacing w:val="0"/>
          <w:w w:val="100"/>
          <w:i/>
          <w:position w:val="4"/>
        </w:rPr>
      </w:r>
      <w:r>
        <w:rPr>
          <w:rFonts w:ascii="Arial" w:hAnsi="Arial" w:cs="Arial" w:eastAsia="Arial"/>
          <w:sz w:val="11"/>
          <w:szCs w:val="11"/>
          <w:color w:val="ACACAF"/>
          <w:spacing w:val="0"/>
          <w:w w:val="210"/>
          <w:i/>
          <w:position w:val="0"/>
        </w:rPr>
        <w:t>.</w:t>
      </w:r>
      <w:r>
        <w:rPr>
          <w:rFonts w:ascii="Arial" w:hAnsi="Arial" w:cs="Arial" w:eastAsia="Arial"/>
          <w:sz w:val="11"/>
          <w:szCs w:val="11"/>
          <w:color w:val="ACACAF"/>
          <w:spacing w:val="0"/>
          <w:w w:val="211"/>
          <w:i/>
          <w:position w:val="0"/>
        </w:rPr>
        <w:t>)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541" w:right="1593"/>
        <w:jc w:val="center"/>
        <w:tabs>
          <w:tab w:pos="9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9A999A"/>
          <w:spacing w:val="-3"/>
          <w:w w:val="152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777777"/>
          <w:spacing w:val="0"/>
          <w:w w:val="322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777777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CACAF"/>
          <w:spacing w:val="0"/>
          <w:w w:val="227"/>
        </w:rPr>
        <w:t>h'</w:t>
      </w:r>
      <w:r>
        <w:rPr>
          <w:rFonts w:ascii="Times New Roman" w:hAnsi="Times New Roman" w:cs="Times New Roman" w:eastAsia="Times New Roman"/>
          <w:sz w:val="6"/>
          <w:szCs w:val="6"/>
          <w:color w:val="ACACA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ACACA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BFBFBF"/>
          <w:spacing w:val="0"/>
          <w:w w:val="110"/>
        </w:rPr>
        <w:t>·"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40" w:right="260"/>
          <w:cols w:num="3" w:equalWidth="0">
            <w:col w:w="4759" w:space="131"/>
            <w:col w:w="417" w:space="3412"/>
            <w:col w:w="2801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11.367913pt;margin-top:35.599987pt;width:566.600736pt;height:763.287155pt;mso-position-horizontal-relative:page;mso-position-vertical-relative:page;z-index:-15182" coordorigin="227,712" coordsize="11332,15266">
            <v:shape style="position:absolute;left:9946;top:7488;width:710;height:192" type="#_x0000_t75">
              <v:imagedata r:id="rId21" o:title=""/>
            </v:shape>
            <v:group style="position:absolute;left:244;top:731;width:11296;height:2" coordorigin="244,731" coordsize="11296,2">
              <v:shape style="position:absolute;left:244;top:731;width:11296;height:2" coordorigin="244,731" coordsize="11296,0" path="m244,731l11540,731e" filled="f" stroked="t" strokeweight=".478649pt" strokecolor="#545454">
                <v:path arrowok="t"/>
              </v:shape>
            </v:group>
            <v:group style="position:absolute;left:249;top:719;width:2;height:14873" coordorigin="249,719" coordsize="2,14873">
              <v:shape style="position:absolute;left:249;top:719;width:2;height:14873" coordorigin="249,719" coordsize="0,14873" path="m249,15592l249,719e" filled="f" stroked="t" strokeweight=".717973pt" strokecolor="#575757">
                <v:path arrowok="t"/>
              </v:shape>
            </v:group>
            <v:group style="position:absolute;left:2345;top:724;width:2;height:1505" coordorigin="2345,724" coordsize="2,1505">
              <v:shape style="position:absolute;left:2345;top:724;width:2;height:1505" coordorigin="2345,724" coordsize="0,1505" path="m2345,2229l2345,724e" filled="f" stroked="t" strokeweight=".957298pt" strokecolor="#606060">
                <v:path arrowok="t"/>
              </v:shape>
            </v:group>
            <v:group style="position:absolute;left:9121;top:729;width:2;height:1505" coordorigin="9121,729" coordsize="2,1505">
              <v:shape style="position:absolute;left:9121;top:729;width:2;height:1505" coordorigin="9121,729" coordsize="0,1505" path="m9121,2234l9121,729e" filled="f" stroked="t" strokeweight=".717973pt" strokecolor="#545454">
                <v:path arrowok="t"/>
              </v:shape>
            </v:group>
            <v:group style="position:absolute;left:11535;top:724;width:2;height:3337" coordorigin="11535,724" coordsize="2,3337">
              <v:shape style="position:absolute;left:11535;top:724;width:2;height:3337" coordorigin="11535,724" coordsize="0,3337" path="m11535,4061l11535,724e" filled="f" stroked="t" strokeweight=".717973pt" strokecolor="#606060">
                <v:path arrowok="t"/>
              </v:shape>
            </v:group>
            <v:group style="position:absolute;left:249;top:2225;width:11291;height:2" coordorigin="249,2225" coordsize="11291,2">
              <v:shape style="position:absolute;left:249;top:2225;width:11291;height:2" coordorigin="249,2225" coordsize="11291,0" path="m249,2225l11540,2225e" filled="f" stroked="t" strokeweight=".717973pt" strokecolor="#646464">
                <v:path arrowok="t"/>
              </v:shape>
            </v:group>
            <v:group style="position:absolute;left:249;top:2440;width:11296;height:2" coordorigin="249,2440" coordsize="11296,2">
              <v:shape style="position:absolute;left:249;top:2440;width:11296;height:2" coordorigin="249,2440" coordsize="11296,0" path="m249,2440l11545,2440e" filled="f" stroked="t" strokeweight=".717973pt" strokecolor="#5B5B5B">
                <v:path arrowok="t"/>
              </v:shape>
            </v:group>
            <v:group style="position:absolute;left:249;top:2877;width:11296;height:2" coordorigin="249,2877" coordsize="11296,2">
              <v:shape style="position:absolute;left:249;top:2877;width:11296;height:2" coordorigin="249,2877" coordsize="11296,0" path="m249,2877l11545,2877e" filled="f" stroked="t" strokeweight=".717973pt" strokecolor="#606060">
                <v:path arrowok="t"/>
              </v:shape>
            </v:group>
            <v:group style="position:absolute;left:249;top:2656;width:11296;height:2" coordorigin="249,2656" coordsize="11296,2">
              <v:shape style="position:absolute;left:249;top:2656;width:11296;height:2" coordorigin="249,2656" coordsize="11296,0" path="m249,2656l11545,2656e" filled="f" stroked="t" strokeweight=".717973pt" strokecolor="#575757">
                <v:path arrowok="t"/>
              </v:shape>
            </v:group>
            <v:group style="position:absolute;left:249;top:3092;width:11296;height:2" coordorigin="249,3092" coordsize="11296,2">
              <v:shape style="position:absolute;left:249;top:3092;width:11296;height:2" coordorigin="249,3092" coordsize="11296,0" path="m249,3092l11545,3092e" filled="f" stroked="t" strokeweight=".717973pt" strokecolor="#606060">
                <v:path arrowok="t"/>
              </v:shape>
            </v:group>
            <v:group style="position:absolute;left:2345;top:4042;width:2;height:11555" coordorigin="2345,4042" coordsize="2,11555">
              <v:shape style="position:absolute;left:2345;top:4042;width:2;height:11555" coordorigin="2345,4042" coordsize="0,11555" path="m2345,15597l2345,4042e" filled="f" stroked="t" strokeweight=".717973pt" strokecolor="#4F4F4F">
                <v:path arrowok="t"/>
              </v:shape>
            </v:group>
            <v:group style="position:absolute;left:3815;top:3308;width:2;height:748" coordorigin="3815,3308" coordsize="2,748">
              <v:shape style="position:absolute;left:3815;top:3308;width:2;height:748" coordorigin="3815,3308" coordsize="0,748" path="m3815,4056l3815,3308e" filled="f" stroked="t" strokeweight=".717973pt" strokecolor="#484848">
                <v:path arrowok="t"/>
              </v:shape>
            </v:group>
            <v:group style="position:absolute;left:6943;top:3303;width:2;height:758" coordorigin="6943,3303" coordsize="2,758">
              <v:shape style="position:absolute;left:6943;top:3303;width:2;height:758" coordorigin="6943,3303" coordsize="0,758" path="m6943,4061l6943,3303e" filled="f" stroked="t" strokeweight=".957298pt" strokecolor="#545454">
                <v:path arrowok="t"/>
              </v:shape>
            </v:group>
            <v:group style="position:absolute;left:244;top:4047;width:11301;height:2" coordorigin="244,4047" coordsize="11301,2">
              <v:shape style="position:absolute;left:244;top:4047;width:11301;height:2" coordorigin="244,4047" coordsize="11301,0" path="m244,4047l11545,4047e" filled="f" stroked="t" strokeweight=".717973pt" strokecolor="#545454">
                <v:path arrowok="t"/>
              </v:shape>
            </v:group>
            <v:group style="position:absolute;left:249;top:3313;width:11296;height:2" coordorigin="249,3313" coordsize="11296,2">
              <v:shape style="position:absolute;left:249;top:3313;width:11296;height:2" coordorigin="249,3313" coordsize="11296,0" path="m249,3313l11545,3313e" filled="f" stroked="t" strokeweight=".717973pt" strokecolor="#575757">
                <v:path arrowok="t"/>
              </v:shape>
            </v:group>
            <v:group style="position:absolute;left:244;top:4325;width:11301;height:2" coordorigin="244,4325" coordsize="11301,2">
              <v:shape style="position:absolute;left:244;top:4325;width:11301;height:2" coordorigin="244,4325" coordsize="11301,0" path="m244,4325l11545,4325e" filled="f" stroked="t" strokeweight=".717973pt" strokecolor="#676767">
                <v:path arrowok="t"/>
              </v:shape>
            </v:group>
            <v:group style="position:absolute;left:11540;top:4320;width:2;height:11267" coordorigin="11540,4320" coordsize="2,11267">
              <v:shape style="position:absolute;left:11540;top:4320;width:2;height:11267" coordorigin="11540,4320" coordsize="0,11267" path="m11540,15587l11540,4320e" filled="f" stroked="t" strokeweight=".717973pt" strokecolor="#606060">
                <v:path arrowok="t"/>
              </v:shape>
            </v:group>
            <v:group style="position:absolute;left:2341;top:4545;width:9204;height:2" coordorigin="2341,4545" coordsize="9204,2">
              <v:shape style="position:absolute;left:2341;top:4545;width:9204;height:2" coordorigin="2341,4545" coordsize="9204,0" path="m2341,4545l11545,4545e" filled="f" stroked="t" strokeweight=".717973pt" strokecolor="#646464">
                <v:path arrowok="t"/>
              </v:shape>
            </v:group>
            <v:group style="position:absolute;left:4877;top:4536;width:2;height:2081" coordorigin="4877,4536" coordsize="2,2081">
              <v:shape style="position:absolute;left:4877;top:4536;width:2;height:2081" coordorigin="4877,4536" coordsize="0,2081" path="m4877,6616l4877,4536e" filled="f" stroked="t" strokeweight=".957298pt" strokecolor="#575757">
                <v:path arrowok="t"/>
              </v:shape>
            </v:group>
            <v:group style="position:absolute;left:4868;top:5029;width:6682;height:2" coordorigin="4868,5029" coordsize="6682,2">
              <v:shape style="position:absolute;left:4868;top:5029;width:6682;height:2" coordorigin="4868,5029" coordsize="6682,0" path="m4868,5029l11550,5029e" filled="f" stroked="t" strokeweight=".717973pt" strokecolor="#7C7C7C">
                <v:path arrowok="t"/>
              </v:shape>
            </v:group>
            <v:group style="position:absolute;left:4868;top:5274;width:6682;height:2" coordorigin="4868,5274" coordsize="6682,2">
              <v:shape style="position:absolute;left:4868;top:5274;width:6682;height:2" coordorigin="4868,5274" coordsize="6682,0" path="m4868,5274l11550,5274e" filled="f" stroked="t" strokeweight=".717973pt" strokecolor="#606060">
                <v:path arrowok="t"/>
              </v:shape>
            </v:group>
            <v:group style="position:absolute;left:4868;top:5514;width:6682;height:2" coordorigin="4868,5514" coordsize="6682,2">
              <v:shape style="position:absolute;left:4868;top:5514;width:6682;height:2" coordorigin="4868,5514" coordsize="6682,0" path="m4868,5514l11550,5514e" filled="f" stroked="t" strokeweight=".717973pt" strokecolor="#646464">
                <v:path arrowok="t"/>
              </v:shape>
            </v:group>
            <v:group style="position:absolute;left:2341;top:5734;width:9209;height:2" coordorigin="2341,5734" coordsize="9209,2">
              <v:shape style="position:absolute;left:2341;top:5734;width:9209;height:2" coordorigin="2341,5734" coordsize="9209,0" path="m2341,5734l11550,5734e" filled="f" stroked="t" strokeweight=".717973pt" strokecolor="#606060">
                <v:path arrowok="t"/>
              </v:shape>
            </v:group>
            <v:group style="position:absolute;left:7800;top:5960;width:2;height:652" coordorigin="7800,5960" coordsize="2,652">
              <v:shape style="position:absolute;left:7800;top:5960;width:2;height:652" coordorigin="7800,5960" coordsize="0,652" path="m7800,6612l7800,5960e" filled="f" stroked="t" strokeweight=".717973pt" strokecolor="#606060">
                <v:path arrowok="t"/>
              </v:shape>
            </v:group>
            <v:group style="position:absolute;left:244;top:5962;width:11306;height:2" coordorigin="244,5962" coordsize="11306,2">
              <v:shape style="position:absolute;left:244;top:5962;width:11306;height:2" coordorigin="244,5962" coordsize="11306,0" path="m244,5962l11550,5962e" filled="f" stroked="t" strokeweight=".717973pt" strokecolor="#606060">
                <v:path arrowok="t"/>
              </v:shape>
            </v:group>
            <v:group style="position:absolute;left:2336;top:6391;width:9214;height:2" coordorigin="2336,6391" coordsize="9214,2">
              <v:shape style="position:absolute;left:2336;top:6391;width:9214;height:2" coordorigin="2336,6391" coordsize="9214,0" path="m2336,6391l11550,6391e" filled="f" stroked="t" strokeweight=".717973pt" strokecolor="#606060">
                <v:path arrowok="t"/>
              </v:shape>
            </v:group>
            <v:group style="position:absolute;left:2336;top:6607;width:9214;height:2" coordorigin="2336,6607" coordsize="9214,2">
              <v:shape style="position:absolute;left:2336;top:6607;width:9214;height:2" coordorigin="2336,6607" coordsize="9214,0" path="m2336,6607l11550,6607e" filled="f" stroked="t" strokeweight=".717973pt" strokecolor="#646464">
                <v:path arrowok="t"/>
              </v:shape>
            </v:group>
            <v:group style="position:absolute;left:239;top:7249;width:11306;height:2" coordorigin="239,7249" coordsize="11306,2">
              <v:shape style="position:absolute;left:239;top:7249;width:11306;height:2" coordorigin="239,7249" coordsize="11306,0" path="m239,7249l11545,7249e" filled="f" stroked="t" strokeweight=".717973pt" strokecolor="#5B5B5B">
                <v:path arrowok="t"/>
              </v:shape>
            </v:group>
            <v:group style="position:absolute;left:364;top:6827;width:11181;height:2" coordorigin="364,6827" coordsize="11181,2">
              <v:shape style="position:absolute;left:364;top:6827;width:11181;height:2" coordorigin="364,6827" coordsize="11181,0" path="m364,6827l11545,6827e" filled="f" stroked="t" strokeweight=".717973pt" strokecolor="#676767">
                <v:path arrowok="t"/>
              </v:shape>
            </v:group>
            <v:group style="position:absolute;left:4873;top:7240;width:2;height:671" coordorigin="4873,7240" coordsize="2,671">
              <v:shape style="position:absolute;left:4873;top:7240;width:2;height:671" coordorigin="4873,7240" coordsize="0,671" path="m4873,7911l4873,7240e" filled="f" stroked="t" strokeweight=".957298pt" strokecolor="#545454">
                <v:path arrowok="t"/>
              </v:shape>
            </v:group>
            <v:group style="position:absolute;left:4863;top:7472;width:6682;height:2" coordorigin="4863,7472" coordsize="6682,2">
              <v:shape style="position:absolute;left:4863;top:7472;width:6682;height:2" coordorigin="4863,7472" coordsize="6682,0" path="m4863,7472l11545,7472e" filled="f" stroked="t" strokeweight=".478649pt" strokecolor="#606060">
                <v:path arrowok="t"/>
              </v:shape>
            </v:group>
            <v:group style="position:absolute;left:4863;top:7690;width:6682;height:2" coordorigin="4863,7690" coordsize="6682,2">
              <v:shape style="position:absolute;left:4863;top:7690;width:6682;height:2" coordorigin="4863,7690" coordsize="6682,0" path="m4863,7690l11545,7690e" filled="f" stroked="t" strokeweight=".717973pt" strokecolor="#676767">
                <v:path arrowok="t"/>
              </v:shape>
            </v:group>
            <v:group style="position:absolute;left:239;top:7906;width:11306;height:2" coordorigin="239,7906" coordsize="11306,2">
              <v:shape style="position:absolute;left:239;top:7906;width:11306;height:2" coordorigin="239,7906" coordsize="11306,0" path="m239,7906l11545,7906e" filled="f" stroked="t" strokeweight=".717973pt" strokecolor="#5B5B5B">
                <v:path arrowok="t"/>
              </v:shape>
            </v:group>
            <v:group style="position:absolute;left:235;top:8716;width:11310;height:2" coordorigin="235,8716" coordsize="11310,2">
              <v:shape style="position:absolute;left:235;top:8716;width:11310;height:2" coordorigin="235,8716" coordsize="11310,0" path="m235,8716l11545,8716e" filled="f" stroked="t" strokeweight=".717973pt" strokecolor="#606060">
                <v:path arrowok="t"/>
              </v:shape>
            </v:group>
            <v:group style="position:absolute;left:235;top:9601;width:11315;height:2" coordorigin="235,9601" coordsize="11315,2">
              <v:shape style="position:absolute;left:235;top:9601;width:11315;height:2" coordorigin="235,9601" coordsize="11315,0" path="m235,9601l11550,9601e" filled="f" stroked="t" strokeweight=".478649pt" strokecolor="#575757">
                <v:path arrowok="t"/>
              </v:shape>
            </v:group>
            <v:group style="position:absolute;left:235;top:9944;width:11315;height:2" coordorigin="235,9944" coordsize="11315,2">
              <v:shape style="position:absolute;left:235;top:9944;width:11315;height:2" coordorigin="235,9944" coordsize="11315,0" path="m235,9944l11550,9944e" filled="f" stroked="t" strokeweight=".717973pt" strokecolor="#676767">
                <v:path arrowok="t"/>
              </v:shape>
            </v:group>
            <v:group style="position:absolute;left:235;top:10176;width:11315;height:2" coordorigin="235,10176" coordsize="11315,2">
              <v:shape style="position:absolute;left:235;top:10176;width:11315;height:2" coordorigin="235,10176" coordsize="11315,0" path="m235,10176l11550,10176e" filled="f" stroked="t" strokeweight=".478649pt" strokecolor="#4F4F4F">
                <v:path arrowok="t"/>
              </v:shape>
            </v:group>
            <v:group style="position:absolute;left:235;top:10658;width:11315;height:2" coordorigin="235,10658" coordsize="11315,2">
              <v:shape style="position:absolute;left:235;top:10658;width:11315;height:2" coordorigin="235,10658" coordsize="11315,0" path="m235,10658l11550,10658e" filled="f" stroked="t" strokeweight=".717973pt" strokecolor="#606060">
                <v:path arrowok="t"/>
              </v:shape>
            </v:group>
            <v:group style="position:absolute;left:3805;top:14959;width:2;height:1002" coordorigin="3805,14959" coordsize="2,1002">
              <v:shape style="position:absolute;left:3805;top:14959;width:2;height:1002" coordorigin="3805,14959" coordsize="0,1002" path="m3805,15961l3805,14959e" filled="f" stroked="t" strokeweight="1.675271pt" strokecolor="#3B44A0">
                <v:path arrowok="t"/>
              </v:shape>
            </v:group>
            <v:group style="position:absolute;left:1632;top:10869;width:2;height:4727" coordorigin="1632,10869" coordsize="2,4727">
              <v:shape style="position:absolute;left:1632;top:10869;width:2;height:4727" coordorigin="1632,10869" coordsize="0,4727" path="m1632,15597l1632,10869e" filled="f" stroked="t" strokeweight=".717973pt" strokecolor="#484848">
                <v:path arrowok="t"/>
              </v:shape>
            </v:group>
            <v:group style="position:absolute;left:239;top:11111;width:11310;height:2" coordorigin="239,11111" coordsize="11310,2">
              <v:shape style="position:absolute;left:239;top:11111;width:11310;height:2" coordorigin="239,11111" coordsize="11310,0" path="m239,11111l11550,11111e" filled="f" stroked="t" strokeweight=".957298pt" strokecolor="#676767">
                <v:path arrowok="t"/>
              </v:shape>
            </v:group>
            <v:group style="position:absolute;left:239;top:15580;width:11310;height:2" coordorigin="239,15580" coordsize="11310,2">
              <v:shape style="position:absolute;left:239;top:15580;width:11310;height:2" coordorigin="239,15580" coordsize="11310,0" path="m239,15580l11550,15580e" filled="f" stroked="t" strokeweight=".717973pt" strokecolor="#67676B">
                <v:path arrowok="t"/>
              </v:shape>
            </v:group>
            <v:group style="position:absolute;left:1046;top:10864;width:2;height:4732" coordorigin="1046,10864" coordsize="2,4732">
              <v:shape style="position:absolute;left:1046;top:10864;width:2;height:4732" coordorigin="1046,10864" coordsize="0,4732" path="m1046,15597l1046,10864e" filled="f" stroked="t" strokeweight=".717973pt" strokecolor="#4F4F4F">
                <v:path arrowok="t"/>
              </v:shape>
            </v:group>
            <v:group style="position:absolute;left:239;top:13202;width:2111;height:2" coordorigin="239,13202" coordsize="2111,2">
              <v:shape style="position:absolute;left:239;top:13202;width:2111;height:2" coordorigin="239,13202" coordsize="2111,0" path="m239,13202l2350,13202e" filled="f" stroked="t" strokeweight=".478649pt" strokecolor="#5B5B5B">
                <v:path arrowok="t"/>
              </v:shape>
            </v:group>
            <v:group style="position:absolute;left:4868;top:15045;width:2;height:547" coordorigin="4868,15045" coordsize="2,547">
              <v:shape style="position:absolute;left:4868;top:15045;width:2;height:547" coordorigin="4868,15045" coordsize="0,547" path="m4868,15592l4868,15045e" filled="f" stroked="t" strokeweight=".957298pt" strokecolor="#3438A8">
                <v:path arrowok="t"/>
              </v:shape>
            </v:group>
            <v:group style="position:absolute;left:7347;top:10869;width:2;height:4718" coordorigin="7347,10869" coordsize="2,4718">
              <v:shape style="position:absolute;left:7347;top:10869;width:2;height:4718" coordorigin="7347,10869" coordsize="0,4718" path="m7347,15587l7347,10869e" filled="f" stroked="t" strokeweight=".717973pt" strokecolor="#545454">
                <v:path arrowok="t"/>
              </v:shape>
            </v:group>
            <v:group style="position:absolute;left:3839;top:3689;width:72;height:2" coordorigin="3839,3689" coordsize="72,2">
              <v:shape style="position:absolute;left:3839;top:3689;width:72;height:2" coordorigin="3839,3689" coordsize="72,0" path="m3839,3689l3911,3689e" filled="f" stroked="t" strokeweight=".239324pt" strokecolor="#000000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25" w:after="0" w:line="283" w:lineRule="exact"/>
        <w:ind w:left="3431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7"/>
          <w:szCs w:val="27"/>
          <w:color w:val="262B77"/>
          <w:spacing w:val="0"/>
          <w:w w:val="142"/>
          <w:position w:val="-3"/>
        </w:rPr>
        <w:t>l,</w:t>
      </w:r>
      <w:r>
        <w:rPr>
          <w:rFonts w:ascii="Arial" w:hAnsi="Arial" w:cs="Arial" w:eastAsia="Arial"/>
          <w:sz w:val="27"/>
          <w:szCs w:val="27"/>
          <w:color w:val="262B7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7"/>
          <w:szCs w:val="27"/>
          <w:color w:val="262B7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S.Evre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3"/>
        </w:rPr>
        <w:t>SORKUN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2512" w:right="5908"/>
        <w:jc w:val="center"/>
        <w:tabs>
          <w:tab w:pos="4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7"/>
          <w:szCs w:val="27"/>
          <w:color w:val="565656"/>
          <w:w w:val="72"/>
          <w:b/>
          <w:bCs/>
          <w:position w:val="-2"/>
        </w:rPr>
        <w:t>Al</w:t>
      </w:r>
      <w:r>
        <w:rPr>
          <w:rFonts w:ascii="Arial" w:hAnsi="Arial" w:cs="Arial" w:eastAsia="Arial"/>
          <w:sz w:val="27"/>
          <w:szCs w:val="27"/>
          <w:color w:val="565656"/>
          <w:spacing w:val="4"/>
          <w:w w:val="73"/>
          <w:b/>
          <w:bCs/>
          <w:position w:val="-2"/>
        </w:rPr>
        <w:t>t</w:t>
      </w:r>
      <w:r>
        <w:rPr>
          <w:rFonts w:ascii="Arial" w:hAnsi="Arial" w:cs="Arial" w:eastAsia="Arial"/>
          <w:sz w:val="27"/>
          <w:szCs w:val="27"/>
          <w:color w:val="3D3D3D"/>
          <w:spacing w:val="-11"/>
          <w:w w:val="79"/>
          <w:b/>
          <w:bCs/>
          <w:position w:val="-2"/>
        </w:rPr>
        <w:t>d</w:t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85"/>
          <w:b/>
          <w:bCs/>
          <w:position w:val="-2"/>
        </w:rPr>
        <w:t>ar</w:t>
      </w:r>
      <w:r>
        <w:rPr>
          <w:rFonts w:ascii="Arial" w:hAnsi="Arial" w:cs="Arial" w:eastAsia="Arial"/>
          <w:sz w:val="27"/>
          <w:szCs w:val="27"/>
          <w:color w:val="565656"/>
          <w:spacing w:val="-53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53"/>
          <w:position w:val="-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14"/>
          <w:w w:val="54"/>
          <w:position w:val="-2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262B77"/>
          <w:spacing w:val="-64"/>
          <w:w w:val="104"/>
          <w:position w:val="-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62B77"/>
          <w:spacing w:val="0"/>
          <w:w w:val="6"/>
          <w:position w:val="-2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262B77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-3"/>
          <w:w w:val="80"/>
          <w:position w:val="-2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262B77"/>
          <w:spacing w:val="0"/>
          <w:w w:val="80"/>
          <w:position w:val="-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262B7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62B77"/>
          <w:spacing w:val="0"/>
          <w:w w:val="100"/>
          <w:position w:val="-2"/>
        </w:rPr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91"/>
          <w:b/>
          <w:bCs/>
          <w:position w:val="-2"/>
        </w:rPr>
        <w:t>QP</w:t>
      </w:r>
      <w:r>
        <w:rPr>
          <w:rFonts w:ascii="Arial" w:hAnsi="Arial" w:cs="Arial" w:eastAsia="Arial"/>
          <w:sz w:val="27"/>
          <w:szCs w:val="27"/>
          <w:color w:val="3D3D3D"/>
          <w:spacing w:val="-6"/>
          <w:w w:val="92"/>
          <w:b/>
          <w:bCs/>
          <w:position w:val="-2"/>
        </w:rPr>
        <w:t>Ç</w:t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56"/>
          <w:b/>
          <w:bCs/>
          <w:position w:val="-2"/>
        </w:rPr>
        <w:t>Q1</w:t>
      </w:r>
      <w:r>
        <w:rPr>
          <w:rFonts w:ascii="Arial" w:hAnsi="Arial" w:cs="Arial" w:eastAsia="Arial"/>
          <w:sz w:val="27"/>
          <w:szCs w:val="27"/>
          <w:color w:val="565656"/>
          <w:spacing w:val="-4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2"/>
        </w:rPr>
        <w:t>A.A.K.P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2560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23"/>
          <w:szCs w:val="23"/>
          <w:color w:val="3D3D3D"/>
          <w:w w:val="80"/>
          <w:position w:val="-6"/>
        </w:rPr>
        <w:t>Itfaiye</w:t>
      </w:r>
      <w:r>
        <w:rPr>
          <w:rFonts w:ascii="Arial" w:hAnsi="Arial" w:cs="Arial" w:eastAsia="Arial"/>
          <w:sz w:val="23"/>
          <w:szCs w:val="23"/>
          <w:color w:val="3D3D3D"/>
          <w:spacing w:val="-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142"/>
          <w:position w:val="6"/>
        </w:rPr>
        <w:t>4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100"/>
          <w:position w:val="6"/>
        </w:rPr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100"/>
          <w:position w:val="-6"/>
        </w:rPr>
        <w:t>ı</w:t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31"/>
          <w:szCs w:val="31"/>
          <w:color w:val="3D3D3D"/>
          <w:spacing w:val="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82"/>
          <w:position w:val="-6"/>
        </w:rPr>
        <w:t>Antı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-26"/>
          <w:w w:val="82"/>
          <w:position w:val="-6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777777"/>
          <w:spacing w:val="0"/>
          <w:w w:val="52"/>
          <w:position w:val="-6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3167" w:right="-20"/>
        <w:jc w:val="left"/>
        <w:tabs>
          <w:tab w:pos="364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63DBA"/>
          <w:w w:val="107"/>
          <w:position w:val="2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463DBA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0E1199"/>
          <w:spacing w:val="0"/>
          <w:w w:val="30"/>
          <w:position w:val="2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E1199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62B77"/>
          <w:spacing w:val="0"/>
          <w:w w:val="245"/>
          <w:position w:val="2"/>
        </w:rPr>
        <w:t>\j</w:t>
      </w:r>
      <w:r>
        <w:rPr>
          <w:rFonts w:ascii="Times New Roman" w:hAnsi="Times New Roman" w:cs="Times New Roman" w:eastAsia="Times New Roman"/>
          <w:sz w:val="12"/>
          <w:szCs w:val="12"/>
          <w:color w:val="262B7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262B77"/>
          <w:spacing w:val="0"/>
          <w:w w:val="100"/>
          <w:position w:val="2"/>
        </w:rPr>
      </w:r>
      <w:r>
        <w:rPr>
          <w:rFonts w:ascii="Arial" w:hAnsi="Arial" w:cs="Arial" w:eastAsia="Arial"/>
          <w:sz w:val="39"/>
          <w:szCs w:val="39"/>
          <w:color w:val="3A4D95"/>
          <w:spacing w:val="-17"/>
          <w:w w:val="70"/>
          <w:position w:val="2"/>
        </w:rPr>
        <w:t>l</w:t>
      </w:r>
      <w:r>
        <w:rPr>
          <w:rFonts w:ascii="Arial" w:hAnsi="Arial" w:cs="Arial" w:eastAsia="Arial"/>
          <w:sz w:val="39"/>
          <w:szCs w:val="39"/>
          <w:color w:val="1F219A"/>
          <w:spacing w:val="0"/>
          <w:w w:val="88"/>
          <w:position w:val="2"/>
        </w:rPr>
        <w:t>\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3919" w:right="7390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6B62A8"/>
          <w:spacing w:val="0"/>
          <w:w w:val="159"/>
          <w:i/>
        </w:rPr>
        <w:t>V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4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tLeast"/>
        <w:ind w:left="3774" w:right="4221" w:firstLine="-1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378452pt;margin-top:-16.104958pt;width:31.050001pt;height:46pt;mso-position-horizontal-relative:page;mso-position-vertical-relative:paragraph;z-index:-15174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D2D2D"/>
                      <w:spacing w:val="0"/>
                      <w:w w:val="135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BAŞKANLlCil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5" w:lineRule="exact"/>
        <w:ind w:left="86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68" w:lineRule="exact"/>
        <w:ind w:left="598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8" w:lineRule="exact"/>
        <w:ind w:left="645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tabs>
          <w:tab w:pos="1480" w:val="left"/>
          <w:tab w:pos="3080" w:val="left"/>
          <w:tab w:pos="550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4"/>
          <w:position w:val="1"/>
        </w:rPr>
        <w:t>_lB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5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4B4B4B"/>
          <w:spacing w:val="-26"/>
          <w:w w:val="80"/>
          <w:position w:val="0"/>
        </w:rPr>
        <w:t>l</w:t>
      </w:r>
      <w:r>
        <w:rPr>
          <w:rFonts w:ascii="Arial" w:hAnsi="Arial" w:cs="Arial" w:eastAsia="Arial"/>
          <w:sz w:val="27"/>
          <w:szCs w:val="27"/>
          <w:color w:val="2D2D2D"/>
          <w:spacing w:val="12"/>
          <w:w w:val="7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8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:24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6323943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24" w:right="-20"/>
        <w:jc w:val="left"/>
        <w:tabs>
          <w:tab w:pos="1480" w:val="left"/>
          <w:tab w:pos="3140" w:val="left"/>
          <w:tab w:pos="450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9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8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0"/>
        </w:rPr>
        <w:t>:2937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2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0"/>
        </w:rPr>
        <w:t>&amp;_E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70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0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2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2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3"/>
          <w:position w:val="1"/>
        </w:rPr>
        <w:t>_.ı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5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6"/>
          <w:position w:val="0"/>
        </w:rPr>
        <w:t>Or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36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5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h.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Yukarıada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Üz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0"/>
        </w:rPr>
        <w:t>-BERGAMA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0" w:right="-20"/>
        <w:jc w:val="left"/>
        <w:tabs>
          <w:tab w:pos="1480" w:val="left"/>
          <w:tab w:pos="506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  <w:position w:val="1"/>
        </w:rPr>
        <w:t>:Ç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15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6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6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0" w:after="0" w:line="163" w:lineRule="auto"/>
        <w:ind w:left="3627" w:right="3240" w:firstLine="-3503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293442pt;margin-top:14.771066pt;width:3.74504pt;height:26pt;mso-position-horizontal-relative:page;mso-position-vertical-relative:paragraph;z-index:-1517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6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2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0"/>
        </w:rPr>
        <w:t>Bet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88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0"/>
        </w:rPr>
        <w:t>ıırme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0"/>
        </w:rPr>
        <w:t>Kng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7" w:lineRule="exact"/>
        <w:ind w:left="5038" w:right="-20"/>
        <w:jc w:val="left"/>
        <w:tabs>
          <w:tab w:pos="5520" w:val="left"/>
          <w:tab w:pos="598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1D1D1D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1D1D1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1D1D1D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7B7C7C"/>
          <w:spacing w:val="0"/>
          <w:w w:val="198"/>
          <w:position w:val="-3"/>
        </w:rPr>
        <w:t>l</w:t>
      </w:r>
      <w:r>
        <w:rPr>
          <w:rFonts w:ascii="Arial" w:hAnsi="Arial" w:cs="Arial" w:eastAsia="Arial"/>
          <w:sz w:val="38"/>
          <w:szCs w:val="38"/>
          <w:color w:val="7B7C7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7B7C7C"/>
          <w:spacing w:val="0"/>
          <w:w w:val="100"/>
          <w:position w:val="-3"/>
        </w:rPr>
      </w:r>
      <w:r>
        <w:rPr>
          <w:rFonts w:ascii="Arial" w:hAnsi="Arial" w:cs="Arial" w:eastAsia="Arial"/>
          <w:sz w:val="40"/>
          <w:szCs w:val="40"/>
          <w:color w:val="2D2D2D"/>
          <w:spacing w:val="0"/>
          <w:w w:val="67"/>
          <w:position w:val="-3"/>
        </w:rPr>
        <w:t>1</w:t>
      </w:r>
      <w:r>
        <w:rPr>
          <w:rFonts w:ascii="Arial" w:hAnsi="Arial" w:cs="Arial" w:eastAsia="Arial"/>
          <w:sz w:val="40"/>
          <w:szCs w:val="40"/>
          <w:color w:val="2D2D2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0"/>
          <w:szCs w:val="40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77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6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4"/>
          <w:position w:val="6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13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6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129" w:right="-20"/>
        <w:jc w:val="left"/>
        <w:tabs>
          <w:tab w:pos="2140" w:val="left"/>
          <w:tab w:pos="5680" w:val="left"/>
          <w:tab w:pos="764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6"/>
          <w:position w:val="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4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97"/>
          <w:position w:val="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C4C4C4"/>
          <w:spacing w:val="-5"/>
          <w:w w:val="48"/>
          <w:position w:val="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36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Kamuya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  <w:position w:val="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84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83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2"/>
          <w:position w:val="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1"/>
          <w:szCs w:val="31"/>
          <w:color w:val="4B4B4B"/>
          <w:spacing w:val="0"/>
          <w:w w:val="72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7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w w:val="7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nıiri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2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17" w:right="-20"/>
        <w:jc w:val="left"/>
        <w:tabs>
          <w:tab w:pos="46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78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7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:25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8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02:15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2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Giden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373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20" w:right="-20"/>
        <w:jc w:val="left"/>
        <w:tabs>
          <w:tab w:pos="468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4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3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697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14" w:lineRule="exact"/>
        <w:ind w:left="46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-1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4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1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8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1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58" w:lineRule="exact"/>
        <w:ind w:left="110" w:right="-20"/>
        <w:jc w:val="left"/>
        <w:tabs>
          <w:tab w:pos="2120" w:val="left"/>
          <w:tab w:pos="468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260"/>
          <w:position w:val="-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20" w:bottom="0" w:left="240" w:right="340"/>
        </w:sectPr>
      </w:pPr>
      <w:rPr/>
    </w:p>
    <w:p>
      <w:pPr>
        <w:spacing w:before="0" w:after="0" w:line="199" w:lineRule="exact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87"/>
          <w:position w:val="1"/>
        </w:rPr>
        <w:t>Yc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8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61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position w:val="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4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96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4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-1"/>
        </w:rPr>
        <w:t>oy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-1"/>
        </w:rPr>
        <w:t>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340"/>
          <w:cols w:num="2" w:equalWidth="0">
            <w:col w:w="4311" w:space="367"/>
            <w:col w:w="6662"/>
          </w:cols>
        </w:sectPr>
      </w:pPr>
      <w:rPr/>
    </w:p>
    <w:p>
      <w:pPr>
        <w:spacing w:before="13" w:after="0" w:line="244" w:lineRule="auto"/>
        <w:ind w:left="124" w:right="2693" w:firstLine="-14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5"/>
        </w:rPr>
        <w:t>n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5"/>
        </w:rPr>
        <w:t>l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5"/>
        </w:rPr>
        <w:t>ı</w:t>
      </w:r>
      <w:r>
        <w:rPr>
          <w:rFonts w:ascii="Arial" w:hAnsi="Arial" w:cs="Arial" w:eastAsia="Arial"/>
          <w:sz w:val="20"/>
          <w:szCs w:val="20"/>
          <w:color w:val="2D2D2D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82" w:lineRule="exact"/>
        <w:ind w:left="4644" w:right="38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-3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120" w:right="-20"/>
        <w:jc w:val="left"/>
        <w:tabs>
          <w:tab w:pos="2120" w:val="left"/>
          <w:tab w:pos="5260" w:val="left"/>
          <w:tab w:pos="6560" w:val="left"/>
          <w:tab w:pos="6940" w:val="left"/>
          <w:tab w:pos="8120" w:val="left"/>
          <w:tab w:pos="9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İle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37"/>
          <w:szCs w:val="37"/>
          <w:color w:val="4B4B4B"/>
          <w:spacing w:val="0"/>
          <w:w w:val="57"/>
          <w:position w:val="-4"/>
        </w:rPr>
        <w:t>ı</w:t>
      </w:r>
      <w:r>
        <w:rPr>
          <w:rFonts w:ascii="Arial" w:hAnsi="Arial" w:cs="Arial" w:eastAsia="Arial"/>
          <w:sz w:val="37"/>
          <w:szCs w:val="37"/>
          <w:color w:val="4B4B4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7"/>
          <w:szCs w:val="37"/>
          <w:color w:val="4B4B4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Köpti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B7C7C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B7C7C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B7C7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B7C7C"/>
          <w:spacing w:val="0"/>
          <w:w w:val="100"/>
          <w:position w:val="-1"/>
        </w:rPr>
      </w:r>
      <w:r>
        <w:rPr>
          <w:rFonts w:ascii="Arial" w:hAnsi="Arial" w:cs="Arial" w:eastAsia="Arial"/>
          <w:sz w:val="37"/>
          <w:szCs w:val="37"/>
          <w:color w:val="2D2D2D"/>
          <w:spacing w:val="0"/>
          <w:w w:val="43"/>
          <w:position w:val="-4"/>
        </w:rPr>
        <w:t>ı</w:t>
      </w:r>
      <w:r>
        <w:rPr>
          <w:rFonts w:ascii="Arial" w:hAnsi="Arial" w:cs="Arial" w:eastAsia="Arial"/>
          <w:sz w:val="37"/>
          <w:szCs w:val="37"/>
          <w:color w:val="2D2D2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7"/>
          <w:szCs w:val="37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3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5516" w:right="-20"/>
        <w:jc w:val="left"/>
        <w:tabs>
          <w:tab w:pos="6560" w:val="left"/>
          <w:tab w:pos="6880" w:val="left"/>
          <w:tab w:pos="8120" w:val="left"/>
          <w:tab w:pos="8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37"/>
          <w:szCs w:val="37"/>
          <w:color w:val="4B4B4B"/>
          <w:spacing w:val="0"/>
          <w:w w:val="57"/>
          <w:position w:val="-1"/>
        </w:rPr>
        <w:t>ı</w:t>
      </w:r>
      <w:r>
        <w:rPr>
          <w:rFonts w:ascii="Arial" w:hAnsi="Arial" w:cs="Arial" w:eastAsia="Arial"/>
          <w:sz w:val="37"/>
          <w:szCs w:val="37"/>
          <w:color w:val="4B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7"/>
          <w:szCs w:val="37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Kullanılı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37"/>
          <w:szCs w:val="37"/>
          <w:color w:val="4B4B4B"/>
          <w:spacing w:val="0"/>
          <w:w w:val="57"/>
          <w:position w:val="-1"/>
        </w:rPr>
        <w:t>ı</w:t>
      </w:r>
      <w:r>
        <w:rPr>
          <w:rFonts w:ascii="Arial" w:hAnsi="Arial" w:cs="Arial" w:eastAsia="Arial"/>
          <w:sz w:val="37"/>
          <w:szCs w:val="37"/>
          <w:color w:val="4B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7"/>
          <w:szCs w:val="37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3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2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mıştır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1" w:lineRule="auto"/>
        <w:ind w:left="2136" w:right="58" w:firstLine="-2012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tırmada;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maksadıyla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4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erin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kıl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0" w:right="-20"/>
        <w:jc w:val="left"/>
        <w:tabs>
          <w:tab w:pos="21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7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1"/>
        </w:rPr>
        <w:t>ket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0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w w:val="1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8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2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edilmedi.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0" w:right="-20"/>
        <w:jc w:val="left"/>
        <w:tabs>
          <w:tab w:pos="820" w:val="left"/>
          <w:tab w:pos="212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320"/>
          <w:position w:val="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9"/>
        </w:rPr>
        <w:t>liı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17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225"/>
          <w:position w:val="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  <w:position w:val="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0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2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2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0"/>
        </w:rPr>
        <w:t>!Saat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03:40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14" w:lineRule="exact"/>
        <w:ind w:left="214" w:right="-20"/>
        <w:jc w:val="left"/>
        <w:tabs>
          <w:tab w:pos="1000" w:val="left"/>
          <w:tab w:pos="152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QİDE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1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62" w:lineRule="exact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Gitmi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ş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7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86" w:lineRule="exact"/>
        <w:ind w:left="151" w:right="-20"/>
        <w:jc w:val="left"/>
        <w:tabs>
          <w:tab w:pos="64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4"/>
          <w:szCs w:val="24"/>
          <w:color w:val="3D72D1"/>
          <w:spacing w:val="0"/>
          <w:w w:val="89"/>
          <w:b/>
          <w:bCs/>
          <w:position w:val="-3"/>
        </w:rPr>
        <w:t>uflifrr</w:t>
      </w:r>
      <w:r>
        <w:rPr>
          <w:rFonts w:ascii="Arial" w:hAnsi="Arial" w:cs="Arial" w:eastAsia="Arial"/>
          <w:sz w:val="24"/>
          <w:szCs w:val="24"/>
          <w:color w:val="3D72D1"/>
          <w:spacing w:val="0"/>
          <w:w w:val="89"/>
          <w:b/>
          <w:bCs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3D72D1"/>
          <w:spacing w:val="0"/>
          <w:w w:val="100"/>
          <w:b/>
          <w:bCs/>
          <w:position w:val="-3"/>
        </w:rPr>
        <w:t>rrtiNAL-aAY</w:t>
      </w:r>
      <w:r>
        <w:rPr>
          <w:rFonts w:ascii="Arial" w:hAnsi="Arial" w:cs="Arial" w:eastAsia="Arial"/>
          <w:sz w:val="24"/>
          <w:szCs w:val="24"/>
          <w:color w:val="3D72D1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3D72D1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84"/>
          <w:position w:val="9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-35"/>
          <w:w w:val="100"/>
          <w:position w:val="9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position w:val="9"/>
        </w:rPr>
        <w:t>!i</w:t>
      </w:r>
      <w:r>
        <w:rPr>
          <w:rFonts w:ascii="Arial" w:hAnsi="Arial" w:cs="Arial" w:eastAsia="Arial"/>
          <w:sz w:val="26"/>
          <w:szCs w:val="26"/>
          <w:color w:val="2D2D2D"/>
          <w:spacing w:val="-19"/>
          <w:w w:val="100"/>
          <w:position w:val="9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6"/>
          <w:position w:val="9"/>
        </w:rPr>
        <w:t>M{ı</w:t>
      </w:r>
      <w:r>
        <w:rPr>
          <w:rFonts w:ascii="Arial" w:hAnsi="Arial" w:cs="Arial" w:eastAsia="Arial"/>
          <w:sz w:val="20"/>
          <w:szCs w:val="20"/>
          <w:color w:val="2D2D2D"/>
          <w:spacing w:val="1"/>
          <w:w w:val="86"/>
          <w:position w:val="9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7"/>
          <w:position w:val="9"/>
        </w:rPr>
        <w:t>§</w:t>
      </w:r>
      <w:r>
        <w:rPr>
          <w:rFonts w:ascii="Arial" w:hAnsi="Arial" w:cs="Arial" w:eastAsia="Arial"/>
          <w:sz w:val="20"/>
          <w:szCs w:val="20"/>
          <w:color w:val="2D2D2D"/>
          <w:spacing w:val="-40"/>
          <w:w w:val="100"/>
          <w:position w:val="9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54"/>
          <w:b/>
          <w:bCs/>
          <w:position w:val="9"/>
        </w:rPr>
        <w:t>Qtl17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80" w:right="-20"/>
        <w:jc w:val="left"/>
        <w:tabs>
          <w:tab w:pos="622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0564F7"/>
          <w:spacing w:val="0"/>
          <w:w w:val="100"/>
          <w:position w:val="6"/>
        </w:rPr>
        <w:t>lt</w:t>
      </w:r>
      <w:r>
        <w:rPr>
          <w:rFonts w:ascii="Arial" w:hAnsi="Arial" w:cs="Arial" w:eastAsia="Arial"/>
          <w:sz w:val="19"/>
          <w:szCs w:val="19"/>
          <w:color w:val="0564F7"/>
          <w:spacing w:val="5"/>
          <w:w w:val="100"/>
          <w:position w:val="6"/>
        </w:rPr>
        <w:t>f</w:t>
      </w:r>
      <w:r>
        <w:rPr>
          <w:rFonts w:ascii="Arial" w:hAnsi="Arial" w:cs="Arial" w:eastAsia="Arial"/>
          <w:sz w:val="19"/>
          <w:szCs w:val="19"/>
          <w:color w:val="75A8F9"/>
          <w:spacing w:val="0"/>
          <w:w w:val="100"/>
          <w:position w:val="6"/>
        </w:rPr>
        <w:t>aiyr</w:t>
      </w:r>
      <w:r>
        <w:rPr>
          <w:rFonts w:ascii="Arial" w:hAnsi="Arial" w:cs="Arial" w:eastAsia="Arial"/>
          <w:sz w:val="19"/>
          <w:szCs w:val="19"/>
          <w:color w:val="75A8F9"/>
          <w:spacing w:val="0"/>
          <w:w w:val="100"/>
          <w:position w:val="6"/>
        </w:rPr>
        <w:t>ı</w:t>
      </w:r>
      <w:r>
        <w:rPr>
          <w:rFonts w:ascii="Arial" w:hAnsi="Arial" w:cs="Arial" w:eastAsia="Arial"/>
          <w:sz w:val="19"/>
          <w:szCs w:val="19"/>
          <w:color w:val="75A8F9"/>
          <w:spacing w:val="-4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75A8F9"/>
          <w:spacing w:val="0"/>
          <w:w w:val="100"/>
          <w:position w:val="6"/>
        </w:rPr>
        <w:t>i&lt;ııze</w:t>
      </w:r>
      <w:r>
        <w:rPr>
          <w:rFonts w:ascii="Arial" w:hAnsi="Arial" w:cs="Arial" w:eastAsia="Arial"/>
          <w:sz w:val="19"/>
          <w:szCs w:val="19"/>
          <w:color w:val="75A8F9"/>
          <w:spacing w:val="0"/>
          <w:w w:val="100"/>
          <w:position w:val="6"/>
        </w:rPr>
        <w:t>y</w:t>
      </w:r>
      <w:r>
        <w:rPr>
          <w:rFonts w:ascii="Arial" w:hAnsi="Arial" w:cs="Arial" w:eastAsia="Arial"/>
          <w:sz w:val="19"/>
          <w:szCs w:val="19"/>
          <w:color w:val="75A8F9"/>
          <w:spacing w:val="-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564F7"/>
          <w:spacing w:val="0"/>
          <w:w w:val="100"/>
          <w:position w:val="6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564F7"/>
          <w:spacing w:val="-2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564F7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0564F7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262"/>
          <w:position w:val="-5"/>
        </w:rPr>
        <w:t>f</w:t>
      </w:r>
      <w:r>
        <w:rPr>
          <w:rFonts w:ascii="Arial" w:hAnsi="Arial" w:cs="Arial" w:eastAsia="Arial"/>
          <w:sz w:val="23"/>
          <w:szCs w:val="23"/>
          <w:color w:val="4B4B4B"/>
          <w:spacing w:val="-101"/>
          <w:w w:val="262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-18"/>
          <w:w w:val="122"/>
          <w:position w:val="-5"/>
        </w:rPr>
        <w:t>)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77"/>
          <w:position w:val="-5"/>
        </w:rPr>
        <w:t>,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5"/>
        </w:rPr>
        <w:t>ıi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  <w:position w:val="-5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left="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0564F7"/>
          <w:w w:val="114"/>
          <w:position w:val="-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564F7"/>
          <w:spacing w:val="-3"/>
          <w:w w:val="11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5A8F9"/>
          <w:spacing w:val="0"/>
          <w:w w:val="116"/>
          <w:position w:val="-4"/>
        </w:rPr>
        <w:t>Pos</w:t>
      </w:r>
      <w:r>
        <w:rPr>
          <w:rFonts w:ascii="Times New Roman" w:hAnsi="Times New Roman" w:cs="Times New Roman" w:eastAsia="Times New Roman"/>
          <w:sz w:val="19"/>
          <w:szCs w:val="19"/>
          <w:color w:val="75A8F9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BDF9"/>
          <w:spacing w:val="0"/>
          <w:w w:val="64"/>
          <w:position w:val="-4"/>
        </w:rPr>
        <w:t>::</w:t>
      </w:r>
      <w:r>
        <w:rPr>
          <w:rFonts w:ascii="Times New Roman" w:hAnsi="Times New Roman" w:cs="Times New Roman" w:eastAsia="Times New Roman"/>
          <w:sz w:val="19"/>
          <w:szCs w:val="19"/>
          <w:color w:val="97BDF9"/>
          <w:spacing w:val="-18"/>
          <w:w w:val="65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5A8F9"/>
          <w:spacing w:val="0"/>
          <w:w w:val="92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5A8F9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A8F9"/>
          <w:spacing w:val="0"/>
          <w:w w:val="96"/>
          <w:position w:val="-4"/>
        </w:rPr>
        <w:t>'.Au</w:t>
      </w:r>
      <w:r>
        <w:rPr>
          <w:rFonts w:ascii="Times New Roman" w:hAnsi="Times New Roman" w:cs="Times New Roman" w:eastAsia="Times New Roman"/>
          <w:sz w:val="19"/>
          <w:szCs w:val="19"/>
          <w:color w:val="75A8F9"/>
          <w:spacing w:val="-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564F7"/>
          <w:spacing w:val="0"/>
          <w:w w:val="85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0564F7"/>
          <w:spacing w:val="0"/>
          <w:w w:val="84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564F7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A8F9"/>
          <w:spacing w:val="0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5A8F9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564F7"/>
          <w:spacing w:val="0"/>
          <w:w w:val="83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564F7"/>
          <w:spacing w:val="7"/>
          <w:w w:val="8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564F7"/>
          <w:spacing w:val="0"/>
          <w:w w:val="100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340"/>
          <w:cols w:num="2" w:equalWidth="0">
            <w:col w:w="776" w:space="1502"/>
            <w:col w:w="9062"/>
          </w:cols>
        </w:sectPr>
      </w:pPr>
      <w:rPr/>
    </w:p>
    <w:p>
      <w:pPr>
        <w:spacing w:before="0" w:after="0" w:line="112" w:lineRule="exact"/>
        <w:ind w:right="1196"/>
        <w:jc w:val="right"/>
        <w:tabs>
          <w:tab w:pos="740" w:val="left"/>
          <w:tab w:pos="150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B5B5B5"/>
          <w:spacing w:val="0"/>
          <w:w w:val="257"/>
        </w:rPr>
        <w:t>.</w:t>
      </w:r>
      <w:r>
        <w:rPr>
          <w:rFonts w:ascii="Arial" w:hAnsi="Arial" w:cs="Arial" w:eastAsia="Arial"/>
          <w:sz w:val="11"/>
          <w:szCs w:val="11"/>
          <w:color w:val="B5B5B5"/>
          <w:spacing w:val="-5"/>
          <w:w w:val="257"/>
        </w:rPr>
        <w:t> 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74"/>
        </w:rPr>
        <w:t>»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0"/>
        </w:rPr>
        <w:t>•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0"/>
        </w:rPr>
        <w:t>  </w:t>
      </w:r>
      <w:r>
        <w:rPr>
          <w:rFonts w:ascii="Arial" w:hAnsi="Arial" w:cs="Arial" w:eastAsia="Arial"/>
          <w:sz w:val="11"/>
          <w:szCs w:val="11"/>
          <w:color w:val="A1A1A1"/>
          <w:spacing w:val="7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5E6060"/>
          <w:spacing w:val="0"/>
          <w:w w:val="172"/>
        </w:rPr>
        <w:t>·</w:t>
      </w:r>
      <w:r>
        <w:rPr>
          <w:rFonts w:ascii="Arial" w:hAnsi="Arial" w:cs="Arial" w:eastAsia="Arial"/>
          <w:sz w:val="11"/>
          <w:szCs w:val="11"/>
          <w:color w:val="5E6060"/>
          <w:spacing w:val="-23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7B7C7C"/>
          <w:spacing w:val="0"/>
          <w:w w:val="237"/>
        </w:rPr>
        <w:t>-</w:t>
      </w:r>
      <w:r>
        <w:rPr>
          <w:rFonts w:ascii="Arial" w:hAnsi="Arial" w:cs="Arial" w:eastAsia="Arial"/>
          <w:sz w:val="11"/>
          <w:szCs w:val="11"/>
          <w:color w:val="7B7C7C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7B7C7C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39"/>
        </w:rPr>
        <w:t>•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572" w:lineRule="exact"/>
        <w:ind w:right="1147"/>
        <w:jc w:val="right"/>
        <w:tabs>
          <w:tab w:pos="1240" w:val="left"/>
          <w:tab w:pos="222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v:group style="position:absolute;margin-left:427.526367pt;margin-top:2.959373pt;width:101.882148pt;height:32.590587pt;mso-position-horizontal-relative:page;mso-position-vertical-relative:paragraph;z-index:-15176" coordorigin="8551,59" coordsize="2038,652">
            <v:group style="position:absolute;left:8567;top:625;width:383;height:2" coordorigin="8567,625" coordsize="383,2">
              <v:shape style="position:absolute;left:8567;top:625;width:383;height:2" coordorigin="8567,625" coordsize="383,0" path="m8567,625l8950,625e" filled="f" stroked="t" strokeweight="1.65662pt" strokecolor="#444F97">
                <v:path arrowok="t"/>
              </v:shape>
            </v:group>
            <v:group style="position:absolute;left:8898;top:613;width:218;height:2" coordorigin="8898,613" coordsize="218,2">
              <v:shape style="position:absolute;left:8898;top:613;width:218;height:2" coordorigin="8898,613" coordsize="218,0" path="m8898,613l9116,613e" filled="f" stroked="t" strokeweight="1.41996pt" strokecolor="#3B4490">
                <v:path arrowok="t"/>
              </v:shape>
            </v:group>
            <v:group style="position:absolute;left:9059;top:604;width:1496;height:2" coordorigin="9059,604" coordsize="1496,2">
              <v:shape style="position:absolute;left:9059;top:604;width:1496;height:2" coordorigin="9059,604" coordsize="1496,0" path="m9059,604l10555,604e" filled="f" stroked="t" strokeweight="3.313241pt" strokecolor="#3F4B7C">
                <v:path arrowok="t"/>
              </v:shape>
            </v:group>
            <v:group style="position:absolute;left:9334;top:296;width:2;height:377" coordorigin="9334,296" coordsize="2,377">
              <v:shape style="position:absolute;left:9334;top:296;width:2;height:377" coordorigin="9334,296" coordsize="0,377" path="m9334,673l9334,296e" filled="f" stroked="t" strokeweight="2.60326pt" strokecolor="#60648C">
                <v:path arrowok="t"/>
              </v:shape>
            </v:group>
            <v:group style="position:absolute;left:9720;top:73;width:2;height:625" coordorigin="9720,73" coordsize="2,625">
              <v:shape style="position:absolute;left:9720;top:73;width:2;height:625" coordorigin="9720,73" coordsize="0,625" path="m9720,698l9720,73e" filled="f" stroked="t" strokeweight="1.33375pt" strokecolor="#D1D3D1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683075pt;margin-top:8.767200pt;width:26.034362pt;height:23.5pt;mso-position-horizontal-relative:page;mso-position-vertical-relative:paragraph;z-index:-15172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F5480"/>
                      <w:w w:val="85"/>
                      <w:i/>
                    </w:rPr>
                    <w:t>J.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F5480"/>
                      <w:spacing w:val="-52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F5480"/>
                      <w:spacing w:val="0"/>
                      <w:w w:val="190"/>
                      <w:i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6"/>
          <w:szCs w:val="46"/>
          <w:color w:val="5E6060"/>
          <w:spacing w:val="0"/>
          <w:w w:val="81"/>
        </w:rPr>
        <w:t>:</w:t>
      </w:r>
      <w:r>
        <w:rPr>
          <w:rFonts w:ascii="Arial" w:hAnsi="Arial" w:cs="Arial" w:eastAsia="Arial"/>
          <w:sz w:val="46"/>
          <w:szCs w:val="46"/>
          <w:color w:val="5E6060"/>
          <w:spacing w:val="24"/>
          <w:w w:val="81"/>
        </w:rPr>
        <w:t> </w:t>
      </w:r>
      <w:r>
        <w:rPr>
          <w:rFonts w:ascii="Arial" w:hAnsi="Arial" w:cs="Arial" w:eastAsia="Arial"/>
          <w:sz w:val="46"/>
          <w:szCs w:val="46"/>
          <w:color w:val="5E6060"/>
          <w:spacing w:val="0"/>
          <w:w w:val="81"/>
          <w:u w:val="single" w:color="2F3BA0"/>
        </w:rPr>
        <w:t> </w:t>
      </w:r>
      <w:r>
        <w:rPr>
          <w:rFonts w:ascii="Arial" w:hAnsi="Arial" w:cs="Arial" w:eastAsia="Arial"/>
          <w:sz w:val="46"/>
          <w:szCs w:val="46"/>
          <w:color w:val="5E6060"/>
          <w:spacing w:val="47"/>
          <w:w w:val="81"/>
          <w:u w:val="single" w:color="2F3BA0"/>
        </w:rPr>
        <w:t> </w:t>
      </w:r>
      <w:r>
        <w:rPr>
          <w:rFonts w:ascii="Arial" w:hAnsi="Arial" w:cs="Arial" w:eastAsia="Arial"/>
          <w:sz w:val="46"/>
          <w:szCs w:val="46"/>
          <w:color w:val="5E6060"/>
          <w:spacing w:val="47"/>
          <w:w w:val="81"/>
        </w:rPr>
      </w:r>
      <w:r>
        <w:rPr>
          <w:rFonts w:ascii="Arial" w:hAnsi="Arial" w:cs="Arial" w:eastAsia="Arial"/>
          <w:sz w:val="46"/>
          <w:szCs w:val="46"/>
          <w:color w:val="5E6060"/>
          <w:spacing w:val="0"/>
          <w:w w:val="81"/>
        </w:rPr>
        <w:tab/>
      </w:r>
      <w:r>
        <w:rPr>
          <w:rFonts w:ascii="Arial" w:hAnsi="Arial" w:cs="Arial" w:eastAsia="Arial"/>
          <w:sz w:val="46"/>
          <w:szCs w:val="46"/>
          <w:color w:val="5E6060"/>
          <w:spacing w:val="0"/>
          <w:w w:val="81"/>
        </w:rPr>
      </w:r>
      <w:r>
        <w:rPr>
          <w:rFonts w:ascii="Times New Roman" w:hAnsi="Times New Roman" w:cs="Times New Roman" w:eastAsia="Times New Roman"/>
          <w:sz w:val="47"/>
          <w:szCs w:val="47"/>
          <w:color w:val="5E6060"/>
          <w:spacing w:val="-107"/>
          <w:w w:val="71"/>
          <w:position w:val="-10"/>
        </w:rPr>
        <w:t>:</w:t>
      </w:r>
      <w:r>
        <w:rPr>
          <w:rFonts w:ascii="Arial" w:hAnsi="Arial" w:cs="Arial" w:eastAsia="Arial"/>
          <w:sz w:val="32"/>
          <w:szCs w:val="32"/>
          <w:color w:val="A1A1A1"/>
          <w:spacing w:val="-14"/>
          <w:w w:val="86"/>
          <w:position w:val="17"/>
        </w:rPr>
        <w:t>·</w:t>
      </w:r>
      <w:r>
        <w:rPr>
          <w:rFonts w:ascii="Times New Roman" w:hAnsi="Times New Roman" w:cs="Times New Roman" w:eastAsia="Times New Roman"/>
          <w:sz w:val="47"/>
          <w:szCs w:val="47"/>
          <w:color w:val="5E6060"/>
          <w:spacing w:val="-98"/>
          <w:w w:val="72"/>
          <w:position w:val="-10"/>
        </w:rPr>
        <w:t>,</w:t>
      </w:r>
      <w:r>
        <w:rPr>
          <w:rFonts w:ascii="Arial" w:hAnsi="Arial" w:cs="Arial" w:eastAsia="Arial"/>
          <w:sz w:val="32"/>
          <w:szCs w:val="32"/>
          <w:color w:val="A1A1A1"/>
          <w:spacing w:val="0"/>
          <w:w w:val="85"/>
          <w:position w:val="17"/>
        </w:rPr>
        <w:t>·.</w:t>
      </w:r>
      <w:r>
        <w:rPr>
          <w:rFonts w:ascii="Arial" w:hAnsi="Arial" w:cs="Arial" w:eastAsia="Arial"/>
          <w:sz w:val="32"/>
          <w:szCs w:val="32"/>
          <w:color w:val="A1A1A1"/>
          <w:spacing w:val="-12"/>
          <w:w w:val="86"/>
          <w:position w:val="17"/>
        </w:rPr>
        <w:t>·</w:t>
      </w:r>
      <w:r>
        <w:rPr>
          <w:rFonts w:ascii="Times New Roman" w:hAnsi="Times New Roman" w:cs="Times New Roman" w:eastAsia="Times New Roman"/>
          <w:sz w:val="47"/>
          <w:szCs w:val="47"/>
          <w:color w:val="B5B5B5"/>
          <w:spacing w:val="-24"/>
          <w:w w:val="20"/>
          <w:i/>
          <w:position w:val="-10"/>
        </w:rPr>
        <w:t>.</w:t>
      </w:r>
      <w:r>
        <w:rPr>
          <w:rFonts w:ascii="Arial" w:hAnsi="Arial" w:cs="Arial" w:eastAsia="Arial"/>
          <w:sz w:val="32"/>
          <w:szCs w:val="32"/>
          <w:color w:val="A1A1A1"/>
          <w:spacing w:val="-42"/>
          <w:w w:val="85"/>
          <w:position w:val="17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B5B5B5"/>
          <w:spacing w:val="0"/>
          <w:w w:val="21"/>
          <w:i/>
          <w:position w:val="-10"/>
        </w:rPr>
        <w:t>,</w:t>
      </w:r>
      <w:r>
        <w:rPr>
          <w:rFonts w:ascii="Times New Roman" w:hAnsi="Times New Roman" w:cs="Times New Roman" w:eastAsia="Times New Roman"/>
          <w:sz w:val="47"/>
          <w:szCs w:val="47"/>
          <w:color w:val="B5B5B5"/>
          <w:spacing w:val="40"/>
          <w:w w:val="100"/>
          <w:i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B5B5B5"/>
          <w:spacing w:val="0"/>
          <w:w w:val="67"/>
          <w:position w:val="17"/>
        </w:rPr>
        <w:t>·</w:t>
      </w:r>
      <w:r>
        <w:rPr>
          <w:rFonts w:ascii="Arial" w:hAnsi="Arial" w:cs="Arial" w:eastAsia="Arial"/>
          <w:sz w:val="23"/>
          <w:szCs w:val="23"/>
          <w:color w:val="B5B5B5"/>
          <w:spacing w:val="-13"/>
          <w:w w:val="67"/>
          <w:position w:val="17"/>
        </w:rPr>
        <w:t>·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205"/>
          <w:position w:val="30"/>
        </w:rPr>
        <w:t>'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100"/>
          <w:position w:val="30"/>
        </w:rPr>
        <w:tab/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100"/>
          <w:position w:val="30"/>
        </w:rPr>
      </w:r>
      <w:r>
        <w:rPr>
          <w:rFonts w:ascii="Arial" w:hAnsi="Arial" w:cs="Arial" w:eastAsia="Arial"/>
          <w:sz w:val="46"/>
          <w:szCs w:val="46"/>
          <w:color w:val="B5B5B5"/>
          <w:spacing w:val="0"/>
          <w:w w:val="61"/>
          <w:position w:val="0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5227" w:right="-20"/>
        <w:jc w:val="left"/>
        <w:tabs>
          <w:tab w:pos="8280" w:val="left"/>
          <w:tab w:pos="95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4"/>
          <w:position w:val="5"/>
        </w:rPr>
        <w:t>AliTAŞ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</w:r>
      <w:r>
        <w:rPr>
          <w:rFonts w:ascii="Arial" w:hAnsi="Arial" w:cs="Arial" w:eastAsia="Arial"/>
          <w:sz w:val="17"/>
          <w:szCs w:val="17"/>
          <w:color w:val="A1A1A1"/>
          <w:spacing w:val="0"/>
          <w:w w:val="124"/>
          <w:position w:val="0"/>
        </w:rPr>
        <w:t>.</w:t>
      </w:r>
      <w:r>
        <w:rPr>
          <w:rFonts w:ascii="Arial" w:hAnsi="Arial" w:cs="Arial" w:eastAsia="Arial"/>
          <w:sz w:val="17"/>
          <w:szCs w:val="17"/>
          <w:color w:val="A1A1A1"/>
          <w:spacing w:val="-52"/>
          <w:w w:val="124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A1A1A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A1A1A1"/>
          <w:spacing w:val="0"/>
          <w:w w:val="100"/>
          <w:position w:val="0"/>
        </w:rPr>
      </w:r>
      <w:r>
        <w:rPr>
          <w:rFonts w:ascii="Arial" w:hAnsi="Arial" w:cs="Arial" w:eastAsia="Arial"/>
          <w:sz w:val="17"/>
          <w:szCs w:val="17"/>
          <w:color w:val="5E6060"/>
          <w:spacing w:val="0"/>
          <w:w w:val="100"/>
          <w:position w:val="0"/>
        </w:rPr>
        <w:t>J</w:t>
      </w:r>
      <w:r>
        <w:rPr>
          <w:rFonts w:ascii="Arial" w:hAnsi="Arial" w:cs="Arial" w:eastAsia="Arial"/>
          <w:sz w:val="17"/>
          <w:szCs w:val="17"/>
          <w:color w:val="5E6060"/>
          <w:spacing w:val="21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A1A1A1"/>
          <w:spacing w:val="0"/>
          <w:w w:val="164"/>
          <w:position w:val="0"/>
        </w:rPr>
        <w:t>·,</w:t>
      </w:r>
      <w:r>
        <w:rPr>
          <w:rFonts w:ascii="Arial" w:hAnsi="Arial" w:cs="Arial" w:eastAsia="Arial"/>
          <w:sz w:val="17"/>
          <w:szCs w:val="17"/>
          <w:color w:val="A1A1A1"/>
          <w:spacing w:val="-23"/>
          <w:w w:val="164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B4B4B"/>
          <w:spacing w:val="0"/>
          <w:w w:val="105"/>
          <w:position w:val="0"/>
        </w:rPr>
        <w:t>y''""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97" w:after="0" w:line="252" w:lineRule="exact"/>
        <w:ind w:right="1525"/>
        <w:jc w:val="right"/>
        <w:tabs>
          <w:tab w:pos="9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1A1A1"/>
          <w:w w:val="53"/>
          <w:position w:val="-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1A1A1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B5B5B5"/>
          <w:spacing w:val="0"/>
          <w:w w:val="54"/>
          <w:position w:val="-1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right="2582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C4C4C4"/>
          <w:spacing w:val="0"/>
          <w:w w:val="287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340"/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5.974553pt;margin-top:41.836193pt;width:558.044385pt;height:795.906538pt;mso-position-horizontal-relative:page;mso-position-vertical-relative:page;z-index:-15177" coordorigin="319,837" coordsize="11161,15918">
            <v:group style="position:absolute;left:346;top:870;width:734;height:2" coordorigin="346,870" coordsize="734,2">
              <v:shape style="position:absolute;left:346;top:870;width:734;height:2" coordorigin="346,870" coordsize="734,0" path="m346,870l1079,870e" filled="f" stroked="t" strokeweight=".47332pt" strokecolor="#383838">
                <v:path arrowok="t"/>
              </v:shape>
            </v:group>
            <v:group style="position:absolute;left:350;top:844;width:2;height:1826" coordorigin="350,844" coordsize="2,1826">
              <v:shape style="position:absolute;left:350;top:844;width:2;height:1826" coordorigin="350,844" coordsize="0,1826" path="m350,2670l350,844e" filled="f" stroked="t" strokeweight=".70998pt" strokecolor="#4B4B4B">
                <v:path arrowok="t"/>
              </v:shape>
            </v:group>
            <v:group style="position:absolute;left:1022;top:877;width:9542;height:2" coordorigin="1022,877" coordsize="9542,2">
              <v:shape style="position:absolute;left:1022;top:877;width:9542;height:2" coordorigin="1022,877" coordsize="9542,0" path="m1022,877l10565,877e" filled="f" stroked="t" strokeweight=".70998pt" strokecolor="#575757">
                <v:path arrowok="t"/>
              </v:shape>
            </v:group>
            <v:group style="position:absolute;left:2362;top:872;width:2;height:1526" coordorigin="2362,872" coordsize="2,1526">
              <v:shape style="position:absolute;left:2362;top:872;width:2;height:1526" coordorigin="2362,872" coordsize="0,1526" path="m2362,2398l2362,872e" filled="f" stroked="t" strokeweight=".70998pt" strokecolor="#4F4F4F">
                <v:path arrowok="t"/>
              </v:shape>
            </v:group>
            <v:group style="position:absolute;left:3810;top:891;width:7644;height:2" coordorigin="3810,891" coordsize="7644,2">
              <v:shape style="position:absolute;left:3810;top:891;width:7644;height:2" coordorigin="3810,891" coordsize="7644,0" path="m3810,891l11454,891e" filled="f" stroked="t" strokeweight=".70998pt" strokecolor="#5B5B5B">
                <v:path arrowok="t"/>
              </v:shape>
            </v:group>
            <v:group style="position:absolute;left:8898;top:896;width:227;height:2" coordorigin="8898,896" coordsize="227,2">
              <v:shape style="position:absolute;left:8898;top:896;width:227;height:2" coordorigin="8898,896" coordsize="227,0" path="m8898,896l9126,896e" filled="f" stroked="t" strokeweight=".47332pt" strokecolor="#484848">
                <v:path arrowok="t"/>
              </v:shape>
            </v:group>
            <v:group style="position:absolute;left:9097;top:891;width:2;height:906" coordorigin="9097,891" coordsize="2,906">
              <v:shape style="position:absolute;left:9097;top:891;width:2;height:906" coordorigin="9097,891" coordsize="0,906" path="m9097,1797l9097,891e" filled="f" stroked="t" strokeweight=".47332pt" strokecolor="#545454">
                <v:path arrowok="t"/>
              </v:shape>
            </v:group>
            <v:group style="position:absolute;left:9055;top:896;width:308;height:2" coordorigin="9055,896" coordsize="308,2">
              <v:shape style="position:absolute;left:9055;top:896;width:308;height:2" coordorigin="9055,896" coordsize="308,0" path="m9055,896l9362,896e" filled="f" stroked="t" strokeweight=".47332pt" strokecolor="#2B2B2B">
                <v:path arrowok="t"/>
              </v:shape>
            </v:group>
            <v:group style="position:absolute;left:2362;top:1363;width:2;height:229" coordorigin="2362,1363" coordsize="2,229">
              <v:shape style="position:absolute;left:2362;top:1363;width:2;height:229" coordorigin="2362,1363" coordsize="0,229" path="m2362,1592l2362,1363e" filled="f" stroked="t" strokeweight=".47332pt" strokecolor="#1F1F1F">
                <v:path arrowok="t"/>
              </v:shape>
            </v:group>
            <v:group style="position:absolute;left:9100;top:891;width:2;height:1526" coordorigin="9100,891" coordsize="2,1526">
              <v:shape style="position:absolute;left:9100;top:891;width:2;height:1526" coordorigin="9100,891" coordsize="0,1526" path="m9100,2417l9100,891e" filled="f" stroked="t" strokeweight=".70998pt" strokecolor="#575757">
                <v:path arrowok="t"/>
              </v:shape>
            </v:group>
            <v:group style="position:absolute;left:11452;top:896;width:2;height:6541" coordorigin="11452,896" coordsize="2,6541">
              <v:shape style="position:absolute;left:11452;top:896;width:2;height:6541" coordorigin="11452,896" coordsize="0,6541" path="m11452,7437l11452,896e" filled="f" stroked="t" strokeweight=".70998pt" strokecolor="#676767">
                <v:path arrowok="t"/>
              </v:shape>
            </v:group>
            <v:group style="position:absolute;left:2362;top:1535;width:2;height:191" coordorigin="2362,1535" coordsize="2,191">
              <v:shape style="position:absolute;left:2362;top:1535;width:2;height:191" coordorigin="2362,1535" coordsize="0,191" path="m2362,1726l2362,1535e" filled="f" stroked="t" strokeweight=".47332pt" strokecolor="#3B3B3B">
                <v:path arrowok="t"/>
              </v:shape>
            </v:group>
            <v:group style="position:absolute;left:11450;top:1535;width:2;height:191" coordorigin="11450,1535" coordsize="2,191">
              <v:shape style="position:absolute;left:11450;top:1535;width:2;height:191" coordorigin="11450,1535" coordsize="0,191" path="m11450,1726l11450,1535e" filled="f" stroked="t" strokeweight=".47332pt" strokecolor="#3B3B3B">
                <v:path arrowok="t"/>
              </v:shape>
            </v:group>
            <v:group style="position:absolute;left:341;top:2393;width:7209;height:2" coordorigin="341,2393" coordsize="7209,2">
              <v:shape style="position:absolute;left:341;top:2393;width:7209;height:2" coordorigin="341,2393" coordsize="7209,0" path="m341,2393l7549,2393e" filled="f" stroked="t" strokeweight=".70998pt" strokecolor="#575757">
                <v:path arrowok="t"/>
              </v:shape>
            </v:group>
            <v:group style="position:absolute;left:2319;top:2396;width:644;height:2" coordorigin="2319,2396" coordsize="644,2">
              <v:shape style="position:absolute;left:2319;top:2396;width:644;height:2" coordorigin="2319,2396" coordsize="644,0" path="m2319,2396l2963,2396e" filled="f" stroked="t" strokeweight=".70998pt" strokecolor="#4B4B4B">
                <v:path arrowok="t"/>
              </v:shape>
            </v:group>
            <v:group style="position:absolute;left:4127;top:2405;width:3242;height:2" coordorigin="4127,2405" coordsize="3242,2">
              <v:shape style="position:absolute;left:4127;top:2405;width:3242;height:2" coordorigin="4127,2405" coordsize="3242,0" path="m4127,2405l7370,2405e" filled="f" stroked="t" strokeweight=".70998pt" strokecolor="#5B5B5B">
                <v:path arrowok="t"/>
              </v:shape>
            </v:group>
            <v:group style="position:absolute;left:7313;top:2405;width:492;height:2" coordorigin="7313,2405" coordsize="492,2">
              <v:shape style="position:absolute;left:7313;top:2405;width:492;height:2" coordorigin="7313,2405" coordsize="492,0" path="m7313,2405l7805,2405e" filled="f" stroked="t" strokeweight=".47332pt" strokecolor="#444444">
                <v:path arrowok="t"/>
              </v:shape>
            </v:group>
            <v:group style="position:absolute;left:7748;top:2405;width:762;height:2" coordorigin="7748,2405" coordsize="762,2">
              <v:shape style="position:absolute;left:7748;top:2405;width:762;height:2" coordorigin="7748,2405" coordsize="762,0" path="m7748,2405l8510,2405e" filled="f" stroked="t" strokeweight=".94664pt" strokecolor="#606060">
                <v:path arrowok="t"/>
              </v:shape>
            </v:group>
            <v:group style="position:absolute;left:8453;top:2408;width:502;height:2" coordorigin="8453,2408" coordsize="502,2">
              <v:shape style="position:absolute;left:8453;top:2408;width:502;height:2" coordorigin="8453,2408" coordsize="502,0" path="m8453,2408l8955,2408e" filled="f" stroked="t" strokeweight=".47332pt" strokecolor="#383838">
                <v:path arrowok="t"/>
              </v:shape>
            </v:group>
            <v:group style="position:absolute;left:8898;top:2408;width:2561;height:2" coordorigin="8898,2408" coordsize="2561,2">
              <v:shape style="position:absolute;left:8898;top:2408;width:2561;height:2" coordorigin="8898,2408" coordsize="2561,0" path="m8898,2408l11459,2408e" filled="f" stroked="t" strokeweight=".70998pt" strokecolor="#606060">
                <v:path arrowok="t"/>
              </v:shape>
            </v:group>
            <v:group style="position:absolute;left:341;top:2632;width:2622;height:2" coordorigin="341,2632" coordsize="2622,2">
              <v:shape style="position:absolute;left:341;top:2632;width:2622;height:2" coordorigin="341,2632" coordsize="2622,0" path="m341,2632l2963,2632e" filled="f" stroked="t" strokeweight=".70998pt" strokecolor="#575757">
                <v:path arrowok="t"/>
              </v:shape>
            </v:group>
            <v:group style="position:absolute;left:2906;top:2641;width:4899;height:2" coordorigin="2906,2641" coordsize="4899,2">
              <v:shape style="position:absolute;left:2906;top:2641;width:4899;height:2" coordorigin="2906,2641" coordsize="4899,0" path="m2906,2641l7805,2641e" filled="f" stroked="t" strokeweight=".70998pt" strokecolor="#5B5B5B">
                <v:path arrowok="t"/>
              </v:shape>
            </v:group>
            <v:group style="position:absolute;left:7748;top:2648;width:3716;height:2" coordorigin="7748,2648" coordsize="3716,2">
              <v:shape style="position:absolute;left:7748;top:2648;width:3716;height:2" coordorigin="7748,2648" coordsize="3716,0" path="m7748,2648l11464,2648e" filled="f" stroked="t" strokeweight=".70998pt" strokecolor="#575757">
                <v:path arrowok="t"/>
              </v:shape>
            </v:group>
            <v:group style="position:absolute;left:11450;top:1850;width:2;height:1163" coordorigin="11450,1850" coordsize="2,1163">
              <v:shape style="position:absolute;left:11450;top:1850;width:2;height:1163" coordorigin="11450,1850" coordsize="0,1163" path="m11450,3013l11450,1850e" filled="f" stroked="t" strokeweight=".47332pt" strokecolor="#676767">
                <v:path arrowok="t"/>
              </v:shape>
            </v:group>
            <v:group style="position:absolute;left:336;top:2875;width:5136;height:2" coordorigin="336,2875" coordsize="5136,2">
              <v:shape style="position:absolute;left:336;top:2875;width:5136;height:2" coordorigin="336,2875" coordsize="5136,0" path="m336,2875l5472,2875e" filled="f" stroked="t" strokeweight=".70998pt" strokecolor="#575757">
                <v:path arrowok="t"/>
              </v:shape>
            </v:group>
            <v:group style="position:absolute;left:1694;top:2887;width:9765;height:2" coordorigin="1694,2887" coordsize="9765,2">
              <v:shape style="position:absolute;left:1694;top:2887;width:9765;height:2" coordorigin="1694,2887" coordsize="9765,0" path="m1694,2887l11459,2887e" filled="f" stroked="t" strokeweight=".70998pt" strokecolor="#575757">
                <v:path arrowok="t"/>
              </v:shape>
            </v:group>
            <v:group style="position:absolute;left:336;top:3120;width:11123;height:2" coordorigin="336,3120" coordsize="11123,2">
              <v:shape style="position:absolute;left:336;top:3120;width:11123;height:2" coordorigin="336,3120" coordsize="11123,0" path="m336,3120l11459,3120e" filled="f" stroked="t" strokeweight=".70998pt" strokecolor="#575757">
                <v:path arrowok="t"/>
              </v:shape>
            </v:group>
            <v:group style="position:absolute;left:6489;top:3123;width:256;height:2" coordorigin="6489,3123" coordsize="256,2">
              <v:shape style="position:absolute;left:6489;top:3123;width:256;height:2" coordorigin="6489,3123" coordsize="256,0" path="m6489,3123l6745,3123e" filled="f" stroked="t" strokeweight=".47332pt" strokecolor="#484848">
                <v:path arrowok="t"/>
              </v:shape>
            </v:group>
            <v:group style="position:absolute;left:6688;top:3123;width:275;height:2" coordorigin="6688,3123" coordsize="275,2">
              <v:shape style="position:absolute;left:6688;top:3123;width:275;height:2" coordorigin="6688,3123" coordsize="275,0" path="m6688,3123l6963,3123e" filled="f" stroked="t" strokeweight=".47332pt" strokecolor="#343434">
                <v:path arrowok="t"/>
              </v:shape>
            </v:group>
            <v:group style="position:absolute;left:8141;top:3123;width:824;height:2" coordorigin="8141,3123" coordsize="824,2">
              <v:shape style="position:absolute;left:8141;top:3123;width:824;height:2" coordorigin="8141,3123" coordsize="824,0" path="m8141,3123l8965,3123e" filled="f" stroked="t" strokeweight=".94664pt" strokecolor="#606060">
                <v:path arrowok="t"/>
              </v:shape>
            </v:group>
            <v:group style="position:absolute;left:8898;top:3127;width:218;height:2" coordorigin="8898,3127" coordsize="218,2">
              <v:shape style="position:absolute;left:8898;top:3127;width:218;height:2" coordorigin="8898,3127" coordsize="218,0" path="m8898,3127l9116,3127e" filled="f" stroked="t" strokeweight=".47332pt" strokecolor="#484848">
                <v:path arrowok="t"/>
              </v:shape>
            </v:group>
            <v:group style="position:absolute;left:9059;top:3127;width:303;height:2" coordorigin="9059,3127" coordsize="303,2">
              <v:shape style="position:absolute;left:9059;top:3127;width:303;height:2" coordorigin="9059,3127" coordsize="303,0" path="m9059,3127l9362,3127e" filled="f" stroked="t" strokeweight=".47332pt" strokecolor="#2F2F2F">
                <v:path arrowok="t"/>
              </v:shape>
            </v:group>
            <v:group style="position:absolute;left:341;top:3347;width:1382;height:2" coordorigin="341,3347" coordsize="1382,2">
              <v:shape style="position:absolute;left:341;top:3347;width:1382;height:2" coordorigin="341,3347" coordsize="1382,0" path="m341,3347l1723,3347e" filled="f" stroked="t" strokeweight=".70998pt" strokecolor="#5B5B5B">
                <v:path arrowok="t"/>
              </v:shape>
            </v:group>
            <v:group style="position:absolute;left:710;top:3361;width:10749;height:2" coordorigin="710,3361" coordsize="10749,2">
              <v:shape style="position:absolute;left:710;top:3361;width:10749;height:2" coordorigin="710,3361" coordsize="10749,0" path="m710,3361l11459,3361e" filled="f" stroked="t" strokeweight=".70998pt" strokecolor="#5B5B5B">
                <v:path arrowok="t"/>
              </v:shape>
            </v:group>
            <v:group style="position:absolute;left:6489;top:3361;width:473;height:2" coordorigin="6489,3361" coordsize="473,2">
              <v:shape style="position:absolute;left:6489;top:3361;width:473;height:2" coordorigin="6489,3361" coordsize="473,0" path="m6489,3361l6963,3361e" filled="f" stroked="t" strokeweight=".47332pt" strokecolor="#484848">
                <v:path arrowok="t"/>
              </v:shape>
            </v:group>
            <v:group style="position:absolute;left:11454;top:3075;width:2;height:310" coordorigin="11454,3075" coordsize="2,310">
              <v:shape style="position:absolute;left:11454;top:3075;width:2;height:310" coordorigin="11454,3075" coordsize="0,310" path="m11454,3385l11454,3075e" filled="f" stroked="t" strokeweight=".47332pt" strokecolor="#4F4F4F">
                <v:path arrowok="t"/>
              </v:shape>
            </v:group>
            <v:group style="position:absolute;left:341;top:3585;width:1382;height:2" coordorigin="341,3585" coordsize="1382,2">
              <v:shape style="position:absolute;left:341;top:3585;width:1382;height:2" coordorigin="341,3585" coordsize="1382,0" path="m341,3585l1723,3585e" filled="f" stroked="t" strokeweight=".70998pt" strokecolor="#575757">
                <v:path arrowok="t"/>
              </v:shape>
            </v:group>
            <v:group style="position:absolute;left:1666;top:3592;width:1841;height:2" coordorigin="1666,3592" coordsize="1841,2">
              <v:shape style="position:absolute;left:1666;top:3592;width:1841;height:2" coordorigin="1666,3592" coordsize="1841,0" path="m1666,3592l3507,3592e" filled="f" stroked="t" strokeweight=".70998pt" strokecolor="#545454">
                <v:path arrowok="t"/>
              </v:shape>
            </v:group>
            <v:group style="position:absolute;left:3451;top:3595;width:3096;height:2" coordorigin="3451,3595" coordsize="3096,2">
              <v:shape style="position:absolute;left:3451;top:3595;width:3096;height:2" coordorigin="3451,3595" coordsize="3096,0" path="m3451,3595l6546,3595e" filled="f" stroked="t" strokeweight=".70998pt" strokecolor="#5B5B5B">
                <v:path arrowok="t"/>
              </v:shape>
            </v:group>
            <v:group style="position:absolute;left:6489;top:3599;width:473;height:2" coordorigin="6489,3599" coordsize="473,2">
              <v:shape style="position:absolute;left:6489;top:3599;width:473;height:2" coordorigin="6489,3599" coordsize="473,0" path="m6489,3599l6963,3599e" filled="f" stroked="t" strokeweight=".47332pt" strokecolor="#3B3B3B">
                <v:path arrowok="t"/>
              </v:shape>
            </v:group>
            <v:group style="position:absolute;left:6906;top:3599;width:4558;height:2" coordorigin="6906,3599" coordsize="4558,2">
              <v:shape style="position:absolute;left:6906;top:3599;width:4558;height:2" coordorigin="6906,3599" coordsize="4558,0" path="m6906,3599l11464,3599e" filled="f" stroked="t" strokeweight=".70998pt" strokecolor="#646464">
                <v:path arrowok="t"/>
              </v:shape>
            </v:group>
            <v:group style="position:absolute;left:343;top:3313;width:2;height:548" coordorigin="343,3313" coordsize="2,548">
              <v:shape style="position:absolute;left:343;top:3313;width:2;height:548" coordorigin="343,3313" coordsize="0,548" path="m343,3862l343,3313e" filled="f" stroked="t" strokeweight=".70998pt" strokecolor="#484848">
                <v:path arrowok="t"/>
              </v:shape>
            </v:group>
            <v:group style="position:absolute;left:3853;top:3585;width:2;height:772" coordorigin="3853,3585" coordsize="2,772">
              <v:shape style="position:absolute;left:3853;top:3585;width:2;height:772" coordorigin="3853,3585" coordsize="0,772" path="m3853,4357l3853,3585e" filled="f" stroked="t" strokeweight=".94664pt" strokecolor="#4B4B4B">
                <v:path arrowok="t"/>
              </v:shape>
            </v:group>
            <v:group style="position:absolute;left:3839;top:4019;width:2381;height:2" coordorigin="3839,4019" coordsize="2381,2">
              <v:shape style="position:absolute;left:3839;top:4019;width:2381;height:2" coordorigin="3839,4019" coordsize="2381,0" path="m3839,4019l6219,4019e" filled="f" stroked="t" strokeweight=".70998pt" strokecolor="#6B6B6B">
                <v:path arrowok="t"/>
              </v:shape>
            </v:group>
            <v:group style="position:absolute;left:6929;top:4028;width:1552;height:2" coordorigin="6929,4028" coordsize="1552,2">
              <v:shape style="position:absolute;left:6929;top:4028;width:1552;height:2" coordorigin="6929,4028" coordsize="1552,0" path="m6929,4028l8482,4028e" filled="f" stroked="t" strokeweight=".23666pt" strokecolor="#6B6B6B">
                <v:path arrowok="t"/>
              </v:shape>
            </v:group>
            <v:group style="position:absolute;left:6148;top:4019;width:805;height:2" coordorigin="6148,4019" coordsize="805,2">
              <v:shape style="position:absolute;left:6148;top:4019;width:805;height:2" coordorigin="6148,4019" coordsize="805,0" path="m6148,4019l6953,4019e" filled="f" stroked="t" strokeweight=".70998pt" strokecolor="#A3A3A3">
                <v:path arrowok="t"/>
              </v:shape>
            </v:group>
            <v:group style="position:absolute;left:8482;top:4028;width:852;height:2" coordorigin="8482,4028" coordsize="852,2">
              <v:shape style="position:absolute;left:8482;top:4028;width:852;height:2" coordorigin="8482,4028" coordsize="852,0" path="m8482,4028l9334,4028e" filled="f" stroked="t" strokeweight=".23666pt" strokecolor="#000000">
                <v:path arrowok="t"/>
              </v:shape>
            </v:group>
            <v:group style="position:absolute;left:9334;top:4028;width:2120;height:2" coordorigin="9334,4028" coordsize="2120,2">
              <v:shape style="position:absolute;left:9334;top:4028;width:2120;height:2" coordorigin="9334,4028" coordsize="2120,0" path="m9334,4028l11454,4028e" filled="f" stroked="t" strokeweight=".23666pt" strokecolor="#444444">
                <v:path arrowok="t"/>
              </v:shape>
            </v:group>
            <v:group style="position:absolute;left:11454;top:3804;width:2;height:567" coordorigin="11454,3804" coordsize="2,567">
              <v:shape style="position:absolute;left:11454;top:3804;width:2;height:567" coordorigin="11454,3804" coordsize="0,567" path="m11454,4372l11454,3804e" filled="f" stroked="t" strokeweight=".47332pt" strokecolor="#575757">
                <v:path arrowok="t"/>
              </v:shape>
            </v:group>
            <v:group style="position:absolute;left:341;top:4345;width:2670;height:2" coordorigin="341,4345" coordsize="2670,2">
              <v:shape style="position:absolute;left:341;top:4345;width:2670;height:2" coordorigin="341,4345" coordsize="2670,0" path="m341,4345l3010,4345e" filled="f" stroked="t" strokeweight=".70998pt" strokecolor="#606060">
                <v:path arrowok="t"/>
              </v:shape>
            </v:group>
            <v:group style="position:absolute;left:2906;top:4345;width:601;height:2" coordorigin="2906,4345" coordsize="601,2">
              <v:shape style="position:absolute;left:2906;top:4345;width:601;height:2" coordorigin="2906,4345" coordsize="601,0" path="m2906,4345l3507,4345e" filled="f" stroked="t" strokeweight=".47332pt" strokecolor="#444444">
                <v:path arrowok="t"/>
              </v:shape>
            </v:group>
            <v:group style="position:absolute;left:3451;top:4348;width:426;height:2" coordorigin="3451,4348" coordsize="426,2">
              <v:shape style="position:absolute;left:3451;top:4348;width:426;height:2" coordorigin="3451,4348" coordsize="426,0" path="m3451,4348l3876,4348e" filled="f" stroked="t" strokeweight=".70998pt" strokecolor="#575757">
                <v:path arrowok="t"/>
              </v:shape>
            </v:group>
            <v:group style="position:absolute;left:3682;top:4341;width:2537;height:2" coordorigin="3682,4341" coordsize="2537,2">
              <v:shape style="position:absolute;left:3682;top:4341;width:2537;height:2" coordorigin="3682,4341" coordsize="2537,0" path="m3682,4341l6219,4341e" filled="f" stroked="t" strokeweight="1.41996pt" strokecolor="#6B6B6B">
                <v:path arrowok="t"/>
              </v:shape>
            </v:group>
            <v:group style="position:absolute;left:6163;top:4353;width:383;height:2" coordorigin="6163,4353" coordsize="383,2">
              <v:shape style="position:absolute;left:6163;top:4353;width:383;height:2" coordorigin="6163,4353" coordsize="383,0" path="m6163,4353l6546,4353e" filled="f" stroked="t" strokeweight=".94664pt" strokecolor="#646464">
                <v:path arrowok="t"/>
              </v:shape>
            </v:group>
            <v:group style="position:absolute;left:6489;top:4353;width:483;height:2" coordorigin="6489,4353" coordsize="483,2">
              <v:shape style="position:absolute;left:6489;top:4353;width:483;height:2" coordorigin="6489,4353" coordsize="483,0" path="m6489,4353l6972,4353e" filled="f" stroked="t" strokeweight=".47332pt" strokecolor="#484848">
                <v:path arrowok="t"/>
              </v:shape>
            </v:group>
            <v:group style="position:absolute;left:6941;top:3585;width:2;height:777" coordorigin="6941,3585" coordsize="2,777">
              <v:shape style="position:absolute;left:6941;top:3585;width:2;height:777" coordorigin="6941,3585" coordsize="0,777" path="m6941,4362l6941,3585e" filled="f" stroked="t" strokeweight=".70998pt" strokecolor="#606060">
                <v:path arrowok="t"/>
              </v:shape>
            </v:group>
            <v:group style="position:absolute;left:6901;top:4353;width:4563;height:2" coordorigin="6901,4353" coordsize="4563,2">
              <v:shape style="position:absolute;left:6901;top:4353;width:4563;height:2" coordorigin="6901,4353" coordsize="4563,0" path="m6901,4353l11464,4353e" filled="f" stroked="t" strokeweight=".70998pt" strokecolor="#646464">
                <v:path arrowok="t"/>
              </v:shape>
            </v:group>
            <v:group style="position:absolute;left:336;top:4624;width:1387;height:2" coordorigin="336,4624" coordsize="1387,2">
              <v:shape style="position:absolute;left:336;top:4624;width:1387;height:2" coordorigin="336,4624" coordsize="1387,0" path="m336,4624l1723,4624e" filled="f" stroked="t" strokeweight=".70998pt" strokecolor="#575757">
                <v:path arrowok="t"/>
              </v:shape>
            </v:group>
            <v:group style="position:absolute;left:1666;top:4629;width:724;height:2" coordorigin="1666,4629" coordsize="724,2">
              <v:shape style="position:absolute;left:1666;top:4629;width:724;height:2" coordorigin="1666,4629" coordsize="724,0" path="m1666,4629l2390,4629e" filled="f" stroked="t" strokeweight=".47332pt" strokecolor="#484848">
                <v:path arrowok="t"/>
              </v:shape>
            </v:group>
            <v:group style="position:absolute;left:2187;top:4634;width:9277;height:2" coordorigin="2187,4634" coordsize="9277,2">
              <v:shape style="position:absolute;left:2187;top:4634;width:9277;height:2" coordorigin="2187,4634" coordsize="9277,0" path="m2187,4634l11464,4634e" filled="f" stroked="t" strokeweight=".70998pt" strokecolor="#5B5B5B">
                <v:path arrowok="t"/>
              </v:shape>
            </v:group>
            <v:group style="position:absolute;left:8250;top:4634;width:260;height:2" coordorigin="8250,4634" coordsize="260,2">
              <v:shape style="position:absolute;left:8250;top:4634;width:260;height:2" coordorigin="8250,4634" coordsize="260,0" path="m8250,4634l8510,4634e" filled="f" stroked="t" strokeweight=".47332pt" strokecolor="#444444">
                <v:path arrowok="t"/>
              </v:shape>
            </v:group>
            <v:group style="position:absolute;left:11454;top:4252;width:2;height:653" coordorigin="11454,4252" coordsize="2,653">
              <v:shape style="position:absolute;left:11454;top:4252;width:2;height:653" coordorigin="11454,4252" coordsize="0,653" path="m11454,4906l11454,4252e" filled="f" stroked="t" strokeweight=".94664pt" strokecolor="#707070">
                <v:path arrowok="t"/>
              </v:shape>
            </v:group>
            <v:group style="position:absolute;left:343;top:4300;width:2;height:596" coordorigin="343,4300" coordsize="2,596">
              <v:shape style="position:absolute;left:343;top:4300;width:2;height:596" coordorigin="343,4300" coordsize="0,596" path="m343,4896l343,4300e" filled="f" stroked="t" strokeweight=".47332pt" strokecolor="#383838">
                <v:path arrowok="t"/>
              </v:shape>
            </v:group>
            <v:group style="position:absolute;left:2352;top:4875;width:4194;height:2" coordorigin="2352,4875" coordsize="4194,2">
              <v:shape style="position:absolute;left:2352;top:4875;width:4194;height:2" coordorigin="2352,4875" coordsize="4194,0" path="m2352,4875l6546,4875e" filled="f" stroked="t" strokeweight=".70998pt" strokecolor="#5B5B5B">
                <v:path arrowok="t"/>
              </v:shape>
            </v:group>
            <v:group style="position:absolute;left:6489;top:4877;width:473;height:2" coordorigin="6489,4877" coordsize="473,2">
              <v:shape style="position:absolute;left:6489;top:4877;width:473;height:2" coordorigin="6489,4877" coordsize="473,0" path="m6489,4877l6963,4877e" filled="f" stroked="t" strokeweight=".47332pt" strokecolor="#444444">
                <v:path arrowok="t"/>
              </v:shape>
            </v:group>
            <v:group style="position:absolute;left:6906;top:4877;width:1623;height:2" coordorigin="6906,4877" coordsize="1623,2">
              <v:shape style="position:absolute;left:6906;top:4877;width:1623;height:2" coordorigin="6906,4877" coordsize="1623,0" path="m6906,4877l8529,4877e" filled="f" stroked="t" strokeweight=".70998pt" strokecolor="#606060">
                <v:path arrowok="t"/>
              </v:shape>
            </v:group>
            <v:group style="position:absolute;left:8453;top:4877;width:502;height:2" coordorigin="8453,4877" coordsize="502,2">
              <v:shape style="position:absolute;left:8453;top:4877;width:502;height:2" coordorigin="8453,4877" coordsize="502,0" path="m8453,4877l8955,4877e" filled="f" stroked="t" strokeweight=".47332pt" strokecolor="#4B4B4B">
                <v:path arrowok="t"/>
              </v:shape>
            </v:group>
            <v:group style="position:absolute;left:8898;top:4877;width:2565;height:2" coordorigin="8898,4877" coordsize="2565,2">
              <v:shape style="position:absolute;left:8898;top:4877;width:2565;height:2" coordorigin="8898,4877" coordsize="2565,0" path="m8898,4877l11464,4877e" filled="f" stroked="t" strokeweight=".70998pt" strokecolor="#606060">
                <v:path arrowok="t"/>
              </v:shape>
            </v:group>
            <v:group style="position:absolute;left:7786;top:4872;width:2;height:505" coordorigin="7786,4872" coordsize="2,505">
              <v:shape style="position:absolute;left:7786;top:4872;width:2;height:505" coordorigin="7786,4872" coordsize="0,505" path="m7786,5378l7786,4872e" filled="f" stroked="t" strokeweight=".70998pt" strokecolor="#545454">
                <v:path arrowok="t"/>
              </v:shape>
            </v:group>
            <v:group style="position:absolute;left:2362;top:4334;width:2;height:6636" coordorigin="2362,4334" coordsize="2,6636">
              <v:shape style="position:absolute;left:2362;top:4334;width:2;height:6636" coordorigin="2362,4334" coordsize="0,6636" path="m2362,10970l2362,4334e" filled="f" stroked="t" strokeweight=".70998pt" strokecolor="#575757">
                <v:path arrowok="t"/>
              </v:shape>
            </v:group>
            <v:group style="position:absolute;left:4894;top:5370;width:6565;height:2" coordorigin="4894,5370" coordsize="6565,2">
              <v:shape style="position:absolute;left:4894;top:5370;width:6565;height:2" coordorigin="4894,5370" coordsize="6565,0" path="m4894,5370l11459,5370e" filled="f" stroked="t" strokeweight=".70998pt" strokecolor="#5B5B5B">
                <v:path arrowok="t"/>
              </v:shape>
            </v:group>
            <v:group style="position:absolute;left:6489;top:5373;width:473;height:2" coordorigin="6489,5373" coordsize="473,2">
              <v:shape style="position:absolute;left:6489;top:5373;width:473;height:2" coordorigin="6489,5373" coordsize="473,0" path="m6489,5373l6963,5373e" filled="f" stroked="t" strokeweight=".47332pt" strokecolor="#3F3F3F">
                <v:path arrowok="t"/>
              </v:shape>
            </v:group>
            <v:group style="position:absolute;left:8453;top:5373;width:502;height:2" coordorigin="8453,5373" coordsize="502,2">
              <v:shape style="position:absolute;left:8453;top:5373;width:502;height:2" coordorigin="8453,5373" coordsize="502,0" path="m8453,5373l8955,5373e" filled="f" stroked="t" strokeweight=".47332pt" strokecolor="#444444">
                <v:path arrowok="t"/>
              </v:shape>
            </v:group>
            <v:group style="position:absolute;left:11452;top:4834;width:2;height:567" coordorigin="11452,4834" coordsize="2,567">
              <v:shape style="position:absolute;left:11452;top:4834;width:2;height:567" coordorigin="11452,4834" coordsize="0,567" path="m11452,5401l11452,4834e" filled="f" stroked="t" strokeweight=".70998pt" strokecolor="#5B5B5B">
                <v:path arrowok="t"/>
              </v:shape>
            </v:group>
            <v:group style="position:absolute;left:4894;top:5621;width:3616;height:2" coordorigin="4894,5621" coordsize="3616,2">
              <v:shape style="position:absolute;left:4894;top:5621;width:3616;height:2" coordorigin="4894,5621" coordsize="3616,0" path="m4894,5621l8510,5621e" filled="f" stroked="t" strokeweight=".70998pt" strokecolor="#5B5B5B">
                <v:path arrowok="t"/>
              </v:shape>
            </v:group>
            <v:group style="position:absolute;left:8453;top:5621;width:502;height:2" coordorigin="8453,5621" coordsize="502,2">
              <v:shape style="position:absolute;left:8453;top:5621;width:502;height:2" coordorigin="8453,5621" coordsize="502,0" path="m8453,5621l8955,5621e" filled="f" stroked="t" strokeweight=".47332pt" strokecolor="#343434">
                <v:path arrowok="t"/>
              </v:shape>
            </v:group>
            <v:group style="position:absolute;left:8898;top:5621;width:2565;height:2" coordorigin="8898,5621" coordsize="2565,2">
              <v:shape style="position:absolute;left:8898;top:5621;width:2565;height:2" coordorigin="8898,5621" coordsize="2565,0" path="m8898,5621l11464,5621e" filled="f" stroked="t" strokeweight=".70998pt" strokecolor="#5B5B5B">
                <v:path arrowok="t"/>
              </v:shape>
            </v:group>
            <v:group style="position:absolute;left:341;top:863;width:2;height:5974" coordorigin="341,863" coordsize="2,5974">
              <v:shape style="position:absolute;left:341;top:863;width:2;height:5974" coordorigin="341,863" coordsize="0,5974" path="m341,6836l341,863e" filled="f" stroked="t" strokeweight=".70998pt" strokecolor="#545454">
                <v:path arrowok="t"/>
              </v:shape>
            </v:group>
            <v:group style="position:absolute;left:2360;top:5335;width:2;height:553" coordorigin="2360,5335" coordsize="2,553">
              <v:shape style="position:absolute;left:2360;top:5335;width:2;height:553" coordorigin="2360,5335" coordsize="0,553" path="m2360,5888l2360,5335e" filled="f" stroked="t" strokeweight=".47332pt" strokecolor="#3B3B3B">
                <v:path arrowok="t"/>
              </v:shape>
            </v:group>
            <v:group style="position:absolute;left:4901;top:4863;width:2;height:2203" coordorigin="4901,4863" coordsize="2,2203">
              <v:shape style="position:absolute;left:4901;top:4863;width:2;height:2203" coordorigin="4901,4863" coordsize="0,2203" path="m4901,7065l4901,4863e" filled="f" stroked="t" strokeweight=".70998pt" strokecolor="#575757">
                <v:path arrowok="t"/>
              </v:shape>
            </v:group>
            <v:group style="position:absolute;left:4889;top:5869;width:3621;height:2" coordorigin="4889,5869" coordsize="3621,2">
              <v:shape style="position:absolute;left:4889;top:5869;width:3621;height:2" coordorigin="4889,5869" coordsize="3621,0" path="m4889,5869l8510,5869e" filled="f" stroked="t" strokeweight=".70998pt" strokecolor="#5B5B5B">
                <v:path arrowok="t"/>
              </v:shape>
            </v:group>
            <v:group style="position:absolute;left:8453;top:5869;width:502;height:2" coordorigin="8453,5869" coordsize="502,2">
              <v:shape style="position:absolute;left:8453;top:5869;width:502;height:2" coordorigin="8453,5869" coordsize="502,0" path="m8453,5869l8955,5869e" filled="f" stroked="t" strokeweight=".47332pt" strokecolor="#3F3F3F">
                <v:path arrowok="t"/>
              </v:shape>
            </v:group>
            <v:group style="position:absolute;left:8898;top:5869;width:2561;height:2" coordorigin="8898,5869" coordsize="2561,2">
              <v:shape style="position:absolute;left:8898;top:5869;width:2561;height:2" coordorigin="8898,5869" coordsize="2561,0" path="m8898,5869l11459,5869e" filled="f" stroked="t" strokeweight=".70998pt" strokecolor="#5B5B5B">
                <v:path arrowok="t"/>
              </v:shape>
            </v:group>
            <v:group style="position:absolute;left:341;top:5830;width:2;height:315" coordorigin="341,5830" coordsize="2,315">
              <v:shape style="position:absolute;left:341;top:5830;width:2;height:315" coordorigin="341,5830" coordsize="0,315" path="m341,6145l341,5830e" filled="f" stroked="t" strokeweight=".47332pt" strokecolor="#383838">
                <v:path arrowok="t"/>
              </v:shape>
            </v:group>
            <v:group style="position:absolute;left:2352;top:6105;width:6163;height:2" coordorigin="2352,6105" coordsize="6163,2">
              <v:shape style="position:absolute;left:2352;top:6105;width:6163;height:2" coordorigin="2352,6105" coordsize="6163,0" path="m2352,6105l8515,6105e" filled="f" stroked="t" strokeweight=".70998pt" strokecolor="#5B5B5B">
                <v:path arrowok="t"/>
              </v:shape>
            </v:group>
            <v:group style="position:absolute;left:8453;top:6107;width:502;height:2" coordorigin="8453,6107" coordsize="502,2">
              <v:shape style="position:absolute;left:8453;top:6107;width:502;height:2" coordorigin="8453,6107" coordsize="502,0" path="m8453,6107l8955,6107e" filled="f" stroked="t" strokeweight=".47332pt" strokecolor="#3F3F3F">
                <v:path arrowok="t"/>
              </v:shape>
            </v:group>
            <v:group style="position:absolute;left:8898;top:6107;width:2561;height:2" coordorigin="8898,6107" coordsize="2561,2">
              <v:shape style="position:absolute;left:8898;top:6107;width:2561;height:2" coordorigin="8898,6107" coordsize="2561,0" path="m8898,6107l11459,6107e" filled="f" stroked="t" strokeweight=".70998pt" strokecolor="#646464">
                <v:path arrowok="t"/>
              </v:shape>
            </v:group>
            <v:group style="position:absolute;left:843;top:6343;width:3815;height:2" coordorigin="843,6343" coordsize="3815,2">
              <v:shape style="position:absolute;left:843;top:6343;width:3815;height:2" coordorigin="843,6343" coordsize="3815,0" path="m843,6343l4657,6343e" filled="f" stroked="t" strokeweight=".70998pt" strokecolor="#606060">
                <v:path arrowok="t"/>
              </v:shape>
            </v:group>
            <v:group style="position:absolute;left:4601;top:6345;width:331;height:2" coordorigin="4601,6345" coordsize="331,2">
              <v:shape style="position:absolute;left:4601;top:6345;width:331;height:2" coordorigin="4601,6345" coordsize="331,0" path="m4601,6345l4932,6345e" filled="f" stroked="t" strokeweight=".47332pt" strokecolor="#484848">
                <v:path arrowok="t"/>
              </v:shape>
            </v:group>
            <v:group style="position:absolute;left:4861;top:6348;width:4108;height:2" coordorigin="4861,6348" coordsize="4108,2">
              <v:shape style="position:absolute;left:4861;top:6348;width:4108;height:2" coordorigin="4861,6348" coordsize="4108,0" path="m4861,6348l8969,6348e" filled="f" stroked="t" strokeweight=".70998pt" strokecolor="#606060">
                <v:path arrowok="t"/>
              </v:shape>
            </v:group>
            <v:group style="position:absolute;left:8898;top:6350;width:218;height:2" coordorigin="8898,6350" coordsize="218,2">
              <v:shape style="position:absolute;left:8898;top:6350;width:218;height:2" coordorigin="8898,6350" coordsize="218,0" path="m8898,6350l9116,6350e" filled="f" stroked="t" strokeweight=".47332pt" strokecolor="#4F4F4F">
                <v:path arrowok="t"/>
              </v:shape>
            </v:group>
            <v:group style="position:absolute;left:9059;top:6350;width:303;height:2" coordorigin="9059,6350" coordsize="303,2">
              <v:shape style="position:absolute;left:9059;top:6350;width:303;height:2" coordorigin="9059,6350" coordsize="303,0" path="m9059,6350l9362,6350e" filled="f" stroked="t" strokeweight=".47332pt" strokecolor="#383838">
                <v:path arrowok="t"/>
              </v:shape>
            </v:group>
            <v:group style="position:absolute;left:9305;top:6350;width:2158;height:2" coordorigin="9305,6350" coordsize="2158,2">
              <v:shape style="position:absolute;left:9305;top:6350;width:2158;height:2" coordorigin="9305,6350" coordsize="2158,0" path="m9305,6350l11464,6350e" filled="f" stroked="t" strokeweight=".70998pt" strokecolor="#676767">
                <v:path arrowok="t"/>
              </v:shape>
            </v:group>
            <v:group style="position:absolute;left:4904;top:6188;width:2;height:229" coordorigin="4904,6188" coordsize="2,229">
              <v:shape style="position:absolute;left:4904;top:6188;width:2;height:229" coordorigin="4904,6188" coordsize="0,229" path="m4904,6417l4904,6188e" filled="f" stroked="t" strokeweight=".70998pt" strokecolor="#3F3F3F">
                <v:path arrowok="t"/>
              </v:shape>
            </v:group>
            <v:group style="position:absolute;left:7791;top:6341;width:2;height:505" coordorigin="7791,6341" coordsize="2,505">
              <v:shape style="position:absolute;left:7791;top:6341;width:2;height:505" coordorigin="7791,6341" coordsize="0,505" path="m7791,6846l7791,6341e" filled="f" stroked="t" strokeweight=".94664pt" strokecolor="#676767">
                <v:path arrowok="t"/>
              </v:shape>
            </v:group>
            <v:group style="position:absolute;left:341;top:6360;width:2;height:338" coordorigin="341,6360" coordsize="2,338">
              <v:shape style="position:absolute;left:341;top:6360;width:2;height:338" coordorigin="341,6360" coordsize="0,338" path="m341,6698l341,6360e" filled="f" stroked="t" strokeweight=".94664pt" strokecolor="#676767">
                <v:path arrowok="t"/>
              </v:shape>
            </v:group>
            <v:group style="position:absolute;left:2352;top:6820;width:9107;height:2" coordorigin="2352,6820" coordsize="9107,2">
              <v:shape style="position:absolute;left:2352;top:6820;width:9107;height:2" coordorigin="2352,6820" coordsize="9107,0" path="m2352,6820l11459,6820e" filled="f" stroked="t" strokeweight=".70998pt" strokecolor="#606060">
                <v:path arrowok="t"/>
              </v:shape>
            </v:group>
            <v:group style="position:absolute;left:6163;top:6817;width:383;height:2" coordorigin="6163,6817" coordsize="383,2">
              <v:shape style="position:absolute;left:6163;top:6817;width:383;height:2" coordorigin="6163,6817" coordsize="383,0" path="m6163,6817l6546,6817e" filled="f" stroked="t" strokeweight=".47332pt" strokecolor="#383838">
                <v:path arrowok="t"/>
              </v:shape>
            </v:group>
            <v:group style="position:absolute;left:8250;top:6817;width:260;height:2" coordorigin="8250,6817" coordsize="260,2">
              <v:shape style="position:absolute;left:8250;top:6817;width:260;height:2" coordorigin="8250,6817" coordsize="260,0" path="m8250,6817l8510,6817e" filled="f" stroked="t" strokeweight=".47332pt" strokecolor="#444444">
                <v:path arrowok="t"/>
              </v:shape>
            </v:group>
            <v:group style="position:absolute;left:341;top:6779;width:2;height:296" coordorigin="341,6779" coordsize="2,296">
              <v:shape style="position:absolute;left:341;top:6779;width:2;height:296" coordorigin="341,6779" coordsize="0,296" path="m341,7075l341,6779e" filled="f" stroked="t" strokeweight=".47332pt" strokecolor="#232323">
                <v:path arrowok="t"/>
              </v:shape>
            </v:group>
            <v:group style="position:absolute;left:2352;top:7056;width:2305;height:2" coordorigin="2352,7056" coordsize="2305,2">
              <v:shape style="position:absolute;left:2352;top:7056;width:2305;height:2" coordorigin="2352,7056" coordsize="2305,0" path="m2352,7056l4657,7056e" filled="f" stroked="t" strokeweight=".70998pt" strokecolor="#606060">
                <v:path arrowok="t"/>
              </v:shape>
            </v:group>
            <v:group style="position:absolute;left:4601;top:7060;width:331;height:2" coordorigin="4601,7060" coordsize="331,2">
              <v:shape style="position:absolute;left:4601;top:7060;width:331;height:2" coordorigin="4601,7060" coordsize="331,0" path="m4601,7060l4932,7060e" filled="f" stroked="t" strokeweight=".47332pt" strokecolor="#4B4B4B">
                <v:path arrowok="t"/>
              </v:shape>
            </v:group>
            <v:group style="position:absolute;left:4861;top:7058;width:1713;height:2" coordorigin="4861,7058" coordsize="1713,2">
              <v:shape style="position:absolute;left:4861;top:7058;width:1713;height:2" coordorigin="4861,7058" coordsize="1713,0" path="m4861,7058l6574,7058e" filled="f" stroked="t" strokeweight=".70998pt" strokecolor="#606060">
                <v:path arrowok="t"/>
              </v:shape>
            </v:group>
            <v:group style="position:absolute;left:6489;top:7060;width:256;height:2" coordorigin="6489,7060" coordsize="256,2">
              <v:shape style="position:absolute;left:6489;top:7060;width:256;height:2" coordorigin="6489,7060" coordsize="256,0" path="m6489,7060l6745,7060e" filled="f" stroked="t" strokeweight=".47332pt" strokecolor="#4B4B4B">
                <v:path arrowok="t"/>
              </v:shape>
            </v:group>
            <v:group style="position:absolute;left:6688;top:7058;width:4781;height:2" coordorigin="6688,7058" coordsize="4781,2">
              <v:shape style="position:absolute;left:6688;top:7058;width:4781;height:2" coordorigin="6688,7058" coordsize="4781,0" path="m6688,7058l11469,7058e" filled="f" stroked="t" strokeweight=".70998pt" strokecolor="#606060">
                <v:path arrowok="t"/>
              </v:shape>
            </v:group>
            <v:group style="position:absolute;left:7313;top:7058;width:502;height:2" coordorigin="7313,7058" coordsize="502,2">
              <v:shape style="position:absolute;left:7313;top:7058;width:502;height:2" coordorigin="7313,7058" coordsize="502,0" path="m7313,7058l7815,7058e" filled="f" stroked="t" strokeweight=".47332pt" strokecolor="#444444">
                <v:path arrowok="t"/>
              </v:shape>
            </v:group>
            <v:group style="position:absolute;left:7791;top:6774;width:2;height:291" coordorigin="7791,6774" coordsize="2,291">
              <v:shape style="position:absolute;left:7791;top:6774;width:2;height:291" coordorigin="7791,6774" coordsize="0,291" path="m7791,7065l7791,6774e" filled="f" stroked="t" strokeweight=".47332pt" strokecolor="#444444">
                <v:path arrowok="t"/>
              </v:shape>
            </v:group>
            <v:group style="position:absolute;left:8453;top:7060;width:502;height:2" coordorigin="8453,7060" coordsize="502,2">
              <v:shape style="position:absolute;left:8453;top:7060;width:502;height:2" coordorigin="8453,7060" coordsize="502,0" path="m8453,7060l8955,7060e" filled="f" stroked="t" strokeweight=".47332pt" strokecolor="#3F3F3F">
                <v:path arrowok="t"/>
              </v:shape>
            </v:group>
            <v:group style="position:absolute;left:331;top:7294;width:6215;height:2" coordorigin="331,7294" coordsize="6215,2">
              <v:shape style="position:absolute;left:331;top:7294;width:6215;height:2" coordorigin="331,7294" coordsize="6215,0" path="m331,7294l6546,7294e" filled="f" stroked="t" strokeweight=".70998pt" strokecolor="#5B5B5B">
                <v:path arrowok="t"/>
              </v:shape>
            </v:group>
            <v:group style="position:absolute;left:6489;top:7299;width:256;height:2" coordorigin="6489,7299" coordsize="256,2">
              <v:shape style="position:absolute;left:6489;top:7299;width:256;height:2" coordorigin="6489,7299" coordsize="256,0" path="m6489,7299l6745,7299e" filled="f" stroked="t" strokeweight=".47332pt" strokecolor="#545454">
                <v:path arrowok="t"/>
              </v:shape>
            </v:group>
            <v:group style="position:absolute;left:6688;top:7296;width:1822;height:2" coordorigin="6688,7296" coordsize="1822,2">
              <v:shape style="position:absolute;left:6688;top:7296;width:1822;height:2" coordorigin="6688,7296" coordsize="1822,0" path="m6688,7296l8510,7296e" filled="f" stroked="t" strokeweight=".70998pt" strokecolor="#646464">
                <v:path arrowok="t"/>
              </v:shape>
            </v:group>
            <v:group style="position:absolute;left:8453;top:7299;width:502;height:2" coordorigin="8453,7299" coordsize="502,2">
              <v:shape style="position:absolute;left:8453;top:7299;width:502;height:2" coordorigin="8453,7299" coordsize="502,0" path="m8453,7299l8955,7299e" filled="f" stroked="t" strokeweight=".47332pt" strokecolor="#4B4B4B">
                <v:path arrowok="t"/>
              </v:shape>
            </v:group>
            <v:group style="position:absolute;left:8879;top:7299;width:2584;height:2" coordorigin="8879,7299" coordsize="2584,2">
              <v:shape style="position:absolute;left:8879;top:7299;width:2584;height:2" coordorigin="8879,7299" coordsize="2584,0" path="m8879,7299l11464,7299e" filled="f" stroked="t" strokeweight=".70998pt" strokecolor="#646464">
                <v:path arrowok="t"/>
              </v:shape>
            </v:group>
            <v:group style="position:absolute;left:11454;top:7251;width:2;height:324" coordorigin="11454,7251" coordsize="2,324">
              <v:shape style="position:absolute;left:11454;top:7251;width:2;height:324" coordorigin="11454,7251" coordsize="0,324" path="m11454,7575l11454,7251e" filled="f" stroked="t" strokeweight=".70998pt" strokecolor="#676767">
                <v:path arrowok="t"/>
              </v:shape>
            </v:group>
            <v:group style="position:absolute;left:327;top:7757;width:1396;height:2" coordorigin="327,7757" coordsize="1396,2">
              <v:shape style="position:absolute;left:327;top:7757;width:1396;height:2" coordorigin="327,7757" coordsize="1396,0" path="m327,7757l1723,7757e" filled="f" stroked="t" strokeweight=".70998pt" strokecolor="#4F5454">
                <v:path arrowok="t"/>
              </v:shape>
            </v:group>
            <v:group style="position:absolute;left:338;top:7018;width:2;height:1764" coordorigin="338,7018" coordsize="2,1764">
              <v:shape style="position:absolute;left:338;top:7018;width:2;height:1764" coordorigin="338,7018" coordsize="0,1764" path="m338,8781l338,7018e" filled="f" stroked="t" strokeweight=".70998pt" strokecolor="#545454">
                <v:path arrowok="t"/>
              </v:shape>
            </v:group>
            <v:group style="position:absolute;left:1666;top:7761;width:724;height:2" coordorigin="1666,7761" coordsize="724,2">
              <v:shape style="position:absolute;left:1666;top:7761;width:724;height:2" coordorigin="1666,7761" coordsize="724,0" path="m1666,7761l2390,7761e" filled="f" stroked="t" strokeweight=".94664pt" strokecolor="#676767">
                <v:path arrowok="t"/>
              </v:shape>
            </v:group>
            <v:group style="position:absolute;left:2360;top:4334;width:2;height:6636" coordorigin="2360,4334" coordsize="2,6636">
              <v:shape style="position:absolute;left:2360;top:4334;width:2;height:6636" coordorigin="2360,4334" coordsize="0,6636" path="m2360,10970l2360,4334e" filled="f" stroked="t" strokeweight=".70998pt" strokecolor="#575757">
                <v:path arrowok="t"/>
              </v:shape>
            </v:group>
            <v:group style="position:absolute;left:2319;top:7764;width:644;height:2" coordorigin="2319,7764" coordsize="644,2">
              <v:shape style="position:absolute;left:2319;top:7764;width:644;height:2" coordorigin="2319,7764" coordsize="644,0" path="m2319,7764l2963,7764e" filled="f" stroked="t" strokeweight=".47332pt" strokecolor="#4B4B4B">
                <v:path arrowok="t"/>
              </v:shape>
            </v:group>
            <v:group style="position:absolute;left:2906;top:7764;width:601;height:2" coordorigin="2906,7764" coordsize="601,2">
              <v:shape style="position:absolute;left:2906;top:7764;width:601;height:2" coordorigin="2906,7764" coordsize="601,0" path="m2906,7764l3507,7764e" filled="f" stroked="t" strokeweight=".94664pt" strokecolor="#676767">
                <v:path arrowok="t"/>
              </v:shape>
            </v:group>
            <v:group style="position:absolute;left:3451;top:7764;width:417;height:2" coordorigin="3451,7764" coordsize="417,2">
              <v:shape style="position:absolute;left:3451;top:7764;width:417;height:2" coordorigin="3451,7764" coordsize="417,0" path="m3451,7764l3867,7764e" filled="f" stroked="t" strokeweight=".47332pt" strokecolor="#545454">
                <v:path arrowok="t"/>
              </v:shape>
            </v:group>
            <v:group style="position:absolute;left:3810;top:7764;width:7658;height:2" coordorigin="3810,7764" coordsize="7658,2">
              <v:shape style="position:absolute;left:3810;top:7764;width:7658;height:2" coordorigin="3810,7764" coordsize="7658,0" path="m3810,7764l11469,7764e" filled="f" stroked="t" strokeweight=".70998pt" strokecolor="#676767">
                <v:path arrowok="t"/>
              </v:shape>
            </v:group>
            <v:group style="position:absolute;left:6489;top:7766;width:256;height:2" coordorigin="6489,7766" coordsize="256,2">
              <v:shape style="position:absolute;left:6489;top:7766;width:256;height:2" coordorigin="6489,7766" coordsize="256,0" path="m6489,7766l6745,7766e" filled="f" stroked="t" strokeweight=".47332pt" strokecolor="#545454">
                <v:path arrowok="t"/>
              </v:shape>
            </v:group>
            <v:group style="position:absolute;left:11459;top:7518;width:2;height:272" coordorigin="11459,7518" coordsize="2,272">
              <v:shape style="position:absolute;left:11459;top:7518;width:2;height:272" coordorigin="11459,7518" coordsize="0,272" path="m11459,7790l11459,7518e" filled="f" stroked="t" strokeweight=".47332pt" strokecolor="#606060">
                <v:path arrowok="t"/>
              </v:shape>
            </v:group>
            <v:group style="position:absolute;left:4904;top:7752;width:2;height:272" coordorigin="4904,7752" coordsize="2,272">
              <v:shape style="position:absolute;left:4904;top:7752;width:2;height:272" coordorigin="4904,7752" coordsize="0,272" path="m4904,8023l4904,7752e" filled="f" stroked="t" strokeweight=".47332pt" strokecolor="#3F3F3F">
                <v:path arrowok="t"/>
              </v:shape>
            </v:group>
            <v:group style="position:absolute;left:4899;top:8002;width:6570;height:2" coordorigin="4899,8002" coordsize="6570,2">
              <v:shape style="position:absolute;left:4899;top:8002;width:6570;height:2" coordorigin="4899,8002" coordsize="6570,0" path="m4899,8002l11469,8002e" filled="f" stroked="t" strokeweight=".70998pt" strokecolor="#676767">
                <v:path arrowok="t"/>
              </v:shape>
            </v:group>
            <v:group style="position:absolute;left:11464;top:3351;width:2;height:13396" coordorigin="11464,3351" coordsize="2,13396">
              <v:shape style="position:absolute;left:11464;top:3351;width:2;height:13396" coordorigin="11464,3351" coordsize="0,13396" path="m11464,16748l11464,3351e" filled="f" stroked="t" strokeweight=".70998pt" strokecolor="#676767">
                <v:path arrowok="t"/>
              </v:shape>
            </v:group>
            <v:group style="position:absolute;left:4904;top:7752;width:2;height:734" coordorigin="4904,7752" coordsize="2,734">
              <v:shape style="position:absolute;left:4904;top:7752;width:2;height:734" coordorigin="4904,7752" coordsize="0,734" path="m4904,8486l4904,7752e" filled="f" stroked="t" strokeweight=".70998pt" strokecolor="#545454">
                <v:path arrowok="t"/>
              </v:shape>
            </v:group>
            <v:group style="position:absolute;left:4894;top:8243;width:1652;height:2" coordorigin="4894,8243" coordsize="1652,2">
              <v:shape style="position:absolute;left:4894;top:8243;width:1652;height:2" coordorigin="4894,8243" coordsize="1652,0" path="m4894,8243l6546,8243e" filled="f" stroked="t" strokeweight=".70998pt" strokecolor="#676767">
                <v:path arrowok="t"/>
              </v:shape>
            </v:group>
            <v:group style="position:absolute;left:6489;top:8243;width:256;height:2" coordorigin="6489,8243" coordsize="256,2">
              <v:shape style="position:absolute;left:6489;top:8243;width:256;height:2" coordorigin="6489,8243" coordsize="256,0" path="m6489,8243l6745,8243e" filled="f" stroked="t" strokeweight=".47332pt" strokecolor="#575757">
                <v:path arrowok="t"/>
              </v:shape>
            </v:group>
            <v:group style="position:absolute;left:6688;top:8240;width:4781;height:2" coordorigin="6688,8240" coordsize="4781,2">
              <v:shape style="position:absolute;left:6688;top:8240;width:4781;height:2" coordorigin="6688,8240" coordsize="4781,0" path="m6688,8240l11469,8240e" filled="f" stroked="t" strokeweight=".70998pt" strokecolor="#646464">
                <v:path arrowok="t"/>
              </v:shape>
            </v:group>
            <v:group style="position:absolute;left:331;top:8479;width:11132;height:2" coordorigin="331,8479" coordsize="11132,2">
              <v:shape style="position:absolute;left:331;top:8479;width:11132;height:2" coordorigin="331,8479" coordsize="11132,0" path="m331,8479l11464,8479e" filled="f" stroked="t" strokeweight=".70998pt" strokecolor="#606060">
                <v:path arrowok="t"/>
              </v:shape>
            </v:group>
            <v:group style="position:absolute;left:4601;top:8481;width:331;height:2" coordorigin="4601,8481" coordsize="331,2">
              <v:shape style="position:absolute;left:4601;top:8481;width:331;height:2" coordorigin="4601,8481" coordsize="331,0" path="m4601,8481l4932,8481e" filled="f" stroked="t" strokeweight=".47332pt" strokecolor="#3F3F3F">
                <v:path arrowok="t"/>
              </v:shape>
            </v:group>
            <v:group style="position:absolute;left:6489;top:8481;width:256;height:2" coordorigin="6489,8481" coordsize="256,2">
              <v:shape style="position:absolute;left:6489;top:8481;width:256;height:2" coordorigin="6489,8481" coordsize="256,0" path="m6489,8481l6745,8481e" filled="f" stroked="t" strokeweight=".47332pt" strokecolor="#4B4B4B">
                <v:path arrowok="t"/>
              </v:shape>
            </v:group>
            <v:group style="position:absolute;left:8250;top:8476;width:260;height:2" coordorigin="8250,8476" coordsize="260,2">
              <v:shape style="position:absolute;left:8250;top:8476;width:260;height:2" coordorigin="8250,8476" coordsize="260,0" path="m8250,8476l8510,8476e" filled="f" stroked="t" strokeweight=".47332pt" strokecolor="#4B4B4B">
                <v:path arrowok="t"/>
              </v:shape>
            </v:group>
            <v:group style="position:absolute;left:11459;top:8190;width:2;height:315" coordorigin="11459,8190" coordsize="2,315">
              <v:shape style="position:absolute;left:11459;top:8190;width:2;height:315" coordorigin="11459,8190" coordsize="0,315" path="m11459,8505l11459,8190e" filled="f" stroked="t" strokeweight=".47332pt" strokecolor="#4B4B4B">
                <v:path arrowok="t"/>
              </v:shape>
            </v:group>
            <v:group style="position:absolute;left:336;top:8948;width:11132;height:2" coordorigin="336,8948" coordsize="11132,2">
              <v:shape style="position:absolute;left:336;top:8948;width:11132;height:2" coordorigin="336,8948" coordsize="11132,0" path="m336,8948l11469,8948e" filled="f" stroked="t" strokeweight=".70998pt" strokecolor="#606060">
                <v:path arrowok="t"/>
              </v:shape>
            </v:group>
            <v:group style="position:absolute;left:341;top:8724;width:2;height:248" coordorigin="341,8724" coordsize="2,248">
              <v:shape style="position:absolute;left:341;top:8724;width:2;height:248" coordorigin="341,8724" coordsize="0,248" path="m341,8972l341,8724e" filled="f" stroked="t" strokeweight=".47332pt" strokecolor="#2B2B2B">
                <v:path arrowok="t"/>
              </v:shape>
            </v:group>
            <v:group style="position:absolute;left:1666;top:8948;width:724;height:2" coordorigin="1666,8948" coordsize="724,2">
              <v:shape style="position:absolute;left:1666;top:8948;width:724;height:2" coordorigin="1666,8948" coordsize="724,0" path="m1666,8948l2390,8948e" filled="f" stroked="t" strokeweight=".47332pt" strokecolor="#4F4F4F">
                <v:path arrowok="t"/>
              </v:shape>
            </v:group>
            <v:group style="position:absolute;left:6688;top:8948;width:275;height:2" coordorigin="6688,8948" coordsize="275,2">
              <v:shape style="position:absolute;left:6688;top:8948;width:275;height:2" coordorigin="6688,8948" coordsize="275,0" path="m6688,8948l6963,8948e" filled="f" stroked="t" strokeweight=".47332pt" strokecolor="#343434">
                <v:path arrowok="t"/>
              </v:shape>
            </v:group>
            <v:group style="position:absolute;left:8453;top:8948;width:502;height:2" coordorigin="8453,8948" coordsize="502,2">
              <v:shape style="position:absolute;left:8453;top:8948;width:502;height:2" coordorigin="8453,8948" coordsize="502,0" path="m8453,8948l8955,8948e" filled="f" stroked="t" strokeweight=".47332pt" strokecolor="#545454">
                <v:path arrowok="t"/>
              </v:shape>
            </v:group>
            <v:group style="position:absolute;left:341;top:8901;width:2;height:639" coordorigin="341,8901" coordsize="2,639">
              <v:shape style="position:absolute;left:341;top:8901;width:2;height:639" coordorigin="341,8901" coordsize="0,639" path="m341,9539l341,8901e" filled="f" stroked="t" strokeweight=".94664pt" strokecolor="#575757">
                <v:path arrowok="t"/>
              </v:shape>
            </v:group>
            <v:group style="position:absolute;left:11461;top:8901;width:2;height:582" coordorigin="11461,8901" coordsize="2,582">
              <v:shape style="position:absolute;left:11461;top:8901;width:2;height:582" coordorigin="11461,8901" coordsize="0,582" path="m11461,9482l11461,8901e" filled="f" stroked="t" strokeweight=".47332pt" strokecolor="#646464">
                <v:path arrowok="t"/>
              </v:shape>
            </v:group>
            <v:group style="position:absolute;left:336;top:9802;width:11132;height:2" coordorigin="336,9802" coordsize="11132,2">
              <v:shape style="position:absolute;left:336;top:9802;width:11132;height:2" coordorigin="336,9802" coordsize="11132,0" path="m336,9802l11469,9802e" filled="f" stroked="t" strokeweight=".70998pt" strokecolor="#646464">
                <v:path arrowok="t"/>
              </v:shape>
            </v:group>
            <v:group style="position:absolute;left:341;top:9425;width:2;height:648" coordorigin="341,9425" coordsize="2,648">
              <v:shape style="position:absolute;left:341;top:9425;width:2;height:648" coordorigin="341,9425" coordsize="0,648" path="m341,10073l341,9425e" filled="f" stroked="t" strokeweight=".47332pt" strokecolor="#3F3F3F">
                <v:path arrowok="t"/>
              </v:shape>
            </v:group>
            <v:group style="position:absolute;left:8250;top:9802;width:260;height:2" coordorigin="8250,9802" coordsize="260,2">
              <v:shape style="position:absolute;left:8250;top:9802;width:260;height:2" coordorigin="8250,9802" coordsize="260,0" path="m8250,9802l8510,9802e" filled="f" stroked="t" strokeweight=".47332pt" strokecolor="#444444">
                <v:path arrowok="t"/>
              </v:shape>
            </v:group>
            <v:group style="position:absolute;left:331;top:10047;width:8624;height:2" coordorigin="331,10047" coordsize="8624,2">
              <v:shape style="position:absolute;left:331;top:10047;width:8624;height:2" coordorigin="331,10047" coordsize="8624,0" path="m331,10047l8955,10047e" filled="f" stroked="t" strokeweight=".70998pt" strokecolor="#606060">
                <v:path arrowok="t"/>
              </v:shape>
            </v:group>
            <v:group style="position:absolute;left:4601;top:10045;width:322;height:2" coordorigin="4601,10045" coordsize="322,2">
              <v:shape style="position:absolute;left:4601;top:10045;width:322;height:2" coordorigin="4601,10045" coordsize="322,0" path="m4601,10045l4923,10045e" filled="f" stroked="t" strokeweight=".47332pt" strokecolor="#4B4B4B">
                <v:path arrowok="t"/>
              </v:shape>
            </v:group>
            <v:group style="position:absolute;left:6688;top:10045;width:275;height:2" coordorigin="6688,10045" coordsize="275,2">
              <v:shape style="position:absolute;left:6688;top:10045;width:275;height:2" coordorigin="6688,10045" coordsize="275,0" path="m6688,10045l6963,10045e" filled="f" stroked="t" strokeweight=".47332pt" strokecolor="#484848">
                <v:path arrowok="t"/>
              </v:shape>
            </v:group>
            <v:group style="position:absolute;left:8898;top:10050;width:464;height:2" coordorigin="8898,10050" coordsize="464,2">
              <v:shape style="position:absolute;left:8898;top:10050;width:464;height:2" coordorigin="8898,10050" coordsize="464,0" path="m8898,10050l9362,10050e" filled="f" stroked="t" strokeweight=".47332pt" strokecolor="#484848">
                <v:path arrowok="t"/>
              </v:shape>
            </v:group>
            <v:group style="position:absolute;left:9305;top:10050;width:2163;height:2" coordorigin="9305,10050" coordsize="2163,2">
              <v:shape style="position:absolute;left:9305;top:10050;width:2163;height:2" coordorigin="9305,10050" coordsize="2163,0" path="m9305,10050l11469,10050e" filled="f" stroked="t" strokeweight=".70998pt" strokecolor="#646464">
                <v:path arrowok="t"/>
              </v:shape>
            </v:group>
            <v:group style="position:absolute;left:331;top:10288;width:11095;height:2" coordorigin="331,10288" coordsize="11095,2">
              <v:shape style="position:absolute;left:331;top:10288;width:11095;height:2" coordorigin="331,10288" coordsize="11095,0" path="m331,10288l11426,10288e" filled="f" stroked="t" strokeweight=".70998pt" strokecolor="#606060">
                <v:path arrowok="t"/>
              </v:shape>
            </v:group>
            <v:group style="position:absolute;left:346;top:10002;width:2;height:6717" coordorigin="346,10002" coordsize="2,6717">
              <v:shape style="position:absolute;left:346;top:10002;width:2;height:6717" coordorigin="346,10002" coordsize="0,6717" path="m346,16719l346,10002e" filled="f" stroked="t" strokeweight=".70998pt" strokecolor="#545454">
                <v:path arrowok="t"/>
              </v:shape>
            </v:group>
            <v:group style="position:absolute;left:6163;top:10288;width:383;height:2" coordorigin="6163,10288" coordsize="383,2">
              <v:shape style="position:absolute;left:6163;top:10288;width:383;height:2" coordorigin="6163,10288" coordsize="383,0" path="m6163,10288l6546,10288e" filled="f" stroked="t" strokeweight=".47332pt" strokecolor="#444444">
                <v:path arrowok="t"/>
              </v:shape>
            </v:group>
            <v:group style="position:absolute;left:8250;top:10288;width:260;height:2" coordorigin="8250,10288" coordsize="260,2">
              <v:shape style="position:absolute;left:8250;top:10288;width:260;height:2" coordorigin="8250,10288" coordsize="260,0" path="m8250,10288l8510,10288e" filled="f" stroked="t" strokeweight=".47332pt" strokecolor="#4B4B4B">
                <v:path arrowok="t"/>
              </v:shape>
            </v:group>
            <v:group style="position:absolute;left:9305;top:10290;width:2163;height:2" coordorigin="9305,10290" coordsize="2163,2">
              <v:shape style="position:absolute;left:9305;top:10290;width:2163;height:2" coordorigin="9305,10290" coordsize="2163,0" path="m9305,10290l11469,10290e" filled="f" stroked="t" strokeweight=".70998pt" strokecolor="#606060">
                <v:path arrowok="t"/>
              </v:shape>
            </v:group>
            <v:group style="position:absolute;left:790;top:10758;width:10678;height:2" coordorigin="790,10758" coordsize="10678,2">
              <v:shape style="position:absolute;left:790;top:10758;width:10678;height:2" coordorigin="790,10758" coordsize="10678,0" path="m790,10758l11469,10758e" filled="f" stroked="t" strokeweight=".70998pt" strokecolor="#646464">
                <v:path arrowok="t"/>
              </v:shape>
            </v:group>
            <v:group style="position:absolute;left:1216;top:10998;width:5003;height:2" coordorigin="1216,10998" coordsize="5003,2">
              <v:shape style="position:absolute;left:1216;top:10998;width:5003;height:2" coordorigin="1216,10998" coordsize="5003,0" path="m1216,10998l6219,10998e" filled="f" stroked="t" strokeweight=".47332pt" strokecolor="#575757">
                <v:path arrowok="t"/>
              </v:shape>
            </v:group>
            <v:group style="position:absolute;left:3810;top:10753;width:847;height:2" coordorigin="3810,10753" coordsize="847,2">
              <v:shape style="position:absolute;left:3810;top:10753;width:847;height:2" coordorigin="3810,10753" coordsize="847,0" path="m3810,10753l4657,10753e" filled="f" stroked="t" strokeweight=".47332pt" strokecolor="#4F4F4F">
                <v:path arrowok="t"/>
              </v:shape>
            </v:group>
            <v:group style="position:absolute;left:6163;top:10755;width:383;height:2" coordorigin="6163,10755" coordsize="383,2">
              <v:shape style="position:absolute;left:6163;top:10755;width:383;height:2" coordorigin="6163,10755" coordsize="383,0" path="m6163,10755l6546,10755e" filled="f" stroked="t" strokeweight=".47332pt" strokecolor="#4F4F4F">
                <v:path arrowok="t"/>
              </v:shape>
            </v:group>
            <v:group style="position:absolute;left:6906;top:10755;width:464;height:2" coordorigin="6906,10755" coordsize="464,2">
              <v:shape style="position:absolute;left:6906;top:10755;width:464;height:2" coordorigin="6906,10755" coordsize="464,0" path="m6906,10755l7370,10755e" filled="f" stroked="t" strokeweight=".47332pt" strokecolor="#575757">
                <v:path arrowok="t"/>
              </v:shape>
            </v:group>
            <v:group style="position:absolute;left:8250;top:10755;width:260;height:2" coordorigin="8250,10755" coordsize="260,2">
              <v:shape style="position:absolute;left:8250;top:10755;width:260;height:2" coordorigin="8250,10755" coordsize="260,0" path="m8250,10755l8510,10755e" filled="f" stroked="t" strokeweight=".47332pt" strokecolor="#444444">
                <v:path arrowok="t"/>
              </v:shape>
            </v:group>
            <v:group style="position:absolute;left:2367;top:10708;width:2;height:353" coordorigin="2367,10708" coordsize="2,353">
              <v:shape style="position:absolute;left:2367;top:10708;width:2;height:353" coordorigin="2367,10708" coordsize="0,353" path="m2367,11060l2367,10708e" filled="f" stroked="t" strokeweight=".47332pt" strokecolor="#444444">
                <v:path arrowok="t"/>
              </v:shape>
            </v:group>
            <v:group style="position:absolute;left:6163;top:10998;width:2144;height:2" coordorigin="6163,10998" coordsize="2144,2">
              <v:shape style="position:absolute;left:6163;top:10998;width:2144;height:2" coordorigin="6163,10998" coordsize="2144,0" path="m6163,10998l8307,10998e" filled="f" stroked="t" strokeweight=".70998pt" strokecolor="#646464">
                <v:path arrowok="t"/>
              </v:shape>
            </v:group>
            <v:group style="position:absolute;left:8250;top:10998;width:705;height:2" coordorigin="8250,10998" coordsize="705,2">
              <v:shape style="position:absolute;left:8250;top:10998;width:705;height:2" coordorigin="8250,10998" coordsize="705,0" path="m8250,10998l8955,10998e" filled="f" stroked="t" strokeweight=".47332pt" strokecolor="#575757">
                <v:path arrowok="t"/>
              </v:shape>
            </v:group>
            <v:group style="position:absolute;left:8695;top:10998;width:2774;height:2" coordorigin="8695,10998" coordsize="2774,2">
              <v:shape style="position:absolute;left:8695;top:10998;width:2774;height:2" coordorigin="8695,10998" coordsize="2774,0" path="m8695,10998l11469,10998e" filled="f" stroked="t" strokeweight=".70998pt" strokecolor="#6B6B6B">
                <v:path arrowok="t"/>
              </v:shape>
            </v:group>
            <v:group style="position:absolute;left:11464;top:10708;width:2;height:358" coordorigin="11464,10708" coordsize="2,358">
              <v:shape style="position:absolute;left:11464;top:10708;width:2;height:358" coordorigin="11464,10708" coordsize="0,358" path="m11464,11065l11464,10708e" filled="f" stroked="t" strokeweight=".47332pt" strokecolor="#575757">
                <v:path arrowok="t"/>
              </v:shape>
            </v:group>
            <v:group style="position:absolute;left:331;top:11239;width:6702;height:2" coordorigin="331,11239" coordsize="6702,2">
              <v:shape style="position:absolute;left:331;top:11239;width:6702;height:2" coordorigin="331,11239" coordsize="6702,0" path="m331,11239l7034,11239e" filled="f" stroked="t" strokeweight=".70998pt" strokecolor="#606060">
                <v:path arrowok="t"/>
              </v:shape>
            </v:group>
            <v:group style="position:absolute;left:1706;top:10998;width:2;height:2136" coordorigin="1706,10998" coordsize="2,2136">
              <v:shape style="position:absolute;left:1706;top:10998;width:2;height:2136" coordorigin="1706,10998" coordsize="0,2136" path="m1706,13134l1706,10998e" filled="f" stroked="t" strokeweight=".70998pt" strokecolor="#5B5B5B">
                <v:path arrowok="t"/>
              </v:shape>
            </v:group>
            <v:group style="position:absolute;left:2367;top:10998;width:2;height:748" coordorigin="2367,10998" coordsize="2,748">
              <v:shape style="position:absolute;left:2367;top:10998;width:2;height:748" coordorigin="2367,10998" coordsize="0,748" path="m2367,11747l2367,10998e" filled="f" stroked="t" strokeweight=".70998pt" strokecolor="#575757">
                <v:path arrowok="t"/>
              </v:shape>
            </v:group>
            <v:group style="position:absolute;left:6906;top:11241;width:473;height:2" coordorigin="6906,11241" coordsize="473,2">
              <v:shape style="position:absolute;left:6906;top:11241;width:473;height:2" coordorigin="6906,11241" coordsize="473,0" path="m6906,11241l7379,11241e" filled="f" stroked="t" strokeweight=".47332pt" strokecolor="#484848">
                <v:path arrowok="t"/>
              </v:shape>
            </v:group>
            <v:group style="position:absolute;left:7346;top:10998;width:2;height:305" coordorigin="7346,10998" coordsize="2,305">
              <v:shape style="position:absolute;left:7346;top:10998;width:2;height:305" coordorigin="7346,10998" coordsize="0,305" path="m7346,11303l7346,10998e" filled="f" stroked="t" strokeweight=".70998pt" strokecolor="#646464">
                <v:path arrowok="t"/>
              </v:shape>
            </v:group>
            <v:group style="position:absolute;left:7308;top:11239;width:4165;height:2" coordorigin="7308,11239" coordsize="4165,2">
              <v:shape style="position:absolute;left:7308;top:11239;width:4165;height:2" coordorigin="7308,11239" coordsize="4165,0" path="m7308,11239l11473,11239e" filled="f" stroked="t" strokeweight=".70998pt" strokecolor="#646464">
                <v:path arrowok="t"/>
              </v:shape>
            </v:group>
            <v:group style="position:absolute;left:1051;top:11261;width:2;height:1845" coordorigin="1051,11261" coordsize="2,1845">
              <v:shape style="position:absolute;left:1051;top:11261;width:2;height:1845" coordorigin="1051,11261" coordsize="0,1845" path="m1051,13105l1051,11261e" filled="f" stroked="t" strokeweight=".23666pt" strokecolor="#000000">
                <v:path arrowok="t"/>
              </v:shape>
            </v:group>
            <v:group style="position:absolute;left:7348;top:11232;width:2;height:515" coordorigin="7348,11232" coordsize="2,515">
              <v:shape style="position:absolute;left:7348;top:11232;width:2;height:515" coordorigin="7348,11232" coordsize="0,515" path="m7348,11747l7348,11232e" filled="f" stroked="t" strokeweight=".47332pt" strokecolor="#4B4B4B">
                <v:path arrowok="t"/>
              </v:shape>
            </v:group>
            <v:group style="position:absolute;left:2357;top:12054;width:1723;height:2" coordorigin="2357,12054" coordsize="1723,2">
              <v:shape style="position:absolute;left:2357;top:12054;width:1723;height:2" coordorigin="2357,12054" coordsize="1723,0" path="m2357,12054l4080,12054e" filled="f" stroked="t" strokeweight="1.65662pt" strokecolor="#485497">
                <v:path arrowok="t"/>
              </v:shape>
            </v:group>
            <v:group style="position:absolute;left:2367;top:11690;width:2;height:391" coordorigin="2367,11690" coordsize="2,391">
              <v:shape style="position:absolute;left:2367;top:11690;width:2;height:391" coordorigin="2367,11690" coordsize="0,391" path="m2367,12081l2367,11690e" filled="f" stroked="t" strokeweight=".47332pt" strokecolor="#3F3F3F">
                <v:path arrowok="t"/>
              </v:shape>
            </v:group>
            <v:group style="position:absolute;left:7351;top:11690;width:2;height:391" coordorigin="7351,11690" coordsize="2,391">
              <v:shape style="position:absolute;left:7351;top:11690;width:2;height:391" coordorigin="7351,11690" coordsize="0,391" path="m7351,12081l7351,11690e" filled="f" stroked="t" strokeweight=".94664pt" strokecolor="#676767">
                <v:path arrowok="t"/>
              </v:shape>
            </v:group>
            <v:group style="position:absolute;left:11464;top:11690;width:2;height:391" coordorigin="11464,11690" coordsize="2,391">
              <v:shape style="position:absolute;left:11464;top:11690;width:2;height:391" coordorigin="11464,11690" coordsize="0,391" path="m11464,12081l11464,11690e" filled="f" stroked="t" strokeweight=".47332pt" strokecolor="#545454">
                <v:path arrowok="t"/>
              </v:shape>
            </v:group>
            <v:group style="position:absolute;left:2367;top:11985;width:2;height:687" coordorigin="2367,11985" coordsize="2,687">
              <v:shape style="position:absolute;left:2367;top:11985;width:2;height:687" coordorigin="2367,11985" coordsize="0,687" path="m2367,12672l2367,11985e" filled="f" stroked="t" strokeweight=".70998pt" strokecolor="#5B5B5B">
                <v:path arrowok="t"/>
              </v:shape>
            </v:group>
            <v:group style="position:absolute;left:7351;top:12023;width:2;height:310" coordorigin="7351,12023" coordsize="2,310">
              <v:shape style="position:absolute;left:7351;top:12023;width:2;height:310" coordorigin="7351,12023" coordsize="0,310" path="m7351,12333l7351,12023e" filled="f" stroked="t" strokeweight=".47332pt" strokecolor="#444444">
                <v:path arrowok="t"/>
              </v:shape>
            </v:group>
            <v:group style="position:absolute;left:7353;top:12276;width:2;height:1125" coordorigin="7353,12276" coordsize="2,1125">
              <v:shape style="position:absolute;left:7353;top:12276;width:2;height:1125" coordorigin="7353,12276" coordsize="0,1125" path="m7353,13401l7353,12276e" filled="f" stroked="t" strokeweight=".70998pt" strokecolor="#5B5B5B">
                <v:path arrowok="t"/>
              </v:shape>
            </v:group>
            <v:group style="position:absolute;left:2367;top:12614;width:2;height:200" coordorigin="2367,12614" coordsize="2,200">
              <v:shape style="position:absolute;left:2367;top:12614;width:2;height:200" coordorigin="2367,12614" coordsize="0,200" path="m2367,12815l2367,12614e" filled="f" stroked="t" strokeweight=".47332pt" strokecolor="#282828">
                <v:path arrowok="t"/>
              </v:shape>
            </v:group>
            <v:group style="position:absolute;left:11466;top:12614;width:2;height:281" coordorigin="11466,12614" coordsize="2,281">
              <v:shape style="position:absolute;left:11466;top:12614;width:2;height:281" coordorigin="11466,12614" coordsize="0,281" path="m11466,12896l11466,12614e" filled="f" stroked="t" strokeweight=".47332pt" strokecolor="#4F4F4F">
                <v:path arrowok="t"/>
              </v:shape>
            </v:group>
            <v:group style="position:absolute;left:2369;top:12757;width:2;height:2288" coordorigin="2369,12757" coordsize="2,2288">
              <v:shape style="position:absolute;left:2369;top:12757;width:2;height:2288" coordorigin="2369,12757" coordsize="0,2288" path="m2369,15046l2369,12757e" filled="f" stroked="t" strokeweight=".70998pt" strokecolor="#5B5B5B">
                <v:path arrowok="t"/>
              </v:shape>
            </v:group>
            <v:group style="position:absolute;left:327;top:13372;width:1377;height:2" coordorigin="327,13372" coordsize="1377,2">
              <v:shape style="position:absolute;left:327;top:13372;width:1377;height:2" coordorigin="327,13372" coordsize="1377,0" path="m327,13372l1704,13372e" filled="f" stroked="t" strokeweight=".23666pt" strokecolor="#575757">
                <v:path arrowok="t"/>
              </v:shape>
            </v:group>
            <v:group style="position:absolute;left:346;top:13077;width:2;height:329" coordorigin="346,13077" coordsize="2,329">
              <v:shape style="position:absolute;left:346;top:13077;width:2;height:329" coordorigin="346,13077" coordsize="0,329" path="m346,13406l346,13077e" filled="f" stroked="t" strokeweight=".47332pt" strokecolor="#343434">
                <v:path arrowok="t"/>
              </v:shape>
            </v:group>
            <v:group style="position:absolute;left:1051;top:13105;width:2;height:272" coordorigin="1051,13105" coordsize="2,272">
              <v:shape style="position:absolute;left:1051;top:13105;width:2;height:272" coordorigin="1051,13105" coordsize="0,272" path="m1051,13377l1051,13105e" filled="f" stroked="t" strokeweight=".23666pt" strokecolor="#676767">
                <v:path arrowok="t"/>
              </v:shape>
            </v:group>
            <v:group style="position:absolute;left:1709;top:13077;width:2;height:329" coordorigin="1709,13077" coordsize="2,329">
              <v:shape style="position:absolute;left:1709;top:13077;width:2;height:329" coordorigin="1709,13077" coordsize="0,329" path="m1709,13406l1709,13077e" filled="f" stroked="t" strokeweight=".47332pt" strokecolor="#383838">
                <v:path arrowok="t"/>
              </v:shape>
            </v:group>
            <v:group style="position:absolute;left:1690;top:13372;width:672;height:2" coordorigin="1690,13372" coordsize="672,2">
              <v:shape style="position:absolute;left:1690;top:13372;width:672;height:2" coordorigin="1690,13372" coordsize="672,0" path="m1690,13372l2362,13372e" filled="f" stroked="t" strokeweight=".23666pt" strokecolor="#444444">
                <v:path arrowok="t"/>
              </v:shape>
            </v:group>
            <v:group style="position:absolute;left:1051;top:13372;width:2;height:2908" coordorigin="1051,13372" coordsize="2,2908">
              <v:shape style="position:absolute;left:1051;top:13372;width:2;height:2908" coordorigin="1051,13372" coordsize="0,2908" path="m1051,16281l1051,13372e" filled="f" stroked="t" strokeweight=".23666pt" strokecolor="#000000">
                <v:path arrowok="t"/>
              </v:shape>
            </v:group>
            <v:group style="position:absolute;left:1709;top:13344;width:2;height:558" coordorigin="1709,13344" coordsize="2,558">
              <v:shape style="position:absolute;left:1709;top:13344;width:2;height:558" coordorigin="1709,13344" coordsize="0,558" path="m1709,13902l1709,13344e" filled="f" stroked="t" strokeweight=".94664pt" strokecolor="#606060">
                <v:path arrowok="t"/>
              </v:shape>
            </v:group>
            <v:group style="position:absolute;left:11466;top:13325;width:2;height:3423" coordorigin="11466,13325" coordsize="2,3423">
              <v:shape style="position:absolute;left:11466;top:13325;width:2;height:3423" coordorigin="11466,13325" coordsize="0,3423" path="m11466,16748l11466,13325e" filled="f" stroked="t" strokeweight=".70998pt" strokecolor="#6B6B6B">
                <v:path arrowok="t"/>
              </v:shape>
            </v:group>
            <v:group style="position:absolute;left:7355;top:13039;width:2;height:3704" coordorigin="7355,13039" coordsize="2,3704">
              <v:shape style="position:absolute;left:7355;top:13039;width:2;height:3704" coordorigin="7355,13039" coordsize="0,3704" path="m7355,16743l7355,13039e" filled="f" stroked="t" strokeweight=".70998pt" strokecolor="#646464">
                <v:path arrowok="t"/>
              </v:shape>
            </v:group>
            <v:group style="position:absolute;left:348;top:13825;width:2;height:572" coordorigin="348,13825" coordsize="2,572">
              <v:shape style="position:absolute;left:348;top:13825;width:2;height:572" coordorigin="348,13825" coordsize="0,572" path="m348,14397l348,13825e" filled="f" stroked="t" strokeweight=".47332pt" strokecolor="#484848">
                <v:path arrowok="t"/>
              </v:shape>
            </v:group>
            <v:group style="position:absolute;left:1709;top:13825;width:2;height:572" coordorigin="1709,13825" coordsize="2,572">
              <v:shape style="position:absolute;left:1709;top:13825;width:2;height:572" coordorigin="1709,13825" coordsize="0,572" path="m1709,14397l1709,13825e" filled="f" stroked="t" strokeweight=".47332pt" strokecolor="#444444">
                <v:path arrowok="t"/>
              </v:shape>
            </v:group>
            <v:group style="position:absolute;left:1709;top:14340;width:2;height:706" coordorigin="1709,14340" coordsize="2,706">
              <v:shape style="position:absolute;left:1709;top:14340;width:2;height:706" coordorigin="1709,14340" coordsize="0,706" path="m1709,15046l1709,14340e" filled="f" stroked="t" strokeweight=".70998pt" strokecolor="#606060">
                <v:path arrowok="t"/>
              </v:shape>
            </v:group>
            <v:group style="position:absolute;left:1709;top:14989;width:2;height:300" coordorigin="1709,14989" coordsize="2,300">
              <v:shape style="position:absolute;left:1709;top:14989;width:2;height:300" coordorigin="1709,14989" coordsize="0,300" path="m1709,15289l1709,14989e" filled="f" stroked="t" strokeweight=".47332pt" strokecolor="#3B3B3B">
                <v:path arrowok="t"/>
              </v:shape>
            </v:group>
            <v:group style="position:absolute;left:2371;top:14989;width:2;height:300" coordorigin="2371,14989" coordsize="2,300">
              <v:shape style="position:absolute;left:2371;top:14989;width:2;height:300" coordorigin="2371,14989" coordsize="0,300" path="m2371,15289l2371,14989e" filled="f" stroked="t" strokeweight=".47332pt" strokecolor="#3B3B3B">
                <v:path arrowok="t"/>
              </v:shape>
            </v:group>
            <v:group style="position:absolute;left:1711;top:15198;width:2;height:477" coordorigin="1711,15198" coordsize="2,477">
              <v:shape style="position:absolute;left:1711;top:15198;width:2;height:477" coordorigin="1711,15198" coordsize="0,477" path="m1711,15675l1711,15198e" filled="f" stroked="t" strokeweight=".94664pt" strokecolor="#676767">
                <v:path arrowok="t"/>
              </v:shape>
            </v:group>
            <v:group style="position:absolute;left:2371;top:15232;width:2;height:825" coordorigin="2371,15232" coordsize="2,825">
              <v:shape style="position:absolute;left:2371;top:15232;width:2;height:825" coordorigin="2371,15232" coordsize="0,825" path="m2371,16056l2371,15232e" filled="f" stroked="t" strokeweight=".70998pt" strokecolor="#606060">
                <v:path arrowok="t"/>
              </v:shape>
            </v:group>
            <v:group style="position:absolute;left:348;top:15604;width:2;height:1116" coordorigin="348,15604" coordsize="2,1116">
              <v:shape style="position:absolute;left:348;top:15604;width:2;height:1116" coordorigin="348,15604" coordsize="0,1116" path="m348,16719l348,15604e" filled="f" stroked="t" strokeweight=".47332pt" strokecolor="#4B4B4B">
                <v:path arrowok="t"/>
              </v:shape>
            </v:group>
            <v:group style="position:absolute;left:1711;top:15604;width:2;height:453" coordorigin="1711,15604" coordsize="2,453">
              <v:shape style="position:absolute;left:1711;top:15604;width:2;height:453" coordorigin="1711,15604" coordsize="0,453" path="m1711,16056l1711,15604e" filled="f" stroked="t" strokeweight=".47332pt" strokecolor="#4F4F4F">
                <v:path arrowok="t"/>
              </v:shape>
            </v:group>
            <v:group style="position:absolute;left:1709;top:15999;width:2;height:310" coordorigin="1709,15999" coordsize="2,310">
              <v:shape style="position:absolute;left:1709;top:15999;width:2;height:310" coordorigin="1709,15999" coordsize="0,310" path="m1709,16309l1709,15999e" filled="f" stroked="t" strokeweight=".47332pt" strokecolor="#2F2F2F">
                <v:path arrowok="t"/>
              </v:shape>
            </v:group>
            <v:group style="position:absolute;left:2371;top:15999;width:2;height:310" coordorigin="2371,15999" coordsize="2,310">
              <v:shape style="position:absolute;left:2371;top:15999;width:2;height:310" coordorigin="2371,15999" coordsize="0,310" path="m2371,16309l2371,15999e" filled="f" stroked="t" strokeweight=".47332pt" strokecolor="#343434">
                <v:path arrowok="t"/>
              </v:shape>
            </v:group>
            <v:group style="position:absolute;left:1051;top:16281;width:2;height:439" coordorigin="1051,16281" coordsize="2,439">
              <v:shape style="position:absolute;left:1051;top:16281;width:2;height:439" coordorigin="1051,16281" coordsize="0,439" path="m1051,16719l1051,16281e" filled="f" stroked="t" strokeweight=".23666pt" strokecolor="#9C9C9C">
                <v:path arrowok="t"/>
              </v:shape>
            </v:group>
            <v:group style="position:absolute;left:970;top:16722;width:762;height:2" coordorigin="970,16722" coordsize="762,2">
              <v:shape style="position:absolute;left:970;top:16722;width:762;height:2" coordorigin="970,16722" coordsize="762,0" path="m970,16722l1732,16722e" filled="f" stroked="t" strokeweight=".47332pt" strokecolor="#9C9C9C">
                <v:path arrowok="t"/>
              </v:shape>
            </v:group>
            <v:group style="position:absolute;left:1709;top:16252;width:2;height:482" coordorigin="1709,16252" coordsize="2,482">
              <v:shape style="position:absolute;left:1709;top:16252;width:2;height:482" coordorigin="1709,16252" coordsize="0,482" path="m1709,16733l1709,16252e" filled="f" stroked="t" strokeweight=".94664pt" strokecolor="#646464">
                <v:path arrowok="t"/>
              </v:shape>
            </v:group>
            <v:group style="position:absolute;left:1515;top:16733;width:9954;height:2" coordorigin="1515,16733" coordsize="9954,2">
              <v:shape style="position:absolute;left:1515;top:16733;width:9954;height:2" coordorigin="1515,16733" coordsize="9954,0" path="m1515,16733l11469,16733e" filled="f" stroked="t" strokeweight=".70998pt" strokecolor="#838383">
                <v:path arrowok="t"/>
              </v:shape>
            </v:group>
            <v:group style="position:absolute;left:2371;top:16252;width:2;height:486" coordorigin="2371,16252" coordsize="2,486">
              <v:shape style="position:absolute;left:2371;top:16252;width:2;height:486" coordorigin="2371,16252" coordsize="0,486" path="m2371,16738l2371,16252e" filled="f" stroked="t" strokeweight=".70998pt" strokecolor="#5B5B5B">
                <v:path arrowok="t"/>
              </v:shape>
            </v:group>
            <v:group style="position:absolute;left:6489;top:16733;width:473;height:2" coordorigin="6489,16733" coordsize="473,2">
              <v:shape style="position:absolute;left:6489;top:16733;width:473;height:2" coordorigin="6489,16733" coordsize="473,0" path="m6489,16733l6963,16733e" filled="f" stroked="t" strokeweight=".47332pt" strokecolor="#676767">
                <v:path arrowok="t"/>
              </v:shape>
            </v:group>
            <v:group style="position:absolute;left:8453;top:16733;width:516;height:2" coordorigin="8453,16733" coordsize="516,2">
              <v:shape style="position:absolute;left:8453;top:16733;width:516;height:2" coordorigin="8453,16733" coordsize="516,0" path="m8453,16733l8969,16733e" filled="f" stroked="t" strokeweight=".47332pt" strokecolor="#707070">
                <v:path arrowok="t"/>
              </v:shape>
            </v:group>
            <v:group style="position:absolute;left:8988;top:16738;width:374;height:2" coordorigin="8988,16738" coordsize="374,2">
              <v:shape style="position:absolute;left:8988;top:16738;width:374;height:2" coordorigin="8988,16738" coordsize="374,0" path="m8988,16738l9362,16738e" filled="f" stroked="t" strokeweight=".47332pt" strokecolor="#707070">
                <v:path arrowok="t"/>
              </v:shape>
            </v:group>
            <v:group style="position:absolute;left:2814;top:4341;width:2;height:256" coordorigin="2814,4341" coordsize="2,256">
              <v:shape style="position:absolute;left:2814;top:4341;width:2;height:256" coordorigin="2814,4341" coordsize="0,256" path="m2814,4597l2814,4341e" filled="f" stroked="t" strokeweight="1.61848pt" strokecolor="#D1D3D1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300" w:right="6879"/>
        <w:jc w:val="center"/>
        <w:tabs>
          <w:tab w:pos="840" w:val="left"/>
          <w:tab w:pos="182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134A3"/>
        </w:rPr>
      </w:r>
      <w:r>
        <w:rPr>
          <w:rFonts w:ascii="Times New Roman" w:hAnsi="Times New Roman" w:cs="Times New Roman" w:eastAsia="Times New Roman"/>
          <w:sz w:val="17"/>
          <w:szCs w:val="17"/>
          <w:color w:val="4134A3"/>
          <w:u w:val="single" w:color="706BBF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34A3"/>
          <w:u w:val="single" w:color="706BBF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134A3"/>
          <w:u w:val="single" w:color="706BBF"/>
        </w:rPr>
      </w:r>
      <w:r>
        <w:rPr>
          <w:rFonts w:ascii="Times New Roman" w:hAnsi="Times New Roman" w:cs="Times New Roman" w:eastAsia="Times New Roman"/>
          <w:sz w:val="17"/>
          <w:szCs w:val="17"/>
          <w:color w:val="4134A3"/>
          <w:spacing w:val="0"/>
          <w:w w:val="179"/>
          <w:u w:val="single" w:color="706BBF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4134A3"/>
          <w:spacing w:val="-34"/>
          <w:w w:val="179"/>
          <w:u w:val="single" w:color="706BBF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34A3"/>
          <w:spacing w:val="0"/>
          <w:w w:val="179"/>
          <w:u w:val="single" w:color="706BBF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134A3"/>
          <w:spacing w:val="0"/>
          <w:w w:val="179"/>
          <w:u w:val="single" w:color="706BBF"/>
        </w:rPr>
      </w:r>
      <w:r>
        <w:rPr>
          <w:rFonts w:ascii="Times New Roman" w:hAnsi="Times New Roman" w:cs="Times New Roman" w:eastAsia="Times New Roman"/>
          <w:sz w:val="17"/>
          <w:szCs w:val="17"/>
          <w:color w:val="4134A3"/>
          <w:spacing w:val="0"/>
          <w:w w:val="179"/>
          <w:u w:val="single" w:color="706BBF"/>
        </w:rPr>
      </w:r>
      <w:r>
        <w:rPr>
          <w:rFonts w:ascii="Arial" w:hAnsi="Arial" w:cs="Arial" w:eastAsia="Arial"/>
          <w:sz w:val="28"/>
          <w:szCs w:val="28"/>
          <w:color w:val="7270A5"/>
          <w:spacing w:val="0"/>
          <w:w w:val="53"/>
          <w:i/>
          <w:u w:val="single" w:color="706BBF"/>
        </w:rPr>
        <w:t>11</w:t>
      </w:r>
      <w:r>
        <w:rPr>
          <w:rFonts w:ascii="Arial" w:hAnsi="Arial" w:cs="Arial" w:eastAsia="Arial"/>
          <w:sz w:val="28"/>
          <w:szCs w:val="28"/>
          <w:color w:val="7270A5"/>
          <w:spacing w:val="0"/>
          <w:w w:val="53"/>
          <w:i/>
        </w:rPr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6" w:lineRule="exact"/>
        <w:ind w:left="474" w:right="6914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873001pt;margin-top:2.712154pt;width:16.524001pt;height:17pt;mso-position-horizontal-relative:page;mso-position-vertical-relative:paragraph;z-index:-15171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Courier New" w:hAnsi="Courier New" w:cs="Courier New" w:eastAsia="Courier New"/>
                      <w:sz w:val="34"/>
                      <w:szCs w:val="34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34"/>
                      <w:szCs w:val="34"/>
                      <w:color w:val="4B4B4B"/>
                      <w:spacing w:val="0"/>
                      <w:w w:val="81"/>
                      <w:b/>
                      <w:bCs/>
                      <w:position w:val="2"/>
                    </w:rPr>
                    <w:t>A.</w:t>
                  </w:r>
                  <w:r>
                    <w:rPr>
                      <w:rFonts w:ascii="Courier New" w:hAnsi="Courier New" w:cs="Courier New" w:eastAsia="Courier New"/>
                      <w:sz w:val="34"/>
                      <w:szCs w:val="3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  <w:b/>
          <w:bCs/>
          <w:position w:val="-5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4"/>
          <w:w w:val="100"/>
          <w:b/>
          <w:bCs/>
          <w:position w:val="-5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-4"/>
          <w:w w:val="100"/>
          <w:b/>
          <w:bCs/>
          <w:position w:val="-5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  <w:b/>
          <w:bCs/>
          <w:position w:val="-5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3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-26"/>
          <w:w w:val="106"/>
          <w:b/>
          <w:bCs/>
          <w:position w:val="-5"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6"/>
          <w:b/>
          <w:bCs/>
          <w:position w:val="-5"/>
        </w:rPr>
        <w:t>Ö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-15"/>
          <w:w w:val="107"/>
          <w:b/>
          <w:bCs/>
          <w:position w:val="-5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107"/>
          <w:b/>
          <w:bCs/>
          <w:position w:val="-5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335.820618pt;margin-top:2.604656pt;width:10.886362pt;height:.1pt;mso-position-horizontal-relative:page;mso-position-vertical-relative:paragraph;z-index:-15175" coordorigin="6716,52" coordsize="218,2">
            <v:shape style="position:absolute;left:6716;top:52;width:218;height:2" coordorigin="6716,52" coordsize="218,0" path="m6716,52l6934,52e" filled="f" stroked="t" strokeweight=".2366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5E6060"/>
          <w:w w:val="99"/>
          <w:position w:val="-2"/>
        </w:rPr>
        <w:t>'</w:t>
      </w:r>
      <w:r>
        <w:rPr>
          <w:rFonts w:ascii="Arial" w:hAnsi="Arial" w:cs="Arial" w:eastAsia="Arial"/>
          <w:sz w:val="19"/>
          <w:szCs w:val="19"/>
          <w:color w:val="5E6060"/>
          <w:spacing w:val="-36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  <w:t>tfaiv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2D2D2D"/>
          <w:spacing w:val="-16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2"/>
          <w:position w:val="-2"/>
        </w:rPr>
        <w:t>Kuze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2"/>
          <w:position w:val="-2"/>
        </w:rPr>
        <w:t>y</w:t>
      </w:r>
      <w:r>
        <w:rPr>
          <w:rFonts w:ascii="Arial" w:hAnsi="Arial" w:cs="Arial" w:eastAsia="Arial"/>
          <w:sz w:val="19"/>
          <w:szCs w:val="19"/>
          <w:color w:val="2D2D2D"/>
          <w:spacing w:val="-11"/>
          <w:w w:val="92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  <w:t>Bölg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2D2D2D"/>
          <w:spacing w:val="-12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  <w:t>Amir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  <w:t>)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2"/>
          <w:szCs w:val="32"/>
          <w:color w:val="7270A5"/>
          <w:spacing w:val="0"/>
          <w:w w:val="213"/>
          <w:position w:val="3"/>
        </w:rPr>
        <w:t>.-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8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HOŞGÖR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8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340"/>
          <w:cols w:num="2" w:equalWidth="0">
            <w:col w:w="495" w:space="1859"/>
            <w:col w:w="8986"/>
          </w:cols>
        </w:sectPr>
      </w:pPr>
      <w:rPr/>
    </w:p>
    <w:p>
      <w:pPr>
        <w:spacing w:before="57" w:after="0" w:line="448" w:lineRule="exact"/>
        <w:ind w:left="-282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shape style="position:absolute;margin-left:500.160004pt;margin-top:5.005961pt;width:48.959999pt;height:56.639999pt;mso-position-horizontal-relative:page;mso-position-vertical-relative:paragraph;z-index:-15170" type="#_x0000_t75">
            <v:imagedata r:id="rId22" o:title=""/>
          </v:shape>
        </w:pict>
      </w:r>
      <w:r>
        <w:rPr>
          <w:rFonts w:ascii="Arial" w:hAnsi="Arial" w:cs="Arial" w:eastAsia="Arial"/>
          <w:sz w:val="83"/>
          <w:szCs w:val="83"/>
          <w:color w:val="262828"/>
          <w:spacing w:val="-1077"/>
          <w:w w:val="475"/>
          <w:position w:val="-42"/>
        </w:rPr>
        <w:t>!</w:t>
      </w:r>
      <w:r>
        <w:rPr>
          <w:rFonts w:ascii="Arial" w:hAnsi="Arial" w:cs="Arial" w:eastAsia="Arial"/>
          <w:sz w:val="14"/>
          <w:szCs w:val="14"/>
          <w:color w:val="3F3F3F"/>
          <w:spacing w:val="8"/>
          <w:w w:val="122"/>
          <w:position w:val="-54"/>
        </w:rPr>
        <w:t>I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22"/>
          <w:position w:val="-54"/>
        </w:rPr>
        <w:t>Z</w:t>
      </w:r>
      <w:r>
        <w:rPr>
          <w:rFonts w:ascii="Arial" w:hAnsi="Arial" w:cs="Arial" w:eastAsia="Arial"/>
          <w:sz w:val="14"/>
          <w:szCs w:val="14"/>
          <w:color w:val="3F3F3F"/>
          <w:spacing w:val="-25"/>
          <w:w w:val="100"/>
          <w:position w:val="-54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20"/>
          <w:position w:val="-54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71" w:lineRule="exact"/>
        <w:ind w:left="873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F3F3F"/>
          <w:spacing w:val="0"/>
          <w:w w:val="102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2" w:lineRule="exact"/>
        <w:ind w:left="92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F3F3F"/>
          <w:spacing w:val="0"/>
          <w:w w:val="114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4" w:lineRule="exact"/>
        <w:ind w:left="-34" w:right="516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57" w:right="529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31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3" w:lineRule="exact"/>
        <w:ind w:left="588" w:right="587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240"/>
          <w:cols w:num="2" w:equalWidth="0">
            <w:col w:w="1895" w:space="1784"/>
            <w:col w:w="800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7.280001pt;margin-top:37.83704pt;width:563.087475pt;height:766.642959pt;mso-position-horizontal-relative:page;mso-position-vertical-relative:page;z-index:-15169" coordorigin="346,757" coordsize="11262,15333">
            <v:shape style="position:absolute;left:346;top:2227;width:10656;height:9216" type="#_x0000_t75">
              <v:imagedata r:id="rId23" o:title=""/>
            </v:shape>
            <v:shape style="position:absolute;left:4992;top:7469;width:5798;height:730" type="#_x0000_t75">
              <v:imagedata r:id="rId24" o:title=""/>
            </v:shape>
            <v:shape style="position:absolute;left:9082;top:10944;width:1094;height:480" type="#_x0000_t75">
              <v:imagedata r:id="rId25" o:title=""/>
            </v:shape>
            <v:group style="position:absolute;left:384;top:778;width:9536;height:2" coordorigin="384,778" coordsize="9536,2">
              <v:shape style="position:absolute;left:384;top:778;width:9536;height:2" coordorigin="384,778" coordsize="9536,0" path="m384,778l9920,778e" filled="f" stroked="t" strokeweight=".711962pt" strokecolor="#5B5B5B">
                <v:path arrowok="t"/>
              </v:shape>
            </v:group>
            <v:group style="position:absolute;left:389;top:764;width:2;height:1480" coordorigin="389,764" coordsize="2,1480">
              <v:shape style="position:absolute;left:389;top:764;width:2;height:1480" coordorigin="389,764" coordsize="0,1480" path="m389,2244l389,764e" filled="f" stroked="t" strokeweight=".711962pt" strokecolor="#676767">
                <v:path arrowok="t"/>
              </v:shape>
            </v:group>
            <v:group style="position:absolute;left:2416;top:773;width:2;height:1470" coordorigin="2416,773" coordsize="2,1470">
              <v:shape style="position:absolute;left:2416;top:773;width:2;height:1470" coordorigin="2416,773" coordsize="0,1470" path="m2416,2244l2416,773e" filled="f" stroked="t" strokeweight=".711962pt" strokecolor="#545454">
                <v:path arrowok="t"/>
              </v:shape>
            </v:group>
            <v:group style="position:absolute;left:9168;top:769;width:2;height:1509" coordorigin="9168,769" coordsize="2,1509">
              <v:shape style="position:absolute;left:9168;top:769;width:2;height:1509" coordorigin="9168,769" coordsize="0,1509" path="m9168,2277l9168,769e" filled="f" stroked="t" strokeweight=".711962pt" strokecolor="#575757">
                <v:path arrowok="t"/>
              </v:shape>
            </v:group>
            <v:group style="position:absolute;left:2933;top:7481;width:2031;height:2" coordorigin="2933,7481" coordsize="2031,2">
              <v:shape style="position:absolute;left:2933;top:7481;width:2031;height:2" coordorigin="2933,7481" coordsize="2031,0" path="m2933,7481l4965,7481e" filled="f" stroked="t" strokeweight=".711962pt" strokecolor="#545454">
                <v:path arrowok="t"/>
              </v:shape>
            </v:group>
            <v:group style="position:absolute;left:2933;top:8135;width:2031;height:2" coordorigin="2933,8135" coordsize="2031,2">
              <v:shape style="position:absolute;left:2933;top:8135;width:2031;height:2" coordorigin="2933,8135" coordsize="2031,0" path="m2933,8135l4965,8135e" filled="f" stroked="t" strokeweight=".711962pt" strokecolor="#5B5B5B">
                <v:path arrowok="t"/>
              </v:shape>
            </v:group>
            <v:group style="position:absolute;left:11565;top:769;width:2;height:3313" coordorigin="11565,769" coordsize="2,3313">
              <v:shape style="position:absolute;left:11565;top:769;width:2;height:3313" coordorigin="11565,769" coordsize="0,3313" path="m11565,4082l11565,769e" filled="f" stroked="t" strokeweight=".711962pt" strokecolor="#606060">
                <v:path arrowok="t"/>
              </v:shape>
            </v:group>
            <v:group style="position:absolute;left:10850;top:2268;width:717;height:2" coordorigin="10850,2268" coordsize="717,2">
              <v:shape style="position:absolute;left:10850;top:2268;width:717;height:2" coordorigin="10850,2268" coordsize="717,0" path="m10850,2268l11567,2268e" filled="f" stroked="t" strokeweight=".711962pt" strokecolor="#6B6B6B">
                <v:path arrowok="t"/>
              </v:shape>
            </v:group>
            <v:group style="position:absolute;left:10850;top:2485;width:721;height:2" coordorigin="10850,2485" coordsize="721,2">
              <v:shape style="position:absolute;left:10850;top:2485;width:721;height:2" coordorigin="10850,2485" coordsize="721,0" path="m10850,2485l11572,2485e" filled="f" stroked="t" strokeweight=".949282pt" strokecolor="#707070">
                <v:path arrowok="t"/>
              </v:shape>
            </v:group>
            <v:group style="position:absolute;left:10850;top:2700;width:721;height:2" coordorigin="10850,2700" coordsize="721,2">
              <v:shape style="position:absolute;left:10850;top:2700;width:721;height:2" coordorigin="10850,2700" coordsize="721,0" path="m10850,2700l11572,2700e" filled="f" stroked="t" strokeweight=".711962pt" strokecolor="#5B5B5B">
                <v:path arrowok="t"/>
              </v:shape>
            </v:group>
            <v:group style="position:absolute;left:10850;top:2917;width:726;height:2" coordorigin="10850,2917" coordsize="726,2">
              <v:shape style="position:absolute;left:10850;top:2917;width:726;height:2" coordorigin="10850,2917" coordsize="726,0" path="m10850,2917l11576,2917e" filled="f" stroked="t" strokeweight=".711962pt" strokecolor="#646464">
                <v:path arrowok="t"/>
              </v:shape>
            </v:group>
            <v:group style="position:absolute;left:10746;top:3134;width:831;height:2" coordorigin="10746,3134" coordsize="831,2">
              <v:shape style="position:absolute;left:10746;top:3134;width:831;height:2" coordorigin="10746,3134" coordsize="831,0" path="m10746,3134l11576,3134e" filled="f" stroked="t" strokeweight=".949282pt" strokecolor="#707070">
                <v:path arrowok="t"/>
              </v:shape>
            </v:group>
            <v:group style="position:absolute;left:10281;top:3349;width:1296;height:2" coordorigin="10281,3349" coordsize="1296,2">
              <v:shape style="position:absolute;left:10281;top:3349;width:1296;height:2" coordorigin="10281,3349" coordsize="1296,0" path="m10281,3349l11576,3349e" filled="f" stroked="t" strokeweight=".474641pt" strokecolor="#606060">
                <v:path arrowok="t"/>
              </v:shape>
            </v:group>
            <v:group style="position:absolute;left:10850;top:4077;width:731;height:2" coordorigin="10850,4077" coordsize="731,2">
              <v:shape style="position:absolute;left:10850;top:4077;width:731;height:2" coordorigin="10850,4077" coordsize="731,0" path="m10850,4077l11581,4077e" filled="f" stroked="t" strokeweight=".949282pt" strokecolor="#707070">
                <v:path arrowok="t"/>
              </v:shape>
            </v:group>
            <v:group style="position:absolute;left:10850;top:4354;width:731;height:2" coordorigin="10850,4354" coordsize="731,2">
              <v:shape style="position:absolute;left:10850;top:4354;width:731;height:2" coordorigin="10850,4354" coordsize="731,0" path="m10850,4354l11581,4354e" filled="f" stroked="t" strokeweight=".711962pt" strokecolor="#676767">
                <v:path arrowok="t"/>
              </v:shape>
            </v:group>
            <v:group style="position:absolute;left:10499;top:4574;width:1082;height:2" coordorigin="10499,4574" coordsize="1082,2">
              <v:shape style="position:absolute;left:10499;top:4574;width:1082;height:2" coordorigin="10499,4574" coordsize="1082,0" path="m10499,4574l11581,4574e" filled="f" stroked="t" strokeweight=".711962pt" strokecolor="#6B6B6B">
                <v:path arrowok="t"/>
              </v:shape>
            </v:group>
            <v:group style="position:absolute;left:10029;top:5056;width:1552;height:2" coordorigin="10029,5056" coordsize="1552,2">
              <v:shape style="position:absolute;left:10029;top:5056;width:1552;height:2" coordorigin="10029,5056" coordsize="1552,0" path="m10029,5056l11581,5056e" filled="f" stroked="t" strokeweight=".711962pt" strokecolor="#777777">
                <v:path arrowok="t"/>
              </v:shape>
            </v:group>
            <v:group style="position:absolute;left:10347;top:5299;width:1234;height:2" coordorigin="10347,5299" coordsize="1234,2">
              <v:shape style="position:absolute;left:10347;top:5299;width:1234;height:2" coordorigin="10347,5299" coordsize="1234,0" path="m10347,5299l11581,5299e" filled="f" stroked="t" strokeweight=".711962pt" strokecolor="#6B6B6B">
                <v:path arrowok="t"/>
              </v:shape>
            </v:group>
            <v:group style="position:absolute;left:10651;top:5538;width:935;height:2" coordorigin="10651,5538" coordsize="935,2">
              <v:shape style="position:absolute;left:10651;top:5538;width:935;height:2" coordorigin="10651,5538" coordsize="935,0" path="m10651,5538l11586,5538e" filled="f" stroked="t" strokeweight=".711962pt" strokecolor="#646464">
                <v:path arrowok="t"/>
              </v:shape>
            </v:group>
            <v:group style="position:absolute;left:10850;top:5755;width:736;height:2" coordorigin="10850,5755" coordsize="736,2">
              <v:shape style="position:absolute;left:10850;top:5755;width:736;height:2" coordorigin="10850,5755" coordsize="736,0" path="m10850,5755l11586,5755e" filled="f" stroked="t" strokeweight=".474641pt" strokecolor="#646464">
                <v:path arrowok="t"/>
              </v:shape>
            </v:group>
            <v:group style="position:absolute;left:10347;top:5984;width:1234;height:2" coordorigin="10347,5984" coordsize="1234,2">
              <v:shape style="position:absolute;left:10347;top:5984;width:1234;height:2" coordorigin="10347,5984" coordsize="1234,0" path="m10347,5984l11581,5984e" filled="f" stroked="t" strokeweight=".711962pt" strokecolor="#676767">
                <v:path arrowok="t"/>
              </v:shape>
            </v:group>
            <v:group style="position:absolute;left:10641;top:6407;width:940;height:2" coordorigin="10641,6407" coordsize="940,2">
              <v:shape style="position:absolute;left:10641;top:6407;width:940;height:2" coordorigin="10641,6407" coordsize="940,0" path="m10641,6407l11581,6407e" filled="f" stroked="t" strokeweight=".711962pt" strokecolor="#6B6B6B">
                <v:path arrowok="t"/>
              </v:shape>
            </v:group>
            <v:group style="position:absolute;left:11591;top:6574;width:2;height:9205" coordorigin="11591,6574" coordsize="2,9205">
              <v:shape style="position:absolute;left:11591;top:6574;width:2;height:9205" coordorigin="11591,6574" coordsize="0,9205" path="m11591,15778l11591,6574e" filled="f" stroked="t" strokeweight=".711962pt" strokecolor="#646464">
                <v:path arrowok="t"/>
              </v:shape>
            </v:group>
            <v:group style="position:absolute;left:10850;top:6624;width:736;height:2" coordorigin="10850,6624" coordsize="736,2">
              <v:shape style="position:absolute;left:10850;top:6624;width:736;height:2" coordorigin="10850,6624" coordsize="736,0" path="m10850,6624l11586,6624e" filled="f" stroked="t" strokeweight=".474641pt" strokecolor="#4B4B4B">
                <v:path arrowok="t"/>
              </v:shape>
            </v:group>
            <v:group style="position:absolute;left:10641;top:7696;width:949;height:2" coordorigin="10641,7696" coordsize="949,2">
              <v:shape style="position:absolute;left:10641;top:7696;width:949;height:2" coordorigin="10641,7696" coordsize="949,0" path="m10641,7696l11591,7696e" filled="f" stroked="t" strokeweight=".711962pt" strokecolor="#6B6B6B">
                <v:path arrowok="t"/>
              </v:shape>
            </v:group>
            <v:group style="position:absolute;left:10641;top:7913;width:949;height:2" coordorigin="10641,7913" coordsize="949,2">
              <v:shape style="position:absolute;left:10641;top:7913;width:949;height:2" coordorigin="10641,7913" coordsize="949,0" path="m10641,7913l11591,7913e" filled="f" stroked="t" strokeweight=".474641pt" strokecolor="#646464">
                <v:path arrowok="t"/>
              </v:shape>
            </v:group>
            <v:group style="position:absolute;left:2459;top:8937;width:9142;height:2" coordorigin="2459,8937" coordsize="9142,2">
              <v:shape style="position:absolute;left:2459;top:8937;width:9142;height:2" coordorigin="2459,8937" coordsize="9142,0" path="m2459,8937l11600,8937e" filled="f" stroked="t" strokeweight=".711962pt" strokecolor="#646464">
                <v:path arrowok="t"/>
              </v:shape>
            </v:group>
            <v:group style="position:absolute;left:7395;top:9818;width:4205;height:2" coordorigin="7395,9818" coordsize="4205,2">
              <v:shape style="position:absolute;left:7395;top:9818;width:4205;height:2" coordorigin="7395,9818" coordsize="4205,0" path="m7395,9818l11600,9818e" filled="f" stroked="t" strokeweight=".711962pt" strokecolor="#676767">
                <v:path arrowok="t"/>
              </v:shape>
            </v:group>
            <v:group style="position:absolute;left:7395;top:10155;width:4205;height:2" coordorigin="7395,10155" coordsize="4205,2">
              <v:shape style="position:absolute;left:7395;top:10155;width:4205;height:2" coordorigin="7395,10155" coordsize="4205,0" path="m7395,10155l11600,10155e" filled="f" stroked="t" strokeweight=".711962pt" strokecolor="#6B6B6B">
                <v:path arrowok="t"/>
              </v:shape>
            </v:group>
            <v:group style="position:absolute;left:3322;top:10389;width:8278;height:2" coordorigin="3322,10389" coordsize="8278,2">
              <v:shape style="position:absolute;left:3322;top:10389;width:8278;height:2" coordorigin="3322,10389" coordsize="8278,0" path="m3322,10389l11600,10389e" filled="f" stroked="t" strokeweight=".711962pt" strokecolor="#676767">
                <v:path arrowok="t"/>
              </v:shape>
            </v:group>
            <v:group style="position:absolute;left:7366;top:10866;width:4234;height:2" coordorigin="7366,10866" coordsize="4234,2">
              <v:shape style="position:absolute;left:7366;top:10866;width:4234;height:2" coordorigin="7366,10866" coordsize="4234,0" path="m7366,10866l11600,10866e" filled="f" stroked="t" strokeweight=".711962pt" strokecolor="#6B6B6B">
                <v:path arrowok="t"/>
              </v:shape>
              <v:shape style="position:absolute;left:1171;top:12250;width:5338;height:3840" type="#_x0000_t75">
                <v:imagedata r:id="rId26" o:title=""/>
              </v:shape>
            </v:group>
            <v:group style="position:absolute;left:1201;top:11353;width:2;height:859" coordorigin="1201,11353" coordsize="2,859">
              <v:shape style="position:absolute;left:1201;top:11353;width:2;height:859" coordorigin="1201,11353" coordsize="0,859" path="m1201,12212l1201,11353e" filled="f" stroked="t" strokeweight=".711962pt" strokecolor="#545454">
                <v:path arrowok="t"/>
              </v:shape>
            </v:group>
            <v:group style="position:absolute;left:7449;top:11076;width:2;height:4707" coordorigin="7449,11076" coordsize="2,4707">
              <v:shape style="position:absolute;left:7449;top:11076;width:2;height:4707" coordorigin="7449,11076" coordsize="0,4707" path="m7449,15783l7449,11076e" filled="f" stroked="t" strokeweight=".711962pt" strokecolor="#5B5B5B">
                <v:path arrowok="t"/>
              </v:shape>
            </v:group>
            <v:group style="position:absolute;left:1778;top:11353;width:2;height:859" coordorigin="1778,11353" coordsize="2,859">
              <v:shape style="position:absolute;left:1778;top:11353;width:2;height:859" coordorigin="1778,11353" coordsize="0,859" path="m1778,12212l1778,11353e" filled="f" stroked="t" strokeweight=".711962pt" strokecolor="#545454">
                <v:path arrowok="t"/>
              </v:shape>
            </v:group>
            <v:group style="position:absolute;left:408;top:13401;width:778;height:2" coordorigin="408,13401" coordsize="778,2">
              <v:shape style="position:absolute;left:408;top:13401;width:778;height:2" coordorigin="408,13401" coordsize="778,0" path="m408,13401l1187,13401e" filled="f" stroked="t" strokeweight=".949282pt" strokecolor="#6B6B6B">
                <v:path arrowok="t"/>
              </v:shape>
            </v:group>
            <v:group style="position:absolute;left:408;top:15781;width:778;height:2" coordorigin="408,15781" coordsize="778,2">
              <v:shape style="position:absolute;left:408;top:15781;width:778;height:2" coordorigin="408,15781" coordsize="778,0" path="m408,15781l1187,15781e" filled="f" stroked="t" strokeweight=".949282pt" strokecolor="#707070">
                <v:path arrowok="t"/>
              </v:shape>
            </v:group>
            <v:group style="position:absolute;left:7395;top:11086;width:1614;height:2" coordorigin="7395,11086" coordsize="1614,2">
              <v:shape style="position:absolute;left:7395;top:11086;width:1614;height:2" coordorigin="7395,11086" coordsize="1614,0" path="m7395,11086l9009,11086e" filled="f" stroked="t" strokeweight=".711962pt" strokecolor="#676767">
                <v:path arrowok="t"/>
              </v:shape>
            </v:group>
            <v:group style="position:absolute;left:7395;top:11319;width:1614;height:2" coordorigin="7395,11319" coordsize="1614,2">
              <v:shape style="position:absolute;left:7395;top:11319;width:1614;height:2" coordorigin="7395,11319" coordsize="1614,0" path="m7395,11319l9009,11319e" filled="f" stroked="t" strokeweight=".711962pt" strokecolor="#646464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6" w:after="0" w:line="203" w:lineRule="exact"/>
        <w:ind w:left="79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mcı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6" w:after="0" w:line="240" w:lineRule="auto"/>
        <w:ind w:left="29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96"/>
        </w:rPr>
        <w:t>yeri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ale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3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2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0"/>
          <w:w w:val="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"/>
          <w:w w:val="10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62828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6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6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97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3" w:lineRule="auto"/>
        <w:ind w:left="2981" w:right="1175" w:firstLine="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polyeste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"/>
          <w:w w:val="10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terni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9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2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burd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za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1.000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3.000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TL.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6" w:lineRule="exact"/>
        <w:ind w:left="2653" w:right="58" w:firstLine="33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burd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depolama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alanında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başlangıç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sebebiyet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verece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etkeni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olmadığından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tesisatıııda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06" w:lineRule="exact"/>
        <w:ind w:left="2962" w:right="240" w:firstLine="-26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9"/>
        </w:rPr>
        <w:t>olmadığında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2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yükse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geçenle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atılma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inıkanıııı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olmadığıııdan,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kapalı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kilitli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olduğunda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8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ngınııı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şüpheli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8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naatine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7" w:after="0" w:line="240" w:lineRule="auto"/>
        <w:ind w:left="751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F3F"/>
          <w:spacing w:val="-5"/>
          <w:w w:val="120"/>
        </w:rPr>
        <w:t>i</w:t>
      </w:r>
      <w:r>
        <w:rPr>
          <w:rFonts w:ascii="Arial" w:hAnsi="Arial" w:cs="Arial" w:eastAsia="Arial"/>
          <w:sz w:val="18"/>
          <w:szCs w:val="18"/>
          <w:color w:val="7E7E7E"/>
          <w:spacing w:val="-4"/>
          <w:w w:val="104"/>
        </w:rPr>
        <w:t>: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35"/>
        </w:rPr>
        <w:t>---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77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17.600006pt;margin-top:7.734306pt;width:144pt;height:119.040001pt;mso-position-horizontal-relative:page;mso-position-vertical-relative:paragraph;z-index:-15168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5031" w:right="576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1"/>
          <w:position w:val="-1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7" w:after="0" w:line="275" w:lineRule="exact"/>
        <w:ind w:left="1842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AAAAAA"/>
          <w:w w:val="40"/>
          <w:position w:val="-2"/>
        </w:rPr>
        <w:t>.</w:t>
      </w:r>
      <w:r>
        <w:rPr>
          <w:rFonts w:ascii="Arial" w:hAnsi="Arial" w:cs="Arial" w:eastAsia="Arial"/>
          <w:sz w:val="26"/>
          <w:szCs w:val="26"/>
          <w:color w:val="AAAAAA"/>
          <w:w w:val="41"/>
          <w:position w:val="-2"/>
        </w:rPr>
        <w:t>·</w:t>
      </w:r>
      <w:r>
        <w:rPr>
          <w:rFonts w:ascii="Arial" w:hAnsi="Arial" w:cs="Arial" w:eastAsia="Arial"/>
          <w:sz w:val="26"/>
          <w:szCs w:val="26"/>
          <w:color w:val="AAAAAA"/>
          <w:spacing w:val="-38"/>
          <w:w w:val="100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55"/>
          <w:position w:val="-2"/>
        </w:rPr>
        <w:t>""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2069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F3F3F"/>
          <w:spacing w:val="0"/>
          <w:w w:val="148"/>
          <w:position w:val="1"/>
        </w:rPr>
        <w:t>•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0" w:lineRule="atLeast"/>
        <w:ind w:left="4009" w:right="438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559349pt;margin-top:-17.715601pt;width:20.844251pt;height:43.0pt;mso-position-horizontal-relative:page;mso-position-vertical-relative:paragraph;z-index:-15165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A3A3A"/>
                      <w:spacing w:val="0"/>
                      <w:w w:val="174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61" w:lineRule="exact"/>
        <w:ind w:left="84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-1"/>
        </w:rPr>
        <w:t>IZ</w:t>
      </w:r>
      <w:r>
        <w:rPr>
          <w:rFonts w:ascii="Arial" w:hAnsi="Arial" w:cs="Arial" w:eastAsia="Arial"/>
          <w:sz w:val="14"/>
          <w:szCs w:val="14"/>
          <w:color w:val="3A3A3A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5"/>
          <w:position w:val="-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582"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2"/>
          <w:w w:val="100"/>
          <w:position w:val="4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  <w:t>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628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2"/>
          <w:position w:val="2"/>
        </w:rPr>
        <w:t>BELEDIYESI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GfN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RAP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1"/>
          <w:position w:val="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07" w:lineRule="exact"/>
        <w:ind w:left="108" w:right="-20"/>
        <w:jc w:val="left"/>
        <w:tabs>
          <w:tab w:pos="1300" w:val="left"/>
          <w:tab w:pos="3080" w:val="left"/>
          <w:tab w:pos="5400" w:val="left"/>
          <w:tab w:pos="74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41"/>
          <w:position w:val="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59"/>
          <w:position w:val="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2"/>
          <w:position w:val="1"/>
        </w:rPr>
        <w:t>09/05/2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"/>
          <w:w w:val="102"/>
          <w:position w:val="1"/>
        </w:rPr>
        <w:t>0</w:t>
      </w:r>
      <w:r>
        <w:rPr>
          <w:rFonts w:ascii="Arial" w:hAnsi="Arial" w:cs="Arial" w:eastAsia="Arial"/>
          <w:sz w:val="23"/>
          <w:szCs w:val="23"/>
          <w:color w:val="3A3A3A"/>
          <w:spacing w:val="-6"/>
          <w:w w:val="183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  <w:position w:val="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37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5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23:50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64"/>
          <w:position w:val="-1"/>
        </w:rPr>
        <w:t>trcı: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19"/>
          <w:w w:val="64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0"/>
          <w:w w:val="82"/>
          <w:position w:val="-1"/>
        </w:rPr>
        <w:t>ııo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22" w:right="-20"/>
        <w:jc w:val="left"/>
        <w:tabs>
          <w:tab w:pos="1300" w:val="left"/>
          <w:tab w:pos="3080" w:val="left"/>
          <w:tab w:pos="4280" w:val="left"/>
          <w:tab w:pos="5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4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09/05/2017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4"/>
          <w:position w:val="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7"/>
          <w:position w:val="0"/>
        </w:rPr>
        <w:t>:2935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5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  <w:position w:val="0"/>
        </w:rPr>
        <w:t>:Merkez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92" w:lineRule="exact"/>
        <w:ind w:left="12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w w:val="9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87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88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irile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Karabagla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2950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-1"/>
        </w:rPr>
        <w:t>No:3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705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706203pt;margin-top:-9.046976pt;width:273.370363pt;height:21.933251pt;mso-position-horizontal-relative:page;mso-position-vertical-relative:paragraph;z-index:-15166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17" w:hRule="exact"/>
                    </w:trPr>
                    <w:tc>
                      <w:tcPr>
                        <w:tcW w:w="1055" w:type="dxa"/>
                        <w:tcBorders>
                          <w:top w:val="single" w:sz="5.573472" w:space="0" w:color="5B5B5B"/>
                          <w:bottom w:val="single" w:sz="5.573472" w:space="0" w:color="575757"/>
                          <w:left w:val="single" w:sz="5.57347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3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0"/>
                            <w:w w:val="106"/>
                          </w:rPr>
                          <w:t>DognıAdres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51" w:type="dxa"/>
                        <w:tcBorders>
                          <w:top w:val="single" w:sz="5.573472" w:space="0" w:color="5B5B5B"/>
                          <w:bottom w:val="single" w:sz="5.573472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16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E5E60"/>
                            <w:spacing w:val="0"/>
                            <w:w w:val="149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E5E60"/>
                            <w:spacing w:val="-25"/>
                            <w:w w:val="14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0"/>
                            <w:w w:val="100"/>
                          </w:rPr>
                          <w:t>Karabağla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0"/>
                            <w:w w:val="100"/>
                          </w:rPr>
                          <w:t>2950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0"/>
                            <w:w w:val="10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-8"/>
                            <w:w w:val="102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E5E60"/>
                            <w:spacing w:val="9"/>
                            <w:w w:val="17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0"/>
                            <w:w w:val="116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0"/>
                            <w:w w:val="111"/>
                          </w:rPr>
                          <w:t>D:l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55" w:type="dxa"/>
                        <w:tcBorders>
                          <w:top w:val="single" w:sz="5.573472" w:space="0" w:color="5B5B5B"/>
                          <w:bottom w:val="single" w:sz="5.573472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08" w:hRule="exact"/>
                    </w:trPr>
                    <w:tc>
                      <w:tcPr>
                        <w:tcW w:w="1055" w:type="dxa"/>
                        <w:tcBorders>
                          <w:top w:val="single" w:sz="5.573472" w:space="0" w:color="575757"/>
                          <w:bottom w:val="single" w:sz="5.573472" w:space="0" w:color="5B5B5B"/>
                          <w:left w:val="single" w:sz="5.573472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83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0"/>
                            <w:w w:val="86"/>
                          </w:rPr>
                          <w:t>Ycıngı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0"/>
                            <w:w w:val="86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10"/>
                            <w:w w:val="8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0"/>
                            <w:w w:val="102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51" w:type="dxa"/>
                        <w:tcBorders>
                          <w:top w:val="single" w:sz="5.573472" w:space="0" w:color="575757"/>
                          <w:bottom w:val="single" w:sz="5.573472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3" w:lineRule="exact"/>
                          <w:ind w:left="1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0"/>
                            <w:w w:val="100"/>
                          </w:rPr>
                          <w:t>Bina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-24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E5E60"/>
                            <w:spacing w:val="0"/>
                            <w:w w:val="100"/>
                          </w:rPr>
                          <w:t>ang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E5E60"/>
                            <w:spacing w:val="1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0"/>
                            <w:w w:val="100"/>
                          </w:rPr>
                          <w:t>ııı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55" w:type="dxa"/>
                        <w:tcBorders>
                          <w:top w:val="single" w:sz="5.573472" w:space="0" w:color="575757"/>
                          <w:bottom w:val="single" w:sz="5.573472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192" w:lineRule="exact"/>
                          <w:ind w:left="30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0"/>
                            <w:w w:val="95"/>
                            <w:position w:val="-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0"/>
                            <w:w w:val="95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6"/>
                            <w:w w:val="9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0"/>
                            <w:w w:val="100"/>
                            <w:position w:val="-1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B4B"/>
                            <w:spacing w:val="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A3A3A"/>
                            <w:spacing w:val="0"/>
                            <w:w w:val="100"/>
                            <w:position w:val="-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117" w:right="-20"/>
        <w:jc w:val="left"/>
        <w:tabs>
          <w:tab w:pos="3560" w:val="left"/>
          <w:tab w:pos="6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6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33"/>
          <w:position w:val="1"/>
        </w:rPr>
        <w:t>se: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Kullanını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0"/>
        </w:rPr>
        <w:t>Mesken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15" w:lineRule="exact"/>
        <w:ind w:left="3564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123611pt;margin-top:3.731233pt;width:87.275056pt;height:26pt;mso-position-horizontal-relative:page;mso-position-vertical-relative:paragraph;z-index:-1516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16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1A1A1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38"/>
          <w:position w:val="-1"/>
        </w:rPr>
        <w:t>Diğ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313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-8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-30"/>
          <w:w w:val="8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63"/>
          <w:position w:val="-6"/>
        </w:rPr>
        <w:t>··</w:t>
      </w:r>
      <w:r>
        <w:rPr>
          <w:rFonts w:ascii="Arial" w:hAnsi="Arial" w:cs="Arial" w:eastAsia="Arial"/>
          <w:sz w:val="23"/>
          <w:szCs w:val="23"/>
          <w:color w:val="5E5E60"/>
          <w:spacing w:val="-10"/>
          <w:w w:val="63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12"/>
          <w:w w:val="49"/>
          <w:position w:val="-6"/>
        </w:rPr>
        <w:t>•</w:t>
      </w:r>
      <w:r>
        <w:rPr>
          <w:rFonts w:ascii="Arial" w:hAnsi="Arial" w:cs="Arial" w:eastAsia="Arial"/>
          <w:sz w:val="23"/>
          <w:szCs w:val="23"/>
          <w:color w:val="5E5E60"/>
          <w:spacing w:val="9"/>
          <w:w w:val="41"/>
          <w:position w:val="-6"/>
        </w:rPr>
        <w:t>•</w:t>
      </w:r>
      <w:r>
        <w:rPr>
          <w:rFonts w:ascii="Arial" w:hAnsi="Arial" w:cs="Arial" w:eastAsia="Arial"/>
          <w:sz w:val="23"/>
          <w:szCs w:val="23"/>
          <w:color w:val="777777"/>
          <w:spacing w:val="14"/>
          <w:w w:val="41"/>
          <w:position w:val="-6"/>
        </w:rPr>
        <w:t>•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55"/>
          <w:position w:val="-6"/>
        </w:rPr>
        <w:t>*</w:t>
      </w:r>
      <w:r>
        <w:rPr>
          <w:rFonts w:ascii="Arial" w:hAnsi="Arial" w:cs="Arial" w:eastAsia="Arial"/>
          <w:sz w:val="23"/>
          <w:szCs w:val="23"/>
          <w:color w:val="5E5E60"/>
          <w:spacing w:val="-4"/>
          <w:w w:val="55"/>
          <w:position w:val="-6"/>
        </w:rPr>
        <w:t>•</w:t>
      </w:r>
      <w:r>
        <w:rPr>
          <w:rFonts w:ascii="Arial" w:hAnsi="Arial" w:cs="Arial" w:eastAsia="Arial"/>
          <w:sz w:val="23"/>
          <w:szCs w:val="23"/>
          <w:color w:val="232323"/>
          <w:spacing w:val="-4"/>
          <w:w w:val="65"/>
          <w:position w:val="-6"/>
        </w:rPr>
      </w:r>
      <w:r>
        <w:rPr>
          <w:rFonts w:ascii="Arial" w:hAnsi="Arial" w:cs="Arial" w:eastAsia="Arial"/>
          <w:sz w:val="23"/>
          <w:szCs w:val="23"/>
          <w:color w:val="232323"/>
          <w:spacing w:val="0"/>
          <w:w w:val="65"/>
          <w:emboss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232323"/>
          <w:spacing w:val="0"/>
          <w:w w:val="65"/>
          <w:emboss/>
          <w:position w:val="-6"/>
        </w:rPr>
      </w:r>
      <w:r>
        <w:rPr>
          <w:rFonts w:ascii="Arial" w:hAnsi="Arial" w:cs="Arial" w:eastAsia="Arial"/>
          <w:sz w:val="23"/>
          <w:szCs w:val="23"/>
          <w:color w:val="232323"/>
          <w:spacing w:val="0"/>
          <w:w w:val="65"/>
          <w:position w:val="-6"/>
        </w:rPr>
      </w:r>
      <w:r>
        <w:rPr>
          <w:rFonts w:ascii="Arial" w:hAnsi="Arial" w:cs="Arial" w:eastAsia="Arial"/>
          <w:sz w:val="23"/>
          <w:szCs w:val="23"/>
          <w:color w:val="232323"/>
          <w:spacing w:val="-27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62"/>
          <w:position w:val="-6"/>
        </w:rPr>
        <w:t>···</w:t>
      </w:r>
      <w:r>
        <w:rPr>
          <w:rFonts w:ascii="Arial" w:hAnsi="Arial" w:cs="Arial" w:eastAsia="Arial"/>
          <w:sz w:val="23"/>
          <w:szCs w:val="23"/>
          <w:color w:val="5E5E60"/>
          <w:spacing w:val="-43"/>
          <w:w w:val="62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-24"/>
          <w:w w:val="8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59"/>
          <w:position w:val="-6"/>
        </w:rPr>
        <w:t>······</w:t>
      </w:r>
      <w:r>
        <w:rPr>
          <w:rFonts w:ascii="Arial" w:hAnsi="Arial" w:cs="Arial" w:eastAsia="Arial"/>
          <w:sz w:val="23"/>
          <w:szCs w:val="23"/>
          <w:color w:val="5E5E60"/>
          <w:spacing w:val="-50"/>
          <w:w w:val="59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-33"/>
          <w:w w:val="12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-42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232323"/>
          <w:spacing w:val="-30"/>
          <w:w w:val="8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63"/>
          <w:position w:val="-6"/>
        </w:rPr>
        <w:t>··</w:t>
      </w:r>
      <w:r>
        <w:rPr>
          <w:rFonts w:ascii="Arial" w:hAnsi="Arial" w:cs="Arial" w:eastAsia="Arial"/>
          <w:sz w:val="23"/>
          <w:szCs w:val="23"/>
          <w:color w:val="4B4B4B"/>
          <w:spacing w:val="-34"/>
          <w:w w:val="63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-37"/>
          <w:w w:val="12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-48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0"/>
          <w:w w:val="70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-26"/>
          <w:w w:val="70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59"/>
          <w:position w:val="-6"/>
        </w:rPr>
        <w:t>·····</w:t>
      </w:r>
      <w:r>
        <w:rPr>
          <w:rFonts w:ascii="Arial" w:hAnsi="Arial" w:cs="Arial" w:eastAsia="Arial"/>
          <w:sz w:val="23"/>
          <w:szCs w:val="23"/>
          <w:color w:val="4B4B4B"/>
          <w:spacing w:val="-35"/>
          <w:w w:val="59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-31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59"/>
          <w:position w:val="-6"/>
        </w:rPr>
        <w:t>·········</w:t>
      </w:r>
      <w:r>
        <w:rPr>
          <w:rFonts w:ascii="Arial" w:hAnsi="Arial" w:cs="Arial" w:eastAsia="Arial"/>
          <w:sz w:val="23"/>
          <w:szCs w:val="23"/>
          <w:color w:val="5E5E60"/>
          <w:spacing w:val="-50"/>
          <w:w w:val="59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A3A3A"/>
          <w:spacing w:val="-16"/>
          <w:w w:val="8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4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A3A3A"/>
          <w:spacing w:val="4"/>
          <w:w w:val="65"/>
          <w:position w:val="-6"/>
        </w:rPr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65"/>
          <w:shadow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65"/>
          <w:shadow/>
          <w:position w:val="-6"/>
        </w:rPr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65"/>
          <w:position w:val="-6"/>
        </w:rPr>
      </w:r>
      <w:r>
        <w:rPr>
          <w:rFonts w:ascii="Arial" w:hAnsi="Arial" w:cs="Arial" w:eastAsia="Arial"/>
          <w:sz w:val="23"/>
          <w:szCs w:val="23"/>
          <w:color w:val="3A3A3A"/>
          <w:spacing w:val="-34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-37"/>
          <w:w w:val="12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-16"/>
          <w:w w:val="8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-40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63"/>
          <w:position w:val="-6"/>
        </w:rPr>
        <w:t>··</w:t>
      </w:r>
      <w:r>
        <w:rPr>
          <w:rFonts w:ascii="Arial" w:hAnsi="Arial" w:cs="Arial" w:eastAsia="Arial"/>
          <w:sz w:val="23"/>
          <w:szCs w:val="23"/>
          <w:color w:val="5E5E60"/>
          <w:spacing w:val="-34"/>
          <w:w w:val="63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-31"/>
          <w:w w:val="10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-34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-37"/>
          <w:w w:val="12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8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8"/>
          <w:w w:val="101"/>
          <w:position w:val="-6"/>
        </w:rPr>
      </w:r>
      <w:r>
        <w:rPr>
          <w:rFonts w:ascii="Arial" w:hAnsi="Arial" w:cs="Arial" w:eastAsia="Arial"/>
          <w:sz w:val="23"/>
          <w:szCs w:val="23"/>
          <w:color w:val="777777"/>
          <w:spacing w:val="-35"/>
          <w:w w:val="101"/>
          <w:emboss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-35"/>
          <w:w w:val="101"/>
          <w:emboss/>
          <w:position w:val="-6"/>
        </w:rPr>
      </w:r>
      <w:r>
        <w:rPr>
          <w:rFonts w:ascii="Arial" w:hAnsi="Arial" w:cs="Arial" w:eastAsia="Arial"/>
          <w:sz w:val="23"/>
          <w:szCs w:val="23"/>
          <w:color w:val="777777"/>
          <w:spacing w:val="-35"/>
          <w:w w:val="101"/>
          <w:position w:val="-6"/>
        </w:rPr>
      </w:r>
      <w:r>
        <w:rPr>
          <w:rFonts w:ascii="Arial" w:hAnsi="Arial" w:cs="Arial" w:eastAsia="Arial"/>
          <w:sz w:val="23"/>
          <w:szCs w:val="23"/>
          <w:color w:val="777777"/>
          <w:spacing w:val="-35"/>
          <w:w w:val="101"/>
          <w:position w:val="-6"/>
        </w:rPr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5E5E60"/>
          <w:spacing w:val="-34"/>
          <w:w w:val="65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-37"/>
          <w:w w:val="12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59"/>
          <w:position w:val="-6"/>
        </w:rPr>
        <w:t>····</w:t>
      </w:r>
      <w:r>
        <w:rPr>
          <w:rFonts w:ascii="Arial" w:hAnsi="Arial" w:cs="Arial" w:eastAsia="Arial"/>
          <w:sz w:val="23"/>
          <w:szCs w:val="23"/>
          <w:color w:val="4B4B4B"/>
          <w:spacing w:val="-35"/>
          <w:w w:val="59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-21"/>
          <w:w w:val="12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47"/>
          <w:position w:val="-6"/>
        </w:rPr>
        <w:t>-</w:t>
      </w:r>
      <w:r>
        <w:rPr>
          <w:rFonts w:ascii="Arial" w:hAnsi="Arial" w:cs="Arial" w:eastAsia="Arial"/>
          <w:sz w:val="23"/>
          <w:szCs w:val="23"/>
          <w:color w:val="4B4B4B"/>
          <w:spacing w:val="-8"/>
          <w:w w:val="47"/>
          <w:position w:val="-6"/>
        </w:rPr>
        <w:t>-</w:t>
      </w:r>
      <w:r>
        <w:rPr>
          <w:rFonts w:ascii="Arial" w:hAnsi="Arial" w:cs="Arial" w:eastAsia="Arial"/>
          <w:sz w:val="23"/>
          <w:szCs w:val="23"/>
          <w:color w:val="777777"/>
          <w:spacing w:val="-37"/>
          <w:w w:val="12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4B4B4B"/>
          <w:spacing w:val="-24"/>
          <w:w w:val="81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777777"/>
          <w:spacing w:val="0"/>
          <w:w w:val="70"/>
          <w:position w:val="-6"/>
        </w:rPr>
        <w:t>··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45" w:lineRule="exact"/>
        <w:ind w:left="3903" w:right="-20"/>
        <w:jc w:val="left"/>
        <w:tabs>
          <w:tab w:pos="4940" w:val="left"/>
          <w:tab w:pos="5440" w:val="left"/>
          <w:tab w:pos="6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2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2"/>
        </w:rPr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49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42"/>
          <w:szCs w:val="42"/>
          <w:color w:val="A1A1A1"/>
          <w:spacing w:val="0"/>
          <w:w w:val="49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A1A1A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A1A1A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3"/>
        </w:rPr>
        <w:t>Yaogını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8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3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3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3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49"/>
          <w:position w:val="1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08" w:right="-20"/>
        <w:jc w:val="left"/>
        <w:tabs>
          <w:tab w:pos="2140" w:val="left"/>
          <w:tab w:pos="3020" w:val="left"/>
          <w:tab w:pos="5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  <w:t>rtana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0"/>
          <w:position w:val="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5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Hayriye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GÖRÜR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94"/>
          <w:position w:val="0"/>
        </w:rPr>
        <w:t>lKinı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8"/>
          <w:w w:val="94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48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Hayriye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0"/>
        </w:rPr>
        <w:t>GÖR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3" w:after="0" w:line="240" w:lineRule="auto"/>
        <w:ind w:left="209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r,ıniri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4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8"/>
          <w:w w:val="1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Gökme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SiMA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188" w:lineRule="exact"/>
        <w:ind w:left="108" w:right="2376" w:firstLine="1988"/>
        <w:jc w:val="left"/>
        <w:tabs>
          <w:tab w:pos="2080" w:val="left"/>
          <w:tab w:pos="4580" w:val="left"/>
          <w:tab w:pos="7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89"/>
          <w:position w:val="1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49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4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pı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72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72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6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23:51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  <w:position w:val="1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92"/>
          <w:position w:val="1"/>
        </w:rPr>
        <w:t>Saa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2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3"/>
          <w:position w:val="1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  <w:position w:val="1"/>
        </w:rPr>
        <w:t>23:55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{\raç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  <w:position w:val="0"/>
        </w:rPr>
        <w:t>5288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17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Anza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4585" w:right="3904"/>
        <w:jc w:val="center"/>
        <w:tabs>
          <w:tab w:pos="6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9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"/>
          <w:w w:val="10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7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4"/>
        </w:rPr>
        <w:t>:23:55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0" w:after="0" w:line="240" w:lineRule="auto"/>
        <w:ind w:left="4571" w:right="384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10"/>
          <w:w w:val="8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</w:rPr>
        <w:t>ıııııiyct-Jan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arına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4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23:55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left="2110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4"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4"/>
          <w:w w:val="7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7"/>
        </w:rPr>
        <w:t>sı: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0" w:after="0" w:line="243" w:lineRule="auto"/>
        <w:ind w:left="2105" w:right="2524" w:firstLine="-1993"/>
        <w:jc w:val="left"/>
        <w:tabs>
          <w:tab w:pos="2140" w:val="left"/>
          <w:tab w:pos="4640" w:val="left"/>
          <w:tab w:pos="7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Vardınıcı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6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49"/>
          <w:position w:val="0"/>
        </w:rPr>
        <w:t>rn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49"/>
          <w:position w:val="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8"/>
          <w:w w:val="14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2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0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4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4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09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ardıımı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left="21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243" w:lineRule="auto"/>
        <w:ind w:left="2096" w:right="138" w:firstLine="-1988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w w:val="101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w w:val="10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4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7"/>
          <w:w w:val="4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pıa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8"/>
        </w:rPr>
        <w:t>varıldığına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vatanda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işlem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yapılmadı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5"/>
        </w:rPr>
        <w:t>araştınna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96"/>
        </w:rPr>
        <w:t>yapı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</w:rPr>
        <w:t>ld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9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5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20" w:bottom="280" w:left="440" w:right="320"/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60"/>
          <w:w w:val="99"/>
        </w:rPr>
        <w:t>Söndtırı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6"/>
          <w:w w:val="9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4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3"/>
        </w:rPr>
        <w:t>[SöndUrmede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80" w:lineRule="exact"/>
        <w:ind w:left="2401" w:right="-20"/>
        <w:jc w:val="left"/>
        <w:tabs>
          <w:tab w:pos="4260" w:val="left"/>
          <w:tab w:pos="5800" w:val="left"/>
          <w:tab w:pos="7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6"/>
          <w:position w:val="-3"/>
        </w:rPr>
        <w:t>ISu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6"/>
          <w:w w:val="76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-2"/>
        </w:rPr>
        <w:t>öpük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0"/>
          <w:position w:val="-2"/>
        </w:rPr>
        <w:t>IK.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9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0"/>
          <w:w w:val="152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3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5E5E60"/>
          <w:spacing w:val="0"/>
          <w:w w:val="100"/>
          <w:position w:val="-2"/>
        </w:rPr>
        <w:t>K;0</w:t>
      </w:r>
      <w:r>
        <w:rPr>
          <w:rFonts w:ascii="Arial" w:hAnsi="Arial" w:cs="Arial" w:eastAsia="Arial"/>
          <w:sz w:val="17"/>
          <w:szCs w:val="17"/>
          <w:color w:val="5E5E60"/>
          <w:spacing w:val="0"/>
          <w:w w:val="100"/>
          <w:position w:val="-2"/>
        </w:rPr>
        <w:t>2</w:t>
      </w:r>
      <w:r>
        <w:rPr>
          <w:rFonts w:ascii="Arial" w:hAnsi="Arial" w:cs="Arial" w:eastAsia="Arial"/>
          <w:sz w:val="17"/>
          <w:szCs w:val="17"/>
          <w:color w:val="5E5E60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4273" w:right="-20"/>
        <w:jc w:val="left"/>
        <w:tabs>
          <w:tab w:pos="5800" w:val="left"/>
          <w:tab w:pos="734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4B4B4B"/>
          <w:spacing w:val="0"/>
          <w:w w:val="69"/>
        </w:rPr>
        <w:t>ı</w:t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</w:rPr>
        <w:t>ı</w:t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5E5E60"/>
          <w:spacing w:val="0"/>
          <w:w w:val="100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0" w:after="0" w:line="16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çekyat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,od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giyim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1"/>
        </w:rPr>
        <w:t>zar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9"/>
          <w:w w:val="10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40" w:right="320"/>
          <w:cols w:num="2" w:equalWidth="0">
            <w:col w:w="1210" w:space="975"/>
            <w:col w:w="8975"/>
          </w:cols>
        </w:sectPr>
      </w:pPr>
      <w:rPr/>
    </w:p>
    <w:p>
      <w:pPr>
        <w:spacing w:before="15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60"/>
          <w:w w:val="99"/>
        </w:rPr>
        <w:t>Söndll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rıııc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12"/>
          <w:w w:val="187"/>
          <w:position w:val="-2"/>
        </w:rPr>
        <w:t>?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8"/>
          <w:position w:val="-2"/>
        </w:rPr>
        <w:t>rm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9"/>
          <w:position w:val="-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1"/>
          <w:w w:val="116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lü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1"/>
          <w:w w:val="101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26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22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SOOTL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2000TL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Toplam:2500TL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09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8"/>
          <w:w w:val="6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</w:rPr>
        <w:t>sağ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54" w:lineRule="auto"/>
        <w:ind w:left="2101" w:right="206" w:firstLine="-1979"/>
        <w:jc w:val="left"/>
        <w:tabs>
          <w:tab w:pos="2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plurnıa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elektirikle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olmadığı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muınu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</w:rPr>
        <w:t>devriJip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87"/>
        </w:rPr>
        <w:t>.ola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giyim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eşyalarını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6"/>
          <w:w w:val="10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10" w:lineRule="atLeast"/>
        <w:ind w:left="108" w:right="3934"/>
        <w:jc w:val="left"/>
        <w:tabs>
          <w:tab w:pos="2120" w:val="left"/>
          <w:tab w:pos="6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47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6"/>
          <w:position w:val="1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4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0" w:after="0" w:line="248" w:lineRule="auto"/>
        <w:ind w:left="131" w:right="5762" w:firstLine="31"/>
        <w:jc w:val="left"/>
        <w:tabs>
          <w:tab w:pos="2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w w:val="126"/>
          <w:position w:val="1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rtaııgı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72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2"/>
          <w:position w:val="0"/>
        </w:rPr>
        <w:t>zz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1"/>
          <w:w w:val="102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GÖRÜR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edilmiştir.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fesJim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122" w:right="-20"/>
        <w:jc w:val="left"/>
        <w:tabs>
          <w:tab w:pos="2080" w:val="left"/>
          <w:tab w:pos="5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60"/>
          <w:w w:val="93"/>
          <w:position w:val="2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h;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  <w:t>DönüşU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!farih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4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37"/>
          <w:w w:val="14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6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!Sanıi: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15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08" w:right="-20"/>
        <w:jc w:val="left"/>
        <w:tabs>
          <w:tab w:pos="980" w:val="left"/>
          <w:tab w:pos="1480" w:val="left"/>
          <w:tab w:pos="2080" w:val="left"/>
          <w:tab w:pos="8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371"/>
          <w:position w:val="1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Ölil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Hata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8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1" w:after="0" w:line="195" w:lineRule="exact"/>
        <w:ind w:right="2005"/>
        <w:jc w:val="right"/>
        <w:rPr>
          <w:rFonts w:ascii="Arial" w:hAnsi="Arial" w:cs="Arial" w:eastAsia="Arial"/>
          <w:sz w:val="142"/>
          <w:szCs w:val="142"/>
        </w:rPr>
      </w:pPr>
      <w:rPr/>
      <w:r>
        <w:rPr>
          <w:rFonts w:ascii="Arial" w:hAnsi="Arial" w:cs="Arial" w:eastAsia="Arial"/>
          <w:sz w:val="142"/>
          <w:szCs w:val="142"/>
          <w:color w:val="3A3A3A"/>
          <w:w w:val="36"/>
          <w:position w:val="-118"/>
        </w:rPr>
        <w:t>.</w:t>
      </w:r>
      <w:r>
        <w:rPr>
          <w:rFonts w:ascii="Arial" w:hAnsi="Arial" w:cs="Arial" w:eastAsia="Arial"/>
          <w:sz w:val="142"/>
          <w:szCs w:val="142"/>
          <w:color w:val="3A3A3A"/>
          <w:spacing w:val="-249"/>
          <w:w w:val="100"/>
          <w:position w:val="-118"/>
        </w:rPr>
        <w:t> </w:t>
      </w:r>
      <w:r>
        <w:rPr>
          <w:rFonts w:ascii="Arial" w:hAnsi="Arial" w:cs="Arial" w:eastAsia="Arial"/>
          <w:sz w:val="142"/>
          <w:szCs w:val="142"/>
          <w:color w:val="3A3A3A"/>
          <w:spacing w:val="0"/>
          <w:w w:val="36"/>
          <w:position w:val="-118"/>
        </w:rPr>
        <w:t>,</w:t>
      </w:r>
      <w:r>
        <w:rPr>
          <w:rFonts w:ascii="Arial" w:hAnsi="Arial" w:cs="Arial" w:eastAsia="Arial"/>
          <w:sz w:val="142"/>
          <w:szCs w:val="14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440" w:right="320"/>
        </w:sectPr>
      </w:pPr>
      <w:rPr/>
    </w:p>
    <w:p>
      <w:pPr>
        <w:spacing w:before="0" w:after="0" w:line="174" w:lineRule="exact"/>
        <w:ind w:left="2226" w:right="-65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0" w:lineRule="auto"/>
        <w:ind w:right="225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7" w:after="0" w:line="240" w:lineRule="auto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</w:rPr>
        <w:t>t</w:t>
      </w:r>
      <w:r>
        <w:rPr>
          <w:rFonts w:ascii="Arial" w:hAnsi="Arial" w:cs="Arial" w:eastAsia="Arial"/>
          <w:sz w:val="26"/>
          <w:szCs w:val="26"/>
          <w:color w:val="3A3A3A"/>
          <w:spacing w:val="-3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50"/>
        </w:rPr>
        <w:t>Z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50"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3"/>
          <w:w w:val="50"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50"/>
        </w:rPr>
        <w:t>Mayı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50"/>
        </w:rPr>
        <w:t>s</w:t>
      </w:r>
      <w:r>
        <w:rPr>
          <w:rFonts w:ascii="Arial" w:hAnsi="Arial" w:cs="Arial" w:eastAsia="Arial"/>
          <w:sz w:val="27"/>
          <w:szCs w:val="27"/>
          <w:color w:val="3A3A3A"/>
          <w:spacing w:val="26"/>
          <w:w w:val="50"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58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40" w:right="320"/>
          <w:cols w:num="2" w:equalWidth="0">
            <w:col w:w="5884" w:space="2816"/>
            <w:col w:w="2460"/>
          </w:cols>
        </w:sectPr>
      </w:pPr>
      <w:rPr/>
    </w:p>
    <w:p>
      <w:pPr>
        <w:spacing w:before="0" w:after="0" w:line="242" w:lineRule="exact"/>
        <w:ind w:left="257" w:right="-20"/>
        <w:jc w:val="left"/>
        <w:tabs>
          <w:tab w:pos="8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-3"/>
        </w:rPr>
        <w:t>'G</w:t>
      </w:r>
      <w:r>
        <w:rPr>
          <w:rFonts w:ascii="Arial" w:hAnsi="Arial" w:cs="Arial" w:eastAsia="Arial"/>
          <w:sz w:val="14"/>
          <w:szCs w:val="14"/>
          <w:color w:val="4B4B4B"/>
          <w:spacing w:val="-35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74"/>
          <w:i/>
          <w:position w:val="3"/>
        </w:rPr>
        <w:t>1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74"/>
          <w:i/>
          <w:position w:val="3"/>
        </w:rPr>
        <w:t>   </w:t>
      </w:r>
      <w:r>
        <w:rPr>
          <w:rFonts w:ascii="Arial" w:hAnsi="Arial" w:cs="Arial" w:eastAsia="Arial"/>
          <w:sz w:val="17"/>
          <w:szCs w:val="17"/>
          <w:color w:val="4B4B4B"/>
          <w:spacing w:val="13"/>
          <w:w w:val="74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7"/>
          <w:position w:val="3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left="294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3A3A3A"/>
          <w:spacing w:val="0"/>
          <w:w w:val="129"/>
        </w:rPr>
        <w:t>Q)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91" w:lineRule="exact"/>
        <w:ind w:left="298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A3A3A"/>
          <w:spacing w:val="0"/>
          <w:w w:val="100"/>
          <w:position w:val="-3"/>
        </w:rPr>
        <w:t>&gt;-.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40" w:right="320"/>
        </w:sectPr>
      </w:pPr>
      <w:rPr/>
    </w:p>
    <w:p>
      <w:pPr>
        <w:spacing w:before="0" w:after="0" w:line="156" w:lineRule="exact"/>
        <w:ind w:left="257" w:right="-65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66"/>
          <w:position w:val="-3"/>
        </w:rPr>
        <w:t>;.§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29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8"/>
          <w:szCs w:val="18"/>
          <w:color w:val="5E5E60"/>
          <w:spacing w:val="-23"/>
          <w:w w:val="102"/>
          <w:position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60"/>
          <w:position w:val="1"/>
        </w:rPr>
        <w:t>.:::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708" w:lineRule="exact"/>
        <w:ind w:left="19" w:right="-20"/>
        <w:jc w:val="left"/>
        <w:rPr>
          <w:rFonts w:ascii="Times New Roman" w:hAnsi="Times New Roman" w:cs="Times New Roman" w:eastAsia="Times New Roman"/>
          <w:sz w:val="51"/>
          <w:szCs w:val="5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7"/>
          <w:szCs w:val="67"/>
          <w:color w:val="444B8C"/>
          <w:spacing w:val="-59"/>
          <w:w w:val="72"/>
          <w:i/>
          <w:position w:val="-2"/>
        </w:rPr>
        <w:t>l</w:t>
      </w:r>
      <w:r>
        <w:rPr>
          <w:rFonts w:ascii="Times New Roman" w:hAnsi="Times New Roman" w:cs="Times New Roman" w:eastAsia="Times New Roman"/>
          <w:sz w:val="67"/>
          <w:szCs w:val="67"/>
          <w:color w:val="282F7E"/>
          <w:spacing w:val="0"/>
          <w:w w:val="37"/>
          <w:i/>
          <w:position w:val="-2"/>
        </w:rPr>
        <w:t>i</w:t>
      </w:r>
      <w:r>
        <w:rPr>
          <w:rFonts w:ascii="Times New Roman" w:hAnsi="Times New Roman" w:cs="Times New Roman" w:eastAsia="Times New Roman"/>
          <w:sz w:val="67"/>
          <w:szCs w:val="67"/>
          <w:color w:val="282F7E"/>
          <w:spacing w:val="-7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67"/>
          <w:szCs w:val="67"/>
          <w:color w:val="444B8C"/>
          <w:spacing w:val="0"/>
          <w:w w:val="48"/>
          <w:i/>
          <w:position w:val="-2"/>
        </w:rPr>
        <w:t>f/{_</w:t>
      </w:r>
      <w:r>
        <w:rPr>
          <w:rFonts w:ascii="Times New Roman" w:hAnsi="Times New Roman" w:cs="Times New Roman" w:eastAsia="Times New Roman"/>
          <w:sz w:val="67"/>
          <w:szCs w:val="67"/>
          <w:color w:val="444B8C"/>
          <w:spacing w:val="72"/>
          <w:w w:val="48"/>
          <w:i/>
          <w:position w:val="-2"/>
        </w:rPr>
        <w:t> </w:t>
      </w:r>
      <w:r>
        <w:rPr>
          <w:rFonts w:ascii="Arial" w:hAnsi="Arial" w:cs="Arial" w:eastAsia="Arial"/>
          <w:sz w:val="49"/>
          <w:szCs w:val="49"/>
          <w:color w:val="282F7E"/>
          <w:spacing w:val="0"/>
          <w:w w:val="101"/>
          <w:i/>
          <w:position w:val="-2"/>
        </w:rPr>
        <w:t>(ij</w:t>
      </w:r>
      <w:r>
        <w:rPr>
          <w:rFonts w:ascii="Arial" w:hAnsi="Arial" w:cs="Arial" w:eastAsia="Arial"/>
          <w:sz w:val="49"/>
          <w:szCs w:val="49"/>
          <w:color w:val="282F7E"/>
          <w:spacing w:val="14"/>
          <w:w w:val="100"/>
          <w:i/>
          <w:position w:val="-2"/>
        </w:rPr>
        <w:t>A</w:t>
      </w:r>
      <w:r>
        <w:rPr>
          <w:rFonts w:ascii="Times New Roman" w:hAnsi="Times New Roman" w:cs="Times New Roman" w:eastAsia="Times New Roman"/>
          <w:sz w:val="51"/>
          <w:szCs w:val="51"/>
          <w:color w:val="282F7E"/>
          <w:spacing w:val="0"/>
          <w:w w:val="156"/>
          <w:position w:val="-2"/>
        </w:rPr>
        <w:t>L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74" w:lineRule="atLeast"/>
        <w:ind w:left="743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81"/>
        </w:rPr>
        <w:t>2ti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8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8"/>
          <w:w w:val="1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Gö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SİMAYLI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69" w:lineRule="exact"/>
        <w:ind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3A3A3A"/>
          <w:spacing w:val="-84"/>
          <w:w w:val="100"/>
          <w:position w:val="-7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1"/>
          <w:w w:val="100"/>
          <w:position w:val="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3"/>
          <w:w w:val="100"/>
          <w:position w:val="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  <w:position w:val="9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9"/>
        </w:rPr>
        <w:t>ai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5"/>
          <w:szCs w:val="25"/>
          <w:color w:val="5E5E60"/>
          <w:spacing w:val="0"/>
          <w:w w:val="67"/>
          <w:position w:val="9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5E5E60"/>
          <w:spacing w:val="-20"/>
          <w:w w:val="67"/>
          <w:position w:val="9"/>
        </w:rPr>
        <w:t>3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67"/>
          <w:position w:val="9"/>
        </w:rPr>
        <w:t>}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67"/>
          <w:position w:val="9"/>
        </w:rPr>
        <w:t>(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67"/>
          <w:position w:val="9"/>
        </w:rPr>
        <w:t>@_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7"/>
          <w:w w:val="67"/>
          <w:position w:val="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74"/>
          <w:position w:val="9"/>
        </w:rPr>
        <w:t>p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7"/>
          <w:w w:val="73"/>
          <w:position w:val="9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5E5E60"/>
          <w:spacing w:val="0"/>
          <w:w w:val="56"/>
          <w:position w:val="9"/>
        </w:rPr>
        <w:t>li'i</w:t>
      </w:r>
      <w:r>
        <w:rPr>
          <w:rFonts w:ascii="Times New Roman" w:hAnsi="Times New Roman" w:cs="Times New Roman" w:eastAsia="Times New Roman"/>
          <w:sz w:val="25"/>
          <w:szCs w:val="25"/>
          <w:color w:val="5E5E60"/>
          <w:spacing w:val="0"/>
          <w:w w:val="57"/>
          <w:position w:val="9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A1A1A1"/>
          <w:spacing w:val="0"/>
          <w:w w:val="89"/>
          <w:position w:val="9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273" w:right="-20"/>
        <w:jc w:val="left"/>
        <w:rPr>
          <w:rFonts w:ascii="Arial" w:hAnsi="Arial" w:cs="Arial" w:eastAsia="Arial"/>
          <w:sz w:val="64"/>
          <w:szCs w:val="6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3.67804pt;margin-top:5.630058pt;width:16.327081pt;height:21pt;mso-position-horizontal-relative:page;mso-position-vertical-relative:paragraph;z-index:-15163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282F7E"/>
                      <w:spacing w:val="-14"/>
                      <w:w w:val="55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282F7E"/>
                      <w:spacing w:val="-10"/>
                      <w:w w:val="55"/>
                      <w:i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282F7E"/>
                      <w:spacing w:val="0"/>
                      <w:w w:val="55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3A3A3A"/>
                      <w:spacing w:val="0"/>
                      <w:w w:val="10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5"/>
          <w:szCs w:val="55"/>
          <w:color w:val="444B66"/>
          <w:w w:val="290"/>
          <w:position w:val="-24"/>
        </w:rPr>
        <w:t>f'</w:t>
      </w:r>
      <w:r>
        <w:rPr>
          <w:rFonts w:ascii="Times New Roman" w:hAnsi="Times New Roman" w:cs="Times New Roman" w:eastAsia="Times New Roman"/>
          <w:sz w:val="55"/>
          <w:szCs w:val="55"/>
          <w:color w:val="444B66"/>
          <w:spacing w:val="-87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color w:val="777777"/>
          <w:spacing w:val="0"/>
          <w:w w:val="63"/>
          <w:position w:val="-24"/>
        </w:rPr>
        <w:t>'</w:t>
      </w:r>
      <w:r>
        <w:rPr>
          <w:rFonts w:ascii="Times New Roman" w:hAnsi="Times New Roman" w:cs="Times New Roman" w:eastAsia="Times New Roman"/>
          <w:sz w:val="55"/>
          <w:szCs w:val="55"/>
          <w:color w:val="777777"/>
          <w:spacing w:val="7"/>
          <w:w w:val="63"/>
          <w:position w:val="-24"/>
        </w:rPr>
        <w:t>r</w:t>
      </w:r>
      <w:r>
        <w:rPr>
          <w:rFonts w:ascii="Times New Roman" w:hAnsi="Times New Roman" w:cs="Times New Roman" w:eastAsia="Times New Roman"/>
          <w:sz w:val="55"/>
          <w:szCs w:val="55"/>
          <w:color w:val="363D69"/>
          <w:spacing w:val="-2"/>
          <w:w w:val="53"/>
          <w:position w:val="-24"/>
        </w:rPr>
        <w:t>A</w:t>
      </w:r>
      <w:r>
        <w:rPr>
          <w:rFonts w:ascii="Times New Roman" w:hAnsi="Times New Roman" w:cs="Times New Roman" w:eastAsia="Times New Roman"/>
          <w:sz w:val="55"/>
          <w:szCs w:val="55"/>
          <w:color w:val="4B4B4B"/>
          <w:spacing w:val="-255"/>
          <w:w w:val="51"/>
          <w:position w:val="-24"/>
        </w:rPr>
        <w:t>o</w:t>
      </w:r>
      <w:r>
        <w:rPr>
          <w:rFonts w:ascii="Times New Roman" w:hAnsi="Times New Roman" w:cs="Times New Roman" w:eastAsia="Times New Roman"/>
          <w:sz w:val="55"/>
          <w:szCs w:val="55"/>
          <w:color w:val="363D69"/>
          <w:spacing w:val="0"/>
          <w:w w:val="53"/>
          <w:position w:val="-24"/>
        </w:rPr>
        <w:t>.</w:t>
      </w:r>
      <w:r>
        <w:rPr>
          <w:rFonts w:ascii="Times New Roman" w:hAnsi="Times New Roman" w:cs="Times New Roman" w:eastAsia="Times New Roman"/>
          <w:sz w:val="55"/>
          <w:szCs w:val="55"/>
          <w:color w:val="363D69"/>
          <w:spacing w:val="-73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color w:val="4B4B4B"/>
          <w:spacing w:val="0"/>
          <w:w w:val="50"/>
          <w:position w:val="-24"/>
        </w:rPr>
        <w:t>tı\t</w:t>
      </w:r>
      <w:r>
        <w:rPr>
          <w:rFonts w:ascii="Times New Roman" w:hAnsi="Times New Roman" w:cs="Times New Roman" w:eastAsia="Times New Roman"/>
          <w:sz w:val="55"/>
          <w:szCs w:val="55"/>
          <w:color w:val="4B4B4B"/>
          <w:spacing w:val="-87"/>
          <w:w w:val="51"/>
          <w:position w:val="-24"/>
        </w:rPr>
        <w:t>.</w:t>
      </w:r>
      <w:r>
        <w:rPr>
          <w:rFonts w:ascii="Arial" w:hAnsi="Arial" w:cs="Arial" w:eastAsia="Arial"/>
          <w:sz w:val="64"/>
          <w:szCs w:val="64"/>
          <w:color w:val="161A80"/>
          <w:spacing w:val="0"/>
          <w:w w:val="120"/>
          <w:i/>
          <w:position w:val="-24"/>
        </w:rPr>
        <w:t>A</w:t>
      </w:r>
      <w:r>
        <w:rPr>
          <w:rFonts w:ascii="Arial" w:hAnsi="Arial" w:cs="Arial" w:eastAsia="Arial"/>
          <w:sz w:val="64"/>
          <w:szCs w:val="6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40" w:right="320"/>
          <w:cols w:num="3" w:equalWidth="0">
            <w:col w:w="402" w:space="3031"/>
            <w:col w:w="2621" w:space="2372"/>
            <w:col w:w="2734"/>
          </w:cols>
        </w:sectPr>
      </w:pPr>
      <w:rPr/>
    </w:p>
    <w:p>
      <w:pPr>
        <w:spacing w:before="0" w:after="0" w:line="287" w:lineRule="exact"/>
        <w:ind w:left="2737" w:right="-20"/>
        <w:jc w:val="left"/>
        <w:tabs>
          <w:tab w:pos="4920" w:val="left"/>
          <w:tab w:pos="8080" w:val="left"/>
          <w:tab w:pos="10180" w:val="left"/>
          <w:tab w:pos="10620" w:val="left"/>
        </w:tabs>
        <w:rPr>
          <w:rFonts w:ascii="Arial" w:hAnsi="Arial" w:cs="Arial" w:eastAsia="Arial"/>
          <w:sz w:val="52"/>
          <w:szCs w:val="5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5.535858pt;margin-top:9.823468pt;width:46.804541pt;height:7.5pt;mso-position-horizontal-relative:page;mso-position-vertical-relative:paragraph;z-index:-15162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tabs>
                      <w:tab w:pos="880" w:val="left"/>
                    </w:tabs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161A80"/>
                      <w:spacing w:val="0"/>
                      <w:w w:val="93"/>
                      <w:i/>
                    </w:rPr>
                    <w:t>'V.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161A80"/>
                      <w:spacing w:val="0"/>
                      <w:w w:val="93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161A80"/>
                      <w:spacing w:val="-4"/>
                      <w:w w:val="93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282F7E"/>
                      <w:spacing w:val="0"/>
                      <w:w w:val="100"/>
                      <w:i/>
                    </w:rPr>
                    <w:t>JY.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282F7E"/>
                      <w:spacing w:val="-28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282F7E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282F7E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5E5E60"/>
                      <w:spacing w:val="0"/>
                      <w:w w:val="14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225"/>
          <w:b/>
          <w:bCs/>
          <w:position w:val="2"/>
        </w:rPr>
        <w:t>H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24"/>
          <w:w w:val="225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3D69"/>
          <w:spacing w:val="0"/>
          <w:w w:val="70"/>
          <w:position w:val="2"/>
        </w:rPr>
        <w:t>IJIJl</w:t>
      </w:r>
      <w:r>
        <w:rPr>
          <w:rFonts w:ascii="Times New Roman" w:hAnsi="Times New Roman" w:cs="Times New Roman" w:eastAsia="Times New Roman"/>
          <w:sz w:val="25"/>
          <w:szCs w:val="25"/>
          <w:color w:val="363D69"/>
          <w:spacing w:val="0"/>
          <w:w w:val="70"/>
          <w:position w:val="2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363D69"/>
          <w:spacing w:val="-43"/>
          <w:w w:val="70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3D6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63D6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ltf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</w:r>
      <w:r>
        <w:rPr>
          <w:rFonts w:ascii="Arial" w:hAnsi="Arial" w:cs="Arial" w:eastAsia="Arial"/>
          <w:sz w:val="52"/>
          <w:szCs w:val="52"/>
          <w:color w:val="282F7E"/>
          <w:spacing w:val="0"/>
          <w:w w:val="87"/>
          <w:position w:val="3"/>
        </w:rPr>
        <w:t>c</w:t>
      </w:r>
      <w:r>
        <w:rPr>
          <w:rFonts w:ascii="Arial" w:hAnsi="Arial" w:cs="Arial" w:eastAsia="Arial"/>
          <w:sz w:val="52"/>
          <w:szCs w:val="52"/>
          <w:color w:val="282F7E"/>
          <w:spacing w:val="-72"/>
          <w:w w:val="100"/>
          <w:position w:val="3"/>
        </w:rPr>
        <w:t> </w:t>
      </w:r>
      <w:r>
        <w:rPr>
          <w:rFonts w:ascii="Arial" w:hAnsi="Arial" w:cs="Arial" w:eastAsia="Arial"/>
          <w:sz w:val="52"/>
          <w:szCs w:val="52"/>
          <w:color w:val="4B4B4B"/>
          <w:spacing w:val="0"/>
          <w:w w:val="100"/>
          <w:position w:val="3"/>
        </w:rPr>
        <w:t>:f</w:t>
      </w:r>
      <w:r>
        <w:rPr>
          <w:rFonts w:ascii="Arial" w:hAnsi="Arial" w:cs="Arial" w:eastAsia="Arial"/>
          <w:sz w:val="52"/>
          <w:szCs w:val="52"/>
          <w:color w:val="4B4B4B"/>
          <w:spacing w:val="-124"/>
          <w:w w:val="100"/>
          <w:position w:val="3"/>
        </w:rPr>
        <w:t> </w:t>
      </w:r>
      <w:r>
        <w:rPr>
          <w:rFonts w:ascii="Arial" w:hAnsi="Arial" w:cs="Arial" w:eastAsia="Arial"/>
          <w:sz w:val="52"/>
          <w:szCs w:val="52"/>
          <w:color w:val="4B4B4B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52"/>
          <w:szCs w:val="52"/>
          <w:color w:val="4B4B4B"/>
          <w:spacing w:val="0"/>
          <w:w w:val="100"/>
          <w:position w:val="3"/>
        </w:rPr>
      </w:r>
      <w:r>
        <w:rPr>
          <w:rFonts w:ascii="Arial" w:hAnsi="Arial" w:cs="Arial" w:eastAsia="Arial"/>
          <w:sz w:val="52"/>
          <w:szCs w:val="52"/>
          <w:color w:val="B8B8B8"/>
          <w:spacing w:val="0"/>
          <w:w w:val="35"/>
          <w:position w:val="3"/>
        </w:rPr>
        <w:t>.</w:t>
      </w:r>
      <w:r>
        <w:rPr>
          <w:rFonts w:ascii="Arial" w:hAnsi="Arial" w:cs="Arial" w:eastAsia="Arial"/>
          <w:sz w:val="52"/>
          <w:szCs w:val="52"/>
          <w:color w:val="B8B8B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52"/>
          <w:szCs w:val="52"/>
          <w:color w:val="B8B8B8"/>
          <w:spacing w:val="0"/>
          <w:w w:val="100"/>
          <w:position w:val="3"/>
        </w:rPr>
      </w:r>
      <w:r>
        <w:rPr>
          <w:rFonts w:ascii="Arial" w:hAnsi="Arial" w:cs="Arial" w:eastAsia="Arial"/>
          <w:sz w:val="52"/>
          <w:szCs w:val="52"/>
          <w:color w:val="282F7E"/>
          <w:spacing w:val="0"/>
          <w:w w:val="108"/>
          <w:position w:val="3"/>
        </w:rPr>
        <w:t>/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2551" w:right="-20"/>
        <w:jc w:val="left"/>
        <w:tabs>
          <w:tab w:pos="8340" w:val="left"/>
          <w:tab w:pos="86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0"/>
          <w:w w:val="78"/>
          <w:position w:val="-4"/>
        </w:rPr>
        <w:t>2</w:t>
      </w:r>
      <w:r>
        <w:rPr>
          <w:rFonts w:ascii="Arial" w:hAnsi="Arial" w:cs="Arial" w:eastAsia="Arial"/>
          <w:sz w:val="18"/>
          <w:szCs w:val="18"/>
          <w:color w:val="3A3A3A"/>
          <w:spacing w:val="13"/>
          <w:w w:val="78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78"/>
          <w:position w:val="-4"/>
        </w:rPr>
        <w:t>Pos</w:t>
      </w:r>
      <w:r>
        <w:rPr>
          <w:rFonts w:ascii="Arial" w:hAnsi="Arial" w:cs="Arial" w:eastAsia="Arial"/>
          <w:sz w:val="18"/>
          <w:szCs w:val="18"/>
          <w:color w:val="4B4B4B"/>
          <w:spacing w:val="-5"/>
          <w:w w:val="78"/>
          <w:position w:val="-4"/>
        </w:rPr>
        <w:t>t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78"/>
          <w:position w:val="-4"/>
        </w:rPr>
        <w:t>P</w:t>
      </w:r>
      <w:r>
        <w:rPr>
          <w:rFonts w:ascii="Arial" w:hAnsi="Arial" w:cs="Arial" w:eastAsia="Arial"/>
          <w:sz w:val="18"/>
          <w:szCs w:val="18"/>
          <w:color w:val="4B4B4B"/>
          <w:spacing w:val="29"/>
          <w:w w:val="78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4"/>
        </w:rPr>
        <w:t>Amır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3"/>
          <w:szCs w:val="23"/>
          <w:color w:val="898C8C"/>
          <w:spacing w:val="0"/>
          <w:w w:val="81"/>
          <w:position w:val="-3"/>
        </w:rPr>
        <w:t>.·</w:t>
      </w:r>
      <w:r>
        <w:rPr>
          <w:rFonts w:ascii="Times New Roman" w:hAnsi="Times New Roman" w:cs="Times New Roman" w:eastAsia="Times New Roman"/>
          <w:sz w:val="23"/>
          <w:szCs w:val="23"/>
          <w:color w:val="898C8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898C8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3"/>
          <w:szCs w:val="23"/>
          <w:color w:val="5E5E60"/>
          <w:spacing w:val="0"/>
          <w:w w:val="175"/>
          <w:position w:val="-3"/>
        </w:rPr>
        <w:t>.V"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" w:lineRule="exact"/>
        <w:ind w:right="1275"/>
        <w:jc w:val="right"/>
        <w:tabs>
          <w:tab w:pos="7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-26"/>
          <w:w w:val="122"/>
          <w:position w:val="-9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122"/>
          <w:position w:val="-9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122"/>
          <w:position w:val="-9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24"/>
          <w:w w:val="122"/>
          <w:position w:val="-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360"/>
          <w:position w:val="-9"/>
        </w:rPr>
        <w:t>,,</w: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100"/>
          <w:position w:val="-9"/>
        </w:rPr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i/>
          <w:position w:val="-9"/>
        </w:rPr>
        <w:t>ı··j</w:t>
      </w:r>
      <w:r>
        <w:rPr>
          <w:rFonts w:ascii="Arial" w:hAnsi="Arial" w:cs="Arial" w:eastAsia="Arial"/>
          <w:sz w:val="20"/>
          <w:szCs w:val="20"/>
          <w:color w:val="3A3A3A"/>
          <w:spacing w:val="39"/>
          <w:w w:val="10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268"/>
          <w:position w:val="-1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-2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402"/>
          <w:position w:val="-1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-66"/>
          <w:w w:val="402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47"/>
          <w:position w:val="-9"/>
        </w:rPr>
        <w:t>..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440" w:right="32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26.125633pt;margin-top:36.225746pt;width:550.147808pt;height:733.594229pt;mso-position-horizontal-relative:page;mso-position-vertical-relative:page;z-index:-15167" coordorigin="523,725" coordsize="11003,14672">
            <v:group style="position:absolute;left:534;top:753;width:10970;height:2" coordorigin="534,753" coordsize="10970,2">
              <v:shape style="position:absolute;left:534;top:753;width:10970;height:2" coordorigin="534,753" coordsize="10970,0" path="m534,753l11505,753e" filled="f" stroked="t" strokeweight=".696684pt" strokecolor="#606060">
                <v:path arrowok="t"/>
              </v:shape>
            </v:group>
            <v:group style="position:absolute;left:2531;top:746;width:2;height:1487" coordorigin="2531,746" coordsize="2,1487">
              <v:shape style="position:absolute;left:2531;top:746;width:2;height:1487" coordorigin="2531,746" coordsize="0,1487" path="m2531,2232l2531,746e" filled="f" stroked="t" strokeweight=".696684pt" strokecolor="#4F4F4F">
                <v:path arrowok="t"/>
              </v:shape>
            </v:group>
            <v:group style="position:absolute;left:3562;top:762;width:7942;height:2" coordorigin="3562,762" coordsize="7942,2">
              <v:shape style="position:absolute;left:3562;top:762;width:7942;height:2" coordorigin="3562,762" coordsize="7942,0" path="m3562,762l11505,762e" filled="f" stroked="t" strokeweight=".696684pt" strokecolor="#606060">
                <v:path arrowok="t"/>
              </v:shape>
            </v:group>
            <v:group style="position:absolute;left:4988;top:760;width:260;height:2" coordorigin="4988,760" coordsize="260,2">
              <v:shape style="position:absolute;left:4988;top:760;width:260;height:2" coordorigin="4988,760" coordsize="260,0" path="m4988,760l5248,760e" filled="f" stroked="t" strokeweight=".464456pt" strokecolor="#4B4B4B">
                <v:path arrowok="t"/>
              </v:shape>
            </v:group>
            <v:group style="position:absolute;left:9147;top:755;width:2;height:1487" coordorigin="9147,755" coordsize="2,1487">
              <v:shape style="position:absolute;left:9147;top:755;width:2;height:1487" coordorigin="9147,755" coordsize="0,1487" path="m9147,2242l9147,755e" filled="f" stroked="t" strokeweight=".696684pt" strokecolor="#5B5B5B">
                <v:path arrowok="t"/>
              </v:shape>
            </v:group>
            <v:group style="position:absolute;left:11498;top:755;width:2;height:3289" coordorigin="11498,755" coordsize="2,3289">
              <v:shape style="position:absolute;left:11498;top:755;width:2;height:3289" coordorigin="11498,755" coordsize="0,3289" path="m11498,4044l11498,755e" filled="f" stroked="t" strokeweight=".696684pt" strokecolor="#606060">
                <v:path arrowok="t"/>
              </v:shape>
            </v:group>
            <v:group style="position:absolute;left:539;top:2216;width:502;height:2" coordorigin="539,2216" coordsize="502,2">
              <v:shape style="position:absolute;left:539;top:2216;width:502;height:2" coordorigin="539,2216" coordsize="502,0" path="m539,2216l1040,2216e" filled="f" stroked="t" strokeweight=".696684pt" strokecolor="#5B5B5B">
                <v:path arrowok="t"/>
              </v:shape>
            </v:group>
            <v:group style="position:absolute;left:985;top:2227;width:10520;height:2" coordorigin="985,2227" coordsize="10520,2">
              <v:shape style="position:absolute;left:985;top:2227;width:10520;height:2" coordorigin="985,2227" coordsize="10520,0" path="m985,2227l11505,2227e" filled="f" stroked="t" strokeweight=".696684pt" strokecolor="#606060">
                <v:path arrowok="t"/>
              </v:shape>
            </v:group>
            <v:group style="position:absolute;left:534;top:2442;width:10947;height:2" coordorigin="534,2442" coordsize="10947,2">
              <v:shape style="position:absolute;left:534;top:2442;width:10947;height:2" coordorigin="534,2442" coordsize="10947,0" path="m534,2442l11481,2442e" filled="f" stroked="t" strokeweight=".696684pt" strokecolor="#5B5B5B">
                <v:path arrowok="t"/>
              </v:shape>
            </v:group>
            <v:group style="position:absolute;left:10395;top:2449;width:1110;height:2" coordorigin="10395,2449" coordsize="1110,2">
              <v:shape style="position:absolute;left:10395;top:2449;width:1110;height:2" coordorigin="10395,2449" coordsize="1110,0" path="m10395,2449l11505,2449e" filled="f" stroked="t" strokeweight=".696684pt" strokecolor="#747474">
                <v:path arrowok="t"/>
              </v:shape>
            </v:group>
            <v:group style="position:absolute;left:543;top:972;width:2;height:349" coordorigin="543,972" coordsize="2,349">
              <v:shape style="position:absolute;left:543;top:972;width:2;height:349" coordorigin="543,972" coordsize="0,349" path="m543,1321l543,972e" filled="f" stroked="t" strokeweight=".696684pt" strokecolor="#747474">
                <v:path arrowok="t"/>
              </v:shape>
            </v:group>
            <v:group style="position:absolute;left:543;top:1529;width:2;height:222" coordorigin="543,1529" coordsize="2,222">
              <v:shape style="position:absolute;left:543;top:1529;width:2;height:222" coordorigin="543,1529" coordsize="0,222" path="m543,1751l543,1529e" filled="f" stroked="t" strokeweight=".696684pt" strokecolor="#808080">
                <v:path arrowok="t"/>
              </v:shape>
            </v:group>
            <v:group style="position:absolute;left:539;top:2647;width:3948;height:2" coordorigin="539,2647" coordsize="3948,2">
              <v:shape style="position:absolute;left:539;top:2647;width:3948;height:2" coordorigin="539,2647" coordsize="3948,0" path="m539,2647l4487,2647e" filled="f" stroked="t" strokeweight=".696684pt" strokecolor="#575757">
                <v:path arrowok="t"/>
              </v:shape>
            </v:group>
            <v:group style="position:absolute;left:543;top:731;width:2;height:6031" coordorigin="543,731" coordsize="2,6031">
              <v:shape style="position:absolute;left:543;top:731;width:2;height:6031" coordorigin="543,731" coordsize="0,6031" path="m543,6763l543,731e" filled="f" stroked="t" strokeweight=".464456pt" strokecolor="#575757">
                <v:path arrowok="t"/>
              </v:shape>
            </v:group>
            <v:group style="position:absolute;left:4227;top:2659;width:6358;height:2" coordorigin="4227,2659" coordsize="6358,2">
              <v:shape style="position:absolute;left:4227;top:2659;width:6358;height:2" coordorigin="4227,2659" coordsize="6358,0" path="m4227,2659l10585,2659e" filled="f" stroked="t" strokeweight=".696684pt" strokecolor="#5B5B5B">
                <v:path arrowok="t"/>
              </v:shape>
            </v:group>
            <v:group style="position:absolute;left:10529;top:2662;width:975;height:2" coordorigin="10529,2662" coordsize="975,2">
              <v:shape style="position:absolute;left:10529;top:2662;width:975;height:2" coordorigin="10529,2662" coordsize="975,0" path="m10529,2662l11505,2662e" filled="f" stroked="t" strokeweight=".696684pt" strokecolor="#747474">
                <v:path arrowok="t"/>
              </v:shape>
            </v:group>
            <v:group style="position:absolute;left:534;top:2867;width:10069;height:2" coordorigin="534,2867" coordsize="10069,2">
              <v:shape style="position:absolute;left:534;top:2867;width:10069;height:2" coordorigin="534,2867" coordsize="10069,0" path="m534,2867l10604,2867e" filled="f" stroked="t" strokeweight=".696684pt" strokecolor="#5B5B5B">
                <v:path arrowok="t"/>
              </v:shape>
            </v:group>
            <v:group style="position:absolute;left:10362;top:2874;width:1147;height:2" coordorigin="10362,2874" coordsize="1147,2">
              <v:shape style="position:absolute;left:10362;top:2874;width:1147;height:2" coordorigin="10362,2874" coordsize="1147,0" path="m10362,2874l11509,2874e" filled="f" stroked="t" strokeweight=".696684pt" strokecolor="#747474">
                <v:path arrowok="t"/>
              </v:shape>
            </v:group>
            <v:group style="position:absolute;left:697;top:3084;width:9168;height:2" coordorigin="697,3084" coordsize="9168,2">
              <v:shape style="position:absolute;left:697;top:3084;width:9168;height:2" coordorigin="697,3084" coordsize="9168,0" path="m697,3084l9865,3084e" filled="f" stroked="t" strokeweight=".696684pt" strokecolor="#575757">
                <v:path arrowok="t"/>
              </v:shape>
            </v:group>
            <v:group style="position:absolute;left:9716;top:3086;width:1788;height:2" coordorigin="9716,3086" coordsize="1788,2">
              <v:shape style="position:absolute;left:9716;top:3086;width:1788;height:2" coordorigin="9716,3086" coordsize="1788,0" path="m9716,3086l11505,3086e" filled="f" stroked="t" strokeweight=".696684pt" strokecolor="#6B6B6B">
                <v:path arrowok="t"/>
              </v:shape>
            </v:group>
            <v:group style="position:absolute;left:534;top:3292;width:10111;height:2" coordorigin="534,3292" coordsize="10111,2">
              <v:shape style="position:absolute;left:534;top:3292;width:10111;height:2" coordorigin="534,3292" coordsize="10111,0" path="m534,3292l10645,3292e" filled="f" stroked="t" strokeweight=".696684pt" strokecolor="#5B5B5B">
                <v:path arrowok="t"/>
              </v:shape>
            </v:group>
            <v:group style="position:absolute;left:10418;top:3299;width:1091;height:2" coordorigin="10418,3299" coordsize="1091,2">
              <v:shape style="position:absolute;left:10418;top:3299;width:1091;height:2" coordorigin="10418,3299" coordsize="1091,0" path="m10418,3299l11509,3299e" filled="f" stroked="t" strokeweight=".696684pt" strokecolor="#777777">
                <v:path arrowok="t"/>
              </v:shape>
            </v:group>
            <v:group style="position:absolute;left:3987;top:3285;width:2;height:283" coordorigin="3987,3285" coordsize="2,283">
              <v:shape style="position:absolute;left:3987;top:3285;width:2;height:283" coordorigin="3987,3285" coordsize="0,283" path="m3987,3568l3987,3285e" filled="f" stroked="t" strokeweight=".928911pt" strokecolor="#575757">
                <v:path arrowok="t"/>
              </v:shape>
            </v:group>
            <v:group style="position:absolute;left:7023;top:3289;width:2;height:241" coordorigin="7023,3289" coordsize="2,241">
              <v:shape style="position:absolute;left:7023;top:3289;width:2;height:241" coordorigin="7023,3289" coordsize="0,241" path="m7023,3530l7023,3289e" filled="f" stroked="t" strokeweight=".464456pt" strokecolor="#484848">
                <v:path arrowok="t"/>
              </v:shape>
            </v:group>
            <v:group style="position:absolute;left:3985;top:3285;width:2;height:746" coordorigin="3985,3285" coordsize="2,746">
              <v:shape style="position:absolute;left:3985;top:3285;width:2;height:746" coordorigin="3985,3285" coordsize="0,746" path="m3985,4030l3985,3285e" filled="f" stroked="t" strokeweight=".696684pt" strokecolor="#4F4F4F">
                <v:path arrowok="t"/>
              </v:shape>
            </v:group>
            <v:group style="position:absolute;left:3980;top:3709;width:2346;height:2" coordorigin="3980,3709" coordsize="2346,2">
              <v:shape style="position:absolute;left:3980;top:3709;width:2346;height:2" coordorigin="3980,3709" coordsize="2346,0" path="m3980,3709l6326,3709e" filled="f" stroked="t" strokeweight=".696684pt" strokecolor="#646464">
                <v:path arrowok="t"/>
              </v:shape>
            </v:group>
            <v:group style="position:absolute;left:7023;top:3473;width:2;height:557" coordorigin="7023,3473" coordsize="2,557">
              <v:shape style="position:absolute;left:7023;top:3473;width:2;height:557" coordorigin="7023,3473" coordsize="0,557" path="m7023,4030l7023,3473e" filled="f" stroked="t" strokeweight=".696684pt" strokecolor="#575757">
                <v:path arrowok="t"/>
              </v:shape>
            </v:group>
            <v:group style="position:absolute;left:534;top:4016;width:3116;height:2" coordorigin="534,4016" coordsize="3116,2">
              <v:shape style="position:absolute;left:534;top:4016;width:3116;height:2" coordorigin="534,4016" coordsize="3116,0" path="m534,4016l3651,4016e" filled="f" stroked="t" strokeweight=".696684pt" strokecolor="#575757">
                <v:path arrowok="t"/>
              </v:shape>
            </v:group>
            <v:group style="position:absolute;left:3595;top:4018;width:2313;height:2" coordorigin="3595,4018" coordsize="2313,2">
              <v:shape style="position:absolute;left:3595;top:4018;width:2313;height:2" coordorigin="3595,4018" coordsize="2313,0" path="m3595,4018l5908,4018e" filled="f" stroked="t" strokeweight=".928911pt" strokecolor="#3F3F3F">
                <v:path arrowok="t"/>
              </v:shape>
            </v:group>
            <v:group style="position:absolute;left:5755;top:4021;width:5755;height:2" coordorigin="5755,4021" coordsize="5755,2">
              <v:shape style="position:absolute;left:5755;top:4021;width:5755;height:2" coordorigin="5755,4021" coordsize="5755,0" path="m5755,4021l11509,4021e" filled="f" stroked="t" strokeweight=".696684pt" strokecolor="#646464">
                <v:path arrowok="t"/>
              </v:shape>
            </v:group>
            <v:group style="position:absolute;left:539;top:4295;width:10970;height:2" coordorigin="539,4295" coordsize="10970,2">
              <v:shape style="position:absolute;left:539;top:4295;width:10970;height:2" coordorigin="539,4295" coordsize="10970,0" path="m539,4295l11509,4295e" filled="f" stroked="t" strokeweight=".696684pt" strokecolor="#5B5B5B">
                <v:path arrowok="t"/>
              </v:shape>
            </v:group>
            <v:group style="position:absolute;left:2531;top:4016;width:2;height:307" coordorigin="2531,4016" coordsize="2,307">
              <v:shape style="position:absolute;left:2531;top:4016;width:2;height:307" coordorigin="2531,4016" coordsize="0,307" path="m2531,4323l2531,4016e" filled="f" stroked="t" strokeweight=".464456pt" strokecolor="#4B4B4B">
                <v:path arrowok="t"/>
              </v:shape>
            </v:group>
            <v:group style="position:absolute;left:11500;top:3974;width:2;height:349" coordorigin="11500,3974" coordsize="2,349">
              <v:shape style="position:absolute;left:11500;top:3974;width:2;height:349" coordorigin="11500,3974" coordsize="0,349" path="m11500,4323l11500,3974e" filled="f" stroked="t" strokeweight=".696684pt" strokecolor="#AFAFAF">
                <v:path arrowok="t"/>
              </v:shape>
            </v:group>
            <v:group style="position:absolute;left:2531;top:4252;width:2;height:1925" coordorigin="2531,4252" coordsize="2,1925">
              <v:shape style="position:absolute;left:2531;top:4252;width:2;height:1925" coordorigin="2531,4252" coordsize="0,1925" path="m2531,6177l2531,4252e" filled="f" stroked="t" strokeweight=".696684pt" strokecolor="#545454">
                <v:path arrowok="t"/>
              </v:shape>
            </v:group>
            <v:group style="position:absolute;left:2522;top:4514;width:8987;height:2" coordorigin="2522,4514" coordsize="8987,2">
              <v:shape style="position:absolute;left:2522;top:4514;width:8987;height:2" coordorigin="2522,4514" coordsize="8987,0" path="m2522,4514l11509,4514e" filled="f" stroked="t" strokeweight=".696684pt" strokecolor="#606060">
                <v:path arrowok="t"/>
              </v:shape>
            </v:group>
            <v:group style="position:absolute;left:11500;top:4054;width:2;height:524" coordorigin="11500,4054" coordsize="2,524">
              <v:shape style="position:absolute;left:11500;top:4054;width:2;height:524" coordorigin="11500,4054" coordsize="0,524" path="m11500,4578l11500,4054e" filled="f" stroked="t" strokeweight=".696684pt" strokecolor="#979797">
                <v:path arrowok="t"/>
              </v:shape>
            </v:group>
            <v:group style="position:absolute;left:5011;top:4932;width:427;height:2" coordorigin="5011,4932" coordsize="427,2">
              <v:shape style="position:absolute;left:5011;top:4932;width:427;height:2" coordorigin="5011,4932" coordsize="427,0" path="m5011,4932l5439,4932e" filled="f" stroked="t" strokeweight=".232228pt" strokecolor="#606060">
                <v:path arrowok="t"/>
              </v:shape>
            </v:group>
            <v:group style="position:absolute;left:5023;top:4507;width:2;height:1199" coordorigin="5023,4507" coordsize="2,1199">
              <v:shape style="position:absolute;left:5023;top:4507;width:2;height:1199" coordorigin="5023,4507" coordsize="0,1199" path="m5023,5706l5023,4507e" filled="f" stroked="t" strokeweight=".696684pt" strokecolor="#575757">
                <v:path arrowok="t"/>
              </v:shape>
            </v:group>
            <v:group style="position:absolute;left:5439;top:4932;width:1974;height:2" coordorigin="5439,4932" coordsize="1974,2">
              <v:shape style="position:absolute;left:5439;top:4932;width:1974;height:2" coordorigin="5439,4932" coordsize="1974,0" path="m5439,4932l7413,4932e" filled="f" stroked="t" strokeweight=".232228pt" strokecolor="#000000">
                <v:path arrowok="t"/>
              </v:shape>
            </v:group>
            <v:group style="position:absolute;left:7413;top:4932;width:1923;height:2" coordorigin="7413,4932" coordsize="1923,2">
              <v:shape style="position:absolute;left:7413;top:4932;width:1923;height:2" coordorigin="7413,4932" coordsize="1923,0" path="m7413,4932l9336,4932e" filled="f" stroked="t" strokeweight=".232228pt" strokecolor="#575757">
                <v:path arrowok="t"/>
              </v:shape>
            </v:group>
            <v:group style="position:absolute;left:7861;top:4512;width:2;height:453" coordorigin="7861,4512" coordsize="2,453">
              <v:shape style="position:absolute;left:7861;top:4512;width:2;height:453" coordorigin="7861,4512" coordsize="0,453" path="m7861,4965l7861,4512e" filled="f" stroked="t" strokeweight=".696684pt" strokecolor="#6B6B6B">
                <v:path arrowok="t"/>
              </v:shape>
            </v:group>
            <v:group style="position:absolute;left:9336;top:4932;width:1222;height:2" coordorigin="9336,4932" coordsize="1222,2">
              <v:shape style="position:absolute;left:9336;top:4932;width:1222;height:2" coordorigin="9336,4932" coordsize="1222,0" path="m9336,4932l10557,4932e" filled="f" stroked="t" strokeweight=".232228pt" strokecolor="#000000">
                <v:path arrowok="t"/>
              </v:shape>
            </v:group>
            <v:group style="position:absolute;left:10557;top:4932;width:938;height:2" coordorigin="10557,4932" coordsize="938,2">
              <v:shape style="position:absolute;left:10557;top:4932;width:938;height:2" coordorigin="10557,4932" coordsize="938,0" path="m10557,4932l11495,4932e" filled="f" stroked="t" strokeweight=".232228pt" strokecolor="#747474">
                <v:path arrowok="t"/>
              </v:shape>
            </v:group>
            <v:group style="position:absolute;left:5016;top:5224;width:4849;height:2" coordorigin="5016,5224" coordsize="4849,2">
              <v:shape style="position:absolute;left:5016;top:5224;width:4849;height:2" coordorigin="5016,5224" coordsize="4849,0" path="m5016,5224l9865,5224e" filled="f" stroked="t" strokeweight=".696684pt" strokecolor="#707070">
                <v:path arrowok="t"/>
              </v:shape>
            </v:group>
            <v:group style="position:absolute;left:9702;top:5224;width:1807;height:2" coordorigin="9702,5224" coordsize="1807,2">
              <v:shape style="position:absolute;left:9702;top:5224;width:1807;height:2" coordorigin="9702,5224" coordsize="1807,0" path="m9702,5224l11509,5224e" filled="f" stroked="t" strokeweight=".696684pt" strokecolor="#8C8C8C">
                <v:path arrowok="t"/>
              </v:shape>
            </v:group>
            <v:group style="position:absolute;left:5016;top:5460;width:6488;height:2" coordorigin="5016,5460" coordsize="6488,2">
              <v:shape style="position:absolute;left:5016;top:5460;width:6488;height:2" coordorigin="5016,5460" coordsize="6488,0" path="m5016,5460l11505,5460e" filled="f" stroked="t" strokeweight=".696684pt" strokecolor="#606060">
                <v:path arrowok="t"/>
              </v:shape>
            </v:group>
            <v:group style="position:absolute;left:2522;top:5675;width:8987;height:2" coordorigin="2522,5675" coordsize="8987,2">
              <v:shape style="position:absolute;left:2522;top:5675;width:8987;height:2" coordorigin="2522,5675" coordsize="8987,0" path="m2522,5675l11509,5675e" filled="f" stroked="t" strokeweight=".696684pt" strokecolor="#606060">
                <v:path arrowok="t"/>
              </v:shape>
            </v:group>
            <v:group style="position:absolute;left:539;top:5899;width:10966;height:2" coordorigin="539,5899" coordsize="10966,2">
              <v:shape style="position:absolute;left:539;top:5899;width:10966;height:2" coordorigin="539,5899" coordsize="10966,0" path="m539,5899l11505,5899e" filled="f" stroked="t" strokeweight=".696684pt" strokecolor="#5B5B5B">
                <v:path arrowok="t"/>
              </v:shape>
            </v:group>
            <v:group style="position:absolute;left:541;top:731;width:2;height:14658" coordorigin="541,731" coordsize="2,14658">
              <v:shape style="position:absolute;left:541;top:731;width:2;height:14658" coordorigin="541,731" coordsize="0,14658" path="m541,15389l541,731e" filled="f" stroked="t" strokeweight=".696684pt" strokecolor="#5B5B5B">
                <v:path arrowok="t"/>
              </v:shape>
            </v:group>
            <v:group style="position:absolute;left:5025;top:5451;width:2;height:637" coordorigin="5025,5451" coordsize="2,637">
              <v:shape style="position:absolute;left:5025;top:5451;width:2;height:637" coordorigin="5025,5451" coordsize="0,637" path="m5025,6088l5025,5451e" filled="f" stroked="t" strokeweight=".696684pt" strokecolor="#575757">
                <v:path arrowok="t"/>
              </v:shape>
            </v:group>
            <v:group style="position:absolute;left:5025;top:5861;width:2;height:684" coordorigin="5025,5861" coordsize="2,684">
              <v:shape style="position:absolute;left:5025;top:5861;width:2;height:684" coordorigin="5025,5861" coordsize="0,684" path="m5025,6546l5025,5861e" filled="f" stroked="t" strokeweight=".696684pt" strokecolor="#545454">
                <v:path arrowok="t"/>
              </v:shape>
            </v:group>
            <v:group style="position:absolute;left:7863;top:5899;width:2;height:651" coordorigin="7863,5899" coordsize="2,651">
              <v:shape style="position:absolute;left:7863;top:5899;width:2;height:651" coordorigin="7863,5899" coordsize="0,651" path="m7863,6550l7863,5899e" filled="f" stroked="t" strokeweight=".696684pt" strokecolor="#606060">
                <v:path arrowok="t"/>
              </v:shape>
            </v:group>
            <v:group style="position:absolute;left:2531;top:6121;width:2;height:222" coordorigin="2531,6121" coordsize="2,222">
              <v:shape style="position:absolute;left:2531;top:6121;width:2;height:222" coordorigin="2531,6121" coordsize="0,222" path="m2531,6343l2531,6121e" filled="f" stroked="t" strokeweight=".464456pt" strokecolor="#4B4B4B">
                <v:path arrowok="t"/>
              </v:shape>
            </v:group>
            <v:group style="position:absolute;left:2527;top:6324;width:1124;height:2" coordorigin="2527,6324" coordsize="1124,2">
              <v:shape style="position:absolute;left:2527;top:6324;width:1124;height:2" coordorigin="2527,6324" coordsize="1124,0" path="m2527,6324l3651,6324e" filled="f" stroked="t" strokeweight=".464456pt" strokecolor="#4F4F4F">
                <v:path arrowok="t"/>
              </v:shape>
            </v:group>
            <v:group style="position:absolute;left:3469;top:6324;width:334;height:2" coordorigin="3469,6324" coordsize="334,2">
              <v:shape style="position:absolute;left:3469;top:6324;width:334;height:2" coordorigin="3469,6324" coordsize="334,0" path="m3469,6324l3804,6324e" filled="f" stroked="t" strokeweight=".696684pt" strokecolor="#575757">
                <v:path arrowok="t"/>
              </v:shape>
            </v:group>
            <v:group style="position:absolute;left:3748;top:6326;width:255;height:2" coordorigin="3748,6326" coordsize="255,2">
              <v:shape style="position:absolute;left:3748;top:6326;width:255;height:2" coordorigin="3748,6326" coordsize="255,0" path="m3748,6326l4004,6326e" filled="f" stroked="t" strokeweight=".464456pt" strokecolor="#444444">
                <v:path arrowok="t"/>
              </v:shape>
            </v:group>
            <v:group style="position:absolute;left:3948;top:6326;width:7561;height:2" coordorigin="3948,6326" coordsize="7561,2">
              <v:shape style="position:absolute;left:3948;top:6326;width:7561;height:2" coordorigin="3948,6326" coordsize="7561,0" path="m3948,6326l11509,6326e" filled="f" stroked="t" strokeweight=".696684pt" strokecolor="#606060">
                <v:path arrowok="t"/>
              </v:shape>
            </v:group>
            <v:group style="position:absolute;left:2522;top:6541;width:4329;height:2" coordorigin="2522,6541" coordsize="4329,2">
              <v:shape style="position:absolute;left:2522;top:6541;width:4329;height:2" coordorigin="2522,6541" coordsize="4329,0" path="m2522,6541l6851,6541e" filled="f" stroked="t" strokeweight=".696684pt" strokecolor="#575757">
                <v:path arrowok="t"/>
              </v:shape>
            </v:group>
            <v:group style="position:absolute;left:6795;top:6541;width:246;height:2" coordorigin="6795,6541" coordsize="246,2">
              <v:shape style="position:absolute;left:6795;top:6541;width:246;height:2" coordorigin="6795,6541" coordsize="246,0" path="m6795,6541l7041,6541e" filled="f" stroked="t" strokeweight=".464456pt" strokecolor="#484848">
                <v:path arrowok="t"/>
              </v:shape>
            </v:group>
            <v:group style="position:absolute;left:6985;top:6541;width:4524;height:2" coordorigin="6985,6541" coordsize="4524,2">
              <v:shape style="position:absolute;left:6985;top:6541;width:4524;height:2" coordorigin="6985,6541" coordsize="4524,0" path="m6985,6541l11509,6541e" filled="f" stroked="t" strokeweight=".696684pt" strokecolor="#676767">
                <v:path arrowok="t"/>
              </v:shape>
            </v:group>
            <v:group style="position:absolute;left:534;top:6753;width:10970;height:2" coordorigin="534,6753" coordsize="10970,2">
              <v:shape style="position:absolute;left:534;top:6753;width:10970;height:2" coordorigin="534,6753" coordsize="10970,0" path="m534,6753l11505,6753e" filled="f" stroked="t" strokeweight=".696684pt" strokecolor="#5B5B5B">
                <v:path arrowok="t"/>
              </v:shape>
            </v:group>
            <v:group style="position:absolute;left:6623;top:6756;width:622;height:2" coordorigin="6623,6756" coordsize="622,2">
              <v:shape style="position:absolute;left:6623;top:6756;width:622;height:2" coordorigin="6623,6756" coordsize="622,0" path="m6623,6756l7246,6756e" filled="f" stroked="t" strokeweight=".464456pt" strokecolor="#5B5B5B">
                <v:path arrowok="t"/>
              </v:shape>
            </v:group>
            <v:group style="position:absolute;left:9108;top:6756;width:255;height:2" coordorigin="9108,6756" coordsize="255,2">
              <v:shape style="position:absolute;left:9108;top:6756;width:255;height:2" coordorigin="9108,6756" coordsize="255,0" path="m9108,6756l9363,6756e" filled="f" stroked="t" strokeweight=".464456pt" strokecolor="#4F4F4F">
                <v:path arrowok="t"/>
              </v:shape>
            </v:group>
            <v:group style="position:absolute;left:534;top:7169;width:10975;height:2" coordorigin="534,7169" coordsize="10975,2">
              <v:shape style="position:absolute;left:534;top:7169;width:10975;height:2" coordorigin="534,7169" coordsize="10975,0" path="m534,7169l11509,7169e" filled="f" stroked="t" strokeweight=".696684pt" strokecolor="#5B5B5B">
                <v:path arrowok="t"/>
              </v:shape>
            </v:group>
            <v:group style="position:absolute;left:6795;top:7173;width:246;height:2" coordorigin="6795,7173" coordsize="246,2">
              <v:shape style="position:absolute;left:6795;top:7173;width:246;height:2" coordorigin="6795,7173" coordsize="246,0" path="m6795,7173l7041,7173e" filled="f" stroked="t" strokeweight=".464456pt" strokecolor="#4F4F4F">
                <v:path arrowok="t"/>
              </v:shape>
            </v:group>
            <v:group style="position:absolute;left:11502;top:6970;width:2;height:227" coordorigin="11502,6970" coordsize="2,227">
              <v:shape style="position:absolute;left:11502;top:6970;width:2;height:227" coordorigin="11502,6970" coordsize="0,227" path="m11502,7197l11502,6970e" filled="f" stroked="t" strokeweight=".464456pt" strokecolor="#545454">
                <v:path arrowok="t"/>
              </v:shape>
            </v:group>
            <v:group style="position:absolute;left:5025;top:7164;width:2;height:661" coordorigin="5025,7164" coordsize="2,661">
              <v:shape style="position:absolute;left:5025;top:7164;width:2;height:661" coordorigin="5025,7164" coordsize="0,661" path="m5025,7824l5025,7164e" filled="f" stroked="t" strokeweight=".928911pt" strokecolor="#575757">
                <v:path arrowok="t"/>
              </v:shape>
            </v:group>
            <v:group style="position:absolute;left:5021;top:7390;width:5782;height:2" coordorigin="5021,7390" coordsize="5782,2">
              <v:shape style="position:absolute;left:5021;top:7390;width:5782;height:2" coordorigin="5021,7390" coordsize="5782,0" path="m5021,7390l10803,7390e" filled="f" stroked="t" strokeweight=".696684pt" strokecolor="#606060">
                <v:path arrowok="t"/>
              </v:shape>
            </v:group>
            <v:group style="position:absolute;left:10529;top:7390;width:980;height:2" coordorigin="10529,7390" coordsize="980,2">
              <v:shape style="position:absolute;left:10529;top:7390;width:980;height:2" coordorigin="10529,7390" coordsize="980,0" path="m10529,7390l11509,7390e" filled="f" stroked="t" strokeweight=".696684pt" strokecolor="#777777">
                <v:path arrowok="t"/>
              </v:shape>
            </v:group>
            <v:group style="position:absolute;left:11505;top:4295;width:2;height:10868" coordorigin="11505,4295" coordsize="2,10868">
              <v:shape style="position:absolute;left:11505;top:4295;width:2;height:10868" coordorigin="11505,4295" coordsize="0,10868" path="m11505,15163l11505,4295e" filled="f" stroked="t" strokeweight=".696684pt" strokecolor="#676767">
                <v:path arrowok="t"/>
              </v:shape>
            </v:group>
            <v:group style="position:absolute;left:5016;top:7605;width:6493;height:2" coordorigin="5016,7605" coordsize="6493,2">
              <v:shape style="position:absolute;left:5016;top:7605;width:6493;height:2" coordorigin="5016,7605" coordsize="6493,0" path="m5016,7605l11509,7605e" filled="f" stroked="t" strokeweight=".696684pt" strokecolor="#646464">
                <v:path arrowok="t"/>
              </v:shape>
            </v:group>
            <v:group style="position:absolute;left:529;top:7815;width:10980;height:2" coordorigin="529,7815" coordsize="10980,2">
              <v:shape style="position:absolute;left:529;top:7815;width:10980;height:2" coordorigin="529,7815" coordsize="10980,0" path="m529,7815l11509,7815e" filled="f" stroked="t" strokeweight=".696684pt" strokecolor="#606060">
                <v:path arrowok="t"/>
              </v:shape>
            </v:group>
            <v:group style="position:absolute;left:5025;top:7565;width:2;height:260" coordorigin="5025,7565" coordsize="2,260">
              <v:shape style="position:absolute;left:5025;top:7565;width:2;height:260" coordorigin="5025,7565" coordsize="0,260" path="m5025,7824l5025,7565e" filled="f" stroked="t" strokeweight=".696684pt" strokecolor="#606060">
                <v:path arrowok="t"/>
              </v:shape>
            </v:group>
            <v:group style="position:absolute;left:529;top:8617;width:10055;height:2" coordorigin="529,8617" coordsize="10055,2">
              <v:shape style="position:absolute;left:529;top:8617;width:10055;height:2" coordorigin="529,8617" coordsize="10055,0" path="m529,8617l10585,8617e" filled="f" stroked="t" strokeweight=".696684pt" strokecolor="#606060">
                <v:path arrowok="t"/>
              </v:shape>
            </v:group>
            <v:group style="position:absolute;left:7821;top:8620;width:1342;height:2" coordorigin="7821,8620" coordsize="1342,2">
              <v:shape style="position:absolute;left:7821;top:8620;width:1342;height:2" coordorigin="7821,8620" coordsize="1342,0" path="m7821,8620l9164,8620e" filled="f" stroked="t" strokeweight=".696684pt" strokecolor="#5B5B5B">
                <v:path arrowok="t"/>
              </v:shape>
            </v:group>
            <v:group style="position:absolute;left:9308;top:8620;width:557;height:2" coordorigin="9308,8620" coordsize="557,2">
              <v:shape style="position:absolute;left:9308;top:8620;width:557;height:2" coordorigin="9308,8620" coordsize="557,0" path="m9308,8620l9865,8620e" filled="f" stroked="t" strokeweight=".696684pt" strokecolor="#676767">
                <v:path arrowok="t"/>
              </v:shape>
            </v:group>
            <v:group style="position:absolute;left:10348;top:8620;width:1161;height:2" coordorigin="10348,8620" coordsize="1161,2">
              <v:shape style="position:absolute;left:10348;top:8620;width:1161;height:2" coordorigin="10348,8620" coordsize="1161,0" path="m10348,8620l11509,8620e" filled="f" stroked="t" strokeweight=".696684pt" strokecolor="#6B6B6B">
                <v:path arrowok="t"/>
              </v:shape>
            </v:group>
            <v:group style="position:absolute;left:529;top:9483;width:10952;height:2" coordorigin="529,9483" coordsize="10952,2">
              <v:shape style="position:absolute;left:529;top:9483;width:10952;height:2" coordorigin="529,9483" coordsize="10952,0" path="m529,9483l11481,9483e" filled="f" stroked="t" strokeweight=".696684pt" strokecolor="#646464">
                <v:path arrowok="t"/>
              </v:shape>
            </v:group>
            <v:group style="position:absolute;left:2529;top:6286;width:2;height:5149" coordorigin="2529,6286" coordsize="2,5149">
              <v:shape style="position:absolute;left:2529;top:6286;width:2;height:5149" coordorigin="2529,6286" coordsize="0,5149" path="m2529,11435l2529,6286e" filled="f" stroked="t" strokeweight=".696684pt" strokecolor="#545454">
                <v:path arrowok="t"/>
              </v:shape>
            </v:group>
            <v:group style="position:absolute;left:10515;top:9483;width:994;height:2" coordorigin="10515,9483" coordsize="994,2">
              <v:shape style="position:absolute;left:10515;top:9483;width:994;height:2" coordorigin="10515,9483" coordsize="994,0" path="m10515,9483l11509,9483e" filled="f" stroked="t" strokeweight=".696684pt" strokecolor="#777777">
                <v:path arrowok="t"/>
              </v:shape>
            </v:group>
            <v:group style="position:absolute;left:529;top:9818;width:10980;height:2" coordorigin="529,9818" coordsize="10980,2">
              <v:shape style="position:absolute;left:529;top:9818;width:10980;height:2" coordorigin="529,9818" coordsize="10980,0" path="m529,9818l11509,9818e" filled="f" stroked="t" strokeweight=".696684pt" strokecolor="#606060">
                <v:path arrowok="t"/>
              </v:shape>
            </v:group>
            <v:group style="position:absolute;left:534;top:10050;width:10980;height:2" coordorigin="534,10050" coordsize="10980,2">
              <v:shape style="position:absolute;left:534;top:10050;width:10980;height:2" coordorigin="534,10050" coordsize="10980,0" path="m534,10050l11514,10050e" filled="f" stroked="t" strokeweight=".696684pt" strokecolor="#606060">
                <v:path arrowok="t"/>
              </v:shape>
            </v:group>
            <v:group style="position:absolute;left:534;top:10531;width:10069;height:2" coordorigin="534,10531" coordsize="10069,2">
              <v:shape style="position:absolute;left:534;top:10531;width:10069;height:2" coordorigin="534,10531" coordsize="10069,0" path="m534,10531l10604,10531e" filled="f" stroked="t" strokeweight=".696684pt" strokecolor="#5B5B5B">
                <v:path arrowok="t"/>
              </v:shape>
            </v:group>
            <v:group style="position:absolute;left:10529;top:10526;width:980;height:2" coordorigin="10529,10526" coordsize="980,2">
              <v:shape style="position:absolute;left:10529;top:10526;width:980;height:2" coordorigin="10529,10526" coordsize="980,0" path="m10529,10526l11509,10526e" filled="f" stroked="t" strokeweight=".696684pt" strokecolor="#747474">
                <v:path arrowok="t"/>
              </v:shape>
            </v:group>
            <v:group style="position:absolute;left:543;top:10486;width:2;height:278" coordorigin="543,10486" coordsize="2,278">
              <v:shape style="position:absolute;left:543;top:10486;width:2;height:278" coordorigin="543,10486" coordsize="0,278" path="m543,10765l543,10486e" filled="f" stroked="t" strokeweight=".464456pt" strokecolor="#484848">
                <v:path arrowok="t"/>
              </v:shape>
            </v:group>
            <v:group style="position:absolute;left:989;top:10743;width:10525;height:2" coordorigin="989,10743" coordsize="10525,2">
              <v:shape style="position:absolute;left:989;top:10743;width:10525;height:2" coordorigin="989,10743" coordsize="10525,0" path="m989,10743l11514,10743e" filled="f" stroked="t" strokeweight=".696684pt" strokecolor="#606060">
                <v:path arrowok="t"/>
              </v:shape>
            </v:group>
            <v:group style="position:absolute;left:529;top:11081;width:4691;height:2" coordorigin="529,11081" coordsize="4691,2">
              <v:shape style="position:absolute;left:529;top:11081;width:4691;height:2" coordorigin="529,11081" coordsize="4691,0" path="m529,11081l5220,11081e" filled="f" stroked="t" strokeweight=".232228pt" strokecolor="#3F3F3F">
                <v:path arrowok="t"/>
              </v:shape>
            </v:group>
            <v:group style="position:absolute;left:1737;top:10722;width:2;height:363" coordorigin="1737,10722" coordsize="2,363">
              <v:shape style="position:absolute;left:1737;top:10722;width:2;height:363" coordorigin="1737,10722" coordsize="0,363" path="m1737,11085l1737,10722e" filled="f" stroked="t" strokeweight=".232228pt" strokecolor="#575757">
                <v:path arrowok="t"/>
              </v:shape>
            </v:group>
            <v:group style="position:absolute;left:5220;top:11081;width:1793;height:2" coordorigin="5220,11081" coordsize="1793,2">
              <v:shape style="position:absolute;left:5220;top:11081;width:1793;height:2" coordorigin="5220,11081" coordsize="1793,0" path="m5220,11081l7013,11081e" filled="f" stroked="t" strokeweight=".232228pt" strokecolor="#000000">
                <v:path arrowok="t"/>
              </v:shape>
            </v:group>
            <v:group style="position:absolute;left:7013;top:11081;width:836;height:2" coordorigin="7013,11081" coordsize="836,2">
              <v:shape style="position:absolute;left:7013;top:11081;width:836;height:2" coordorigin="7013,11081" coordsize="836,0" path="m7013,11081l7849,11081e" filled="f" stroked="t" strokeweight=".232228pt" strokecolor="#3F3F3F">
                <v:path arrowok="t"/>
              </v:shape>
            </v:group>
            <v:group style="position:absolute;left:7849;top:11081;width:2708;height:2" coordorigin="7849,11081" coordsize="2708,2">
              <v:shape style="position:absolute;left:7849;top:11081;width:2708;height:2" coordorigin="7849,11081" coordsize="2708,0" path="m7849,11081l10557,11081e" filled="f" stroked="t" strokeweight=".232228pt" strokecolor="#000000">
                <v:path arrowok="t"/>
              </v:shape>
            </v:group>
            <v:group style="position:absolute;left:10557;top:11081;width:938;height:2" coordorigin="10557,11081" coordsize="938,2">
              <v:shape style="position:absolute;left:10557;top:11081;width:938;height:2" coordorigin="10557,11081" coordsize="938,0" path="m10557,11081l11495,11081e" filled="f" stroked="t" strokeweight=".232228pt" strokecolor="#AFAFAF">
                <v:path arrowok="t"/>
              </v:shape>
            </v:group>
            <v:group style="position:absolute;left:1737;top:11081;width:2;height:1789" coordorigin="1737,11081" coordsize="2,1789">
              <v:shape style="position:absolute;left:1737;top:11081;width:2;height:1789" coordorigin="1737,11081" coordsize="0,1789" path="m1737,12869l1737,11081e" filled="f" stroked="t" strokeweight=".232228pt" strokecolor="#000000">
                <v:path arrowok="t"/>
              </v:shape>
            </v:group>
            <v:group style="position:absolute;left:2531;top:11378;width:2;height:260" coordorigin="2531,11378" coordsize="2,260">
              <v:shape style="position:absolute;left:2531;top:11378;width:2;height:260" coordorigin="2531,11378" coordsize="0,260" path="m2531,11638l2531,11378e" filled="f" stroked="t" strokeweight=".464456pt" strokecolor="#444444">
                <v:path arrowok="t"/>
              </v:shape>
            </v:group>
            <v:group style="position:absolute;left:2531;top:11581;width:2;height:269" coordorigin="2531,11581" coordsize="2,269">
              <v:shape style="position:absolute;left:2531;top:11581;width:2;height:269" coordorigin="2531,11581" coordsize="0,269" path="m2531,11850l2531,11581e" filled="f" stroked="t" strokeweight=".696684pt" strokecolor="#575757">
                <v:path arrowok="t"/>
              </v:shape>
            </v:group>
            <v:group style="position:absolute;left:7420;top:10736;width:2;height:1562" coordorigin="7420,10736" coordsize="2,1562">
              <v:shape style="position:absolute;left:7420;top:10736;width:2;height:1562" coordorigin="7420,10736" coordsize="0,1562" path="m7420,12298l7420,10736e" filled="f" stroked="t" strokeweight=".696684pt" strokecolor="#575757">
                <v:path arrowok="t"/>
              </v:shape>
            </v:group>
            <v:group style="position:absolute;left:1321;top:11052;width:2;height:2062" coordorigin="1321,11052" coordsize="2,2062">
              <v:shape style="position:absolute;left:1321;top:11052;width:2;height:2062" coordorigin="1321,11052" coordsize="0,2062" path="m1321,13115l1321,11052e" filled="f" stroked="t" strokeweight=".696684pt" strokecolor="#575757">
                <v:path arrowok="t"/>
              </v:shape>
            </v:group>
            <v:group style="position:absolute;left:2531;top:11793;width:2;height:142" coordorigin="2531,11793" coordsize="2,142">
              <v:shape style="position:absolute;left:2531;top:11793;width:2;height:142" coordorigin="2531,11793" coordsize="0,142" path="m2531,11935l2531,11793e" filled="f" stroked="t" strokeweight=".464456pt" strokecolor="#4B4B4B">
                <v:path arrowok="t"/>
              </v:shape>
            </v:group>
            <v:group style="position:absolute;left:2531;top:11878;width:2;height:146" coordorigin="2531,11878" coordsize="2,146">
              <v:shape style="position:absolute;left:2531;top:11878;width:2;height:146" coordorigin="2531,11878" coordsize="0,146" path="m2531,12025l2531,11878e" filled="f" stroked="t" strokeweight=".464456pt" strokecolor="#343434">
                <v:path arrowok="t"/>
              </v:shape>
            </v:group>
            <v:group style="position:absolute;left:2531;top:11968;width:2;height:330" coordorigin="2531,11968" coordsize="2,330">
              <v:shape style="position:absolute;left:2531;top:11968;width:2;height:330" coordorigin="2531,11968" coordsize="0,330" path="m2531,12298l2531,11968e" filled="f" stroked="t" strokeweight=".696684pt" strokecolor="#606060">
                <v:path arrowok="t"/>
              </v:shape>
            </v:group>
            <v:group style="position:absolute;left:543;top:12242;width:2;height:160" coordorigin="543,12242" coordsize="2,160">
              <v:shape style="position:absolute;left:543;top:12242;width:2;height:160" coordorigin="543,12242" coordsize="0,160" path="m543,12402l543,12242e" filled="f" stroked="t" strokeweight=".464456pt" strokecolor="#484848">
                <v:path arrowok="t"/>
              </v:shape>
            </v:group>
            <v:group style="position:absolute;left:1324;top:12242;width:2;height:160" coordorigin="1324,12242" coordsize="2,160">
              <v:shape style="position:absolute;left:1324;top:12242;width:2;height:160" coordorigin="1324,12242" coordsize="0,160" path="m1324,12402l1324,12242e" filled="f" stroked="t" strokeweight=".464456pt" strokecolor="#3F3F3F">
                <v:path arrowok="t"/>
              </v:shape>
            </v:group>
            <v:group style="position:absolute;left:2531;top:12242;width:2;height:160" coordorigin="2531,12242" coordsize="2,160">
              <v:shape style="position:absolute;left:2531;top:12242;width:2;height:160" coordorigin="2531,12242" coordsize="0,160" path="m2531,12402l2531,12242e" filled="f" stroked="t" strokeweight=".464456pt" strokecolor="#444444">
                <v:path arrowok="t"/>
              </v:shape>
            </v:group>
            <v:group style="position:absolute;left:6029;top:12397;width:595;height:2" coordorigin="6029,12397" coordsize="595,2">
              <v:shape style="position:absolute;left:6029;top:12397;width:595;height:2" coordorigin="6029,12397" coordsize="595,0" path="m6029,12397l6623,12397e" filled="f" stroked="t" strokeweight=".928911pt" strokecolor="#4857A0">
                <v:path arrowok="t"/>
              </v:shape>
            </v:group>
            <v:group style="position:absolute;left:7422;top:12242;width:2;height:160" coordorigin="7422,12242" coordsize="2,160">
              <v:shape style="position:absolute;left:7422;top:12242;width:2;height:160" coordorigin="7422,12242" coordsize="0,160" path="m7422,12402l7422,12242e" filled="f" stroked="t" strokeweight=".464456pt" strokecolor="#444444">
                <v:path arrowok="t"/>
              </v:shape>
            </v:group>
            <v:group style="position:absolute;left:2531;top:12346;width:2;height:769" coordorigin="2531,12346" coordsize="2,769">
              <v:shape style="position:absolute;left:2531;top:12346;width:2;height:769" coordorigin="2531,12346" coordsize="0,769" path="m2531,13115l2531,12346e" filled="f" stroked="t" strokeweight=".696684pt" strokecolor="#575757">
                <v:path arrowok="t"/>
              </v:shape>
            </v:group>
            <v:group style="position:absolute;left:7422;top:12346;width:2;height:698" coordorigin="7422,12346" coordsize="2,698">
              <v:shape style="position:absolute;left:7422;top:12346;width:2;height:698" coordorigin="7422,12346" coordsize="0,698" path="m7422,13044l7422,12346e" filled="f" stroked="t" strokeweight=".696684pt" strokecolor="#5B5B5B">
                <v:path arrowok="t"/>
              </v:shape>
            </v:group>
            <v:group style="position:absolute;left:8722;top:12869;width:2489;height:2" coordorigin="8722,12869" coordsize="2489,2">
              <v:shape style="position:absolute;left:8722;top:12869;width:2489;height:2" coordorigin="8722,12869" coordsize="2489,0" path="m8722,12869l11212,12869e" filled="f" stroked="t" strokeweight="2.554506pt" strokecolor="#383F7C">
                <v:path arrowok="t"/>
              </v:shape>
            </v:group>
            <v:group style="position:absolute;left:3776;top:12586;width:2;height:283" coordorigin="3776,12586" coordsize="2,283">
              <v:shape style="position:absolute;left:3776;top:12586;width:2;height:283" coordorigin="3776,12586" coordsize="0,283" path="m3776,12869l3776,12586e" filled="f" stroked="t" strokeweight=".232228pt" strokecolor="#000000">
                <v:path arrowok="t"/>
              </v:shape>
            </v:group>
            <v:group style="position:absolute;left:8755;top:12558;width:2;height:363" coordorigin="8755,12558" coordsize="2,363">
              <v:shape style="position:absolute;left:8755;top:12558;width:2;height:363" coordorigin="8755,12558" coordsize="0,363" path="m8755,12921l8755,12558e" filled="f" stroked="t" strokeweight="2.322279pt" strokecolor="#5B6474">
                <v:path arrowok="t"/>
              </v:shape>
            </v:group>
            <v:group style="position:absolute;left:529;top:13030;width:2011;height:2" coordorigin="529,13030" coordsize="2011,2">
              <v:shape style="position:absolute;left:529;top:13030;width:2011;height:2" coordorigin="529,13030" coordsize="2011,0" path="m529,13030l2541,13030e" filled="f" stroked="t" strokeweight=".696684pt" strokecolor="#646464">
                <v:path arrowok="t"/>
              </v:shape>
            </v:group>
            <v:group style="position:absolute;left:1737;top:12869;width:2;height:156" coordorigin="1737,12869" coordsize="2,156">
              <v:shape style="position:absolute;left:1737;top:12869;width:2;height:156" coordorigin="1737,12869" coordsize="0,156" path="m1737,13025l1737,12869e" filled="f" stroked="t" strokeweight=".232228pt" strokecolor="#606060">
                <v:path arrowok="t"/>
              </v:shape>
            </v:group>
            <v:group style="position:absolute;left:1737;top:13011;width:2;height:76" coordorigin="1737,13011" coordsize="2,76">
              <v:shape style="position:absolute;left:1737;top:13011;width:2;height:76" coordorigin="1737,13011" coordsize="0,76" path="m1737,13086l1737,13011e" filled="f" stroked="t" strokeweight=".696684pt" strokecolor="#676767">
                <v:path arrowok="t"/>
              </v:shape>
            </v:group>
            <v:group style="position:absolute;left:7422;top:12987;width:2;height:127" coordorigin="7422,12987" coordsize="2,127">
              <v:shape style="position:absolute;left:7422;top:12987;width:2;height:127" coordorigin="7422,12987" coordsize="0,127" path="m7422,13115l7422,12987e" filled="f" stroked="t" strokeweight=".464456pt" strokecolor="#444444">
                <v:path arrowok="t"/>
              </v:shape>
            </v:group>
            <v:group style="position:absolute;left:543;top:13058;width:2;height:165" coordorigin="543,13058" coordsize="2,165">
              <v:shape style="position:absolute;left:543;top:13058;width:2;height:165" coordorigin="543,13058" coordsize="0,165" path="m543,13223l543,13058e" filled="f" stroked="t" strokeweight=".464456pt" strokecolor="#3F3F3F">
                <v:path arrowok="t"/>
              </v:shape>
            </v:group>
            <v:group style="position:absolute;left:1324;top:13058;width:2;height:165" coordorigin="1324,13058" coordsize="2,165">
              <v:shape style="position:absolute;left:1324;top:13058;width:2;height:165" coordorigin="1324,13058" coordsize="0,165" path="m1324,13223l1324,13058e" filled="f" stroked="t" strokeweight=".464456pt" strokecolor="#3B3B3B">
                <v:path arrowok="t"/>
              </v:shape>
            </v:group>
            <v:group style="position:absolute;left:1737;top:13086;width:2;height:2048" coordorigin="1737,13086" coordsize="2,2048">
              <v:shape style="position:absolute;left:1737;top:13086;width:2;height:2048" coordorigin="1737,13086" coordsize="0,2048" path="m1737,15135l1737,13086e" filled="f" stroked="t" strokeweight=".232228pt" strokecolor="#000000">
                <v:path arrowok="t"/>
              </v:shape>
            </v:group>
            <v:group style="position:absolute;left:2531;top:13058;width:2;height:165" coordorigin="2531,13058" coordsize="2,165">
              <v:shape style="position:absolute;left:2531;top:13058;width:2;height:165" coordorigin="2531,13058" coordsize="0,165" path="m2531,13223l2531,13058e" filled="f" stroked="t" strokeweight=".464456pt" strokecolor="#383838">
                <v:path arrowok="t"/>
              </v:shape>
            </v:group>
            <v:group style="position:absolute;left:3474;top:13197;width:344;height:2" coordorigin="3474,13197" coordsize="344,2">
              <v:shape style="position:absolute;left:3474;top:13197;width:344;height:2" coordorigin="3474,13197" coordsize="344,0" path="m3474,13197l3818,13197e" filled="f" stroked="t" strokeweight="2.322279pt" strokecolor="#444B64">
                <v:path arrowok="t"/>
              </v:shape>
            </v:group>
            <v:group style="position:absolute;left:3776;top:13058;width:2;height:189" coordorigin="3776,13058" coordsize="2,189">
              <v:shape style="position:absolute;left:3776;top:13058;width:2;height:189" coordorigin="3776,13058" coordsize="0,189" path="m3776,13247l3776,13058e" filled="f" stroked="t" strokeweight="2.090051pt" strokecolor="#484F6B">
                <v:path arrowok="t"/>
              </v:shape>
            </v:group>
            <v:group style="position:absolute;left:7424;top:13058;width:2;height:2331" coordorigin="7424,13058" coordsize="2,2331">
              <v:shape style="position:absolute;left:7424;top:13058;width:2;height:2331" coordorigin="7424,13058" coordsize="0,2331" path="m7424,15389l7424,13058e" filled="f" stroked="t" strokeweight=".696684pt" strokecolor="#5B5B5B">
                <v:path arrowok="t"/>
              </v:shape>
            </v:group>
            <v:group style="position:absolute;left:8704;top:13096;width:74;height:2" coordorigin="8704,13096" coordsize="74,2">
              <v:shape style="position:absolute;left:8704;top:13096;width:74;height:2" coordorigin="8704,13096" coordsize="74,0" path="m8704,13096l8778,13096e" filled="f" stroked="t" strokeweight="2.090051pt" strokecolor="#3B4467">
                <v:path arrowok="t"/>
              </v:shape>
            </v:group>
            <v:group style="position:absolute;left:10548;top:13039;width:2;height:217" coordorigin="10548,13039" coordsize="2,217">
              <v:shape style="position:absolute;left:10548;top:13039;width:2;height:217" coordorigin="10548,13039" coordsize="0,217" path="m10548,13256l10548,13039e" filled="f" stroked="t" strokeweight="4.644557pt" strokecolor="#38383B">
                <v:path arrowok="t"/>
              </v:shape>
            </v:group>
            <v:group style="position:absolute;left:2531;top:13167;width:2;height:345" coordorigin="2531,13167" coordsize="2,345">
              <v:shape style="position:absolute;left:2531;top:13167;width:2;height:345" coordorigin="2531,13167" coordsize="0,345" path="m2531,13511l2531,13167e" filled="f" stroked="t" strokeweight=".696684pt" strokecolor="#575757">
                <v:path arrowok="t"/>
              </v:shape>
            </v:group>
            <v:group style="position:absolute;left:1321;top:13167;width:2;height:698" coordorigin="1321,13167" coordsize="2,698">
              <v:shape style="position:absolute;left:1321;top:13167;width:2;height:698" coordorigin="1321,13167" coordsize="0,698" path="m1321,13865l1321,13167e" filled="f" stroked="t" strokeweight=".696684pt" strokecolor="#5B5B5B">
                <v:path arrowok="t"/>
              </v:shape>
            </v:group>
            <v:group style="position:absolute;left:543;top:13455;width:2;height:212" coordorigin="543,13455" coordsize="2,212">
              <v:shape style="position:absolute;left:543;top:13455;width:2;height:212" coordorigin="543,13455" coordsize="0,212" path="m543,13667l543,13455e" filled="f" stroked="t" strokeweight=".464456pt" strokecolor="#4F4F4F">
                <v:path arrowok="t"/>
              </v:shape>
            </v:group>
            <v:group style="position:absolute;left:2531;top:13455;width:2;height:212" coordorigin="2531,13455" coordsize="2,212">
              <v:shape style="position:absolute;left:2531;top:13455;width:2;height:212" coordorigin="2531,13455" coordsize="0,212" path="m2531,13667l2531,13455e" filled="f" stroked="t" strokeweight=".464456pt" strokecolor="#444444">
                <v:path arrowok="t"/>
              </v:shape>
            </v:group>
            <v:group style="position:absolute;left:11509;top:13455;width:2;height:212" coordorigin="11509,13455" coordsize="2,212">
              <v:shape style="position:absolute;left:11509;top:13455;width:2;height:212" coordorigin="11509,13455" coordsize="0,212" path="m11509,13667l11509,13455e" filled="f" stroked="t" strokeweight=".464456pt" strokecolor="#575757">
                <v:path arrowok="t"/>
              </v:shape>
            </v:group>
            <v:group style="position:absolute;left:2531;top:13610;width:2;height:255" coordorigin="2531,13610" coordsize="2,255">
              <v:shape style="position:absolute;left:2531;top:13610;width:2;height:255" coordorigin="2531,13610" coordsize="0,255" path="m2531,13865l2531,13610e" filled="f" stroked="t" strokeweight=".928911pt" strokecolor="#606060">
                <v:path arrowok="t"/>
              </v:shape>
            </v:group>
            <v:group style="position:absolute;left:543;top:13808;width:2;height:184" coordorigin="543,13808" coordsize="2,184">
              <v:shape style="position:absolute;left:543;top:13808;width:2;height:184" coordorigin="543,13808" coordsize="0,184" path="m543,13993l543,13808e" filled="f" stroked="t" strokeweight=".464456pt" strokecolor="#444444">
                <v:path arrowok="t"/>
              </v:shape>
            </v:group>
            <v:group style="position:absolute;left:1324;top:13808;width:2;height:184" coordorigin="1324,13808" coordsize="2,184">
              <v:shape style="position:absolute;left:1324;top:13808;width:2;height:184" coordorigin="1324,13808" coordsize="0,184" path="m1324,13993l1324,13808e" filled="f" stroked="t" strokeweight=".464456pt" strokecolor="#4B4B4B">
                <v:path arrowok="t"/>
              </v:shape>
            </v:group>
            <v:group style="position:absolute;left:2531;top:13808;width:2;height:184" coordorigin="2531,13808" coordsize="2,184">
              <v:shape style="position:absolute;left:2531;top:13808;width:2;height:184" coordorigin="2531,13808" coordsize="0,184" path="m2531,13993l2531,13808e" filled="f" stroked="t" strokeweight=".464456pt" strokecolor="#444444">
                <v:path arrowok="t"/>
              </v:shape>
            </v:group>
            <v:group style="position:absolute;left:3623;top:13837;width:2;height:127" coordorigin="3623,13837" coordsize="2,127">
              <v:shape style="position:absolute;left:3623;top:13837;width:2;height:127" coordorigin="3623,13837" coordsize="0,127" path="m3623,13964l3623,13837e" filled="f" stroked="t" strokeweight="2.322279pt" strokecolor="#4B5774">
                <v:path arrowok="t"/>
              </v:shape>
            </v:group>
            <v:group style="position:absolute;left:1326;top:13936;width:2;height:1454" coordorigin="1326,13936" coordsize="2,1454">
              <v:shape style="position:absolute;left:1326;top:13936;width:2;height:1454" coordorigin="1326,13936" coordsize="0,1454" path="m1326,15389l1326,13936e" filled="f" stroked="t" strokeweight=".696684pt" strokecolor="#5B5B5B">
                <v:path arrowok="t"/>
              </v:shape>
            </v:group>
            <v:group style="position:absolute;left:2534;top:13936;width:2;height:1454" coordorigin="2534,13936" coordsize="2,1454">
              <v:shape style="position:absolute;left:2534;top:13936;width:2;height:1454" coordorigin="2534,13936" coordsize="0,1454" path="m2534,15389l2534,13936e" filled="f" stroked="t" strokeweight=".696684pt" strokecolor="#575757">
                <v:path arrowok="t"/>
              </v:shape>
            </v:group>
            <v:group style="position:absolute;left:3623;top:13964;width:2;height:491" coordorigin="3623,13964" coordsize="2,491">
              <v:shape style="position:absolute;left:3623;top:13964;width:2;height:491" coordorigin="3623,13964" coordsize="0,491" path="m3623,14455l3623,13964e" filled="f" stroked="t" strokeweight="3.25119pt" strokecolor="#484BAC">
                <v:path arrowok="t"/>
              </v:shape>
            </v:group>
            <v:group style="position:absolute;left:11509;top:13936;width:2;height:189" coordorigin="11509,13936" coordsize="2,189">
              <v:shape style="position:absolute;left:11509;top:13936;width:2;height:189" coordorigin="11509,13936" coordsize="0,189" path="m11509,14125l11509,13936e" filled="f" stroked="t" strokeweight=".464456pt" strokecolor="#575757">
                <v:path arrowok="t"/>
              </v:shape>
            </v:group>
            <v:group style="position:absolute;left:543;top:14219;width:2;height:264" coordorigin="543,14219" coordsize="2,264">
              <v:shape style="position:absolute;left:543;top:14219;width:2;height:264" coordorigin="543,14219" coordsize="0,264" path="m543,14483l543,14219e" filled="f" stroked="t" strokeweight=".464456pt" strokecolor="#4F4F4F">
                <v:path arrowok="t"/>
              </v:shape>
            </v:group>
            <v:group style="position:absolute;left:3589;top:14455;width:2;height:274" coordorigin="3589,14455" coordsize="2,274">
              <v:shape style="position:absolute;left:3589;top:14455;width:2;height:274" coordorigin="3589,14455" coordsize="0,274" path="m3589,14729l3589,14455e" filled="f" stroked="t" strokeweight="4.644557pt" strokecolor="#4B5487">
                <v:path arrowok="t"/>
              </v:shape>
            </v:group>
            <v:group style="position:absolute;left:11507;top:14158;width:2;height:642" coordorigin="11507,14158" coordsize="2,642">
              <v:shape style="position:absolute;left:11507;top:14158;width:2;height:642" coordorigin="11507,14158" coordsize="0,642" path="m11507,14800l11507,14158e" filled="f" stroked="t" strokeweight=".696684pt" strokecolor="#707070">
                <v:path arrowok="t"/>
              </v:shape>
            </v:group>
            <v:group style="position:absolute;left:3623;top:14798;width:2;height:582" coordorigin="3623,14798" coordsize="2,582">
              <v:shape style="position:absolute;left:3623;top:14798;width:2;height:582" coordorigin="3623,14798" coordsize="0,582" path="m3623,15380l3623,14798e" filled="f" stroked="t" strokeweight="1.161139pt" strokecolor="#3F4B83">
                <v:path arrowok="t"/>
              </v:shape>
            </v:group>
            <v:group style="position:absolute;left:1737;top:15135;width:2;height:245" coordorigin="1737,15135" coordsize="2,245">
              <v:shape style="position:absolute;left:1737;top:15135;width:2;height:245" coordorigin="1737,15135" coordsize="0,245" path="m1737,15380l1737,15135e" filled="f" stroked="t" strokeweight=".232228pt" strokecolor="#646464">
                <v:path arrowok="t"/>
              </v:shape>
            </v:group>
            <v:group style="position:absolute;left:3581;top:15382;width:223;height:2" coordorigin="3581,15382" coordsize="223,2">
              <v:shape style="position:absolute;left:3581;top:15382;width:223;height:2" coordorigin="3581,15382" coordsize="223,0" path="m3581,15382l3804,15382e" filled="f" stroked="t" strokeweight=".464456pt" strokecolor="#4B4B4B">
                <v:path arrowok="t"/>
              </v:shape>
            </v:group>
            <v:group style="position:absolute;left:6795;top:15380;width:246;height:2" coordorigin="6795,15380" coordsize="246,2">
              <v:shape style="position:absolute;left:6795;top:15380;width:246;height:2" coordorigin="6795,15380" coordsize="246,0" path="m6795,15380l7041,15380e" filled="f" stroked="t" strokeweight=".928911pt" strokecolor="#838383">
                <v:path arrowok="t"/>
              </v:shape>
            </v:group>
            <v:group style="position:absolute;left:534;top:15380;width:10984;height:2" coordorigin="534,15380" coordsize="10984,2">
              <v:shape style="position:absolute;left:534;top:15380;width:10984;height:2" coordorigin="534,15380" coordsize="10984,0" path="m534,15380l11519,15380e" filled="f" stroked="t" strokeweight=".696684pt" strokecolor="#6B6B6B">
                <v:path arrowok="t"/>
              </v:shape>
            </v:group>
            <v:group style="position:absolute;left:10529;top:15375;width:989;height:2" coordorigin="10529,15375" coordsize="989,2">
              <v:shape style="position:absolute;left:10529;top:15375;width:989;height:2" coordorigin="10529,15375" coordsize="989,0" path="m10529,15375l11519,15375e" filled="f" stroked="t" strokeweight=".696684pt" strokecolor="#838387">
                <v:path arrowok="t"/>
              </v:shape>
            </v:group>
            <v:group style="position:absolute;left:11507;top:14922;width:2;height:462" coordorigin="11507,14922" coordsize="2,462">
              <v:shape style="position:absolute;left:11507;top:14922;width:2;height:462" coordorigin="11507,14922" coordsize="0,462" path="m11507,15385l11507,14922e" filled="f" stroked="t" strokeweight=".696684pt" strokecolor="#6B6B6B">
                <v:path arrowok="t"/>
              </v:shape>
            </v:group>
            <v:group style="position:absolute;left:3601;top:14429;width:93;height:368" coordorigin="3601,14429" coordsize="93,368">
              <v:shape style="position:absolute;left:3601;top:14429;width:93;height:368" coordorigin="3601,14429" coordsize="93,368" path="m3601,14429l3693,14429,3693,14798,3601,14798,3601,14429e" filled="t" fillcolor="#C1CFDB" stroked="f">
                <v:path arrowok="t"/>
                <v:fill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3" w:lineRule="exact"/>
        <w:ind w:left="261" w:right="-6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A3A3A"/>
          <w:spacing w:val="0"/>
          <w:w w:val="76"/>
          <w:position w:val="-2"/>
        </w:rPr>
        <w:t>c;;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57"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A3A3A"/>
          <w:spacing w:val="0"/>
          <w:w w:val="50"/>
          <w:position w:val="1"/>
        </w:rPr>
        <w:t>::ı::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0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Olca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-1"/>
        </w:rPr>
        <w:t>ARSLAN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9" w:right="-20"/>
        <w:jc w:val="left"/>
        <w:tabs>
          <w:tab w:pos="960" w:val="left"/>
          <w:tab w:pos="1480" w:val="left"/>
          <w:tab w:pos="27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5.374649pt;margin-top:1.884881pt;width:9.056850pt;height:27.5pt;mso-position-horizontal-relative:page;mso-position-vertical-relative:paragraph;z-index:-15161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5"/>
                      <w:szCs w:val="55"/>
                      <w:color w:val="4B4B4B"/>
                      <w:w w:val="66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B4B4B"/>
                      <w:w w:val="65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5E5E60"/>
          <w:w w:val="74"/>
          <w:b/>
          <w:bCs/>
          <w:position w:val="4"/>
        </w:rPr>
        <w:t>Ab</w:t>
      </w:r>
      <w:r>
        <w:rPr>
          <w:rFonts w:ascii="Arial" w:hAnsi="Arial" w:cs="Arial" w:eastAsia="Arial"/>
          <w:sz w:val="26"/>
          <w:szCs w:val="26"/>
          <w:color w:val="5E5E60"/>
          <w:spacing w:val="-18"/>
          <w:w w:val="74"/>
          <w:b/>
          <w:bCs/>
          <w:position w:val="4"/>
        </w:rPr>
        <w:t>d</w:t>
      </w:r>
      <w:r>
        <w:rPr>
          <w:rFonts w:ascii="Arial" w:hAnsi="Arial" w:cs="Arial" w:eastAsia="Arial"/>
          <w:sz w:val="25"/>
          <w:szCs w:val="25"/>
          <w:color w:val="5E5E60"/>
          <w:spacing w:val="0"/>
          <w:w w:val="115"/>
          <w:position w:val="4"/>
        </w:rPr>
        <w:t>u</w:t>
      </w:r>
      <w:r>
        <w:rPr>
          <w:rFonts w:ascii="Arial" w:hAnsi="Arial" w:cs="Arial" w:eastAsia="Arial"/>
          <w:sz w:val="25"/>
          <w:szCs w:val="25"/>
          <w:color w:val="5E5E60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5E5E60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AABCD3"/>
          <w:spacing w:val="0"/>
          <w:w w:val="100"/>
          <w:position w:val="0"/>
        </w:rPr>
        <w:t>·</w:t>
      </w:r>
      <w:r>
        <w:rPr>
          <w:rFonts w:ascii="Arial" w:hAnsi="Arial" w:cs="Arial" w:eastAsia="Arial"/>
          <w:sz w:val="27"/>
          <w:szCs w:val="27"/>
          <w:color w:val="AABCD3"/>
          <w:spacing w:val="-72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AABCD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7"/>
          <w:szCs w:val="27"/>
          <w:color w:val="AABCD3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5E5E60"/>
          <w:spacing w:val="0"/>
          <w:w w:val="79"/>
          <w:position w:val="0"/>
        </w:rPr>
        <w:t>6PÇ</w:t>
      </w:r>
      <w:r>
        <w:rPr>
          <w:rFonts w:ascii="Arial" w:hAnsi="Arial" w:cs="Arial" w:eastAsia="Arial"/>
          <w:sz w:val="27"/>
          <w:szCs w:val="27"/>
          <w:color w:val="5E5E60"/>
          <w:spacing w:val="0"/>
          <w:w w:val="79"/>
          <w:position w:val="0"/>
        </w:rPr>
        <w:t>U</w:t>
      </w:r>
      <w:r>
        <w:rPr>
          <w:rFonts w:ascii="Arial" w:hAnsi="Arial" w:cs="Arial" w:eastAsia="Arial"/>
          <w:sz w:val="27"/>
          <w:szCs w:val="27"/>
          <w:color w:val="5E5E60"/>
          <w:spacing w:val="-57"/>
          <w:w w:val="79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5E5E6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7"/>
          <w:szCs w:val="27"/>
          <w:color w:val="5E5E60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0"/>
        </w:rPr>
        <w:t>ttf.E&lt;i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right="-20"/>
        <w:jc w:val="left"/>
        <w:tabs>
          <w:tab w:pos="11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2"/>
          <w:szCs w:val="22"/>
          <w:color w:val="5E5E60"/>
          <w:spacing w:val="0"/>
          <w:w w:val="83"/>
          <w:position w:val="3"/>
        </w:rPr>
        <w:t>Itfa</w:t>
      </w:r>
      <w:r>
        <w:rPr>
          <w:rFonts w:ascii="Arial" w:hAnsi="Arial" w:cs="Arial" w:eastAsia="Arial"/>
          <w:sz w:val="22"/>
          <w:szCs w:val="22"/>
          <w:color w:val="5E5E60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2"/>
          <w:szCs w:val="22"/>
          <w:color w:val="5E5E60"/>
          <w:spacing w:val="0"/>
          <w:w w:val="100"/>
          <w:position w:val="3"/>
        </w:rPr>
      </w:r>
      <w:r>
        <w:rPr>
          <w:rFonts w:ascii="Arial" w:hAnsi="Arial" w:cs="Arial" w:eastAsia="Arial"/>
          <w:sz w:val="23"/>
          <w:szCs w:val="23"/>
          <w:color w:val="363D69"/>
          <w:spacing w:val="0"/>
          <w:w w:val="107"/>
          <w:position w:val="0"/>
        </w:rPr>
        <w:t>1</w:t>
      </w:r>
      <w:r>
        <w:rPr>
          <w:rFonts w:ascii="Arial" w:hAnsi="Arial" w:cs="Arial" w:eastAsia="Arial"/>
          <w:sz w:val="23"/>
          <w:szCs w:val="23"/>
          <w:color w:val="363D69"/>
          <w:spacing w:val="-32"/>
          <w:w w:val="107"/>
          <w:position w:val="0"/>
        </w:rPr>
        <w:t>o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83"/>
          <w:position w:val="0"/>
        </w:rPr>
        <w:t>ıgeAmiri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771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4146A5"/>
          <w:spacing w:val="0"/>
          <w:w w:val="51"/>
        </w:rPr>
        <w:t>t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48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-22"/>
          <w:w w:val="50"/>
          <w:position w:val="1"/>
        </w:rPr>
        <w:t>,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0"/>
          <w:w w:val="50"/>
          <w:position w:val="1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-14"/>
          <w:w w:val="50"/>
          <w:position w:val="1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0"/>
          <w:w w:val="50"/>
          <w:position w:val="1"/>
        </w:rPr>
        <w:t>...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-40"/>
          <w:w w:val="5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7"/>
          <w:w w:val="200"/>
          <w:position w:val="6"/>
        </w:rPr>
        <w:t>•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-24"/>
          <w:w w:val="50"/>
          <w:position w:val="1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0"/>
          <w:w w:val="50"/>
          <w:position w:val="1"/>
        </w:rPr>
        <w:t>,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5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317"/>
          <w:b/>
          <w:bCs/>
          <w:position w:val="6"/>
        </w:rPr>
        <w:t>t·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40" w:right="320"/>
          <w:cols w:num="3" w:equalWidth="0">
            <w:col w:w="406" w:space="1811"/>
            <w:col w:w="3633" w:space="2870"/>
            <w:col w:w="2440"/>
          </w:cols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3510" w:right="4661" w:firstLine="-104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16"/>
          <w:w w:val="103"/>
        </w:rPr>
        <w:t>S</w:t>
      </w:r>
      <w:r>
        <w:rPr>
          <w:rFonts w:ascii="Arial" w:hAnsi="Arial" w:cs="Arial" w:eastAsia="Arial"/>
          <w:sz w:val="21"/>
          <w:szCs w:val="21"/>
          <w:color w:val="3A3A3A"/>
          <w:spacing w:val="-3"/>
          <w:w w:val="247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5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8" w:lineRule="exact"/>
        <w:ind w:left="869"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468868pt;margin-top:7.115709pt;width:51.534602pt;height:7.5pt;mso-position-horizontal-relative:page;mso-position-vertical-relative:paragraph;z-index:-15158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103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22"/>
          <w:position w:val="8"/>
        </w:rPr>
        <w:t>IZMIR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637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431808pt;margin-top:-48.184475pt;width:450.83512pt;height:50.695747pt;mso-position-horizontal-relative:page;mso-position-vertical-relative:paragraph;z-index:-15159" type="#_x0000_t202" filled="f" stroked="f">
            <v:textbox inset="0,0,0,0">
              <w:txbxContent>
                <w:p>
                  <w:pPr>
                    <w:spacing w:before="0" w:after="0" w:line="1014" w:lineRule="exact"/>
                    <w:ind w:right="-192"/>
                    <w:jc w:val="left"/>
                    <w:tabs>
                      <w:tab w:pos="8120" w:val="left"/>
                    </w:tabs>
                    <w:rPr>
                      <w:rFonts w:ascii="Times New Roman" w:hAnsi="Times New Roman" w:cs="Times New Roman" w:eastAsia="Times New Roman"/>
                      <w:sz w:val="93"/>
                      <w:szCs w:val="93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82828"/>
                      <w:spacing w:val="0"/>
                      <w:w w:val="173"/>
                      <w:b/>
                      <w:bCs/>
                      <w:i/>
                      <w:position w:val="10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82828"/>
                      <w:spacing w:val="0"/>
                      <w:w w:val="100"/>
                      <w:b/>
                      <w:bCs/>
                      <w:i/>
                      <w:position w:val="10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82828"/>
                      <w:spacing w:val="0"/>
                      <w:w w:val="100"/>
                      <w:b/>
                      <w:bCs/>
                      <w:i/>
                      <w:position w:val="1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505050"/>
                      <w:spacing w:val="0"/>
                      <w:w w:val="101"/>
                      <w:b/>
                      <w:bCs/>
                      <w:position w:val="-2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5"/>
          <w:position w:val="3"/>
        </w:rPr>
        <w:t>BELEDIYESI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1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56" w:lineRule="auto"/>
        <w:ind w:left="135" w:right="4004" w:firstLine="-24"/>
        <w:jc w:val="left"/>
        <w:tabs>
          <w:tab w:pos="1480" w:val="left"/>
          <w:tab w:pos="1820" w:val="left"/>
          <w:tab w:pos="3920" w:val="left"/>
          <w:tab w:pos="4800" w:val="left"/>
          <w:tab w:pos="6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!Ola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1"/>
          <w:position w:val="1"/>
        </w:rPr>
        <w:t>09.05.20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1"/>
        </w:rPr>
        <w:t>l7!Bildiriı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36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22:44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3"/>
          <w:position w:val="0"/>
        </w:rPr>
        <w:t>treı: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1"/>
        </w:rPr>
        <w:t>09.05.2017jKayıt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2934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Kaya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1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8"/>
          <w:position w:val="0"/>
        </w:rPr>
        <w:t>ÜL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44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Kazımpaşa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Seferbe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Tarlası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9"/>
          <w:position w:val="0"/>
        </w:rPr>
        <w:t>-MENEMEN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35" w:right="-20"/>
        <w:jc w:val="left"/>
        <w:tabs>
          <w:tab w:pos="1860" w:val="left"/>
          <w:tab w:pos="4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Do_ğru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Kazınıpaşa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Seferbe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Tarlası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9"/>
        </w:rPr>
        <w:t>-MENEMEN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135" w:right="-20"/>
        <w:jc w:val="left"/>
        <w:tabs>
          <w:tab w:pos="1780" w:val="left"/>
          <w:tab w:pos="4300" w:val="left"/>
          <w:tab w:pos="7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Tüıü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Lasti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44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26"/>
          <w:w w:val="14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8"/>
          <w:position w:val="0"/>
        </w:rPr>
        <w:t>A_ç_ı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8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6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0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40" w:right="-20"/>
        <w:jc w:val="left"/>
        <w:tabs>
          <w:tab w:pos="3040" w:val="left"/>
          <w:tab w:pos="6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50"/>
        </w:rPr>
        <w:t>i</w:t>
      </w:r>
      <w:r>
        <w:rPr>
          <w:rFonts w:ascii="Arial" w:hAnsi="Arial" w:cs="Arial" w:eastAsia="Arial"/>
          <w:sz w:val="23"/>
          <w:szCs w:val="23"/>
          <w:color w:val="3A3A3A"/>
          <w:spacing w:val="-45"/>
          <w:w w:val="15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50"/>
        </w:rPr>
        <w:t>e: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53"/>
          <w:w w:val="15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44"/>
          <w:position w:val="-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220" w:right="200"/>
        </w:sectPr>
      </w:pPr>
      <w:rPr/>
    </w:p>
    <w:p>
      <w:pPr>
        <w:spacing w:before="0" w:after="0" w:line="60" w:lineRule="exact"/>
        <w:ind w:left="305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-10"/>
        </w:rPr>
        <w:t>13etonanııe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88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0"/>
        </w:rPr>
        <w:t>Alısa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7"/>
          <w:position w:val="-10"/>
        </w:rPr>
        <w:t>Çı.!lik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7"/>
          <w:position w:val="-1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77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4874" w:space="119"/>
            <w:col w:w="6507"/>
          </w:cols>
        </w:sectPr>
      </w:pPr>
      <w:rPr/>
    </w:p>
    <w:p>
      <w:pPr>
        <w:spacing w:before="0" w:after="0" w:line="513" w:lineRule="exact"/>
        <w:ind w:left="3851" w:right="-20"/>
        <w:jc w:val="left"/>
        <w:tabs>
          <w:tab w:pos="4440" w:val="left"/>
          <w:tab w:pos="4940" w:val="left"/>
          <w:tab w:pos="5420" w:val="left"/>
          <w:tab w:pos="6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52"/>
          <w:szCs w:val="52"/>
          <w:color w:val="3A3A3A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3A3A3A"/>
          <w:spacing w:val="-65"/>
          <w:w w:val="53"/>
          <w:position w:val="-1"/>
        </w:rPr>
        <w:t> </w:t>
      </w:r>
      <w:r>
        <w:rPr>
          <w:rFonts w:ascii="Arial" w:hAnsi="Arial" w:cs="Arial" w:eastAsia="Arial"/>
          <w:sz w:val="52"/>
          <w:szCs w:val="52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3A3A3A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BABCBC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BABCB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BABCBC"/>
          <w:spacing w:val="0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3A3A3A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6"/>
          <w:position w:val="8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6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16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6"/>
          <w:position w:val="8"/>
        </w:rPr>
        <w:t>23:50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130" w:right="-20"/>
        <w:jc w:val="left"/>
        <w:tabs>
          <w:tab w:pos="1920" w:val="left"/>
          <w:tab w:pos="5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31"/>
          <w:position w:val="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7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jKiracı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193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45"/>
        </w:rPr>
        <w:t>nıiri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6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37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13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1"/>
        </w:rPr>
        <w:t>ARLAK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03" w:lineRule="exact"/>
        <w:ind w:left="1946" w:right="-20"/>
        <w:jc w:val="left"/>
        <w:tabs>
          <w:tab w:pos="4140" w:val="left"/>
          <w:tab w:pos="6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64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16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50"/>
          <w:position w:val="-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5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2"/>
          <w:w w:val="15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22:45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0"/>
        </w:rPr>
        <w:t>22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0"/>
        </w:rPr>
        <w:t>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6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14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4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1"/>
        </w:rPr>
        <w:t>618-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90"/>
          <w:position w:val="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4"/>
          <w:w w:val="1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659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6"/>
          <w:w w:val="8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9"/>
          <w:position w:val="0"/>
        </w:rPr>
        <w:t>ektri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1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224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tLeast"/>
        <w:ind w:left="24" w:right="4824" w:firstLine="2215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7"/>
        </w:rPr>
        <w:t>Emniye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"/>
          <w:w w:val="10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7"/>
        </w:rPr>
        <w:t>-Jandarma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5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ersonel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644" w:space="1228"/>
            <w:col w:w="9628"/>
          </w:cols>
        </w:sectPr>
      </w:pPr>
      <w:rPr/>
    </w:p>
    <w:p>
      <w:pPr>
        <w:spacing w:before="16" w:after="0" w:line="252" w:lineRule="auto"/>
        <w:ind w:left="130" w:right="3185" w:firstLine="5"/>
        <w:jc w:val="left"/>
        <w:tabs>
          <w:tab w:pos="540" w:val="left"/>
          <w:tab w:pos="1880" w:val="left"/>
          <w:tab w:pos="4160" w:val="left"/>
          <w:tab w:pos="6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  <w:position w:val="2"/>
        </w:rPr>
        <w:t>Y;ı··-1ımcı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33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50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5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5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62"/>
          <w:position w:val="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5"/>
          <w:w w:val="16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7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73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88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187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87"/>
        </w:rPr>
        <w:t>!Ekip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88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65" w:lineRule="auto"/>
        <w:ind w:left="140" w:right="4226" w:firstLine="-9"/>
        <w:jc w:val="left"/>
        <w:tabs>
          <w:tab w:pos="1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9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left="4073" w:right="457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179" w:lineRule="exact"/>
        <w:ind w:left="130" w:right="-20"/>
        <w:jc w:val="left"/>
        <w:tabs>
          <w:tab w:pos="2040" w:val="left"/>
          <w:tab w:pos="4100" w:val="left"/>
          <w:tab w:pos="6000" w:val="left"/>
          <w:tab w:pos="7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8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1"/>
          <w:position w:val="-3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  <w:position w:val="-3"/>
        </w:rPr>
        <w:t>jKöpükKg.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1"/>
          <w:position w:val="-3"/>
        </w:rPr>
        <w:t>jK.K.T.Kg.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1" w:lineRule="exact"/>
        <w:ind w:left="4058" w:right="3808"/>
        <w:jc w:val="center"/>
        <w:tabs>
          <w:tab w:pos="5940" w:val="left"/>
          <w:tab w:pos="74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65" w:lineRule="auto"/>
        <w:ind w:left="144" w:right="5429" w:firstLine="-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meydana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gelmemişti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0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alandaki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lastiklerde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göıülmü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burd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telleri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300'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muhteliJ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862" w:right="168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lastikleri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ayrı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noktada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düzenli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yakılması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varıldı.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30" w:right="-20"/>
        <w:jc w:val="left"/>
        <w:tabs>
          <w:tab w:pos="1880" w:val="left"/>
          <w:tab w:pos="6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5" w:lineRule="exact"/>
        <w:ind w:left="19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4"/>
          <w:szCs w:val="24"/>
          <w:color w:val="3A3A3A"/>
          <w:w w:val="101"/>
        </w:rPr>
        <w:t>ras</w:t>
      </w:r>
      <w:r>
        <w:rPr>
          <w:rFonts w:ascii="Arial" w:hAnsi="Arial" w:cs="Arial" w:eastAsia="Arial"/>
          <w:sz w:val="24"/>
          <w:szCs w:val="24"/>
          <w:color w:val="3A3A3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196" w:lineRule="exact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Tesliııı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dildi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130" w:right="-20"/>
        <w:jc w:val="left"/>
        <w:tabs>
          <w:tab w:pos="620" w:val="left"/>
          <w:tab w:pos="1880" w:val="left"/>
          <w:tab w:pos="2680" w:val="left"/>
          <w:tab w:pos="5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56"/>
          <w:position w:val="1"/>
        </w:rPr>
        <w:t>Ek,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3"/>
          <w:w w:val="56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56"/>
          <w:position w:val="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17"/>
          <w:w w:val="5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  <w:position w:val="0"/>
        </w:rPr>
        <w:t>10.05.2017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0"/>
          <w:w w:val="82"/>
          <w:position w:val="-1"/>
        </w:rPr>
        <w:t>!saati</w:t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42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2"/>
          <w:position w:val="-1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2"/>
          <w:position w:val="-1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4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0"/>
        </w:rPr>
        <w:t>00:15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13" w:lineRule="exact"/>
        <w:ind w:left="230" w:right="-20"/>
        <w:jc w:val="left"/>
        <w:tabs>
          <w:tab w:pos="940" w:val="left"/>
          <w:tab w:pos="3280" w:val="left"/>
          <w:tab w:pos="8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6"/>
          <w:position w:val="-1"/>
        </w:rPr>
        <w:t>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4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0"/>
        </w:rPr>
        <w:t>Meneme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2.Posta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2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itfaiyeci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71"/>
        <w:jc w:val="left"/>
        <w:tabs>
          <w:tab w:pos="2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right="332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82" w:right="1674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4.15509pt;margin-top:4.586004pt;width:165.780023pt;height:68pt;mso-position-horizontal-relative:page;mso-position-vertical-relative:paragraph;z-index:-15157" type="#_x0000_t202" filled="f" stroked="f">
            <v:textbox inset="0,0,0,0">
              <w:txbxContent>
                <w:p>
                  <w:pPr>
                    <w:spacing w:before="0" w:after="0" w:line="1360" w:lineRule="exact"/>
                    <w:ind w:right="-244"/>
                    <w:jc w:val="left"/>
                    <w:tabs>
                      <w:tab w:pos="3300" w:val="left"/>
                    </w:tabs>
                    <w:rPr>
                      <w:rFonts w:ascii="Times New Roman" w:hAnsi="Times New Roman" w:cs="Times New Roman" w:eastAsia="Times New Roman"/>
                      <w:sz w:val="136"/>
                      <w:szCs w:val="1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181C7B"/>
                      <w:spacing w:val="-230"/>
                      <w:w w:val="55"/>
                      <w:i/>
                      <w:position w:val="-1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606060"/>
                      <w:spacing w:val="-23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606060"/>
                      <w:spacing w:val="0"/>
                      <w:w w:val="100"/>
                      <w:i/>
                      <w:u w:val="thick" w:color="383F64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606060"/>
                      <w:spacing w:val="-190"/>
                      <w:w w:val="100"/>
                      <w:i/>
                      <w:u w:val="thick" w:color="383F64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606060"/>
                      <w:spacing w:val="-190"/>
                      <w:w w:val="100"/>
                      <w:i/>
                      <w:u w:val="thick" w:color="383F6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606060"/>
                      <w:spacing w:val="23"/>
                      <w:w w:val="19"/>
                      <w:i/>
                      <w:u w:val="thick" w:color="383F64"/>
                      <w:position w:val="-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606060"/>
                      <w:spacing w:val="23"/>
                      <w:w w:val="19"/>
                      <w:i/>
                      <w:u w:val="thick" w:color="383F6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606060"/>
                      <w:spacing w:val="23"/>
                      <w:w w:val="19"/>
                      <w:i/>
                      <w:u w:val="thick" w:color="383F6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3A3A3A"/>
                      <w:spacing w:val="0"/>
                      <w:w w:val="8"/>
                      <w:i/>
                      <w:u w:val="thick" w:color="383F64"/>
                      <w:position w:val="-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3A3A3A"/>
                      <w:spacing w:val="0"/>
                      <w:w w:val="8"/>
                      <w:i/>
                      <w:u w:val="thick" w:color="383F6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3A3A3A"/>
                      <w:spacing w:val="0"/>
                      <w:w w:val="100"/>
                      <w:i/>
                      <w:u w:val="thick" w:color="383F64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3A3A3A"/>
                      <w:spacing w:val="0"/>
                      <w:w w:val="100"/>
                      <w:i/>
                      <w:u w:val="thick" w:color="383F64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3A3A3A"/>
                      <w:spacing w:val="0"/>
                      <w:w w:val="100"/>
                      <w:i/>
                      <w:u w:val="thick" w:color="383F6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3A3A3A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6"/>
                      <w:szCs w:val="13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9.486603pt;margin-top:5.506926pt;width:3.918165pt;height:20.5pt;mso-position-horizontal-relative:page;mso-position-vertical-relative:paragraph;z-index:-15155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BABCBC"/>
                      <w:spacing w:val="0"/>
                      <w:w w:val="68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100"/>
          <w:b/>
          <w:bCs/>
        </w:rPr>
        <w:t>lS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97"/>
          <w:b/>
          <w:bCs/>
        </w:rPr>
        <w:t>ş72017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43" w:after="0" w:line="240" w:lineRule="auto"/>
        <w:ind w:left="2285" w:right="1830"/>
        <w:jc w:val="center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BABCBC"/>
          <w:spacing w:val="0"/>
          <w:w w:val="67"/>
          <w:b/>
          <w:bCs/>
        </w:rPr>
        <w:t>.J</w:t>
      </w:r>
      <w:r>
        <w:rPr>
          <w:rFonts w:ascii="Times New Roman" w:hAnsi="Times New Roman" w:cs="Times New Roman" w:eastAsia="Times New Roman"/>
          <w:sz w:val="8"/>
          <w:szCs w:val="8"/>
          <w:color w:val="BABCBC"/>
          <w:spacing w:val="-17"/>
          <w:w w:val="67"/>
          <w:b/>
          <w:bCs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8E9090"/>
          <w:spacing w:val="0"/>
          <w:w w:val="67"/>
          <w:b/>
          <w:bCs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8E9090"/>
          <w:spacing w:val="0"/>
          <w:w w:val="67"/>
          <w:b/>
          <w:bCs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8E9090"/>
          <w:spacing w:val="3"/>
          <w:w w:val="67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AACAC"/>
          <w:spacing w:val="0"/>
          <w:w w:val="135"/>
          <w:b/>
          <w:bCs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AACAC"/>
          <w:spacing w:val="-3"/>
          <w:w w:val="135"/>
          <w:b/>
          <w:bCs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8E9090"/>
          <w:spacing w:val="-3"/>
          <w:w w:val="162"/>
          <w:b/>
          <w:bCs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BABCBC"/>
          <w:spacing w:val="0"/>
          <w:w w:val="71"/>
          <w:b/>
          <w:bCs/>
        </w:rPr>
        <w:t>Jı</w:t>
      </w:r>
      <w:r>
        <w:rPr>
          <w:rFonts w:ascii="Times New Roman" w:hAnsi="Times New Roman" w:cs="Times New Roman" w:eastAsia="Times New Roman"/>
          <w:sz w:val="8"/>
          <w:szCs w:val="8"/>
          <w:color w:val="BABCBC"/>
          <w:spacing w:val="4"/>
          <w:w w:val="72"/>
          <w:b/>
          <w:bCs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AAACAC"/>
          <w:spacing w:val="0"/>
          <w:w w:val="143"/>
          <w:b/>
          <w:bCs/>
        </w:rPr>
        <w:t>....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200"/>
          <w:cols w:num="3" w:equalWidth="0">
            <w:col w:w="810" w:space="1228"/>
            <w:col w:w="3972" w:space="898"/>
            <w:col w:w="4592"/>
          </w:cols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70" w:lineRule="auto"/>
        <w:ind w:left="4313" w:right="-3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1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ARLAK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İtf.Amiri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33" w:lineRule="exact"/>
        <w:ind w:right="198"/>
        <w:jc w:val="right"/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43"/>
          <w:szCs w:val="43"/>
          <w:color w:val="242B5D"/>
          <w:w w:val="158"/>
          <w:i/>
          <w:position w:val="-5"/>
        </w:rPr>
        <w:t>;ı</w:t>
      </w:r>
      <w:r>
        <w:rPr>
          <w:rFonts w:ascii="Arial" w:hAnsi="Arial" w:cs="Arial" w:eastAsia="Arial"/>
          <w:sz w:val="43"/>
          <w:szCs w:val="43"/>
          <w:color w:val="242B5D"/>
          <w:spacing w:val="-87"/>
          <w:w w:val="100"/>
          <w:i/>
          <w:position w:val="-5"/>
        </w:rPr>
        <w:t> </w:t>
      </w:r>
      <w:r>
        <w:rPr>
          <w:rFonts w:ascii="Arial" w:hAnsi="Arial" w:cs="Arial" w:eastAsia="Arial"/>
          <w:sz w:val="43"/>
          <w:szCs w:val="43"/>
          <w:color w:val="464B77"/>
          <w:spacing w:val="0"/>
          <w:w w:val="348"/>
          <w:i/>
          <w:position w:val="-5"/>
        </w:rPr>
        <w:t>jı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305" w:lineRule="exact"/>
        <w:ind w:left="1224" w:right="1295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703003pt;margin-top:11.221931pt;width:1.31852pt;height:7pt;mso-position-horizontal-relative:page;mso-position-vertical-relative:paragraph;z-index:-15156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AAACAC"/>
                      <w:spacing w:val="0"/>
                      <w:w w:val="67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505050"/>
          <w:spacing w:val="0"/>
          <w:w w:val="145"/>
          <w:position w:val="-1"/>
        </w:rPr>
        <w:t>tT</w:t>
      </w:r>
      <w:r>
        <w:rPr>
          <w:rFonts w:ascii="Times New Roman" w:hAnsi="Times New Roman" w:cs="Times New Roman" w:eastAsia="Times New Roman"/>
          <w:sz w:val="27"/>
          <w:szCs w:val="27"/>
          <w:color w:val="505050"/>
          <w:spacing w:val="62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E9090"/>
          <w:spacing w:val="0"/>
          <w:w w:val="94"/>
          <w:position w:val="-1"/>
        </w:rPr>
        <w:t>"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39" w:lineRule="exact"/>
        <w:ind w:right="-20"/>
        <w:jc w:val="left"/>
        <w:tabs>
          <w:tab w:pos="11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36"/>
          <w:szCs w:val="36"/>
          <w:color w:val="262D99"/>
          <w:spacing w:val="-8"/>
          <w:w w:val="164"/>
          <w:i/>
          <w:position w:val="-1"/>
        </w:rPr>
        <w:t>-</w:t>
      </w:r>
      <w:r>
        <w:rPr>
          <w:rFonts w:ascii="Arial" w:hAnsi="Arial" w:cs="Arial" w:eastAsia="Arial"/>
          <w:sz w:val="36"/>
          <w:szCs w:val="36"/>
          <w:color w:val="AAACAC"/>
          <w:spacing w:val="-2"/>
          <w:w w:val="42"/>
          <w:i/>
          <w:position w:val="-1"/>
        </w:rPr>
        <w:t>.</w:t>
      </w:r>
      <w:r>
        <w:rPr>
          <w:rFonts w:ascii="Arial" w:hAnsi="Arial" w:cs="Arial" w:eastAsia="Arial"/>
          <w:sz w:val="36"/>
          <w:szCs w:val="36"/>
          <w:color w:val="464B77"/>
          <w:spacing w:val="0"/>
          <w:w w:val="57"/>
          <w:i/>
          <w:position w:val="-1"/>
        </w:rPr>
        <w:t>;.</w:t>
      </w:r>
      <w:r>
        <w:rPr>
          <w:rFonts w:ascii="Arial" w:hAnsi="Arial" w:cs="Arial" w:eastAsia="Arial"/>
          <w:sz w:val="36"/>
          <w:szCs w:val="36"/>
          <w:color w:val="464B77"/>
          <w:spacing w:val="-42"/>
          <w:w w:val="100"/>
          <w:i/>
          <w:position w:val="-1"/>
        </w:rPr>
        <w:t> </w:t>
      </w:r>
      <w:r>
        <w:rPr>
          <w:rFonts w:ascii="Arial" w:hAnsi="Arial" w:cs="Arial" w:eastAsia="Arial"/>
          <w:sz w:val="36"/>
          <w:szCs w:val="36"/>
          <w:color w:val="464B77"/>
          <w:spacing w:val="0"/>
          <w:w w:val="62"/>
          <w:i/>
          <w:position w:val="-1"/>
        </w:rPr>
        <w:t>}!</w:t>
      </w:r>
      <w:r>
        <w:rPr>
          <w:rFonts w:ascii="Arial" w:hAnsi="Arial" w:cs="Arial" w:eastAsia="Arial"/>
          <w:sz w:val="36"/>
          <w:szCs w:val="36"/>
          <w:color w:val="464B77"/>
          <w:spacing w:val="-9"/>
          <w:w w:val="62"/>
          <w:i/>
          <w:position w:val="-1"/>
        </w:rPr>
        <w:t>D</w:t>
      </w:r>
      <w:r>
        <w:rPr>
          <w:rFonts w:ascii="Arial" w:hAnsi="Arial" w:cs="Arial" w:eastAsia="Arial"/>
          <w:sz w:val="36"/>
          <w:szCs w:val="36"/>
          <w:color w:val="505050"/>
          <w:spacing w:val="-60"/>
          <w:w w:val="62"/>
          <w:i/>
          <w:position w:val="-1"/>
        </w:rPr>
        <w:t>{</w:t>
      </w:r>
      <w:r>
        <w:rPr>
          <w:rFonts w:ascii="Arial" w:hAnsi="Arial" w:cs="Arial" w:eastAsia="Arial"/>
          <w:sz w:val="36"/>
          <w:szCs w:val="36"/>
          <w:color w:val="464B77"/>
          <w:spacing w:val="14"/>
          <w:w w:val="62"/>
          <w:i/>
          <w:position w:val="-1"/>
        </w:rPr>
        <w:t>.</w:t>
      </w:r>
      <w:r>
        <w:rPr>
          <w:rFonts w:ascii="Arial" w:hAnsi="Arial" w:cs="Arial" w:eastAsia="Arial"/>
          <w:sz w:val="36"/>
          <w:szCs w:val="36"/>
          <w:color w:val="505050"/>
          <w:spacing w:val="0"/>
          <w:w w:val="62"/>
          <w:i/>
          <w:position w:val="-1"/>
        </w:rPr>
        <w:t>F'</w:t>
      </w:r>
      <w:r>
        <w:rPr>
          <w:rFonts w:ascii="Arial" w:hAnsi="Arial" w:cs="Arial" w:eastAsia="Arial"/>
          <w:sz w:val="36"/>
          <w:szCs w:val="36"/>
          <w:color w:val="505050"/>
          <w:spacing w:val="-59"/>
          <w:w w:val="62"/>
          <w:i/>
          <w:position w:val="-1"/>
        </w:rPr>
        <w:t> </w:t>
      </w:r>
      <w:r>
        <w:rPr>
          <w:rFonts w:ascii="Arial" w:hAnsi="Arial" w:cs="Arial" w:eastAsia="Arial"/>
          <w:sz w:val="36"/>
          <w:szCs w:val="36"/>
          <w:color w:val="505050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6"/>
          <w:szCs w:val="36"/>
          <w:color w:val="505050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color w:val="505050"/>
          <w:spacing w:val="3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87"/>
          <w:position w:val="-1"/>
        </w:rPr>
        <w:t>ve</w:t>
      </w:r>
      <w:r>
        <w:rPr>
          <w:rFonts w:ascii="Arial" w:hAnsi="Arial" w:cs="Arial" w:eastAsia="Arial"/>
          <w:sz w:val="18"/>
          <w:szCs w:val="18"/>
          <w:color w:val="3A3A3A"/>
          <w:spacing w:val="-1"/>
          <w:w w:val="87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1"/>
        </w:rPr>
        <w:t>Acil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9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ABCBC"/>
          <w:spacing w:val="-6"/>
          <w:w w:val="222"/>
          <w:position w:val="1"/>
        </w:rPr>
        <w:t>,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78"/>
          <w:position w:val="1"/>
        </w:rPr>
        <w:t>\\</w:t>
      </w:r>
      <w:r>
        <w:rPr>
          <w:rFonts w:ascii="Arial" w:hAnsi="Arial" w:cs="Arial" w:eastAsia="Arial"/>
          <w:sz w:val="18"/>
          <w:szCs w:val="18"/>
          <w:color w:val="505050"/>
          <w:spacing w:val="-19"/>
          <w:w w:val="78"/>
          <w:position w:val="1"/>
        </w:rPr>
        <w:t>'</w:t>
      </w:r>
      <w:r>
        <w:rPr>
          <w:rFonts w:ascii="Arial" w:hAnsi="Arial" w:cs="Arial" w:eastAsia="Arial"/>
          <w:sz w:val="18"/>
          <w:szCs w:val="18"/>
          <w:color w:val="8E9090"/>
          <w:spacing w:val="0"/>
          <w:w w:val="287"/>
          <w:position w:val="1"/>
        </w:rPr>
        <w:t>'</w:t>
      </w:r>
      <w:r>
        <w:rPr>
          <w:rFonts w:ascii="Arial" w:hAnsi="Arial" w:cs="Arial" w:eastAsia="Arial"/>
          <w:sz w:val="18"/>
          <w:szCs w:val="18"/>
          <w:color w:val="8E9090"/>
          <w:spacing w:val="-16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707070"/>
          <w:spacing w:val="0"/>
          <w:w w:val="157"/>
          <w:position w:val="1"/>
        </w:rPr>
        <w:t>'</w:t>
      </w:r>
      <w:r>
        <w:rPr>
          <w:rFonts w:ascii="Arial" w:hAnsi="Arial" w:cs="Arial" w:eastAsia="Arial"/>
          <w:sz w:val="18"/>
          <w:szCs w:val="18"/>
          <w:color w:val="707070"/>
          <w:spacing w:val="-27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8E9090"/>
          <w:spacing w:val="0"/>
          <w:w w:val="100"/>
          <w:position w:val="1"/>
        </w:rPr>
        <w:t>..</w:t>
      </w:r>
      <w:r>
        <w:rPr>
          <w:rFonts w:ascii="Arial" w:hAnsi="Arial" w:cs="Arial" w:eastAsia="Arial"/>
          <w:sz w:val="18"/>
          <w:szCs w:val="18"/>
          <w:color w:val="8E9090"/>
          <w:spacing w:val="7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AAACAC"/>
          <w:spacing w:val="0"/>
          <w:w w:val="100"/>
          <w:position w:val="1"/>
        </w:rPr>
        <w:t>,</w:t>
      </w:r>
      <w:r>
        <w:rPr>
          <w:rFonts w:ascii="Arial" w:hAnsi="Arial" w:cs="Arial" w:eastAsia="Arial"/>
          <w:sz w:val="18"/>
          <w:szCs w:val="18"/>
          <w:color w:val="AAACAC"/>
          <w:spacing w:val="2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8E9090"/>
          <w:spacing w:val="-55"/>
          <w:w w:val="131"/>
          <w:position w:val="1"/>
        </w:rPr>
        <w:t>;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31"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505050"/>
          <w:spacing w:val="-18"/>
          <w:w w:val="131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505050"/>
          <w:spacing w:val="0"/>
          <w:w w:val="100"/>
          <w:position w:val="1"/>
        </w:rPr>
        <w:t>IJ</w:t>
      </w:r>
      <w:r>
        <w:rPr>
          <w:rFonts w:ascii="Arial" w:hAnsi="Arial" w:cs="Arial" w:eastAsia="Arial"/>
          <w:sz w:val="15"/>
          <w:szCs w:val="15"/>
          <w:color w:val="505050"/>
          <w:spacing w:val="26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505050"/>
          <w:spacing w:val="0"/>
          <w:w w:val="100"/>
          <w:position w:val="1"/>
        </w:rPr>
        <w:t>EI</w:t>
      </w:r>
      <w:r>
        <w:rPr>
          <w:rFonts w:ascii="Arial" w:hAnsi="Arial" w:cs="Arial" w:eastAsia="Arial"/>
          <w:sz w:val="15"/>
          <w:szCs w:val="15"/>
          <w:color w:val="505050"/>
          <w:spacing w:val="2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3"/>
          <w:position w:val="1"/>
        </w:rPr>
        <w:t>Müdürü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3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27"/>
          <w:w w:val="83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83"/>
          <w:position w:val="1"/>
        </w:rPr>
        <w:t>V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5840" w:space="2412"/>
            <w:col w:w="3248"/>
          </w:cols>
        </w:sectPr>
      </w:pPr>
      <w:rPr/>
    </w:p>
    <w:p>
      <w:pPr>
        <w:spacing w:before="0" w:after="0" w:line="280" w:lineRule="exact"/>
        <w:ind w:left="2880" w:right="-20"/>
        <w:jc w:val="left"/>
        <w:tabs>
          <w:tab w:pos="8400" w:val="left"/>
          <w:tab w:pos="994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28"/>
          <w:szCs w:val="28"/>
          <w:color w:val="4B46AC"/>
          <w:spacing w:val="0"/>
          <w:w w:val="100"/>
          <w:i/>
        </w:rPr>
        <w:t>1</w:t>
      </w:r>
      <w:r>
        <w:rPr>
          <w:rFonts w:ascii="Arial" w:hAnsi="Arial" w:cs="Arial" w:eastAsia="Arial"/>
          <w:sz w:val="28"/>
          <w:szCs w:val="28"/>
          <w:color w:val="4B46AC"/>
          <w:spacing w:val="-75"/>
          <w:w w:val="100"/>
          <w:i/>
        </w:rPr>
        <w:t> </w:t>
      </w:r>
      <w:r>
        <w:rPr>
          <w:rFonts w:ascii="Arial" w:hAnsi="Arial" w:cs="Arial" w:eastAsia="Arial"/>
          <w:sz w:val="28"/>
          <w:szCs w:val="28"/>
          <w:color w:val="4B46AC"/>
          <w:spacing w:val="0"/>
          <w:w w:val="100"/>
          <w:i/>
        </w:rPr>
        <w:tab/>
      </w:r>
      <w:r>
        <w:rPr>
          <w:rFonts w:ascii="Arial" w:hAnsi="Arial" w:cs="Arial" w:eastAsia="Arial"/>
          <w:sz w:val="28"/>
          <w:szCs w:val="28"/>
          <w:color w:val="4B46AC"/>
          <w:spacing w:val="0"/>
          <w:w w:val="100"/>
          <w:i/>
        </w:rPr>
      </w:r>
      <w:r>
        <w:rPr>
          <w:rFonts w:ascii="Arial" w:hAnsi="Arial" w:cs="Arial" w:eastAsia="Arial"/>
          <w:sz w:val="15"/>
          <w:szCs w:val="15"/>
          <w:color w:val="BABCBC"/>
          <w:spacing w:val="0"/>
          <w:w w:val="188"/>
          <w:position w:val="10"/>
        </w:rPr>
        <w:t>'</w:t>
      </w:r>
      <w:r>
        <w:rPr>
          <w:rFonts w:ascii="Arial" w:hAnsi="Arial" w:cs="Arial" w:eastAsia="Arial"/>
          <w:sz w:val="15"/>
          <w:szCs w:val="15"/>
          <w:color w:val="BABCBC"/>
          <w:spacing w:val="-1"/>
          <w:w w:val="188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505050"/>
          <w:spacing w:val="0"/>
          <w:w w:val="115"/>
          <w:position w:val="10"/>
        </w:rPr>
        <w:t>•</w:t>
      </w:r>
      <w:r>
        <w:rPr>
          <w:rFonts w:ascii="Arial" w:hAnsi="Arial" w:cs="Arial" w:eastAsia="Arial"/>
          <w:sz w:val="15"/>
          <w:szCs w:val="15"/>
          <w:color w:val="505050"/>
          <w:spacing w:val="-19"/>
          <w:w w:val="114"/>
          <w:position w:val="10"/>
        </w:rPr>
        <w:t>"</w:t>
      </w:r>
      <w:r>
        <w:rPr>
          <w:rFonts w:ascii="Arial" w:hAnsi="Arial" w:cs="Arial" w:eastAsia="Arial"/>
          <w:sz w:val="15"/>
          <w:szCs w:val="15"/>
          <w:color w:val="606060"/>
          <w:spacing w:val="0"/>
          <w:w w:val="251"/>
          <w:position w:val="10"/>
        </w:rPr>
        <w:t>.</w:t>
      </w:r>
      <w:r>
        <w:rPr>
          <w:rFonts w:ascii="Arial" w:hAnsi="Arial" w:cs="Arial" w:eastAsia="Arial"/>
          <w:sz w:val="15"/>
          <w:szCs w:val="15"/>
          <w:color w:val="606060"/>
          <w:spacing w:val="-27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BABCBC"/>
          <w:spacing w:val="-23"/>
          <w:w w:val="94"/>
          <w:position w:val="10"/>
        </w:rPr>
        <w:t>.</w:t>
      </w:r>
      <w:r>
        <w:rPr>
          <w:rFonts w:ascii="Arial" w:hAnsi="Arial" w:cs="Arial" w:eastAsia="Arial"/>
          <w:sz w:val="15"/>
          <w:szCs w:val="15"/>
          <w:color w:val="BABCBC"/>
          <w:spacing w:val="0"/>
          <w:w w:val="250"/>
          <w:position w:val="10"/>
        </w:rPr>
        <w:t>ı</w:t>
      </w:r>
      <w:r>
        <w:rPr>
          <w:rFonts w:ascii="Arial" w:hAnsi="Arial" w:cs="Arial" w:eastAsia="Arial"/>
          <w:sz w:val="15"/>
          <w:szCs w:val="15"/>
          <w:color w:val="BABCBC"/>
          <w:spacing w:val="0"/>
          <w:w w:val="100"/>
          <w:position w:val="10"/>
        </w:rPr>
        <w:t>   </w:t>
      </w:r>
      <w:r>
        <w:rPr>
          <w:rFonts w:ascii="Arial" w:hAnsi="Arial" w:cs="Arial" w:eastAsia="Arial"/>
          <w:sz w:val="15"/>
          <w:szCs w:val="15"/>
          <w:color w:val="BABCBC"/>
          <w:spacing w:val="1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-42"/>
          <w:w w:val="107"/>
          <w:position w:val="10"/>
        </w:rPr>
        <w:t>"</w:t>
      </w:r>
      <w:r>
        <w:rPr>
          <w:rFonts w:ascii="Arial" w:hAnsi="Arial" w:cs="Arial" w:eastAsia="Arial"/>
          <w:sz w:val="15"/>
          <w:szCs w:val="15"/>
          <w:color w:val="BABCBC"/>
          <w:spacing w:val="-99"/>
          <w:w w:val="252"/>
          <w:position w:val="10"/>
        </w:rPr>
        <w:t>·</w:t>
      </w:r>
      <w:r>
        <w:rPr>
          <w:rFonts w:ascii="Arial" w:hAnsi="Arial" w:cs="Arial" w:eastAsia="Arial"/>
          <w:sz w:val="15"/>
          <w:szCs w:val="15"/>
          <w:color w:val="505050"/>
          <w:spacing w:val="4"/>
          <w:w w:val="62"/>
          <w:position w:val="10"/>
        </w:rPr>
        <w:t>.</w:t>
      </w:r>
      <w:r>
        <w:rPr>
          <w:rFonts w:ascii="Arial" w:hAnsi="Arial" w:cs="Arial" w:eastAsia="Arial"/>
          <w:sz w:val="15"/>
          <w:szCs w:val="15"/>
          <w:color w:val="505050"/>
          <w:spacing w:val="-4"/>
          <w:w w:val="125"/>
          <w:position w:val="10"/>
        </w:rPr>
        <w:t>.</w:t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445"/>
          <w:position w:val="10"/>
        </w:rPr>
        <w:t>;</w:t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8E9090"/>
          <w:spacing w:val="13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707070"/>
          <w:spacing w:val="-8"/>
          <w:w w:val="160"/>
          <w:i/>
          <w:position w:val="10"/>
        </w:rPr>
        <w:t>"</w:t>
      </w:r>
      <w:r>
        <w:rPr>
          <w:rFonts w:ascii="Arial" w:hAnsi="Arial" w:cs="Arial" w:eastAsia="Arial"/>
          <w:sz w:val="15"/>
          <w:szCs w:val="15"/>
          <w:color w:val="3A3A3A"/>
          <w:spacing w:val="-8"/>
          <w:w w:val="207"/>
          <w:i/>
          <w:position w:val="10"/>
        </w:rPr>
        <w:t>,</w:t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301"/>
          <w:i/>
          <w:position w:val="10"/>
        </w:rPr>
        <w:t>:</w:t>
      </w:r>
      <w:r>
        <w:rPr>
          <w:rFonts w:ascii="Arial" w:hAnsi="Arial" w:cs="Arial" w:eastAsia="Arial"/>
          <w:sz w:val="15"/>
          <w:szCs w:val="15"/>
          <w:color w:val="8E9090"/>
          <w:spacing w:val="-6"/>
          <w:w w:val="100"/>
          <w:i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BABCBC"/>
          <w:spacing w:val="0"/>
          <w:w w:val="260"/>
          <w:i/>
          <w:position w:val="10"/>
        </w:rPr>
        <w:t>·</w:t>
      </w:r>
      <w:r>
        <w:rPr>
          <w:rFonts w:ascii="Arial" w:hAnsi="Arial" w:cs="Arial" w:eastAsia="Arial"/>
          <w:sz w:val="15"/>
          <w:szCs w:val="15"/>
          <w:color w:val="BABCBC"/>
          <w:spacing w:val="0"/>
          <w:w w:val="100"/>
          <w:i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BABCBC"/>
          <w:spacing w:val="0"/>
          <w:w w:val="100"/>
          <w:i/>
          <w:position w:val="10"/>
        </w:rPr>
      </w:r>
      <w:r>
        <w:rPr>
          <w:rFonts w:ascii="Arial" w:hAnsi="Arial" w:cs="Arial" w:eastAsia="Arial"/>
          <w:sz w:val="15"/>
          <w:szCs w:val="15"/>
          <w:color w:val="AAACAC"/>
          <w:spacing w:val="0"/>
          <w:w w:val="100"/>
          <w:position w:val="10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5.146243pt;margin-top:39.452511pt;width:566.682477pt;height:765.515436pt;mso-position-horizontal-relative:page;mso-position-vertical-relative:page;z-index:-15160" coordorigin="303,789" coordsize="11334,15310">
            <v:group style="position:absolute;left:327;top:810;width:11270;height:2" coordorigin="327,810" coordsize="11270,2">
              <v:shape style="position:absolute;left:327;top:810;width:11270;height:2" coordorigin="327,810" coordsize="11270,0" path="m327,810l11596,810e" filled="f" stroked="t" strokeweight=".70998pt" strokecolor="#646464">
                <v:path arrowok="t"/>
              </v:shape>
            </v:group>
            <v:group style="position:absolute;left:715;top:806;width:374;height:2" coordorigin="715,806" coordsize="374,2">
              <v:shape style="position:absolute;left:715;top:806;width:374;height:2" coordorigin="715,806" coordsize="374,0" path="m715,806l1089,806e" filled="f" stroked="t" strokeweight=".47332pt" strokecolor="#5B5B5B">
                <v:path arrowok="t"/>
              </v:shape>
            </v:group>
            <v:group style="position:absolute;left:2090;top:801;width:2;height:1402" coordorigin="2090,801" coordsize="2,1402">
              <v:shape style="position:absolute;left:2090;top:801;width:2;height:1402" coordorigin="2090,801" coordsize="0,1402" path="m2090,2203l2090,801e" filled="f" stroked="t" strokeweight=".47332pt" strokecolor="#676767">
                <v:path arrowok="t"/>
              </v:shape>
            </v:group>
            <v:group style="position:absolute;left:1515;top:813;width:1382;height:2" coordorigin="1515,813" coordsize="1382,2">
              <v:shape style="position:absolute;left:1515;top:813;width:1382;height:2" coordorigin="1515,813" coordsize="1382,0" path="m1515,813l2897,813e" filled="f" stroked="t" strokeweight=".70998pt" strokecolor="#676767">
                <v:path arrowok="t"/>
              </v:shape>
            </v:group>
            <v:group style="position:absolute;left:7630;top:820;width:3966;height:2" coordorigin="7630,820" coordsize="3966,2">
              <v:shape style="position:absolute;left:7630;top:820;width:3966;height:2" coordorigin="7630,820" coordsize="3966,0" path="m7630,820l11596,820e" filled="f" stroked="t" strokeweight=".70998pt" strokecolor="#606060">
                <v:path arrowok="t"/>
              </v:shape>
            </v:group>
            <v:group style="position:absolute;left:11601;top:810;width:2;height:7466" coordorigin="11601,810" coordsize="2,7466">
              <v:shape style="position:absolute;left:11601;top:810;width:2;height:7466" coordorigin="11601,810" coordsize="0,7466" path="m11601,8276l11601,810e" filled="f" stroked="t" strokeweight=".70998pt" strokecolor="#676767">
                <v:path arrowok="t"/>
              </v:shape>
            </v:group>
            <v:group style="position:absolute;left:331;top:796;width:2;height:1035" coordorigin="331,796" coordsize="2,1035">
              <v:shape style="position:absolute;left:331;top:796;width:2;height:1035" coordorigin="331,796" coordsize="0,1035" path="m331,1831l331,796e" filled="f" stroked="t" strokeweight=".70998pt" strokecolor="#747474">
                <v:path arrowok="t"/>
              </v:shape>
            </v:group>
            <v:group style="position:absolute;left:8503;top:810;width:2;height:720" coordorigin="8503,810" coordsize="2,720">
              <v:shape style="position:absolute;left:8503;top:810;width:2;height:720" coordorigin="8503,810" coordsize="0,720" path="m8503,1530l8503,810e" filled="f" stroked="t" strokeweight=".70998pt" strokecolor="#646464">
                <v:path arrowok="t"/>
              </v:shape>
            </v:group>
            <v:group style="position:absolute;left:2092;top:1316;width:2;height:515" coordorigin="2092,1316" coordsize="2,515">
              <v:shape style="position:absolute;left:2092;top:1316;width:2;height:515" coordorigin="2092,1316" coordsize="0,515" path="m2092,1831l2092,1316e" filled="f" stroked="t" strokeweight=".94664pt" strokecolor="#808080">
                <v:path arrowok="t"/>
              </v:shape>
            </v:group>
            <v:group style="position:absolute;left:8506;top:1473;width:2;height:358" coordorigin="8506,1473" coordsize="2,358">
              <v:shape style="position:absolute;left:8506;top:1473;width:2;height:358" coordorigin="8506,1473" coordsize="0,358" path="m8506,1831l8506,1473e" filled="f" stroked="t" strokeweight=".47332pt" strokecolor="#4B4B4B">
                <v:path arrowok="t"/>
              </v:shape>
            </v:group>
            <v:group style="position:absolute;left:327;top:2191;width:2570;height:2" coordorigin="327,2191" coordsize="2570,2">
              <v:shape style="position:absolute;left:327;top:2191;width:2570;height:2" coordorigin="327,2191" coordsize="2570,0" path="m327,2191l2897,2191e" filled="f" stroked="t" strokeweight=".70998pt" strokecolor="#5B5B5B">
                <v:path arrowok="t"/>
              </v:shape>
            </v:group>
            <v:group style="position:absolute;left:336;top:1773;width:2;height:448" coordorigin="336,1773" coordsize="2,448">
              <v:shape style="position:absolute;left:336;top:1773;width:2;height:448" coordorigin="336,1773" coordsize="0,448" path="m336,2222l336,1773e" filled="f" stroked="t" strokeweight=".70998pt" strokecolor="#5B5B5B">
                <v:path arrowok="t"/>
              </v:shape>
            </v:group>
            <v:group style="position:absolute;left:2840;top:2198;width:289;height:2" coordorigin="2840,2198" coordsize="289,2">
              <v:shape style="position:absolute;left:2840;top:2198;width:289;height:2" coordorigin="2840,2198" coordsize="289,0" path="m2840,2198l3129,2198e" filled="f" stroked="t" strokeweight=".47332pt" strokecolor="#3B3B3B">
                <v:path arrowok="t"/>
              </v:shape>
            </v:group>
            <v:group style="position:absolute;left:3072;top:2200;width:3697;height:2" coordorigin="3072,2200" coordsize="3697,2">
              <v:shape style="position:absolute;left:3072;top:2200;width:3697;height:2" coordorigin="3072,2200" coordsize="3697,0" path="m3072,2200l6768,2200e" filled="f" stroked="t" strokeweight=".70998pt" strokecolor="#606060">
                <v:path arrowok="t"/>
              </v:shape>
            </v:group>
            <v:group style="position:absolute;left:6712;top:2198;width:426;height:2" coordorigin="6712,2198" coordsize="426,2">
              <v:shape style="position:absolute;left:6712;top:2198;width:426;height:2" coordorigin="6712,2198" coordsize="426,0" path="m6712,2198l7138,2198e" filled="f" stroked="t" strokeweight=".47332pt" strokecolor="#4B4B4B">
                <v:path arrowok="t"/>
              </v:shape>
            </v:group>
            <v:group style="position:absolute;left:7081;top:2200;width:4525;height:2" coordorigin="7081,2200" coordsize="4525,2">
              <v:shape style="position:absolute;left:7081;top:2200;width:4525;height:2" coordorigin="7081,2200" coordsize="4525,0" path="m7081,2200l11606,2200e" filled="f" stroked="t" strokeweight=".70998pt" strokecolor="#5B5B5B">
                <v:path arrowok="t"/>
              </v:shape>
            </v:group>
            <v:group style="position:absolute;left:8506;top:1773;width:2;height:439" coordorigin="8506,1773" coordsize="2,439">
              <v:shape style="position:absolute;left:8506;top:1773;width:2;height:439" coordorigin="8506,1773" coordsize="0,439" path="m8506,2212l8506,1773e" filled="f" stroked="t" strokeweight=".94664pt" strokecolor="#676767">
                <v:path arrowok="t"/>
              </v:shape>
            </v:group>
            <v:group style="position:absolute;left:331;top:2439;width:6806;height:2" coordorigin="331,2439" coordsize="6806,2">
              <v:shape style="position:absolute;left:331;top:2439;width:6806;height:2" coordorigin="331,2439" coordsize="6806,0" path="m331,2439l7138,2439e" filled="f" stroked="t" strokeweight=".70998pt" strokecolor="#575757">
                <v:path arrowok="t"/>
              </v:shape>
            </v:group>
            <v:group style="position:absolute;left:336;top:2150;width:2;height:582" coordorigin="336,2150" coordsize="2,582">
              <v:shape style="position:absolute;left:336;top:2150;width:2;height:582" coordorigin="336,2150" coordsize="0,582" path="m336,2732l336,2150e" filled="f" stroked="t" strokeweight=".47332pt" strokecolor="#3B3B3B">
                <v:path arrowok="t"/>
              </v:shape>
            </v:group>
            <v:group style="position:absolute;left:7081;top:2441;width:606;height:2" coordorigin="7081,2441" coordsize="606,2">
              <v:shape style="position:absolute;left:7081;top:2441;width:606;height:2" coordorigin="7081,2441" coordsize="606,0" path="m7081,2441l7687,2441e" filled="f" stroked="t" strokeweight=".47332pt" strokecolor="#4B4B4B">
                <v:path arrowok="t"/>
              </v:shape>
            </v:group>
            <v:group style="position:absolute;left:7630;top:2441;width:587;height:2" coordorigin="7630,2441" coordsize="587,2">
              <v:shape style="position:absolute;left:7630;top:2441;width:587;height:2" coordorigin="7630,2441" coordsize="587,0" path="m7630,2441l8217,2441e" filled="f" stroked="t" strokeweight=".94664pt" strokecolor="#646464">
                <v:path arrowok="t"/>
              </v:shape>
            </v:group>
            <v:group style="position:absolute;left:8160;top:2441;width:355;height:2" coordorigin="8160,2441" coordsize="355,2">
              <v:shape style="position:absolute;left:8160;top:2441;width:355;height:2" coordorigin="8160,2441" coordsize="355,0" path="m8160,2441l8515,2441e" filled="f" stroked="t" strokeweight=".47332pt" strokecolor="#444444">
                <v:path arrowok="t"/>
              </v:shape>
            </v:group>
            <v:group style="position:absolute;left:8458;top:2441;width:3148;height:2" coordorigin="8458,2441" coordsize="3148,2">
              <v:shape style="position:absolute;left:8458;top:2441;width:3148;height:2" coordorigin="8458,2441" coordsize="3148,0" path="m8458,2441l11606,2441e" filled="f" stroked="t" strokeweight=".70998pt" strokecolor="#606060">
                <v:path arrowok="t"/>
              </v:shape>
            </v:group>
            <v:group style="position:absolute;left:327;top:2677;width:7890;height:2" coordorigin="327,2677" coordsize="7890,2">
              <v:shape style="position:absolute;left:327;top:2677;width:7890;height:2" coordorigin="327,2677" coordsize="7890,0" path="m327,2677l8217,2677e" filled="f" stroked="t" strokeweight=".70998pt" strokecolor="#575757">
                <v:path arrowok="t"/>
              </v:shape>
            </v:group>
            <v:group style="position:absolute;left:8160;top:2679;width:355;height:2" coordorigin="8160,2679" coordsize="355,2">
              <v:shape style="position:absolute;left:8160;top:2679;width:355;height:2" coordorigin="8160,2679" coordsize="355,0" path="m8160,2679l8515,2679e" filled="f" stroked="t" strokeweight=".47332pt" strokecolor="#444444">
                <v:path arrowok="t"/>
              </v:shape>
            </v:group>
            <v:group style="position:absolute;left:8458;top:2682;width:3148;height:2" coordorigin="8458,2682" coordsize="3148,2">
              <v:shape style="position:absolute;left:8458;top:2682;width:3148;height:2" coordorigin="8458,2682" coordsize="3148,0" path="m8458,2682l11606,2682e" filled="f" stroked="t" strokeweight=".70998pt" strokecolor="#606060">
                <v:path arrowok="t"/>
              </v:shape>
            </v:group>
            <v:group style="position:absolute;left:327;top:2913;width:1780;height:2" coordorigin="327,2913" coordsize="1780,2">
              <v:shape style="position:absolute;left:327;top:2913;width:1780;height:2" coordorigin="327,2913" coordsize="1780,0" path="m327,2913l2106,2913e" filled="f" stroked="t" strokeweight=".70998pt" strokecolor="#606060">
                <v:path arrowok="t"/>
              </v:shape>
            </v:group>
            <v:group style="position:absolute;left:336;top:2660;width:2;height:1497" coordorigin="336,2660" coordsize="2,1497">
              <v:shape style="position:absolute;left:336;top:2660;width:2;height:1497" coordorigin="336,2660" coordsize="0,1497" path="m336,4157l336,2660e" filled="f" stroked="t" strokeweight=".70998pt" strokecolor="#545454">
                <v:path arrowok="t"/>
              </v:shape>
            </v:group>
            <v:group style="position:absolute;left:2049;top:2920;width:4293;height:2" coordorigin="2049,2920" coordsize="4293,2">
              <v:shape style="position:absolute;left:2049;top:2920;width:4293;height:2" coordorigin="2049,2920" coordsize="4293,0" path="m2049,2920l6342,2920e" filled="f" stroked="t" strokeweight=".70998pt" strokecolor="#5B5B5B">
                <v:path arrowok="t"/>
              </v:shape>
            </v:group>
            <v:group style="position:absolute;left:6286;top:2920;width:483;height:2" coordorigin="6286,2920" coordsize="483,2">
              <v:shape style="position:absolute;left:6286;top:2920;width:483;height:2" coordorigin="6286,2920" coordsize="483,0" path="m6286,2920l6768,2920e" filled="f" stroked="t" strokeweight=".47332pt" strokecolor="#444444">
                <v:path arrowok="t"/>
              </v:shape>
            </v:group>
            <v:group style="position:absolute;left:6712;top:2920;width:4894;height:2" coordorigin="6712,2920" coordsize="4894,2">
              <v:shape style="position:absolute;left:6712;top:2920;width:4894;height:2" coordorigin="6712,2920" coordsize="4894,0" path="m6712,2920l11606,2920e" filled="f" stroked="t" strokeweight=".70998pt" strokecolor="#606060">
                <v:path arrowok="t"/>
              </v:shape>
            </v:group>
            <v:group style="position:absolute;left:11603;top:810;width:2;height:7084" coordorigin="11603,810" coordsize="2,7084">
              <v:shape style="position:absolute;left:11603;top:810;width:2;height:7084" coordorigin="11603,810" coordsize="0,7084" path="m11603,7895l11603,810e" filled="f" stroked="t" strokeweight=".70998pt" strokecolor="#646464">
                <v:path arrowok="t"/>
              </v:shape>
            </v:group>
            <v:group style="position:absolute;left:327;top:3156;width:6016;height:2" coordorigin="327,3156" coordsize="6016,2">
              <v:shape style="position:absolute;left:327;top:3156;width:6016;height:2" coordorigin="327,3156" coordsize="6016,0" path="m327,3156l6342,3156e" filled="f" stroked="t" strokeweight=".70998pt" strokecolor="#606060">
                <v:path arrowok="t"/>
              </v:shape>
            </v:group>
            <v:group style="position:absolute;left:5817;top:3158;width:724;height:2" coordorigin="5817,3158" coordsize="724,2">
              <v:shape style="position:absolute;left:5817;top:3158;width:724;height:2" coordorigin="5817,3158" coordsize="724,0" path="m5817,3158l6541,3158e" filled="f" stroked="t" strokeweight=".70998pt" strokecolor="#646464">
                <v:path arrowok="t"/>
              </v:shape>
            </v:group>
            <v:group style="position:absolute;left:6456;top:3161;width:312;height:2" coordorigin="6456,3161" coordsize="312,2">
              <v:shape style="position:absolute;left:6456;top:3161;width:312;height:2" coordorigin="6456,3161" coordsize="312,0" path="m6456,3161l6768,3161e" filled="f" stroked="t" strokeweight=".47332pt" strokecolor="#4B4B4B">
                <v:path arrowok="t"/>
              </v:shape>
            </v:group>
            <v:group style="position:absolute;left:6712;top:3158;width:4899;height:2" coordorigin="6712,3158" coordsize="4899,2">
              <v:shape style="position:absolute;left:6712;top:3158;width:4899;height:2" coordorigin="6712,3158" coordsize="4899,0" path="m6712,3158l11611,3158e" filled="f" stroked="t" strokeweight=".70998pt" strokecolor="#606060">
                <v:path arrowok="t"/>
              </v:shape>
            </v:group>
            <v:group style="position:absolute;left:331;top:3392;width:1775;height:2" coordorigin="331,3392" coordsize="1775,2">
              <v:shape style="position:absolute;left:331;top:3392;width:1775;height:2" coordorigin="331,3392" coordsize="1775,0" path="m331,3392l2106,3392e" filled="f" stroked="t" strokeweight=".94664pt" strokecolor="#5B5B5B">
                <v:path arrowok="t"/>
              </v:shape>
            </v:group>
            <v:group style="position:absolute;left:2049;top:3394;width:1221;height:2" coordorigin="2049,3394" coordsize="1221,2">
              <v:shape style="position:absolute;left:2049;top:3394;width:1221;height:2" coordorigin="2049,3394" coordsize="1221,0" path="m2049,3394l3271,3394e" filled="f" stroked="t" strokeweight=".47332pt" strokecolor="#545454">
                <v:path arrowok="t"/>
              </v:shape>
            </v:group>
            <v:group style="position:absolute;left:3214;top:3397;width:3327;height:2" coordorigin="3214,3397" coordsize="3327,2">
              <v:shape style="position:absolute;left:3214;top:3397;width:3327;height:2" coordorigin="3214,3397" coordsize="3327,0" path="m3214,3397l6541,3397e" filled="f" stroked="t" strokeweight=".70998pt" strokecolor="#606060">
                <v:path arrowok="t"/>
              </v:shape>
            </v:group>
            <v:group style="position:absolute;left:6456;top:3399;width:312;height:2" coordorigin="6456,3399" coordsize="312,2">
              <v:shape style="position:absolute;left:6456;top:3399;width:312;height:2" coordorigin="6456,3399" coordsize="312,0" path="m6456,3399l6768,3399e" filled="f" stroked="t" strokeweight=".47332pt" strokecolor="#4B4B4B">
                <v:path arrowok="t"/>
              </v:shape>
            </v:group>
            <v:group style="position:absolute;left:6712;top:3397;width:975;height:2" coordorigin="6712,3397" coordsize="975,2">
              <v:shape style="position:absolute;left:6712;top:3397;width:975;height:2" coordorigin="6712,3397" coordsize="975,0" path="m6712,3397l7687,3397e" filled="f" stroked="t" strokeweight=".70998pt" strokecolor="#5B5B5B">
                <v:path arrowok="t"/>
              </v:shape>
            </v:group>
            <v:group style="position:absolute;left:7630;top:3399;width:1396;height:2" coordorigin="7630,3399" coordsize="1396,2">
              <v:shape style="position:absolute;left:7630;top:3399;width:1396;height:2" coordorigin="7630,3399" coordsize="1396,0" path="m7630,3399l9026,3399e" filled="f" stroked="t" strokeweight=".47332pt" strokecolor="#4F4F4F">
                <v:path arrowok="t"/>
              </v:shape>
            </v:group>
            <v:group style="position:absolute;left:8969;top:3399;width:2636;height:2" coordorigin="8969,3399" coordsize="2636,2">
              <v:shape style="position:absolute;left:8969;top:3399;width:2636;height:2" coordorigin="8969,3399" coordsize="2636,0" path="m8969,3399l11606,3399e" filled="f" stroked="t" strokeweight=".70998pt" strokecolor="#606060">
                <v:path arrowok="t"/>
              </v:shape>
            </v:group>
            <v:group style="position:absolute;left:3252;top:3390;width:2;height:753" coordorigin="3252,3390" coordsize="2,753">
              <v:shape style="position:absolute;left:3252;top:3390;width:2;height:753" coordorigin="3252,3390" coordsize="0,753" path="m3252,4143l3252,3390e" filled="f" stroked="t" strokeweight=".70998pt" strokecolor="#4F4F4F">
                <v:path arrowok="t"/>
              </v:shape>
            </v:group>
            <v:group style="position:absolute;left:6326;top:3390;width:2;height:753" coordorigin="6326,3390" coordsize="2,753">
              <v:shape style="position:absolute;left:6326;top:3390;width:2;height:753" coordorigin="6326,3390" coordsize="0,753" path="m6326,4143l6326,3390e" filled="f" stroked="t" strokeweight=".94664pt" strokecolor="#575757">
                <v:path arrowok="t"/>
              </v:shape>
            </v:group>
            <v:group style="position:absolute;left:6309;top:3847;width:1349;height:2" coordorigin="6309,3847" coordsize="1349,2">
              <v:shape style="position:absolute;left:6309;top:3847;width:1349;height:2" coordorigin="6309,3847" coordsize="1349,0" path="m6309,3847l7658,3847e" filled="f" stroked="t" strokeweight=".23666pt" strokecolor="#3F3F3F">
                <v:path arrowok="t"/>
              </v:shape>
            </v:group>
            <v:group style="position:absolute;left:3242;top:3819;width:2196;height:2" coordorigin="3242,3819" coordsize="2196,2">
              <v:shape style="position:absolute;left:3242;top:3819;width:2196;height:2" coordorigin="3242,3819" coordsize="2196,0" path="m3242,3819l5438,3819e" filled="f" stroked="t" strokeweight=".70998pt" strokecolor="#606060">
                <v:path arrowok="t"/>
              </v:shape>
            </v:group>
            <v:group style="position:absolute;left:7658;top:3847;width:1339;height:2" coordorigin="7658,3847" coordsize="1339,2">
              <v:shape style="position:absolute;left:7658;top:3847;width:1339;height:2" coordorigin="7658,3847" coordsize="1339,0" path="m7658,3847l8998,3847e" filled="f" stroked="t" strokeweight=".23666pt" strokecolor="#000000">
                <v:path arrowok="t"/>
              </v:shape>
            </v:group>
            <v:group style="position:absolute;left:8998;top:3847;width:2608;height:2" coordorigin="8998,3847" coordsize="2608,2">
              <v:shape style="position:absolute;left:8998;top:3847;width:2608;height:2" coordorigin="8998,3847" coordsize="2608,0" path="m8998,3847l11606,3847e" filled="f" stroked="t" strokeweight=".23666pt" strokecolor="#606060">
                <v:path arrowok="t"/>
              </v:shape>
            </v:group>
            <v:group style="position:absolute;left:331;top:4126;width:2797;height:2" coordorigin="331,4126" coordsize="2797,2">
              <v:shape style="position:absolute;left:331;top:4126;width:2797;height:2" coordorigin="331,4126" coordsize="2797,0" path="m331,4126l3129,4126e" filled="f" stroked="t" strokeweight=".70998pt" strokecolor="#606060">
                <v:path arrowok="t"/>
              </v:shape>
            </v:group>
            <v:group style="position:absolute;left:2821;top:4129;width:2802;height:2" coordorigin="2821,4129" coordsize="2802,2">
              <v:shape style="position:absolute;left:2821;top:4129;width:2802;height:2" coordorigin="2821,4129" coordsize="2802,0" path="m2821,4129l5623,4129e" filled="f" stroked="t" strokeweight=".94664pt" strokecolor="#484848">
                <v:path arrowok="t"/>
              </v:shape>
            </v:group>
            <v:group style="position:absolute;left:5566;top:4133;width:625;height:2" coordorigin="5566,4133" coordsize="625,2">
              <v:shape style="position:absolute;left:5566;top:4133;width:625;height:2" coordorigin="5566,4133" coordsize="625,0" path="m5566,4133l6191,4133e" filled="f" stroked="t" strokeweight=".47332pt" strokecolor="#4B4B4B">
                <v:path arrowok="t"/>
              </v:shape>
            </v:group>
            <v:group style="position:absolute;left:6096;top:4133;width:5514;height:2" coordorigin="6096,4133" coordsize="5514,2">
              <v:shape style="position:absolute;left:6096;top:4133;width:5514;height:2" coordorigin="6096,4133" coordsize="5514,0" path="m6096,4133l11611,4133e" filled="f" stroked="t" strokeweight=".70998pt" strokecolor="#606060">
                <v:path arrowok="t"/>
              </v:shape>
            </v:group>
            <v:group style="position:absolute;left:331;top:4407;width:4260;height:2" coordorigin="331,4407" coordsize="4260,2">
              <v:shape style="position:absolute;left:331;top:4407;width:4260;height:2" coordorigin="331,4407" coordsize="4260,0" path="m331,4407l4591,4407e" filled="f" stroked="t" strokeweight=".70998pt" strokecolor="#606060">
                <v:path arrowok="t"/>
              </v:shape>
            </v:group>
            <v:group style="position:absolute;left:336;top:4086;width:2;height:348" coordorigin="336,4086" coordsize="2,348">
              <v:shape style="position:absolute;left:336;top:4086;width:2;height:348" coordorigin="336,4086" coordsize="0,348" path="m336,4434l336,4086e" filled="f" stroked="t" strokeweight=".47332pt" strokecolor="#383838">
                <v:path arrowok="t"/>
              </v:shape>
            </v:group>
            <v:group style="position:absolute;left:2099;top:4119;width:2;height:11966" coordorigin="2099,4119" coordsize="2,11966">
              <v:shape style="position:absolute;left:2099;top:4119;width:2;height:11966" coordorigin="2099,4119" coordsize="0,11966" path="m2099,16085l2099,4119e" filled="f" stroked="t" strokeweight=".70998pt" strokecolor="#4F4F4F">
                <v:path arrowok="t"/>
              </v:shape>
            </v:group>
            <v:group style="position:absolute;left:4501;top:4407;width:284;height:2" coordorigin="4501,4407" coordsize="284,2">
              <v:shape style="position:absolute;left:4501;top:4407;width:284;height:2" coordorigin="4501,4407" coordsize="284,0" path="m4501,4407l4785,4407e" filled="f" stroked="t" strokeweight=".47332pt" strokecolor="#4B4B4B">
                <v:path arrowok="t"/>
              </v:shape>
            </v:group>
            <v:group style="position:absolute;left:4728;top:4407;width:6882;height:2" coordorigin="4728,4407" coordsize="6882,2">
              <v:shape style="position:absolute;left:4728;top:4407;width:6882;height:2" coordorigin="4728,4407" coordsize="6882,0" path="m4728,4407l11611,4407e" filled="f" stroked="t" strokeweight=".70998pt" strokecolor="#606060">
                <v:path arrowok="t"/>
              </v:shape>
            </v:group>
            <v:group style="position:absolute;left:2083;top:4648;width:4459;height:2" coordorigin="2083,4648" coordsize="4459,2">
              <v:shape style="position:absolute;left:2083;top:4648;width:4459;height:2" coordorigin="2083,4648" coordsize="4459,0" path="m2083,4648l6541,4648e" filled="f" stroked="t" strokeweight=".70998pt" strokecolor="#5B5B5B">
                <v:path arrowok="t"/>
              </v:shape>
            </v:group>
            <v:group style="position:absolute;left:6456;top:4648;width:312;height:2" coordorigin="6456,4648" coordsize="312,2">
              <v:shape style="position:absolute;left:6456;top:4648;width:312;height:2" coordorigin="6456,4648" coordsize="312,0" path="m6456,4648l6768,4648e" filled="f" stroked="t" strokeweight=".47332pt" strokecolor="#4B4B4B">
                <v:path arrowok="t"/>
              </v:shape>
            </v:group>
            <v:group style="position:absolute;left:6712;top:4646;width:4899;height:2" coordorigin="6712,4646" coordsize="4899,2">
              <v:shape style="position:absolute;left:6712;top:4646;width:4899;height:2" coordorigin="6712,4646" coordsize="4899,0" path="m6712,4646l11611,4646e" filled="f" stroked="t" strokeweight=".70998pt" strokecolor="#606060">
                <v:path arrowok="t"/>
              </v:shape>
            </v:group>
            <v:group style="position:absolute;left:8458;top:4648;width:568;height:2" coordorigin="8458,4648" coordsize="568,2">
              <v:shape style="position:absolute;left:8458;top:4648;width:568;height:2" coordorigin="8458,4648" coordsize="568,0" path="m8458,4648l9026,4648e" filled="f" stroked="t" strokeweight=".47332pt" strokecolor="#4F4F4F">
                <v:path arrowok="t"/>
              </v:shape>
            </v:group>
            <v:group style="position:absolute;left:11601;top:4362;width:2;height:315" coordorigin="11601,4362" coordsize="2,315">
              <v:shape style="position:absolute;left:11601;top:4362;width:2;height:315" coordorigin="11601,4362" coordsize="0,315" path="m11601,4677l11601,4362e" filled="f" stroked="t" strokeweight=".47332pt" strokecolor="#4B4B4B">
                <v:path arrowok="t"/>
              </v:shape>
            </v:group>
            <v:group style="position:absolute;left:338;top:4362;width:2;height:2689" coordorigin="338,4362" coordsize="2,2689">
              <v:shape style="position:absolute;left:338;top:4362;width:2;height:2689" coordorigin="338,4362" coordsize="0,2689" path="m338,7051l338,4362e" filled="f" stroked="t" strokeweight=".70998pt" strokecolor="#575757">
                <v:path arrowok="t"/>
              </v:shape>
            </v:group>
            <v:group style="position:absolute;left:4307;top:4639;width:2;height:277" coordorigin="4307,4639" coordsize="2,277">
              <v:shape style="position:absolute;left:4307;top:4639;width:2;height:277" coordorigin="4307,4639" coordsize="0,277" path="m4307,4915l4307,4639e" filled="f" stroked="t" strokeweight=".47332pt" strokecolor="#3B3B3B">
                <v:path arrowok="t"/>
              </v:shape>
            </v:group>
            <v:group style="position:absolute;left:7109;top:4634;width:2;height:253" coordorigin="7109,4634" coordsize="2,253">
              <v:shape style="position:absolute;left:7109;top:4634;width:2;height:253" coordorigin="7109,4634" coordsize="0,253" path="m7109,4887l7109,4634e" filled="f" stroked="t" strokeweight=".23666pt" strokecolor="#707070">
                <v:path arrowok="t"/>
              </v:shape>
            </v:group>
            <v:group style="position:absolute;left:4298;top:5130;width:1893;height:2" coordorigin="4298,5130" coordsize="1893,2">
              <v:shape style="position:absolute;left:4298;top:5130;width:1893;height:2" coordorigin="4298,5130" coordsize="1893,0" path="m4298,5130l6191,5130e" filled="f" stroked="t" strokeweight=".70998pt" strokecolor="#606060">
                <v:path arrowok="t"/>
              </v:shape>
            </v:group>
            <v:group style="position:absolute;left:6134;top:5130;width:379;height:2" coordorigin="6134,5130" coordsize="379,2">
              <v:shape style="position:absolute;left:6134;top:5130;width:379;height:2" coordorigin="6134,5130" coordsize="379,0" path="m6134,5130l6513,5130e" filled="f" stroked="t" strokeweight=".47332pt" strokecolor="#3F3F3F">
                <v:path arrowok="t"/>
              </v:shape>
            </v:group>
            <v:group style="position:absolute;left:6456;top:5132;width:1761;height:2" coordorigin="6456,5132" coordsize="1761,2">
              <v:shape style="position:absolute;left:6456;top:5132;width:1761;height:2" coordorigin="6456,5132" coordsize="1761,0" path="m6456,5132l8217,5132e" filled="f" stroked="t" strokeweight=".70998pt" strokecolor="#6B6B6B">
                <v:path arrowok="t"/>
              </v:shape>
            </v:group>
            <v:group style="position:absolute;left:7109;top:4887;width:2;height:238" coordorigin="7109,4887" coordsize="2,238">
              <v:shape style="position:absolute;left:7109;top:4887;width:2;height:238" coordorigin="7109,4887" coordsize="0,238" path="m7109,5125l7109,4887e" filled="f" stroked="t" strokeweight=".23666pt" strokecolor="#545454">
                <v:path arrowok="t"/>
              </v:shape>
            </v:group>
            <v:group style="position:absolute;left:8160;top:5130;width:355;height:2" coordorigin="8160,5130" coordsize="355,2">
              <v:shape style="position:absolute;left:8160;top:5130;width:355;height:2" coordorigin="8160,5130" coordsize="355,0" path="m8160,5130l8515,5130e" filled="f" stroked="t" strokeweight=".47332pt" strokecolor="#606060">
                <v:path arrowok="t"/>
              </v:shape>
            </v:group>
            <v:group style="position:absolute;left:8458;top:5130;width:3152;height:2" coordorigin="8458,5130" coordsize="3152,2">
              <v:shape style="position:absolute;left:8458;top:5130;width:3152;height:2" coordorigin="8458,5130" coordsize="3152,0" path="m8458,5130l11611,5130e" filled="f" stroked="t" strokeweight=".70998pt" strokecolor="#6B6B6B">
                <v:path arrowok="t"/>
              </v:shape>
            </v:group>
            <v:group style="position:absolute;left:336;top:5087;width:2;height:305" coordorigin="336,5087" coordsize="2,305">
              <v:shape style="position:absolute;left:336;top:5087;width:2;height:305" coordorigin="336,5087" coordsize="0,305" path="m336,5392l336,5087e" filled="f" stroked="t" strokeweight=".47332pt" strokecolor="#3B3B3B">
                <v:path arrowok="t"/>
              </v:shape>
            </v:group>
            <v:group style="position:absolute;left:2092;top:5030;width:2;height:629" coordorigin="2092,5030" coordsize="2,629">
              <v:shape style="position:absolute;left:2092;top:5030;width:2;height:629" coordorigin="2092,5030" coordsize="0,629" path="m2092,5659l2092,5030e" filled="f" stroked="t" strokeweight=".94664pt" strokecolor="#575757">
                <v:path arrowok="t"/>
              </v:shape>
            </v:group>
            <v:group style="position:absolute;left:4310;top:4858;width:2;height:1540" coordorigin="4310,4858" coordsize="2,1540">
              <v:shape style="position:absolute;left:4310;top:4858;width:2;height:1540" coordorigin="4310,4858" coordsize="0,1540" path="m4310,6398l4310,4858e" filled="f" stroked="t" strokeweight=".70998pt" strokecolor="#4F4F4F">
                <v:path arrowok="t"/>
              </v:shape>
            </v:group>
            <v:group style="position:absolute;left:4298;top:5373;width:2471;height:2" coordorigin="4298,5373" coordsize="2471,2">
              <v:shape style="position:absolute;left:4298;top:5373;width:2471;height:2" coordorigin="4298,5373" coordsize="2471,0" path="m4298,5373l6768,5373e" filled="f" stroked="t" strokeweight=".70998pt" strokecolor="#5B5B5B">
                <v:path arrowok="t"/>
              </v:shape>
            </v:group>
            <v:group style="position:absolute;left:6712;top:5373;width:426;height:2" coordorigin="6712,5373" coordsize="426,2">
              <v:shape style="position:absolute;left:6712;top:5373;width:426;height:2" coordorigin="6712,5373" coordsize="426,0" path="m6712,5373l7138,5373e" filled="f" stroked="t" strokeweight=".47332pt" strokecolor="#484848">
                <v:path arrowok="t"/>
              </v:shape>
            </v:group>
            <v:group style="position:absolute;left:7081;top:5373;width:4530;height:2" coordorigin="7081,5373" coordsize="4530,2">
              <v:shape style="position:absolute;left:7081;top:5373;width:4530;height:2" coordorigin="7081,5373" coordsize="4530,0" path="m7081,5373l11611,5373e" filled="f" stroked="t" strokeweight=".70998pt" strokecolor="#646464">
                <v:path arrowok="t"/>
              </v:shape>
            </v:group>
            <v:group style="position:absolute;left:4302;top:5611;width:2466;height:2" coordorigin="4302,5611" coordsize="2466,2">
              <v:shape style="position:absolute;left:4302;top:5611;width:2466;height:2" coordorigin="4302,5611" coordsize="2466,0" path="m4302,5611l6768,5611e" filled="f" stroked="t" strokeweight=".70998pt" strokecolor="#646464">
                <v:path arrowok="t"/>
              </v:shape>
            </v:group>
            <v:group style="position:absolute;left:6712;top:5611;width:426;height:2" coordorigin="6712,5611" coordsize="426,2">
              <v:shape style="position:absolute;left:6712;top:5611;width:426;height:2" coordorigin="6712,5611" coordsize="426,0" path="m6712,5611l7138,5611e" filled="f" stroked="t" strokeweight=".47332pt" strokecolor="#484848">
                <v:path arrowok="t"/>
              </v:shape>
            </v:group>
            <v:group style="position:absolute;left:7081;top:5611;width:606;height:2" coordorigin="7081,5611" coordsize="606,2">
              <v:shape style="position:absolute;left:7081;top:5611;width:606;height:2" coordorigin="7081,5611" coordsize="606,0" path="m7081,5611l7687,5611e" filled="f" stroked="t" strokeweight=".70998pt" strokecolor="#646464">
                <v:path arrowok="t"/>
              </v:shape>
            </v:group>
            <v:group style="position:absolute;left:7630;top:5614;width:587;height:2" coordorigin="7630,5614" coordsize="587,2">
              <v:shape style="position:absolute;left:7630;top:5614;width:587;height:2" coordorigin="7630,5614" coordsize="587,0" path="m7630,5614l8217,5614e" filled="f" stroked="t" strokeweight=".47332pt" strokecolor="#4B4B4B">
                <v:path arrowok="t"/>
              </v:shape>
            </v:group>
            <v:group style="position:absolute;left:8136;top:5614;width:3479;height:2" coordorigin="8136,5614" coordsize="3479,2">
              <v:shape style="position:absolute;left:8136;top:5614;width:3479;height:2" coordorigin="8136,5614" coordsize="3479,0" path="m8136,5614l11615,5614e" filled="f" stroked="t" strokeweight=".70998pt" strokecolor="#606060">
                <v:path arrowok="t"/>
              </v:shape>
            </v:group>
            <v:group style="position:absolute;left:2087;top:5850;width:809;height:2" coordorigin="2087,5850" coordsize="809,2">
              <v:shape style="position:absolute;left:2087;top:5850;width:809;height:2" coordorigin="2087,5850" coordsize="809,0" path="m2087,5850l2897,5850e" filled="f" stroked="t" strokeweight=".70998pt" strokecolor="#606060">
                <v:path arrowok="t"/>
              </v:shape>
            </v:group>
            <v:group style="position:absolute;left:2840;top:5850;width:289;height:2" coordorigin="2840,5850" coordsize="289,2">
              <v:shape style="position:absolute;left:2840;top:5850;width:289;height:2" coordorigin="2840,5850" coordsize="289,0" path="m2840,5850l3129,5850e" filled="f" stroked="t" strokeweight=".47332pt" strokecolor="#2F2F2F">
                <v:path arrowok="t"/>
              </v:shape>
            </v:group>
            <v:group style="position:absolute;left:3072;top:5852;width:8539;height:2" coordorigin="3072,5852" coordsize="8539,2">
              <v:shape style="position:absolute;left:3072;top:5852;width:8539;height:2" coordorigin="3072,5852" coordsize="8539,0" path="m3072,5852l11611,5852e" filled="f" stroked="t" strokeweight=".70998pt" strokecolor="#5B5B5B">
                <v:path arrowok="t"/>
              </v:shape>
            </v:group>
            <v:group style="position:absolute;left:331;top:6093;width:11279;height:2" coordorigin="331,6093" coordsize="11279,2">
              <v:shape style="position:absolute;left:331;top:6093;width:11279;height:2" coordorigin="331,6093" coordsize="11279,0" path="m331,6093l11611,6093e" filled="f" stroked="t" strokeweight=".70998pt" strokecolor="#606060">
                <v:path arrowok="t"/>
              </v:shape>
            </v:group>
            <v:group style="position:absolute;left:336;top:6050;width:2;height:348" coordorigin="336,6050" coordsize="2,348">
              <v:shape style="position:absolute;left:336;top:6050;width:2;height:348" coordorigin="336,6050" coordsize="0,348" path="m336,6398l336,6050e" filled="f" stroked="t" strokeweight=".47332pt" strokecolor="#3B3B3B">
                <v:path arrowok="t"/>
              </v:shape>
            </v:group>
            <v:group style="position:absolute;left:2092;top:6026;width:2;height:405" coordorigin="2092,6026" coordsize="2,405">
              <v:shape style="position:absolute;left:2092;top:6026;width:2;height:405" coordorigin="2092,6026" coordsize="0,405" path="m2092,6431l2092,6026e" filled="f" stroked="t" strokeweight=".94664pt" strokecolor="#575757">
                <v:path arrowok="t"/>
              </v:shape>
            </v:group>
            <v:group style="position:absolute;left:7109;top:6078;width:2;height:520" coordorigin="7109,6078" coordsize="2,520">
              <v:shape style="position:absolute;left:7109;top:6078;width:2;height:520" coordorigin="7109,6078" coordsize="0,520" path="m7109,6598l7109,6078e" filled="f" stroked="t" strokeweight=".23666pt" strokecolor="#6B6B6B">
                <v:path arrowok="t"/>
              </v:shape>
            </v:group>
            <v:group style="position:absolute;left:2087;top:6562;width:4681;height:2" coordorigin="2087,6562" coordsize="4681,2">
              <v:shape style="position:absolute;left:2087;top:6562;width:4681;height:2" coordorigin="2087,6562" coordsize="4681,0" path="m2087,6562l6768,6562e" filled="f" stroked="t" strokeweight=".70998pt" strokecolor="#5B5B5B">
                <v:path arrowok="t"/>
              </v:shape>
            </v:group>
            <v:group style="position:absolute;left:4312;top:6341;width:2;height:286" coordorigin="4312,6341" coordsize="2,286">
              <v:shape style="position:absolute;left:4312;top:6341;width:2;height:286" coordorigin="4312,6341" coordsize="0,286" path="m4312,6627l4312,6341e" filled="f" stroked="t" strokeweight=".47332pt" strokecolor="#2F2F2F">
                <v:path arrowok="t"/>
              </v:shape>
            </v:group>
            <v:group style="position:absolute;left:6712;top:6565;width:431;height:2" coordorigin="6712,6565" coordsize="431,2">
              <v:shape style="position:absolute;left:6712;top:6565;width:431;height:2" coordorigin="6712,6565" coordsize="431,0" path="m6712,6565l7142,6565e" filled="f" stroked="t" strokeweight=".47332pt" strokecolor="#484848">
                <v:path arrowok="t"/>
              </v:shape>
            </v:group>
            <v:group style="position:absolute;left:7081;top:6565;width:1434;height:2" coordorigin="7081,6565" coordsize="1434,2">
              <v:shape style="position:absolute;left:7081;top:6565;width:1434;height:2" coordorigin="7081,6565" coordsize="1434,0" path="m7081,6565l8515,6565e" filled="f" stroked="t" strokeweight=".70998pt" strokecolor="#646464">
                <v:path arrowok="t"/>
              </v:shape>
            </v:group>
            <v:group style="position:absolute;left:8458;top:6565;width:568;height:2" coordorigin="8458,6565" coordsize="568,2">
              <v:shape style="position:absolute;left:8458;top:6565;width:568;height:2" coordorigin="8458,6565" coordsize="568,0" path="m8458,6565l9026,6565e" filled="f" stroked="t" strokeweight=".47332pt" strokecolor="#4B4B4B">
                <v:path arrowok="t"/>
              </v:shape>
            </v:group>
            <v:group style="position:absolute;left:8969;top:6565;width:2646;height:2" coordorigin="8969,6565" coordsize="2646,2">
              <v:shape style="position:absolute;left:8969;top:6565;width:2646;height:2" coordorigin="8969,6565" coordsize="2646,0" path="m8969,6565l11615,6565e" filled="f" stroked="t" strokeweight=".70998pt" strokecolor="#606060">
                <v:path arrowok="t"/>
              </v:shape>
            </v:group>
            <v:group style="position:absolute;left:4310;top:6555;width:2;height:257" coordorigin="4310,6555" coordsize="2,257">
              <v:shape style="position:absolute;left:4310;top:6555;width:2;height:257" coordorigin="4310,6555" coordsize="0,257" path="m4310,6813l4310,6555e" filled="f" stroked="t" strokeweight=".70998pt" strokecolor="#4B4B4B">
                <v:path arrowok="t"/>
              </v:shape>
            </v:group>
            <v:group style="position:absolute;left:2087;top:6805;width:4104;height:2" coordorigin="2087,6805" coordsize="4104,2">
              <v:shape style="position:absolute;left:2087;top:6805;width:4104;height:2" coordorigin="2087,6805" coordsize="4104,0" path="m2087,6805l6191,6805e" filled="f" stroked="t" strokeweight=".70998pt" strokecolor="#5B5B5B">
                <v:path arrowok="t"/>
              </v:shape>
            </v:group>
            <v:group style="position:absolute;left:6134;top:6808;width:379;height:2" coordorigin="6134,6808" coordsize="379,2">
              <v:shape style="position:absolute;left:6134;top:6808;width:379;height:2" coordorigin="6134,6808" coordsize="379,0" path="m6134,6808l6513,6808e" filled="f" stroked="t" strokeweight=".47332pt" strokecolor="#3F3F3F">
                <v:path arrowok="t"/>
              </v:shape>
            </v:group>
            <v:group style="position:absolute;left:7109;top:6584;width:2;height:224" coordorigin="7109,6584" coordsize="2,224">
              <v:shape style="position:absolute;left:7109;top:6584;width:2;height:224" coordorigin="7109,6584" coordsize="0,224" path="m7109,6808l7109,6584e" filled="f" stroked="t" strokeweight=".23666pt" strokecolor="#383838">
                <v:path arrowok="t"/>
              </v:shape>
            </v:group>
            <v:group style="position:absolute;left:6456;top:6805;width:5154;height:2" coordorigin="6456,6805" coordsize="5154,2">
              <v:shape style="position:absolute;left:6456;top:6805;width:5154;height:2" coordorigin="6456,6805" coordsize="5154,0" path="m6456,6805l11611,6805e" filled="f" stroked="t" strokeweight=".70998pt" strokecolor="#646464">
                <v:path arrowok="t"/>
              </v:shape>
            </v:group>
            <v:group style="position:absolute;left:331;top:7044;width:4000;height:2" coordorigin="331,7044" coordsize="4000,2">
              <v:shape style="position:absolute;left:331;top:7044;width:4000;height:2" coordorigin="331,7044" coordsize="4000,0" path="m331,7044l4331,7044e" filled="f" stroked="t" strokeweight=".70998pt" strokecolor="#606060">
                <v:path arrowok="t"/>
              </v:shape>
            </v:group>
            <v:group style="position:absolute;left:715;top:7041;width:374;height:2" coordorigin="715,7041" coordsize="374,2">
              <v:shape style="position:absolute;left:715;top:7041;width:374;height:2" coordorigin="715,7041" coordsize="374,0" path="m715,7041l1089,7041e" filled="f" stroked="t" strokeweight=".47332pt" strokecolor="#4B4B4B">
                <v:path arrowok="t"/>
              </v:shape>
            </v:group>
            <v:group style="position:absolute;left:4274;top:7046;width:284;height:2" coordorigin="4274,7046" coordsize="284,2">
              <v:shape style="position:absolute;left:4274;top:7046;width:284;height:2" coordorigin="4274,7046" coordsize="284,0" path="m4274,7046l4558,7046e" filled="f" stroked="t" strokeweight=".47332pt" strokecolor="#383838">
                <v:path arrowok="t"/>
              </v:shape>
            </v:group>
            <v:group style="position:absolute;left:4501;top:7046;width:1690;height:2" coordorigin="4501,7046" coordsize="1690,2">
              <v:shape style="position:absolute;left:4501;top:7046;width:1690;height:2" coordorigin="4501,7046" coordsize="1690,0" path="m4501,7046l6191,7046e" filled="f" stroked="t" strokeweight=".70998pt" strokecolor="#606060">
                <v:path arrowok="t"/>
              </v:shape>
            </v:group>
            <v:group style="position:absolute;left:6134;top:7046;width:379;height:2" coordorigin="6134,7046" coordsize="379,2">
              <v:shape style="position:absolute;left:6134;top:7046;width:379;height:2" coordorigin="6134,7046" coordsize="379,0" path="m6134,7046l6513,7046e" filled="f" stroked="t" strokeweight=".47332pt" strokecolor="#3B3B3B">
                <v:path arrowok="t"/>
              </v:shape>
            </v:group>
            <v:group style="position:absolute;left:6456;top:7046;width:682;height:2" coordorigin="6456,7046" coordsize="682,2">
              <v:shape style="position:absolute;left:6456;top:7046;width:682;height:2" coordorigin="6456,7046" coordsize="682,0" path="m6456,7046l7138,7046e" filled="f" stroked="t" strokeweight=".70998pt" strokecolor="#606060">
                <v:path arrowok="t"/>
              </v:shape>
            </v:group>
            <v:group style="position:absolute;left:7081;top:7046;width:606;height:2" coordorigin="7081,7046" coordsize="606,2">
              <v:shape style="position:absolute;left:7081;top:7046;width:606;height:2" coordorigin="7081,7046" coordsize="606,0" path="m7081,7046l7687,7046e" filled="f" stroked="t" strokeweight=".47332pt" strokecolor="#484848">
                <v:path arrowok="t"/>
              </v:shape>
            </v:group>
            <v:group style="position:absolute;left:7630;top:7046;width:587;height:2" coordorigin="7630,7046" coordsize="587,2">
              <v:shape style="position:absolute;left:7630;top:7046;width:587;height:2" coordorigin="7630,7046" coordsize="587,0" path="m7630,7046l8217,7046e" filled="f" stroked="t" strokeweight=".70998pt" strokecolor="#606060">
                <v:path arrowok="t"/>
              </v:shape>
            </v:group>
            <v:group style="position:absolute;left:8160;top:7046;width:355;height:2" coordorigin="8160,7046" coordsize="355,2">
              <v:shape style="position:absolute;left:8160;top:7046;width:355;height:2" coordorigin="8160,7046" coordsize="355,0" path="m8160,7046l8515,7046e" filled="f" stroked="t" strokeweight=".47332pt" strokecolor="#444444">
                <v:path arrowok="t"/>
              </v:shape>
            </v:group>
            <v:group style="position:absolute;left:8458;top:7046;width:3152;height:2" coordorigin="8458,7046" coordsize="3152,2">
              <v:shape style="position:absolute;left:8458;top:7046;width:3152;height:2" coordorigin="8458,7046" coordsize="3152,0" path="m8458,7046l11611,7046e" filled="f" stroked="t" strokeweight=".70998pt" strokecolor="#646464">
                <v:path arrowok="t"/>
              </v:shape>
            </v:group>
            <v:group style="position:absolute;left:336;top:7018;width:2;height:319" coordorigin="336,7018" coordsize="2,319">
              <v:shape style="position:absolute;left:336;top:7018;width:2;height:319" coordorigin="336,7018" coordsize="0,319" path="m336,7337l336,7018e" filled="f" stroked="t" strokeweight=".47332pt" strokecolor="#4B4B4B">
                <v:path arrowok="t"/>
              </v:shape>
            </v:group>
            <v:group style="position:absolute;left:2092;top:6646;width:2;height:691" coordorigin="2092,6646" coordsize="2,691">
              <v:shape style="position:absolute;left:2092;top:6646;width:2;height:691" coordorigin="2092,6646" coordsize="0,691" path="m2092,7337l2092,6646e" filled="f" stroked="t" strokeweight=".70998pt" strokecolor="#545454">
                <v:path arrowok="t"/>
              </v:shape>
            </v:group>
            <v:group style="position:absolute;left:331;top:7516;width:5292;height:2" coordorigin="331,7516" coordsize="5292,2">
              <v:shape style="position:absolute;left:331;top:7516;width:5292;height:2" coordorigin="331,7516" coordsize="5292,0" path="m331,7516l5623,7516e" filled="f" stroked="t" strokeweight=".70998pt" strokecolor="#606060">
                <v:path arrowok="t"/>
              </v:shape>
            </v:group>
            <v:group style="position:absolute;left:5566;top:7518;width:625;height:2" coordorigin="5566,7518" coordsize="625,2">
              <v:shape style="position:absolute;left:5566;top:7518;width:625;height:2" coordorigin="5566,7518" coordsize="625,0" path="m5566,7518l6191,7518e" filled="f" stroked="t" strokeweight=".47332pt" strokecolor="#4F4F4F">
                <v:path arrowok="t"/>
              </v:shape>
            </v:group>
            <v:group style="position:absolute;left:6058;top:7518;width:2457;height:2" coordorigin="6058,7518" coordsize="2457,2">
              <v:shape style="position:absolute;left:6058;top:7518;width:2457;height:2" coordorigin="6058,7518" coordsize="2457,0" path="m6058,7518l8515,7518e" filled="f" stroked="t" strokeweight=".70998pt" strokecolor="#606060">
                <v:path arrowok="t"/>
              </v:shape>
            </v:group>
            <v:group style="position:absolute;left:8458;top:7518;width:568;height:2" coordorigin="8458,7518" coordsize="568,2">
              <v:shape style="position:absolute;left:8458;top:7518;width:568;height:2" coordorigin="8458,7518" coordsize="568,0" path="m8458,7518l9026,7518e" filled="f" stroked="t" strokeweight=".47332pt" strokecolor="#484848">
                <v:path arrowok="t"/>
              </v:shape>
            </v:group>
            <v:group style="position:absolute;left:8969;top:7518;width:2646;height:2" coordorigin="8969,7518" coordsize="2646,2">
              <v:shape style="position:absolute;left:8969;top:7518;width:2646;height:2" coordorigin="8969,7518" coordsize="2646,0" path="m8969,7518l11615,7518e" filled="f" stroked="t" strokeweight=".70998pt" strokecolor="#646464">
                <v:path arrowok="t"/>
              </v:shape>
            </v:group>
            <v:group style="position:absolute;left:4312;top:7509;width:2;height:734" coordorigin="4312,7509" coordsize="2,734">
              <v:shape style="position:absolute;left:4312;top:7509;width:2;height:734" coordorigin="4312,7509" coordsize="0,734" path="m4312,8243l4312,7509e" filled="f" stroked="t" strokeweight=".94664pt" strokecolor="#5B5B5B">
                <v:path arrowok="t"/>
              </v:shape>
            </v:group>
            <v:group style="position:absolute;left:4302;top:7757;width:4274;height:2" coordorigin="4302,7757" coordsize="4274,2">
              <v:shape style="position:absolute;left:4302;top:7757;width:4274;height:2" coordorigin="4302,7757" coordsize="4274,0" path="m4302,7757l8577,7757e" filled="f" stroked="t" strokeweight=".70998pt" strokecolor="#646464">
                <v:path arrowok="t"/>
              </v:shape>
            </v:group>
            <v:group style="position:absolute;left:8458;top:7757;width:568;height:2" coordorigin="8458,7757" coordsize="568,2">
              <v:shape style="position:absolute;left:8458;top:7757;width:568;height:2" coordorigin="8458,7757" coordsize="568,0" path="m8458,7757l9026,7757e" filled="f" stroked="t" strokeweight=".47332pt" strokecolor="#4B4B4B">
                <v:path arrowok="t"/>
              </v:shape>
            </v:group>
            <v:group style="position:absolute;left:8969;top:7759;width:2646;height:2" coordorigin="8969,7759" coordsize="2646,2">
              <v:shape style="position:absolute;left:8969;top:7759;width:2646;height:2" coordorigin="8969,7759" coordsize="2646,0" path="m8969,7759l11615,7759e" filled="f" stroked="t" strokeweight=".70998pt" strokecolor="#646464">
                <v:path arrowok="t"/>
              </v:shape>
            </v:group>
            <v:group style="position:absolute;left:4302;top:8000;width:7318;height:2" coordorigin="4302,8000" coordsize="7318,2">
              <v:shape style="position:absolute;left:4302;top:8000;width:7318;height:2" coordorigin="4302,8000" coordsize="7318,0" path="m4302,8000l11620,8000e" filled="f" stroked="t" strokeweight=".70998pt" strokecolor="#606060">
                <v:path arrowok="t"/>
              </v:shape>
            </v:group>
            <v:group style="position:absolute;left:312;top:8233;width:459;height:2" coordorigin="312,8233" coordsize="459,2">
              <v:shape style="position:absolute;left:312;top:8233;width:459;height:2" coordorigin="312,8233" coordsize="459,0" path="m312,8233l772,8233e" filled="f" stroked="t" strokeweight=".94664pt" strokecolor="#707070">
                <v:path arrowok="t"/>
              </v:shape>
            </v:group>
            <v:group style="position:absolute;left:338;top:7976;width:2;height:286" coordorigin="338,7976" coordsize="2,286">
              <v:shape style="position:absolute;left:338;top:7976;width:2;height:286" coordorigin="338,7976" coordsize="0,286" path="m338,8262l338,7976e" filled="f" stroked="t" strokeweight=".47332pt" strokecolor="#444444">
                <v:path arrowok="t"/>
              </v:shape>
            </v:group>
            <v:group style="position:absolute;left:715;top:8233;width:374;height:2" coordorigin="715,8233" coordsize="374,2">
              <v:shape style="position:absolute;left:715;top:8233;width:374;height:2" coordorigin="715,8233" coordsize="374,0" path="m715,8233l1089,8233e" filled="f" stroked="t" strokeweight=".47332pt" strokecolor="#484848">
                <v:path arrowok="t"/>
              </v:shape>
            </v:group>
            <v:group style="position:absolute;left:1032;top:8233;width:2239;height:2" coordorigin="1032,8233" coordsize="2239,2">
              <v:shape style="position:absolute;left:1032;top:8233;width:2239;height:2" coordorigin="1032,8233" coordsize="2239,0" path="m1032,8233l3271,8233e" filled="f" stroked="t" strokeweight=".70998pt" strokecolor="#606060">
                <v:path arrowok="t"/>
              </v:shape>
            </v:group>
            <v:group style="position:absolute;left:3214;top:8238;width:246;height:2" coordorigin="3214,8238" coordsize="246,2">
              <v:shape style="position:absolute;left:3214;top:8238;width:246;height:2" coordorigin="3214,8238" coordsize="246,0" path="m3214,8238l3460,8238e" filled="f" stroked="t" strokeweight=".47332pt" strokecolor="#343434">
                <v:path arrowok="t"/>
              </v:shape>
            </v:group>
            <v:group style="position:absolute;left:3403;top:8238;width:2788;height:2" coordorigin="3403,8238" coordsize="2788,2">
              <v:shape style="position:absolute;left:3403;top:8238;width:2788;height:2" coordorigin="3403,8238" coordsize="2788,0" path="m3403,8238l6191,8238e" filled="f" stroked="t" strokeweight=".70998pt" strokecolor="#606060">
                <v:path arrowok="t"/>
              </v:shape>
            </v:group>
            <v:group style="position:absolute;left:6134;top:8238;width:379;height:2" coordorigin="6134,8238" coordsize="379,2">
              <v:shape style="position:absolute;left:6134;top:8238;width:379;height:2" coordorigin="6134,8238" coordsize="379,0" path="m6134,8238l6513,8238e" filled="f" stroked="t" strokeweight=".47332pt" strokecolor="#3F3F3F">
                <v:path arrowok="t"/>
              </v:shape>
            </v:group>
            <v:group style="position:absolute;left:6456;top:8238;width:5164;height:2" coordorigin="6456,8238" coordsize="5164,2">
              <v:shape style="position:absolute;left:6456;top:8238;width:5164;height:2" coordorigin="6456,8238" coordsize="5164,0" path="m6456,8238l11620,8238e" filled="f" stroked="t" strokeweight=".70998pt" strokecolor="#606060">
                <v:path arrowok="t"/>
              </v:shape>
            </v:group>
            <v:group style="position:absolute;left:343;top:7089;width:2;height:9001" coordorigin="343,7089" coordsize="2,9001">
              <v:shape style="position:absolute;left:343;top:7089;width:2;height:9001" coordorigin="343,7089" coordsize="0,9001" path="m343,16090l343,7089e" filled="f" stroked="t" strokeweight=".70998pt" strokecolor="#575757">
                <v:path arrowok="t"/>
              </v:shape>
            </v:group>
            <v:group style="position:absolute;left:331;top:9044;width:2565;height:2" coordorigin="331,9044" coordsize="2565,2">
              <v:shape style="position:absolute;left:331;top:9044;width:2565;height:2" coordorigin="331,9044" coordsize="2565,0" path="m331,9044l2897,9044e" filled="f" stroked="t" strokeweight=".70998pt" strokecolor="#5B5B5B">
                <v:path arrowok="t"/>
              </v:shape>
            </v:group>
            <v:group style="position:absolute;left:341;top:8696;width:2;height:372" coordorigin="341,8696" coordsize="2,372">
              <v:shape style="position:absolute;left:341;top:8696;width:2;height:372" coordorigin="341,8696" coordsize="0,372" path="m341,9068l341,8696e" filled="f" stroked="t" strokeweight=".47332pt" strokecolor="#484848">
                <v:path arrowok="t"/>
              </v:shape>
            </v:group>
            <v:group style="position:absolute;left:2840;top:9044;width:289;height:2" coordorigin="2840,9044" coordsize="289,2">
              <v:shape style="position:absolute;left:2840;top:9044;width:289;height:2" coordorigin="2840,9044" coordsize="289,0" path="m2840,9044l3129,9044e" filled="f" stroked="t" strokeweight=".47332pt" strokecolor="#383838">
                <v:path arrowok="t"/>
              </v:shape>
            </v:group>
            <v:group style="position:absolute;left:3072;top:9046;width:3697;height:2" coordorigin="3072,9046" coordsize="3697,2">
              <v:shape style="position:absolute;left:3072;top:9046;width:3697;height:2" coordorigin="3072,9046" coordsize="3697,0" path="m3072,9046l6768,9046e" filled="f" stroked="t" strokeweight=".70998pt" strokecolor="#606060">
                <v:path arrowok="t"/>
              </v:shape>
            </v:group>
            <v:group style="position:absolute;left:6712;top:9044;width:426;height:2" coordorigin="6712,9044" coordsize="426,2">
              <v:shape style="position:absolute;left:6712;top:9044;width:426;height:2" coordorigin="6712,9044" coordsize="426,0" path="m6712,9044l7138,9044e" filled="f" stroked="t" strokeweight=".47332pt" strokecolor="#4B4B4B">
                <v:path arrowok="t"/>
              </v:shape>
            </v:group>
            <v:group style="position:absolute;left:7081;top:9044;width:1434;height:2" coordorigin="7081,9044" coordsize="1434,2">
              <v:shape style="position:absolute;left:7081;top:9044;width:1434;height:2" coordorigin="7081,9044" coordsize="1434,0" path="m7081,9044l8515,9044e" filled="f" stroked="t" strokeweight=".70998pt" strokecolor="#606060">
                <v:path arrowok="t"/>
              </v:shape>
            </v:group>
            <v:group style="position:absolute;left:8458;top:9044;width:568;height:2" coordorigin="8458,9044" coordsize="568,2">
              <v:shape style="position:absolute;left:8458;top:9044;width:568;height:2" coordorigin="8458,9044" coordsize="568,0" path="m8458,9044l9026,9044e" filled="f" stroked="t" strokeweight=".47332pt" strokecolor="#444444">
                <v:path arrowok="t"/>
              </v:shape>
            </v:group>
            <v:group style="position:absolute;left:8969;top:9044;width:2651;height:2" coordorigin="8969,9044" coordsize="2651,2">
              <v:shape style="position:absolute;left:8969;top:9044;width:2651;height:2" coordorigin="8969,9044" coordsize="2651,0" path="m8969,9044l11620,9044e" filled="f" stroked="t" strokeweight=".70998pt" strokecolor="#606060">
                <v:path arrowok="t"/>
              </v:shape>
            </v:group>
            <v:group style="position:absolute;left:11613;top:7942;width:2;height:2736" coordorigin="11613,7942" coordsize="2,2736">
              <v:shape style="position:absolute;left:11613;top:7942;width:2;height:2736" coordorigin="11613,7942" coordsize="0,2736" path="m11613,10679l11613,7942e" filled="f" stroked="t" strokeweight=".70998pt" strokecolor="#646464">
                <v:path arrowok="t"/>
              </v:shape>
            </v:group>
            <v:group style="position:absolute;left:336;top:9883;width:435;height:2" coordorigin="336,9883" coordsize="435,2">
              <v:shape style="position:absolute;left:336;top:9883;width:435;height:2" coordorigin="336,9883" coordsize="435,0" path="m336,9883l772,9883e" filled="f" stroked="t" strokeweight=".94664pt" strokecolor="#676767">
                <v:path arrowok="t"/>
              </v:shape>
            </v:group>
            <v:group style="position:absolute;left:715;top:9883;width:374;height:2" coordorigin="715,9883" coordsize="374,2">
              <v:shape style="position:absolute;left:715;top:9883;width:374;height:2" coordorigin="715,9883" coordsize="374,0" path="m715,9883l1089,9883e" filled="f" stroked="t" strokeweight=".47332pt" strokecolor="#3F3F3F">
                <v:path arrowok="t"/>
              </v:shape>
            </v:group>
            <v:group style="position:absolute;left:1032;top:9885;width:10588;height:2" coordorigin="1032,9885" coordsize="10588,2">
              <v:shape style="position:absolute;left:1032;top:9885;width:10588;height:2" coordorigin="1032,9885" coordsize="10588,0" path="m1032,9885l11620,9885e" filled="f" stroked="t" strokeweight=".70998pt" strokecolor="#646464">
                <v:path arrowok="t"/>
              </v:shape>
            </v:group>
            <v:group style="position:absolute;left:331;top:10124;width:11289;height:2" coordorigin="331,10124" coordsize="11289,2">
              <v:shape style="position:absolute;left:331;top:10124;width:11289;height:2" coordorigin="331,10124" coordsize="11289,0" path="m331,10124l11620,10124e" filled="f" stroked="t" strokeweight=".70998pt" strokecolor="#606060">
                <v:path arrowok="t"/>
              </v:shape>
            </v:group>
            <v:group style="position:absolute;left:341;top:9840;width:2;height:310" coordorigin="341,9840" coordsize="2,310">
              <v:shape style="position:absolute;left:341;top:9840;width:2;height:310" coordorigin="341,9840" coordsize="0,310" path="m341,10150l341,9840e" filled="f" stroked="t" strokeweight=".47332pt" strokecolor="#4B4B4B">
                <v:path arrowok="t"/>
              </v:shape>
            </v:group>
            <v:group style="position:absolute;left:6063;top:10126;width:279;height:2" coordorigin="6063,10126" coordsize="279,2">
              <v:shape style="position:absolute;left:6063;top:10126;width:279;height:2" coordorigin="6063,10126" coordsize="279,0" path="m6063,10126l6342,10126e" filled="f" stroked="t" strokeweight=".47332pt" strokecolor="#4B4B4B">
                <v:path arrowok="t"/>
              </v:shape>
            </v:group>
            <v:group style="position:absolute;left:11615;top:9840;width:2;height:310" coordorigin="11615,9840" coordsize="2,310">
              <v:shape style="position:absolute;left:11615;top:9840;width:2;height:310" coordorigin="11615,9840" coordsize="0,310" path="m11615,10150l11615,9840e" filled="f" stroked="t" strokeweight=".47332pt" strokecolor="#484848">
                <v:path arrowok="t"/>
              </v:shape>
            </v:group>
            <v:group style="position:absolute;left:331;top:10364;width:2939;height:2" coordorigin="331,10364" coordsize="2939,2">
              <v:shape style="position:absolute;left:331;top:10364;width:2939;height:2" coordorigin="331,10364" coordsize="2939,0" path="m331,10364l3271,10364e" filled="f" stroked="t" strokeweight=".70998pt" strokecolor="#5B5B5B">
                <v:path arrowok="t"/>
              </v:shape>
            </v:group>
            <v:group style="position:absolute;left:3214;top:10364;width:246;height:2" coordorigin="3214,10364" coordsize="246,2">
              <v:shape style="position:absolute;left:3214;top:10364;width:246;height:2" coordorigin="3214,10364" coordsize="246,0" path="m3214,10364l3460,10364e" filled="f" stroked="t" strokeweight=".47332pt" strokecolor="#343434">
                <v:path arrowok="t"/>
              </v:shape>
            </v:group>
            <v:group style="position:absolute;left:3403;top:10364;width:554;height:2" coordorigin="3403,10364" coordsize="554,2">
              <v:shape style="position:absolute;left:3403;top:10364;width:554;height:2" coordorigin="3403,10364" coordsize="554,0" path="m3403,10364l3957,10364e" filled="f" stroked="t" strokeweight=".70998pt" strokecolor="#575757">
                <v:path arrowok="t"/>
              </v:shape>
            </v:group>
            <v:group style="position:absolute;left:3900;top:10367;width:431;height:2" coordorigin="3900,10367" coordsize="431,2">
              <v:shape style="position:absolute;left:3900;top:10367;width:431;height:2" coordorigin="3900,10367" coordsize="431,0" path="m3900,10367l4331,10367e" filled="f" stroked="t" strokeweight=".94664pt" strokecolor="#707070">
                <v:path arrowok="t"/>
              </v:shape>
            </v:group>
            <v:group style="position:absolute;left:4274;top:10364;width:284;height:2" coordorigin="4274,10364" coordsize="284,2">
              <v:shape style="position:absolute;left:4274;top:10364;width:284;height:2" coordorigin="4274,10364" coordsize="284,0" path="m4274,10364l4558,10364e" filled="f" stroked="t" strokeweight=".47332pt" strokecolor="#3F3F3F">
                <v:path arrowok="t"/>
              </v:shape>
            </v:group>
            <v:group style="position:absolute;left:4501;top:10364;width:1690;height:2" coordorigin="4501,10364" coordsize="1690,2">
              <v:shape style="position:absolute;left:4501;top:10364;width:1690;height:2" coordorigin="4501,10364" coordsize="1690,0" path="m4501,10364l6191,10364e" filled="f" stroked="t" strokeweight=".70998pt" strokecolor="#6B6B6B">
                <v:path arrowok="t"/>
              </v:shape>
            </v:group>
            <v:group style="position:absolute;left:6134;top:10364;width:379;height:2" coordorigin="6134,10364" coordsize="379,2">
              <v:shape style="position:absolute;left:6134;top:10364;width:379;height:2" coordorigin="6134,10364" coordsize="379,0" path="m6134,10364l6513,10364e" filled="f" stroked="t" strokeweight=".47332pt" strokecolor="#484848">
                <v:path arrowok="t"/>
              </v:shape>
            </v:group>
            <v:group style="position:absolute;left:6456;top:10364;width:1761;height:2" coordorigin="6456,10364" coordsize="1761,2">
              <v:shape style="position:absolute;left:6456;top:10364;width:1761;height:2" coordorigin="6456,10364" coordsize="1761,0" path="m6456,10364l8217,10364e" filled="f" stroked="t" strokeweight=".70998pt" strokecolor="#676767">
                <v:path arrowok="t"/>
              </v:shape>
            </v:group>
            <v:group style="position:absolute;left:8160;top:10364;width:355;height:2" coordorigin="8160,10364" coordsize="355,2">
              <v:shape style="position:absolute;left:8160;top:10364;width:355;height:2" coordorigin="8160,10364" coordsize="355,0" path="m8160,10364l8515,10364e" filled="f" stroked="t" strokeweight=".47332pt" strokecolor="#545454">
                <v:path arrowok="t"/>
              </v:shape>
            </v:group>
            <v:group style="position:absolute;left:8458;top:10364;width:3167;height:2" coordorigin="8458,10364" coordsize="3167,2">
              <v:shape style="position:absolute;left:8458;top:10364;width:3167;height:2" coordorigin="8458,10364" coordsize="3167,0" path="m8458,10364l11625,10364e" filled="f" stroked="t" strokeweight=".70998pt" strokecolor="#606060">
                <v:path arrowok="t"/>
              </v:shape>
            </v:group>
            <v:group style="position:absolute;left:876;top:10843;width:3455;height:2" coordorigin="876,10843" coordsize="3455,2">
              <v:shape style="position:absolute;left:876;top:10843;width:3455;height:2" coordorigin="876,10843" coordsize="3455,0" path="m876,10843l4331,10843e" filled="f" stroked="t" strokeweight=".70998pt" strokecolor="#646464">
                <v:path arrowok="t"/>
              </v:shape>
            </v:group>
            <v:group style="position:absolute;left:341;top:10574;width:2;height:296" coordorigin="341,10574" coordsize="2,296">
              <v:shape style="position:absolute;left:341;top:10574;width:2;height:296" coordorigin="341,10574" coordsize="0,296" path="m341,10870l341,10574e" filled="f" stroked="t" strokeweight=".47332pt" strokecolor="#282828">
                <v:path arrowok="t"/>
              </v:shape>
            </v:group>
            <v:group style="position:absolute;left:2102;top:10574;width:2;height:296" coordorigin="2102,10574" coordsize="2,296">
              <v:shape style="position:absolute;left:2102;top:10574;width:2;height:296" coordorigin="2102,10574" coordsize="0,296" path="m2102,10870l2102,10574e" filled="f" stroked="t" strokeweight=".47332pt" strokecolor="#383838">
                <v:path arrowok="t"/>
              </v:shape>
            </v:group>
            <v:group style="position:absolute;left:4274;top:10843;width:511;height:2" coordorigin="4274,10843" coordsize="511,2">
              <v:shape style="position:absolute;left:4274;top:10843;width:511;height:2" coordorigin="4274,10843" coordsize="511,0" path="m4274,10843l4785,10843e" filled="f" stroked="t" strokeweight=".47332pt" strokecolor="#484848">
                <v:path arrowok="t"/>
              </v:shape>
            </v:group>
            <v:group style="position:absolute;left:4728;top:10843;width:1614;height:2" coordorigin="4728,10843" coordsize="1614,2">
              <v:shape style="position:absolute;left:4728;top:10843;width:1614;height:2" coordorigin="4728,10843" coordsize="1614,0" path="m4728,10843l6342,10843e" filled="f" stroked="t" strokeweight=".70998pt" strokecolor="#676767">
                <v:path arrowok="t"/>
              </v:shape>
            </v:group>
            <v:group style="position:absolute;left:6286;top:10841;width:227;height:2" coordorigin="6286,10841" coordsize="227,2">
              <v:shape style="position:absolute;left:6286;top:10841;width:227;height:2" coordorigin="6286,10841" coordsize="227,0" path="m6286,10841l6513,10841e" filled="f" stroked="t" strokeweight=".47332pt" strokecolor="#575757">
                <v:path arrowok="t"/>
              </v:shape>
            </v:group>
            <v:group style="position:absolute;left:6456;top:10843;width:1761;height:2" coordorigin="6456,10843" coordsize="1761,2">
              <v:shape style="position:absolute;left:6456;top:10843;width:1761;height:2" coordorigin="6456,10843" coordsize="1761,0" path="m6456,10843l8217,10843e" filled="f" stroked="t" strokeweight=".70998pt" strokecolor="#6B6B6B">
                <v:path arrowok="t"/>
              </v:shape>
            </v:group>
            <v:group style="position:absolute;left:8160;top:10841;width:355;height:2" coordorigin="8160,10841" coordsize="355,2">
              <v:shape style="position:absolute;left:8160;top:10841;width:355;height:2" coordorigin="8160,10841" coordsize="355,0" path="m8160,10841l8515,10841e" filled="f" stroked="t" strokeweight=".47332pt" strokecolor="#4B4B4B">
                <v:path arrowok="t"/>
              </v:shape>
            </v:group>
            <v:group style="position:absolute;left:8458;top:10841;width:3162;height:2" coordorigin="8458,10841" coordsize="3162,2">
              <v:shape style="position:absolute;left:8458;top:10841;width:3162;height:2" coordorigin="8458,10841" coordsize="3162,0" path="m8458,10841l11620,10841e" filled="f" stroked="t" strokeweight=".70998pt" strokecolor="#6B6B6B">
                <v:path arrowok="t"/>
              </v:shape>
            </v:group>
            <v:group style="position:absolute;left:11618;top:10574;width:2;height:315" coordorigin="11618,10574" coordsize="2,315">
              <v:shape style="position:absolute;left:11618;top:10574;width:2;height:315" coordorigin="11618,10574" coordsize="0,315" path="m11618,10889l11618,10574e" filled="f" stroked="t" strokeweight=".47332pt" strokecolor="#4F4F4F">
                <v:path arrowok="t"/>
              </v:shape>
            </v:group>
            <v:group style="position:absolute;left:331;top:11087;width:11298;height:2" coordorigin="331,11087" coordsize="11298,2">
              <v:shape style="position:absolute;left:331;top:11087;width:11298;height:2" coordorigin="331,11087" coordsize="11298,0" path="m331,11087l11629,11087e" filled="f" stroked="t" strokeweight=".70998pt" strokecolor="#646464">
                <v:path arrowok="t"/>
              </v:shape>
            </v:group>
            <v:group style="position:absolute;left:343;top:10798;width:2;height:334" coordorigin="343,10798" coordsize="2,334">
              <v:shape style="position:absolute;left:343;top:10798;width:2;height:334" coordorigin="343,10798" coordsize="0,334" path="m343,11132l343,10798e" filled="f" stroked="t" strokeweight=".70998pt" strokecolor="#646464">
                <v:path arrowok="t"/>
              </v:shape>
            </v:group>
            <v:group style="position:absolute;left:336;top:11325;width:6442;height:2" coordorigin="336,11325" coordsize="6442,2">
              <v:shape style="position:absolute;left:336;top:11325;width:6442;height:2" coordorigin="336,11325" coordsize="6442,0" path="m336,11325l6778,11325e" filled="f" stroked="t" strokeweight=".70998pt" strokecolor="#646464">
                <v:path arrowok="t"/>
              </v:shape>
            </v:group>
            <v:group style="position:absolute;left:1060;top:11089;width:2;height:725" coordorigin="1060,11089" coordsize="2,725">
              <v:shape style="position:absolute;left:1060;top:11089;width:2;height:725" coordorigin="1060,11089" coordsize="0,725" path="m1060,11814l1060,11089e" filled="f" stroked="t" strokeweight=".23666pt" strokecolor="#383838">
                <v:path arrowok="t"/>
              </v:shape>
            </v:group>
            <v:group style="position:absolute;left:6747;top:11079;width:2;height:5006" coordorigin="6747,11079" coordsize="2,5006">
              <v:shape style="position:absolute;left:6747;top:11079;width:2;height:5006" coordorigin="6747,11079" coordsize="0,5006" path="m6747,16085l6747,11079e" filled="f" stroked="t" strokeweight=".70998pt" strokecolor="#545454">
                <v:path arrowok="t"/>
              </v:shape>
            </v:group>
            <v:group style="position:absolute;left:6707;top:11322;width:431;height:2" coordorigin="6707,11322" coordsize="431,2">
              <v:shape style="position:absolute;left:6707;top:11322;width:431;height:2" coordorigin="6707,11322" coordsize="431,0" path="m6707,11322l7138,11322e" filled="f" stroked="t" strokeweight=".47332pt" strokecolor="#484848">
                <v:path arrowok="t"/>
              </v:shape>
            </v:group>
            <v:group style="position:absolute;left:7081;top:11322;width:4544;height:2" coordorigin="7081,11322" coordsize="4544,2">
              <v:shape style="position:absolute;left:7081;top:11322;width:4544;height:2" coordorigin="7081,11322" coordsize="4544,0" path="m7081,11322l11625,11322e" filled="f" stroked="t" strokeweight=".70998pt" strokecolor="#606060">
                <v:path arrowok="t"/>
              </v:shape>
            </v:group>
            <v:group style="position:absolute;left:7630;top:11325;width:587;height:2" coordorigin="7630,11325" coordsize="587,2">
              <v:shape style="position:absolute;left:7630;top:11325;width:587;height:2" coordorigin="7630,11325" coordsize="587,0" path="m7630,11325l8217,11325e" filled="f" stroked="t" strokeweight=".47332pt" strokecolor="#4B4B4B">
                <v:path arrowok="t"/>
              </v:shape>
            </v:group>
            <v:group style="position:absolute;left:11618;top:10798;width:2;height:3871" coordorigin="11618,10798" coordsize="2,3871">
              <v:shape style="position:absolute;left:11618;top:10798;width:2;height:3871" coordorigin="11618,10798" coordsize="0,3871" path="m11618,14669l11618,10798e" filled="f" stroked="t" strokeweight=".70998pt" strokecolor="#6B6B6B">
                <v:path arrowok="t"/>
              </v:shape>
            </v:group>
            <v:group style="position:absolute;left:1505;top:11075;width:2;height:5015" coordorigin="1505,11075" coordsize="2,5015">
              <v:shape style="position:absolute;left:1505;top:11075;width:2;height:5015" coordorigin="1505,11075" coordsize="0,5015" path="m1505,16090l1505,11075e" filled="f" stroked="t" strokeweight=".70998pt" strokecolor="#545454">
                <v:path arrowok="t"/>
              </v:shape>
            </v:group>
            <v:group style="position:absolute;left:1060;top:11814;width:2;height:1545" coordorigin="1060,11814" coordsize="2,1545">
              <v:shape style="position:absolute;left:1060;top:11814;width:2;height:1545" coordorigin="1060,11814" coordsize="0,1545" path="m1060,13358l1060,11814e" filled="f" stroked="t" strokeweight=".23666pt" strokecolor="#000000">
                <v:path arrowok="t"/>
              </v:shape>
            </v:group>
            <v:group style="position:absolute;left:346;top:12219;width:2;height:205" coordorigin="346,12219" coordsize="2,205">
              <v:shape style="position:absolute;left:346;top:12219;width:2;height:205" coordorigin="346,12219" coordsize="0,205" path="m346,12424l346,12219e" filled="f" stroked="t" strokeweight=".47332pt" strokecolor="#444444">
                <v:path arrowok="t"/>
              </v:shape>
            </v:group>
            <v:group style="position:absolute;left:6745;top:12219;width:2;height:205" coordorigin="6745,12219" coordsize="2,205">
              <v:shape style="position:absolute;left:6745;top:12219;width:2;height:205" coordorigin="6745,12219" coordsize="0,205" path="m6745,12424l6745,12219e" filled="f" stroked="t" strokeweight=".47332pt" strokecolor="#2F2F2F">
                <v:path arrowok="t"/>
              </v:shape>
            </v:group>
            <v:group style="position:absolute;left:11620;top:12219;width:2;height:205" coordorigin="11620,12219" coordsize="2,205">
              <v:shape style="position:absolute;left:11620;top:12219;width:2;height:205" coordorigin="11620,12219" coordsize="0,205" path="m11620,12424l11620,12219e" filled="f" stroked="t" strokeweight=".47332pt" strokecolor="#6B6B6B">
                <v:path arrowok="t"/>
              </v:shape>
            </v:group>
            <v:group style="position:absolute;left:6747;top:12367;width:2;height:701" coordorigin="6747,12367" coordsize="2,701">
              <v:shape style="position:absolute;left:6747;top:12367;width:2;height:701" coordorigin="6747,12367" coordsize="0,701" path="m6747,13067l6747,12367e" filled="f" stroked="t" strokeweight=".47332pt" strokecolor="#4F4F4F">
                <v:path arrowok="t"/>
              </v:shape>
            </v:group>
            <v:group style="position:absolute;left:346;top:13010;width:2;height:377" coordorigin="346,13010" coordsize="2,377">
              <v:shape style="position:absolute;left:346;top:13010;width:2;height:377" coordorigin="346,13010" coordsize="0,377" path="m346,13387l346,13010e" filled="f" stroked="t" strokeweight=".47332pt" strokecolor="#444444">
                <v:path arrowok="t"/>
              </v:shape>
            </v:group>
            <v:group style="position:absolute;left:327;top:13353;width:417;height:2" coordorigin="327,13353" coordsize="417,2">
              <v:shape style="position:absolute;left:327;top:13353;width:417;height:2" coordorigin="327,13353" coordsize="417,0" path="m327,13353l743,13353e" filled="f" stroked="t" strokeweight=".23666pt" strokecolor="#5B5B5B">
                <v:path arrowok="t"/>
              </v:shape>
            </v:group>
            <v:group style="position:absolute;left:743;top:13353;width:322;height:2" coordorigin="743,13353" coordsize="322,2">
              <v:shape style="position:absolute;left:743;top:13353;width:322;height:2" coordorigin="743,13353" coordsize="322,0" path="m743,13353l1065,13353e" filled="f" stroked="t" strokeweight=".23666pt" strokecolor="#000000">
                <v:path arrowok="t"/>
              </v:shape>
            </v:group>
            <v:group style="position:absolute;left:1060;top:13353;width:1022;height:2" coordorigin="1060,13353" coordsize="1022,2">
              <v:shape style="position:absolute;left:1060;top:13353;width:1022;height:2" coordorigin="1060,13353" coordsize="1022,0" path="m1060,13353l2083,13353e" filled="f" stroked="t" strokeweight=".23666pt" strokecolor="#4F4F4F">
                <v:path arrowok="t"/>
              </v:shape>
            </v:group>
            <v:group style="position:absolute;left:2106;top:13187;width:2;height:200" coordorigin="2106,13187" coordsize="2,200">
              <v:shape style="position:absolute;left:2106;top:13187;width:2;height:200" coordorigin="2106,13187" coordsize="0,200" path="m2106,13387l2106,13187e" filled="f" stroked="t" strokeweight=".47332pt" strokecolor="#282828">
                <v:path arrowok="t"/>
              </v:shape>
            </v:group>
            <v:group style="position:absolute;left:1060;top:13353;width:2;height:238" coordorigin="1060,13353" coordsize="2,238">
              <v:shape style="position:absolute;left:1060;top:13353;width:2;height:238" coordorigin="1060,13353" coordsize="0,238" path="m1060,13592l1060,13353e" filled="f" stroked="t" strokeweight=".23666pt" strokecolor="#484848">
                <v:path arrowok="t"/>
              </v:shape>
            </v:group>
            <v:group style="position:absolute;left:1060;top:13592;width:2;height:1650" coordorigin="1060,13592" coordsize="2,1650">
              <v:shape style="position:absolute;left:1060;top:13592;width:2;height:1650" coordorigin="1060,13592" coordsize="0,1650" path="m1060,15241l1060,13592e" filled="f" stroked="t" strokeweight=".23666pt" strokecolor="#000000">
                <v:path arrowok="t"/>
              </v:shape>
            </v:group>
            <v:group style="position:absolute;left:346;top:13868;width:2;height:348" coordorigin="346,13868" coordsize="2,348">
              <v:shape style="position:absolute;left:346;top:13868;width:2;height:348" coordorigin="346,13868" coordsize="0,348" path="m346,14216l346,13868e" filled="f" stroked="t" strokeweight=".47332pt" strokecolor="#3F3F3F">
                <v:path arrowok="t"/>
              </v:shape>
            </v:group>
            <v:group style="position:absolute;left:2106;top:13868;width:2;height:348" coordorigin="2106,13868" coordsize="2,348">
              <v:shape style="position:absolute;left:2106;top:13868;width:2;height:348" coordorigin="2106,13868" coordsize="0,348" path="m2106,14216l2106,13868e" filled="f" stroked="t" strokeweight=".47332pt" strokecolor="#383838">
                <v:path arrowok="t"/>
              </v:shape>
            </v:group>
            <v:group style="position:absolute;left:6750;top:13787;width:2;height:543" coordorigin="6750,13787" coordsize="2,543">
              <v:shape style="position:absolute;left:6750;top:13787;width:2;height:543" coordorigin="6750,13787" coordsize="0,543" path="m6750,14331l6750,13787e" filled="f" stroked="t" strokeweight=".94664pt" strokecolor="#646464">
                <v:path arrowok="t"/>
              </v:shape>
            </v:group>
            <v:group style="position:absolute;left:350;top:9287;width:2;height:6803" coordorigin="350,9287" coordsize="2,6803">
              <v:shape style="position:absolute;left:350;top:9287;width:2;height:6803" coordorigin="350,9287" coordsize="0,6803" path="m350,16090l350,9287e" filled="f" stroked="t" strokeweight=".70998pt" strokecolor="#575757">
                <v:path arrowok="t"/>
              </v:shape>
            </v:group>
            <v:group style="position:absolute;left:11625;top:14612;width:2;height:219" coordorigin="11625,14612" coordsize="2,219">
              <v:shape style="position:absolute;left:11625;top:14612;width:2;height:219" coordorigin="11625,14612" coordsize="0,219" path="m11625,14831l11625,14612e" filled="f" stroked="t" strokeweight=".47332pt" strokecolor="#484848">
                <v:path arrowok="t"/>
              </v:shape>
            </v:group>
            <v:group style="position:absolute;left:2106;top:14774;width:2;height:1311" coordorigin="2106,14774" coordsize="2,1311">
              <v:shape style="position:absolute;left:2106;top:14774;width:2;height:1311" coordorigin="2106,14774" coordsize="0,1311" path="m2106,16085l2106,14774e" filled="f" stroked="t" strokeweight=".70998pt" strokecolor="#4B4B4B">
                <v:path arrowok="t"/>
              </v:shape>
            </v:group>
            <v:group style="position:absolute;left:2049;top:16080;width:9580;height:2" coordorigin="2049,16080" coordsize="9580,2">
              <v:shape style="position:absolute;left:2049;top:16080;width:9580;height:2" coordorigin="2049,16080" coordsize="9580,0" path="m2049,16080l11629,16080e" filled="f" stroked="t" strokeweight=".70998pt" strokecolor="#6B6B6B">
                <v:path arrowok="t"/>
              </v:shape>
            </v:group>
            <v:group style="position:absolute;left:11622;top:14774;width:2;height:1321" coordorigin="11622,14774" coordsize="2,1321">
              <v:shape style="position:absolute;left:11622;top:14774;width:2;height:1321" coordorigin="11622,14774" coordsize="0,1321" path="m11622,16095l11622,14774e" filled="f" stroked="t" strokeweight=".47332pt" strokecolor="#747474">
                <v:path arrowok="t"/>
              </v:shape>
            </v:group>
            <v:group style="position:absolute;left:341;top:16080;width:431;height:2" coordorigin="341,16080" coordsize="431,2">
              <v:shape style="position:absolute;left:341;top:16080;width:431;height:2" coordorigin="341,16080" coordsize="431,0" path="m341,16080l772,16080e" filled="f" stroked="t" strokeweight=".70998pt" strokecolor="#646464">
                <v:path arrowok="t"/>
              </v:shape>
            </v:group>
            <v:group style="position:absolute;left:715;top:16080;width:379;height:2" coordorigin="715,16080" coordsize="379,2">
              <v:shape style="position:absolute;left:715;top:16080;width:379;height:2" coordorigin="715,16080" coordsize="379,0" path="m715,16080l1093,16080e" filled="f" stroked="t" strokeweight=".47332pt" strokecolor="#4B4B4B">
                <v:path arrowok="t"/>
              </v:shape>
            </v:group>
            <v:group style="position:absolute;left:1060;top:15241;width:2;height:834" coordorigin="1060,15241" coordsize="2,834">
              <v:shape style="position:absolute;left:1060;top:15241;width:2;height:834" coordorigin="1060,15241" coordsize="0,834" path="m1060,16076l1060,15241e" filled="f" stroked="t" strokeweight=".23666pt" strokecolor="#838383">
                <v:path arrowok="t"/>
              </v:shape>
            </v:group>
            <v:group style="position:absolute;left:999;top:16078;width:611;height:2" coordorigin="999,16078" coordsize="611,2">
              <v:shape style="position:absolute;left:999;top:16078;width:611;height:2" coordorigin="999,16078" coordsize="611,0" path="m999,16078l1609,16078e" filled="f" stroked="t" strokeweight=".94664pt" strokecolor="#6B6B6B">
                <v:path arrowok="t"/>
              </v:shape>
            </v:group>
            <v:group style="position:absolute;left:1463;top:16078;width:648;height:2" coordorigin="1463,16078" coordsize="648,2">
              <v:shape style="position:absolute;left:1463;top:16078;width:648;height:2" coordorigin="1463,16078" coordsize="648,0" path="m1463,16078l2111,16078e" filled="f" stroked="t" strokeweight=".47332pt" strokecolor="#4F4F4F">
                <v:path arrowok="t"/>
              </v:shape>
            </v:group>
            <v:group style="position:absolute;left:6707;top:16080;width:431;height:2" coordorigin="6707,16080" coordsize="431,2">
              <v:shape style="position:absolute;left:6707;top:16080;width:431;height:2" coordorigin="6707,16080" coordsize="431,0" path="m6707,16080l7138,16080e" filled="f" stroked="t" strokeweight=".47332pt" strokecolor="#545454">
                <v:path arrowok="t"/>
              </v:shape>
            </v:group>
            <v:group style="position:absolute;left:8458;top:16080;width:568;height:2" coordorigin="8458,16080" coordsize="568,2">
              <v:shape style="position:absolute;left:8458;top:16080;width:568;height:2" coordorigin="8458,16080" coordsize="568,0" path="m8458,16080l9026,16080e" filled="f" stroked="t" strokeweight=".47332pt" strokecolor="#676767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326" w:lineRule="exact"/>
        <w:ind w:left="2057" w:right="191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105"/>
          <w:position w:val="-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102" w:right="-63"/>
        <w:jc w:val="center"/>
        <w:tabs>
          <w:tab w:pos="20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0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0"/>
        </w:rPr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7"/>
          <w:position w:val="-2"/>
        </w:rPr>
        <w:t>Itfaiy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7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282828"/>
          <w:spacing w:val="35"/>
          <w:w w:val="87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7"/>
          <w:position w:val="-2"/>
        </w:rPr>
        <w:t>Kuze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7"/>
          <w:position w:val="-2"/>
        </w:rPr>
        <w:t>y</w:t>
      </w:r>
      <w:r>
        <w:rPr>
          <w:rFonts w:ascii="Arial" w:hAnsi="Arial" w:cs="Arial" w:eastAsia="Arial"/>
          <w:sz w:val="20"/>
          <w:szCs w:val="20"/>
          <w:color w:val="282828"/>
          <w:spacing w:val="-12"/>
          <w:w w:val="87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7"/>
          <w:position w:val="-2"/>
        </w:rPr>
        <w:t>Bölg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7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282828"/>
          <w:spacing w:val="34"/>
          <w:w w:val="87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1"/>
          <w:position w:val="-2"/>
        </w:rPr>
        <w:t>A</w:t>
      </w:r>
      <w:r>
        <w:rPr>
          <w:rFonts w:ascii="Arial" w:hAnsi="Arial" w:cs="Arial" w:eastAsia="Arial"/>
          <w:sz w:val="20"/>
          <w:szCs w:val="20"/>
          <w:color w:val="282828"/>
          <w:spacing w:val="-25"/>
          <w:w w:val="92"/>
          <w:position w:val="-2"/>
        </w:rPr>
        <w:t>m</w:t>
      </w:r>
      <w:r>
        <w:rPr>
          <w:rFonts w:ascii="Arial" w:hAnsi="Arial" w:cs="Arial" w:eastAsia="Arial"/>
          <w:sz w:val="20"/>
          <w:szCs w:val="20"/>
          <w:color w:val="8EA1E2"/>
          <w:spacing w:val="0"/>
          <w:w w:val="145"/>
          <w:position w:val="-2"/>
        </w:rPr>
        <w:t>-··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-36" w:right="564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Müslüm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PİLİÇ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217" w:right="607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4274" w:space="305"/>
            <w:col w:w="6921"/>
          </w:cols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59" w:right="47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199" w:lineRule="exact"/>
        <w:ind w:left="3368" w:right="49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2"/>
        </w:rPr>
        <w:t>BAŞKANLIÖT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741" w:right="4159"/>
        <w:jc w:val="center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516663pt;margin-top:6.416328pt;width:44.718077pt;height:8.5pt;mso-position-horizontal-relative:page;mso-position-vertical-relative:paragraph;z-index:-15149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232323"/>
                      <w:spacing w:val="0"/>
                      <w:w w:val="80"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11"/>
        </w:rPr>
        <w:t>I</w:t>
      </w:r>
      <w:r>
        <w:rPr>
          <w:rFonts w:ascii="Arial" w:hAnsi="Arial" w:cs="Arial" w:eastAsia="Arial"/>
          <w:sz w:val="16"/>
          <w:szCs w:val="16"/>
          <w:color w:val="343434"/>
          <w:spacing w:val="8"/>
          <w:w w:val="100"/>
          <w:position w:val="11"/>
        </w:rPr>
        <w:t>Z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position w:val="11"/>
        </w:rPr>
        <w:t>MIR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8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587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128056pt;margin-top:-68.957993pt;width:526.659166pt;height:72pt;mso-position-horizontal-relative:page;mso-position-vertical-relative:paragraph;z-index:-1515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260" w:val="left"/>
                    </w:tabs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32323"/>
                      <w:spacing w:val="0"/>
                      <w:w w:val="183"/>
                      <w:i/>
                      <w:position w:val="5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32323"/>
                      <w:spacing w:val="0"/>
                      <w:w w:val="100"/>
                      <w:i/>
                      <w:position w:val="5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32323"/>
                      <w:spacing w:val="0"/>
                      <w:w w:val="100"/>
                      <w:i/>
                      <w:position w:val="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8C8C8E"/>
                      <w:spacing w:val="-14"/>
                      <w:w w:val="16"/>
                      <w:i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43434"/>
                      <w:spacing w:val="0"/>
                      <w:w w:val="600"/>
                      <w:i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7"/>
        </w:rPr>
        <w:t>BELE</w:t>
      </w:r>
      <w:r>
        <w:rPr>
          <w:rFonts w:ascii="Arial" w:hAnsi="Arial" w:cs="Arial" w:eastAsia="Arial"/>
          <w:sz w:val="14"/>
          <w:szCs w:val="14"/>
          <w:color w:val="232323"/>
          <w:spacing w:val="2"/>
          <w:w w:val="100"/>
          <w:position w:val="7"/>
        </w:rPr>
        <w:t>D</w:t>
      </w:r>
      <w:r>
        <w:rPr>
          <w:rFonts w:ascii="Arial" w:hAnsi="Arial" w:cs="Arial" w:eastAsia="Arial"/>
          <w:sz w:val="14"/>
          <w:szCs w:val="14"/>
          <w:color w:val="464648"/>
          <w:spacing w:val="0"/>
          <w:w w:val="100"/>
          <w:position w:val="7"/>
        </w:rPr>
        <w:t>IYESI</w:t>
      </w:r>
      <w:r>
        <w:rPr>
          <w:rFonts w:ascii="Arial" w:hAnsi="Arial" w:cs="Arial" w:eastAsia="Arial"/>
          <w:sz w:val="14"/>
          <w:szCs w:val="14"/>
          <w:color w:val="464648"/>
          <w:spacing w:val="-34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464648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46464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0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4" w:right="-20"/>
        <w:jc w:val="left"/>
        <w:tabs>
          <w:tab w:pos="1440" w:val="left"/>
          <w:tab w:pos="2760" w:val="left"/>
          <w:tab w:pos="5120" w:val="left"/>
          <w:tab w:pos="70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2"/>
          <w:position w:val="2"/>
        </w:rPr>
        <w:t>[Q_la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7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:09.05.2017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No:35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:20:59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5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3"/>
          <w:w w:val="105"/>
          <w:position w:val="0"/>
        </w:rPr>
        <w:t>e</w:t>
      </w:r>
      <w:r>
        <w:rPr>
          <w:rFonts w:ascii="Arial" w:hAnsi="Arial" w:cs="Arial" w:eastAsia="Arial"/>
          <w:sz w:val="27"/>
          <w:szCs w:val="27"/>
          <w:color w:val="232323"/>
          <w:spacing w:val="-17"/>
          <w:w w:val="175"/>
          <w:position w:val="0"/>
        </w:rPr>
        <w:t>ı</w:t>
      </w:r>
      <w:r>
        <w:rPr>
          <w:rFonts w:ascii="Arial" w:hAnsi="Arial" w:cs="Arial" w:eastAsia="Arial"/>
          <w:sz w:val="27"/>
          <w:szCs w:val="27"/>
          <w:color w:val="464648"/>
          <w:spacing w:val="0"/>
          <w:w w:val="102"/>
          <w:position w:val="0"/>
        </w:rPr>
        <w:t>: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32" w:right="-20"/>
        <w:jc w:val="left"/>
        <w:tabs>
          <w:tab w:pos="1440" w:val="left"/>
          <w:tab w:pos="2760" w:val="left"/>
          <w:tab w:pos="410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:09.05.2017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:2933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BAHÇE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Ralımanla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Köprüsil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Ödemiş/İZMİR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14" w:right="-20"/>
        <w:jc w:val="left"/>
        <w:tabs>
          <w:tab w:pos="1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!Doğru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Ralımanla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Köpıils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Ödemij/İZ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2"/>
          <w:w w:val="10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98"/>
        </w:rPr>
        <w:t>1R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86" w:right="-20"/>
        <w:jc w:val="left"/>
        <w:tabs>
          <w:tab w:pos="1440" w:val="left"/>
          <w:tab w:pos="440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1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174" w:lineRule="auto"/>
        <w:ind w:left="3244" w:right="3794" w:firstLine="-3130"/>
        <w:jc w:val="left"/>
        <w:tabs>
          <w:tab w:pos="3220" w:val="left"/>
          <w:tab w:pos="6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9.919785pt;margin-top:13.638222pt;width:81.517805pt;height:27.5pt;mso-position-horizontal-relative:page;mso-position-vertical-relative:paragraph;z-index:-15150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tabs>
                      <w:tab w:pos="580" w:val="left"/>
                      <w:tab w:pos="1540" w:val="left"/>
                    </w:tabs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232323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1"/>
        </w:rPr>
        <w:t>rı'apını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34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3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Betonarıne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0"/>
        </w:rPr>
        <w:t>Diı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2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4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62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:21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9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6" w:after="0" w:line="270" w:lineRule="atLeast"/>
        <w:ind w:left="1804" w:right="4250" w:firstLine="-1691"/>
        <w:jc w:val="left"/>
        <w:tabs>
          <w:tab w:pos="180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0"/>
        </w:rPr>
        <w:t>IK.iracı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DOÖDU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00" w:bottom="280" w:left="360" w:right="120"/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9" w:lineRule="auto"/>
        <w:ind w:left="191" w:right="-53" w:firstLine="-7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  <w:t>[Giden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6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12"/>
          <w:w w:val="16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:07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!Elektri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2323"/>
          <w:spacing w:val="0"/>
          <w:w w:val="84"/>
        </w:rPr>
        <w:t>112</w:t>
      </w:r>
      <w:r>
        <w:rPr>
          <w:rFonts w:ascii="Arial" w:hAnsi="Arial" w:cs="Arial" w:eastAsia="Arial"/>
          <w:sz w:val="19"/>
          <w:szCs w:val="19"/>
          <w:color w:val="232323"/>
          <w:spacing w:val="-4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  <w:cols w:num="3" w:equalWidth="0">
            <w:col w:w="675" w:space="1130"/>
            <w:col w:w="1849" w:space="622"/>
            <w:col w:w="7164"/>
          </w:cols>
        </w:sectPr>
      </w:pPr>
      <w:rPr/>
    </w:p>
    <w:p>
      <w:pPr>
        <w:spacing w:before="26" w:after="0" w:line="240" w:lineRule="auto"/>
        <w:ind w:left="1818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8" w:lineRule="auto"/>
        <w:ind w:left="114" w:right="3014"/>
        <w:jc w:val="left"/>
        <w:tabs>
          <w:tab w:pos="620" w:val="left"/>
          <w:tab w:pos="1800" w:val="left"/>
          <w:tab w:pos="428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8"/>
        </w:rPr>
        <w:t>ty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B1B3B1"/>
          <w:spacing w:val="0"/>
          <w:w w:val="14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1B3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1B3B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[Gitnuşse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8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8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8" w:lineRule="auto"/>
        <w:ind w:left="132" w:right="576" w:firstLine="-19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ptayı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Görüldilğü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2" w:right="-69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Söndilrmede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181" w:lineRule="exact"/>
        <w:ind w:right="-20"/>
        <w:jc w:val="left"/>
        <w:tabs>
          <w:tab w:pos="1840" w:val="left"/>
          <w:tab w:pos="3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0" w:lineRule="exact"/>
        <w:ind w:left="1853" w:right="-20"/>
        <w:jc w:val="left"/>
        <w:tabs>
          <w:tab w:pos="33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32323"/>
          <w:spacing w:val="0"/>
          <w:w w:val="68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68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  <w:cols w:num="2" w:equalWidth="0">
            <w:col w:w="3025" w:space="1269"/>
            <w:col w:w="7146"/>
          </w:cols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1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  <w:cols w:num="2" w:equalWidth="0">
            <w:col w:w="1794" w:space="11"/>
            <w:col w:w="9635"/>
          </w:cols>
        </w:sectPr>
      </w:pPr>
      <w:rPr/>
    </w:p>
    <w:p>
      <w:pPr>
        <w:spacing w:before="16" w:after="0" w:line="240" w:lineRule="auto"/>
        <w:ind w:left="142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lfabınini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8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53" w:lineRule="auto"/>
        <w:ind w:left="1861" w:right="173" w:firstLine="-172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ıkuğı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3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4" w:lineRule="auto"/>
        <w:ind w:left="132" w:right="4455"/>
        <w:jc w:val="left"/>
        <w:tabs>
          <w:tab w:pos="1800" w:val="left"/>
          <w:tab w:pos="6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lsirketi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8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  <w:position w:val="-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2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132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50"/>
          <w:position w:val="1"/>
        </w:rPr>
        <w:t>rre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B1B3B1"/>
          <w:spacing w:val="-5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1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7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32" w:right="-20"/>
        <w:jc w:val="left"/>
        <w:tabs>
          <w:tab w:pos="180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Eklbi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:09.05.2017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4" w:lineRule="exact"/>
        <w:ind w:left="704" w:right="-20"/>
        <w:jc w:val="left"/>
        <w:tabs>
          <w:tab w:pos="1200" w:val="left"/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GtDE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EKtı&gt;: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14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</w:sectPr>
      </w:pPr>
      <w:rPr/>
    </w:p>
    <w:p>
      <w:pPr>
        <w:spacing w:before="35" w:after="0" w:line="216" w:lineRule="exact"/>
        <w:ind w:left="1967" w:right="-69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9" w:lineRule="exact"/>
        <w:ind w:left="290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64648"/>
          <w:spacing w:val="-10"/>
          <w:w w:val="70"/>
          <w:position w:val="-5"/>
        </w:rPr>
        <w:t>.</w:t>
      </w:r>
      <w:r>
        <w:rPr>
          <w:rFonts w:ascii="Courier New" w:hAnsi="Courier New" w:cs="Courier New" w:eastAsia="Courier New"/>
          <w:sz w:val="22"/>
          <w:szCs w:val="22"/>
          <w:color w:val="232323"/>
          <w:spacing w:val="0"/>
          <w:w w:val="88"/>
          <w:position w:val="-5"/>
        </w:rPr>
        <w:t>G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9" w:lineRule="exact"/>
        <w:ind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521332pt;margin-top:12.226604pt;width:37.256584pt;height:47.5pt;mso-position-horizontal-relative:page;mso-position-vertical-relative:paragraph;z-index:-15148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Arial" w:hAnsi="Arial" w:cs="Arial" w:eastAsia="Arial"/>
                      <w:sz w:val="95"/>
                      <w:szCs w:val="95"/>
                    </w:rPr>
                  </w:pPr>
                  <w:rPr/>
                  <w:r>
                    <w:rPr>
                      <w:rFonts w:ascii="Arial" w:hAnsi="Arial" w:cs="Arial" w:eastAsia="Arial"/>
                      <w:sz w:val="95"/>
                      <w:szCs w:val="95"/>
                      <w:color w:val="606064"/>
                      <w:w w:val="88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606064"/>
                      <w:spacing w:val="-101"/>
                      <w:w w:val="89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343434"/>
                      <w:spacing w:val="0"/>
                      <w:w w:val="25"/>
                      <w:position w:val="-1"/>
                    </w:rPr>
                    <w:t>ri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2.830139pt;margin-top:12.430642pt;width:5.1615pt;height:25pt;mso-position-horizontal-relative:page;mso-position-vertical-relative:paragraph;z-index:-15146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Times New Roman" w:hAnsi="Times New Roman" w:cs="Times New Roman" w:eastAsia="Times New Roman"/>
                      <w:sz w:val="50"/>
                      <w:szCs w:val="5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B1B3B1"/>
                      <w:spacing w:val="0"/>
                      <w:w w:val="6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3"/>
          <w:szCs w:val="43"/>
          <w:color w:val="232323"/>
          <w:spacing w:val="0"/>
          <w:w w:val="100"/>
          <w:position w:val="-26"/>
        </w:rPr>
        <w:t>ıs</w:t>
      </w:r>
      <w:r>
        <w:rPr>
          <w:rFonts w:ascii="Times New Roman" w:hAnsi="Times New Roman" w:cs="Times New Roman" w:eastAsia="Times New Roman"/>
          <w:sz w:val="43"/>
          <w:szCs w:val="43"/>
          <w:color w:val="232323"/>
          <w:spacing w:val="-14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position w:val="-26"/>
        </w:rPr>
        <w:t>av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1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343434"/>
          <w:spacing w:val="0"/>
          <w:w w:val="48"/>
          <w:position w:val="-26"/>
        </w:rPr>
        <w:t>6</w:t>
      </w:r>
      <w:r>
        <w:rPr>
          <w:rFonts w:ascii="Times New Roman" w:hAnsi="Times New Roman" w:cs="Times New Roman" w:eastAsia="Times New Roman"/>
          <w:sz w:val="49"/>
          <w:szCs w:val="49"/>
          <w:color w:val="343434"/>
          <w:spacing w:val="-64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343434"/>
          <w:spacing w:val="0"/>
          <w:w w:val="48"/>
          <w:position w:val="-26"/>
        </w:rPr>
        <w:t>V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  <w:cols w:num="2" w:equalWidth="0">
            <w:col w:w="5839" w:space="2486"/>
            <w:col w:w="3115"/>
          </w:cols>
        </w:sectPr>
      </w:pPr>
      <w:rPr/>
    </w:p>
    <w:p>
      <w:pPr>
        <w:spacing w:before="67" w:after="0" w:line="240" w:lineRule="auto"/>
        <w:ind w:left="337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744129pt;margin-top:4.995725pt;width:10.4125pt;height:12.5pt;mso-position-horizontal-relative:page;mso-position-vertical-relative:paragraph;z-index:-15147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343434"/>
                      <w:spacing w:val="0"/>
                      <w:w w:val="100"/>
                    </w:rPr>
                    <w:t>.o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232323"/>
          <w:spacing w:val="0"/>
          <w:w w:val="181"/>
        </w:rPr>
        <w:t>il)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90" w:after="0" w:line="438" w:lineRule="exact"/>
        <w:ind w:left="272" w:right="-107"/>
        <w:jc w:val="left"/>
        <w:tabs>
          <w:tab w:pos="20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-10"/>
          <w:w w:val="52"/>
          <w:position w:val="3"/>
        </w:rPr>
        <w:t>.</w:t>
      </w:r>
      <w:r>
        <w:rPr>
          <w:rFonts w:ascii="Arial" w:hAnsi="Arial" w:cs="Arial" w:eastAsia="Arial"/>
          <w:sz w:val="29"/>
          <w:szCs w:val="29"/>
          <w:color w:val="232323"/>
          <w:spacing w:val="-46"/>
          <w:w w:val="83"/>
          <w:position w:val="8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52"/>
          <w:position w:val="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-30"/>
          <w:w w:val="52"/>
          <w:position w:val="3"/>
        </w:rPr>
        <w:t>.</w:t>
      </w:r>
      <w:r>
        <w:rPr>
          <w:rFonts w:ascii="Arial" w:hAnsi="Arial" w:cs="Arial" w:eastAsia="Arial"/>
          <w:sz w:val="29"/>
          <w:szCs w:val="29"/>
          <w:color w:val="232323"/>
          <w:spacing w:val="-55"/>
          <w:w w:val="83"/>
          <w:position w:val="8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52"/>
          <w:position w:val="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-19"/>
          <w:w w:val="52"/>
          <w:position w:val="3"/>
        </w:rPr>
        <w:t>.</w:t>
      </w:r>
      <w:r>
        <w:rPr>
          <w:rFonts w:ascii="Arial" w:hAnsi="Arial" w:cs="Arial" w:eastAsia="Arial"/>
          <w:sz w:val="29"/>
          <w:szCs w:val="29"/>
          <w:color w:val="232323"/>
          <w:spacing w:val="-48"/>
          <w:w w:val="84"/>
          <w:position w:val="8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52"/>
          <w:position w:val="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343434"/>
          <w:spacing w:val="-16"/>
          <w:w w:val="89"/>
          <w:position w:val="-8"/>
        </w:rPr>
        <w:t>H</w:t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79"/>
          <w:position w:val="-8"/>
        </w:rPr>
        <w:t>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4" w:lineRule="exac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9EA0A1"/>
          <w:spacing w:val="-30"/>
          <w:w w:val="158"/>
          <w:i/>
          <w:position w:val="-11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color w:val="606064"/>
          <w:spacing w:val="-5"/>
          <w:w w:val="179"/>
          <w:i/>
          <w:position w:val="-1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66"/>
          <w:i/>
          <w:position w:val="-11"/>
        </w:rPr>
        <w:t>aiye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83" w:after="0" w:line="240" w:lineRule="auto"/>
        <w:ind w:left="88" w:right="-4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13" w:lineRule="exact"/>
        <w:ind w:left="84" w:right="-56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9EA0A1"/>
          <w:spacing w:val="0"/>
          <w:w w:val="52"/>
        </w:rPr>
        <w:t>.........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9EA0A1"/>
          <w:spacing w:val="-24"/>
          <w:w w:val="114"/>
        </w:rPr>
        <w:t>,</w:t>
      </w:r>
      <w:r>
        <w:rPr>
          <w:rFonts w:ascii="Arial" w:hAnsi="Arial" w:cs="Arial" w:eastAsia="Arial"/>
          <w:sz w:val="17"/>
          <w:szCs w:val="17"/>
          <w:color w:val="8C8C8E"/>
          <w:spacing w:val="0"/>
          <w:w w:val="50"/>
        </w:rPr>
        <w:t>..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  <w:cols w:num="4" w:equalWidth="0">
            <w:col w:w="2383" w:space="5599"/>
            <w:col w:w="480" w:space="435"/>
            <w:col w:w="213" w:space="5"/>
            <w:col w:w="2325"/>
          </w:cols>
        </w:sectPr>
      </w:pPr>
      <w:rPr/>
    </w:p>
    <w:p>
      <w:pPr>
        <w:spacing w:before="0" w:after="0" w:line="206" w:lineRule="exact"/>
        <w:ind w:left="1944" w:right="-20"/>
        <w:jc w:val="left"/>
        <w:tabs>
          <w:tab w:pos="7840" w:val="left"/>
          <w:tab w:pos="8680" w:val="left"/>
          <w:tab w:pos="946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Arial" w:hAnsi="Arial" w:cs="Arial" w:eastAsia="Arial"/>
          <w:sz w:val="25"/>
          <w:szCs w:val="25"/>
          <w:color w:val="232323"/>
          <w:spacing w:val="0"/>
          <w:w w:val="81"/>
          <w:position w:val="-10"/>
        </w:rPr>
        <w:t>GOne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1"/>
          <w:position w:val="-10"/>
        </w:rPr>
        <w:t>y</w:t>
      </w:r>
      <w:r>
        <w:rPr>
          <w:rFonts w:ascii="Arial" w:hAnsi="Arial" w:cs="Arial" w:eastAsia="Arial"/>
          <w:sz w:val="25"/>
          <w:szCs w:val="25"/>
          <w:color w:val="232323"/>
          <w:spacing w:val="-13"/>
          <w:w w:val="81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1"/>
          <w:position w:val="-10"/>
        </w:rPr>
        <w:t>Bölg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1"/>
          <w:position w:val="-10"/>
        </w:rPr>
        <w:t>e</w:t>
      </w:r>
      <w:r>
        <w:rPr>
          <w:rFonts w:ascii="Arial" w:hAnsi="Arial" w:cs="Arial" w:eastAsia="Arial"/>
          <w:sz w:val="25"/>
          <w:szCs w:val="25"/>
          <w:color w:val="232323"/>
          <w:spacing w:val="52"/>
          <w:w w:val="81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3"/>
          <w:position w:val="-10"/>
        </w:rPr>
        <w:t>2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2"/>
          <w:position w:val="-10"/>
        </w:rPr>
        <w:t>.</w:t>
      </w:r>
      <w:r>
        <w:rPr>
          <w:rFonts w:ascii="Arial" w:hAnsi="Arial" w:cs="Arial" w:eastAsia="Arial"/>
          <w:sz w:val="25"/>
          <w:szCs w:val="25"/>
          <w:color w:val="232323"/>
          <w:spacing w:val="-31"/>
          <w:w w:val="100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-10"/>
        </w:rPr>
        <w:t>Posta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9"/>
          <w:szCs w:val="29"/>
          <w:color w:val="8C8C8E"/>
          <w:spacing w:val="-21"/>
          <w:w w:val="172"/>
          <w:i/>
          <w:position w:val="-7"/>
        </w:rPr>
        <w:t>!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0"/>
          <w:i/>
          <w:position w:val="-7"/>
        </w:rPr>
        <w:t>"';,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1"/>
          <w:i/>
          <w:position w:val="-7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17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32323"/>
          <w:spacing w:val="0"/>
          <w:w w:val="80"/>
          <w:position w:val="-7"/>
        </w:rPr>
        <w:t>"'</w:t>
      </w:r>
      <w:r>
        <w:rPr>
          <w:rFonts w:ascii="Times New Roman" w:hAnsi="Times New Roman" w:cs="Times New Roman" w:eastAsia="Times New Roman"/>
          <w:sz w:val="29"/>
          <w:szCs w:val="29"/>
          <w:color w:val="232323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32323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9"/>
          <w:szCs w:val="29"/>
          <w:color w:val="9EA0A1"/>
          <w:spacing w:val="0"/>
          <w:w w:val="62"/>
          <w:position w:val="-7"/>
        </w:rPr>
        <w:t>....</w:t>
      </w:r>
      <w:r>
        <w:rPr>
          <w:rFonts w:ascii="Times New Roman" w:hAnsi="Times New Roman" w:cs="Times New Roman" w:eastAsia="Times New Roman"/>
          <w:sz w:val="29"/>
          <w:szCs w:val="29"/>
          <w:color w:val="9EA0A1"/>
          <w:spacing w:val="27"/>
          <w:w w:val="62"/>
          <w:position w:val="-7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C8C8E"/>
          <w:spacing w:val="0"/>
          <w:w w:val="62"/>
          <w:position w:val="-7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8C8C8E"/>
          <w:spacing w:val="-6"/>
          <w:w w:val="62"/>
          <w:position w:val="-7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C8C8E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8C8C8E"/>
          <w:spacing w:val="0"/>
          <w:w w:val="313"/>
          <w:position w:val="-7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2343" w:right="-20"/>
        <w:jc w:val="left"/>
        <w:tabs>
          <w:tab w:pos="7820" w:val="left"/>
          <w:tab w:pos="8360" w:val="left"/>
          <w:tab w:pos="910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327423pt;margin-top:11.721243pt;width:275.915219pt;height:39.604822pt;mso-position-horizontal-relative:page;mso-position-vertical-relative:paragraph;z-index:-15145" type="#_x0000_t202" filled="f" stroked="f">
            <v:textbox inset="0,0,0,0">
              <w:txbxContent>
                <w:p>
                  <w:pPr>
                    <w:spacing w:before="0" w:after="0" w:line="792" w:lineRule="exact"/>
                    <w:ind w:right="-159"/>
                    <w:jc w:val="left"/>
                    <w:tabs>
                      <w:tab w:pos="2980" w:val="left"/>
                      <w:tab w:pos="4000" w:val="left"/>
                      <w:tab w:pos="5220" w:val="left"/>
                    </w:tabs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32323"/>
                      <w:spacing w:val="0"/>
                      <w:w w:val="100"/>
                      <w:position w:val="31"/>
                    </w:rPr>
                    <w:t>AhmetDOGDU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32323"/>
                      <w:spacing w:val="1"/>
                      <w:w w:val="100"/>
                      <w:position w:val="3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32323"/>
                      <w:spacing w:val="0"/>
                      <w:w w:val="100"/>
                      <w:position w:val="3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32323"/>
                      <w:spacing w:val="0"/>
                      <w:w w:val="100"/>
                      <w:position w:val="31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EA0A1"/>
                      <w:spacing w:val="0"/>
                      <w:w w:val="75"/>
                      <w:position w:val="26"/>
                    </w:rPr>
                    <w:t>\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EA0A1"/>
                      <w:spacing w:val="3"/>
                      <w:w w:val="75"/>
                      <w:position w:val="26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64648"/>
                      <w:spacing w:val="0"/>
                      <w:w w:val="80"/>
                      <w:position w:val="26"/>
                    </w:rPr>
                    <w:t>M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64648"/>
                      <w:spacing w:val="-25"/>
                      <w:w w:val="100"/>
                      <w:position w:val="26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06064"/>
                      <w:spacing w:val="0"/>
                      <w:w w:val="100"/>
                      <w:position w:val="26"/>
                    </w:rPr>
                    <w:t>e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06064"/>
                      <w:spacing w:val="-50"/>
                      <w:w w:val="100"/>
                      <w:position w:val="26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06064"/>
                      <w:spacing w:val="0"/>
                      <w:w w:val="100"/>
                      <w:position w:val="26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06064"/>
                      <w:spacing w:val="0"/>
                      <w:w w:val="100"/>
                      <w:position w:val="26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64648"/>
                      <w:spacing w:val="-165"/>
                      <w:w w:val="52"/>
                      <w:i/>
                      <w:position w:val="26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8C8C8E"/>
                      <w:spacing w:val="-25"/>
                      <w:w w:val="87"/>
                      <w:i/>
                      <w:position w:val="26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64648"/>
                      <w:spacing w:val="-12"/>
                      <w:w w:val="53"/>
                      <w:i/>
                      <w:position w:val="26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B1B3B1"/>
                      <w:spacing w:val="0"/>
                      <w:w w:val="70"/>
                      <w:i/>
                      <w:position w:val="2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B1B3B1"/>
                      <w:spacing w:val="0"/>
                      <w:w w:val="100"/>
                      <w:i/>
                      <w:position w:val="2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B1B3B1"/>
                      <w:spacing w:val="0"/>
                      <w:w w:val="100"/>
                      <w:i/>
                      <w:position w:val="26"/>
                    </w:rPr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318BF"/>
                      <w:spacing w:val="0"/>
                      <w:w w:val="195"/>
                      <w:position w:val="-6"/>
                    </w:rPr>
                    <w:t>f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8"/>
          <w:position w:val="-15"/>
        </w:rPr>
        <w:t>Grupla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8"/>
          <w:position w:val="-15"/>
        </w:rPr>
        <w:t>r</w:t>
      </w:r>
      <w:r>
        <w:rPr>
          <w:rFonts w:ascii="Arial" w:hAnsi="Arial" w:cs="Arial" w:eastAsia="Arial"/>
          <w:sz w:val="25"/>
          <w:szCs w:val="25"/>
          <w:color w:val="232323"/>
          <w:spacing w:val="-10"/>
          <w:w w:val="88"/>
          <w:position w:val="-15"/>
        </w:rPr>
        <w:t> 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-15"/>
        </w:rPr>
        <w:t>Amiri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-15"/>
        </w:rPr>
      </w:r>
      <w:r>
        <w:rPr>
          <w:rFonts w:ascii="Arial" w:hAnsi="Arial" w:cs="Arial" w:eastAsia="Arial"/>
          <w:sz w:val="36"/>
          <w:szCs w:val="36"/>
          <w:color w:val="757779"/>
          <w:spacing w:val="0"/>
          <w:w w:val="63"/>
          <w:i/>
          <w:position w:val="-10"/>
        </w:rPr>
        <w:t>(</w:t>
      </w:r>
      <w:r>
        <w:rPr>
          <w:rFonts w:ascii="Arial" w:hAnsi="Arial" w:cs="Arial" w:eastAsia="Arial"/>
          <w:sz w:val="36"/>
          <w:szCs w:val="36"/>
          <w:color w:val="757779"/>
          <w:spacing w:val="-50"/>
          <w:w w:val="100"/>
          <w:i/>
          <w:position w:val="-10"/>
        </w:rPr>
        <w:t> </w:t>
      </w:r>
      <w:r>
        <w:rPr>
          <w:rFonts w:ascii="Arial" w:hAnsi="Arial" w:cs="Arial" w:eastAsia="Arial"/>
          <w:sz w:val="36"/>
          <w:szCs w:val="36"/>
          <w:color w:val="343434"/>
          <w:spacing w:val="0"/>
          <w:w w:val="100"/>
          <w:i/>
          <w:position w:val="-10"/>
        </w:rPr>
        <w:t>:;</w:t>
      </w:r>
      <w:r>
        <w:rPr>
          <w:rFonts w:ascii="Arial" w:hAnsi="Arial" w:cs="Arial" w:eastAsia="Arial"/>
          <w:sz w:val="36"/>
          <w:szCs w:val="36"/>
          <w:color w:val="343434"/>
          <w:spacing w:val="0"/>
          <w:w w:val="100"/>
          <w:i/>
          <w:position w:val="-10"/>
        </w:rPr>
        <w:tab/>
      </w:r>
      <w:r>
        <w:rPr>
          <w:rFonts w:ascii="Arial" w:hAnsi="Arial" w:cs="Arial" w:eastAsia="Arial"/>
          <w:sz w:val="36"/>
          <w:szCs w:val="36"/>
          <w:color w:val="343434"/>
          <w:spacing w:val="0"/>
          <w:w w:val="100"/>
          <w:i/>
          <w:position w:val="-10"/>
        </w:rPr>
      </w:r>
      <w:r>
        <w:rPr>
          <w:rFonts w:ascii="Arial" w:hAnsi="Arial" w:cs="Arial" w:eastAsia="Arial"/>
          <w:sz w:val="36"/>
          <w:szCs w:val="36"/>
          <w:color w:val="606064"/>
          <w:spacing w:val="0"/>
          <w:w w:val="132"/>
          <w:i/>
          <w:position w:val="-10"/>
        </w:rPr>
        <w:t>i(</w:t>
      </w:r>
      <w:r>
        <w:rPr>
          <w:rFonts w:ascii="Arial" w:hAnsi="Arial" w:cs="Arial" w:eastAsia="Arial"/>
          <w:sz w:val="36"/>
          <w:szCs w:val="36"/>
          <w:color w:val="606064"/>
          <w:spacing w:val="0"/>
          <w:w w:val="131"/>
          <w:i/>
          <w:position w:val="-10"/>
        </w:rPr>
        <w:t>f</w:t>
      </w:r>
      <w:r>
        <w:rPr>
          <w:rFonts w:ascii="Arial" w:hAnsi="Arial" w:cs="Arial" w:eastAsia="Arial"/>
          <w:sz w:val="36"/>
          <w:szCs w:val="36"/>
          <w:color w:val="8C8C8E"/>
          <w:spacing w:val="0"/>
          <w:w w:val="41"/>
          <w:i/>
          <w:position w:val="-10"/>
        </w:rPr>
        <w:t>.</w:t>
      </w:r>
      <w:r>
        <w:rPr>
          <w:rFonts w:ascii="Arial" w:hAnsi="Arial" w:cs="Arial" w:eastAsia="Arial"/>
          <w:sz w:val="36"/>
          <w:szCs w:val="36"/>
          <w:color w:val="8C8C8E"/>
          <w:spacing w:val="-14"/>
          <w:w w:val="41"/>
          <w:i/>
          <w:position w:val="-10"/>
        </w:rPr>
        <w:t>.</w:t>
      </w:r>
      <w:r>
        <w:rPr>
          <w:rFonts w:ascii="Arial" w:hAnsi="Arial" w:cs="Arial" w:eastAsia="Arial"/>
          <w:sz w:val="36"/>
          <w:szCs w:val="36"/>
          <w:color w:val="B1B3B1"/>
          <w:spacing w:val="-57"/>
          <w:w w:val="52"/>
          <w:i/>
          <w:position w:val="-10"/>
        </w:rPr>
        <w:t>.</w:t>
      </w:r>
      <w:r>
        <w:rPr>
          <w:rFonts w:ascii="Arial" w:hAnsi="Arial" w:cs="Arial" w:eastAsia="Arial"/>
          <w:sz w:val="36"/>
          <w:szCs w:val="36"/>
          <w:color w:val="8C8C8E"/>
          <w:spacing w:val="0"/>
          <w:w w:val="41"/>
          <w:i/>
          <w:position w:val="-10"/>
        </w:rPr>
        <w:t>.</w:t>
      </w:r>
      <w:r>
        <w:rPr>
          <w:rFonts w:ascii="Arial" w:hAnsi="Arial" w:cs="Arial" w:eastAsia="Arial"/>
          <w:sz w:val="36"/>
          <w:szCs w:val="36"/>
          <w:color w:val="8C8C8E"/>
          <w:spacing w:val="0"/>
          <w:w w:val="100"/>
          <w:i/>
          <w:position w:val="-10"/>
        </w:rPr>
        <w:tab/>
      </w:r>
      <w:r>
        <w:rPr>
          <w:rFonts w:ascii="Arial" w:hAnsi="Arial" w:cs="Arial" w:eastAsia="Arial"/>
          <w:sz w:val="36"/>
          <w:szCs w:val="36"/>
          <w:color w:val="8C8C8E"/>
          <w:spacing w:val="0"/>
          <w:w w:val="100"/>
          <w:i/>
          <w:position w:val="-10"/>
        </w:rPr>
      </w:r>
      <w:r>
        <w:rPr>
          <w:rFonts w:ascii="Arial" w:hAnsi="Arial" w:cs="Arial" w:eastAsia="Arial"/>
          <w:sz w:val="36"/>
          <w:szCs w:val="36"/>
          <w:color w:val="9EA0A1"/>
          <w:spacing w:val="0"/>
          <w:w w:val="77"/>
          <w:position w:val="-10"/>
        </w:rPr>
        <w:t>·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8" w:lineRule="exact"/>
        <w:ind w:left="4856" w:right="-20"/>
        <w:jc w:val="left"/>
        <w:tabs>
          <w:tab w:pos="7920" w:val="left"/>
          <w:tab w:pos="8380" w:val="left"/>
          <w:tab w:pos="968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7"/>
        </w:rPr>
      </w:r>
      <w:r>
        <w:rPr>
          <w:rFonts w:ascii="Arial" w:hAnsi="Arial" w:cs="Arial" w:eastAsia="Arial"/>
          <w:sz w:val="11"/>
          <w:szCs w:val="11"/>
          <w:color w:val="343434"/>
          <w:spacing w:val="0"/>
          <w:w w:val="54"/>
          <w:position w:val="-2"/>
        </w:rPr>
        <w:t>•</w:t>
      </w:r>
      <w:r>
        <w:rPr>
          <w:rFonts w:ascii="Arial" w:hAnsi="Arial" w:cs="Arial" w:eastAsia="Arial"/>
          <w:sz w:val="11"/>
          <w:szCs w:val="11"/>
          <w:color w:val="343434"/>
          <w:spacing w:val="0"/>
          <w:w w:val="54"/>
          <w:position w:val="-2"/>
        </w:rPr>
        <w:t>    </w:t>
      </w:r>
      <w:r>
        <w:rPr>
          <w:rFonts w:ascii="Arial" w:hAnsi="Arial" w:cs="Arial" w:eastAsia="Arial"/>
          <w:sz w:val="11"/>
          <w:szCs w:val="11"/>
          <w:color w:val="343434"/>
          <w:spacing w:val="3"/>
          <w:w w:val="54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343434"/>
          <w:spacing w:val="0"/>
          <w:w w:val="54"/>
          <w:position w:val="-2"/>
        </w:rPr>
        <w:t>&lt;/.&lt;</w:t>
      </w:r>
      <w:r>
        <w:rPr>
          <w:rFonts w:ascii="Arial" w:hAnsi="Arial" w:cs="Arial" w:eastAsia="Arial"/>
          <w:sz w:val="11"/>
          <w:szCs w:val="11"/>
          <w:color w:val="343434"/>
          <w:spacing w:val="-11"/>
          <w:w w:val="54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1"/>
          <w:szCs w:val="11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11"/>
          <w:szCs w:val="11"/>
          <w:color w:val="B1B3B1"/>
          <w:spacing w:val="0"/>
          <w:w w:val="100"/>
          <w:position w:val="-2"/>
        </w:rPr>
        <w:t>••</w:t>
      </w:r>
      <w:r>
        <w:rPr>
          <w:rFonts w:ascii="Arial" w:hAnsi="Arial" w:cs="Arial" w:eastAsia="Arial"/>
          <w:sz w:val="11"/>
          <w:szCs w:val="11"/>
          <w:color w:val="B1B3B1"/>
          <w:spacing w:val="8"/>
          <w:w w:val="10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232323"/>
          <w:spacing w:val="0"/>
          <w:w w:val="100"/>
          <w:position w:val="-2"/>
        </w:rPr>
        <w:t>•</w:t>
      </w:r>
      <w:r>
        <w:rPr>
          <w:rFonts w:ascii="Arial" w:hAnsi="Arial" w:cs="Arial" w:eastAsia="Arial"/>
          <w:sz w:val="11"/>
          <w:szCs w:val="11"/>
          <w:color w:val="232323"/>
          <w:spacing w:val="0"/>
          <w:w w:val="100"/>
          <w:position w:val="-2"/>
        </w:rPr>
        <w:t>     </w:t>
      </w:r>
      <w:r>
        <w:rPr>
          <w:rFonts w:ascii="Arial" w:hAnsi="Arial" w:cs="Arial" w:eastAsia="Arial"/>
          <w:sz w:val="11"/>
          <w:szCs w:val="11"/>
          <w:color w:val="232323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06064"/>
          <w:spacing w:val="0"/>
          <w:w w:val="48"/>
          <w:position w:val="-2"/>
        </w:rPr>
        <w:t>m</w:t>
      </w:r>
      <w:r>
        <w:rPr>
          <w:rFonts w:ascii="Times New Roman" w:hAnsi="Times New Roman" w:cs="Times New Roman" w:eastAsia="Times New Roman"/>
          <w:sz w:val="32"/>
          <w:szCs w:val="32"/>
          <w:color w:val="606064"/>
          <w:spacing w:val="34"/>
          <w:w w:val="48"/>
          <w:position w:val="-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75854F"/>
          <w:spacing w:val="0"/>
          <w:w w:val="48"/>
          <w:position w:val="-2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75854F"/>
          <w:spacing w:val="0"/>
          <w:w w:val="48"/>
          <w:position w:val="-2"/>
        </w:rPr>
        <w:t>  </w:t>
      </w:r>
      <w:r>
        <w:rPr>
          <w:rFonts w:ascii="Times New Roman" w:hAnsi="Times New Roman" w:cs="Times New Roman" w:eastAsia="Times New Roman"/>
          <w:sz w:val="32"/>
          <w:szCs w:val="32"/>
          <w:color w:val="75854F"/>
          <w:spacing w:val="37"/>
          <w:w w:val="48"/>
          <w:position w:val="-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B1B3B1"/>
          <w:spacing w:val="0"/>
          <w:w w:val="48"/>
          <w:position w:val="-2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B1B3B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B1B3B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2"/>
          <w:szCs w:val="32"/>
          <w:color w:val="757779"/>
          <w:spacing w:val="-1"/>
          <w:w w:val="41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18"/>
          <w:w w:val="34"/>
          <w:i/>
          <w:position w:val="-2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606064"/>
          <w:spacing w:val="2"/>
          <w:w w:val="61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8C8C8E"/>
          <w:spacing w:val="0"/>
          <w:w w:val="51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5" w:lineRule="exact"/>
        <w:ind w:right="1972"/>
        <w:jc w:val="right"/>
        <w:tabs>
          <w:tab w:pos="360" w:val="left"/>
          <w:tab w:pos="12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0"/>
          <w:szCs w:val="10"/>
          <w:color w:val="343434"/>
          <w:spacing w:val="-6"/>
          <w:w w:val="131"/>
          <w:i/>
          <w:position w:val="-5"/>
        </w:rPr>
        <w:t>•</w:t>
      </w:r>
      <w:r>
        <w:rPr>
          <w:rFonts w:ascii="Arial" w:hAnsi="Arial" w:cs="Arial" w:eastAsia="Arial"/>
          <w:sz w:val="10"/>
          <w:szCs w:val="10"/>
          <w:color w:val="9EA0A1"/>
          <w:spacing w:val="0"/>
          <w:w w:val="62"/>
          <w:i/>
          <w:position w:val="-5"/>
        </w:rPr>
        <w:t>;:</w:t>
      </w:r>
      <w:r>
        <w:rPr>
          <w:rFonts w:ascii="Arial" w:hAnsi="Arial" w:cs="Arial" w:eastAsia="Arial"/>
          <w:sz w:val="10"/>
          <w:szCs w:val="10"/>
          <w:color w:val="9EA0A1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10"/>
          <w:szCs w:val="10"/>
          <w:color w:val="9EA0A1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10"/>
          <w:szCs w:val="10"/>
          <w:color w:val="464648"/>
          <w:spacing w:val="0"/>
          <w:w w:val="100"/>
          <w:i/>
          <w:position w:val="-5"/>
        </w:rPr>
        <w:t>(</w:t>
      </w:r>
      <w:r>
        <w:rPr>
          <w:rFonts w:ascii="Arial" w:hAnsi="Arial" w:cs="Arial" w:eastAsia="Arial"/>
          <w:sz w:val="10"/>
          <w:szCs w:val="10"/>
          <w:color w:val="464648"/>
          <w:spacing w:val="-2"/>
          <w:w w:val="100"/>
          <w:i/>
          <w:position w:val="-5"/>
        </w:rPr>
        <w:t> </w:t>
      </w:r>
      <w:r>
        <w:rPr>
          <w:rFonts w:ascii="Arial" w:hAnsi="Arial" w:cs="Arial" w:eastAsia="Arial"/>
          <w:sz w:val="10"/>
          <w:szCs w:val="10"/>
          <w:color w:val="464648"/>
          <w:spacing w:val="-26"/>
          <w:w w:val="76"/>
          <w:i/>
          <w:position w:val="-5"/>
        </w:rPr>
        <w:t>.</w:t>
      </w:r>
      <w:r>
        <w:rPr>
          <w:rFonts w:ascii="Arial" w:hAnsi="Arial" w:cs="Arial" w:eastAsia="Arial"/>
          <w:sz w:val="10"/>
          <w:szCs w:val="10"/>
          <w:color w:val="232323"/>
          <w:spacing w:val="0"/>
          <w:w w:val="84"/>
          <w:i/>
          <w:position w:val="-5"/>
        </w:rPr>
        <w:t>1</w:t>
      </w:r>
      <w:r>
        <w:rPr>
          <w:rFonts w:ascii="Arial" w:hAnsi="Arial" w:cs="Arial" w:eastAsia="Arial"/>
          <w:sz w:val="10"/>
          <w:szCs w:val="10"/>
          <w:color w:val="232323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10"/>
          <w:szCs w:val="10"/>
          <w:color w:val="232323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20"/>
          <w:szCs w:val="20"/>
          <w:color w:val="9EA0A1"/>
          <w:spacing w:val="0"/>
          <w:w w:val="79"/>
          <w:position w:val="-11"/>
        </w:rPr>
        <w:t>"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6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761" w:lineRule="exact"/>
        <w:ind w:left="248" w:right="-20"/>
        <w:jc w:val="left"/>
        <w:tabs>
          <w:tab w:pos="2440" w:val="left"/>
          <w:tab w:pos="4800" w:val="left"/>
        </w:tabs>
        <w:rPr>
          <w:rFonts w:ascii="Times New Roman" w:hAnsi="Times New Roman" w:cs="Times New Roman" w:eastAsia="Times New Roman"/>
          <w:sz w:val="66"/>
          <w:szCs w:val="66"/>
        </w:rPr>
      </w:pPr>
      <w:rPr/>
      <w:r>
        <w:rPr/>
        <w:pict>
          <v:group style="position:absolute;margin-left:319.777771pt;margin-top:28.139837pt;width:7.895747pt;height:.1pt;mso-position-horizontal-relative:page;mso-position-vertical-relative:paragraph;z-index:-15153" coordorigin="6396,563" coordsize="158,2">
            <v:shape style="position:absolute;left:6396;top:563;width:158;height:2" coordorigin="6396,563" coordsize="158,0" path="m6396,563l6553,563e" filled="f" stroked="t" strokeweight=".928911pt" strokecolor="#8387BC">
              <v:path arrowok="t"/>
            </v:shape>
          </v:group>
          <w10:wrap type="none"/>
        </w:pict>
      </w:r>
      <w:r>
        <w:rPr/>
        <w:pict>
          <v:group style="position:absolute;margin-left:139.114319pt;margin-top:20.735111pt;width:.1pt;height:19.519776pt;mso-position-horizontal-relative:page;mso-position-vertical-relative:paragraph;z-index:-15152" coordorigin="2782,415" coordsize="2,390">
            <v:shape style="position:absolute;left:2782;top:415;width:2;height:390" coordorigin="2782,415" coordsize="0,390" path="m2782,805l2782,415e" filled="f" stroked="t" strokeweight="1.596835pt" strokecolor="#D1D4DA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3"/>
          <w:szCs w:val="53"/>
          <w:color w:val="232323"/>
          <w:spacing w:val="0"/>
          <w:w w:val="299"/>
          <w:position w:val="1"/>
        </w:rPr>
        <w:t>i</w:t>
      </w:r>
      <w:r>
        <w:rPr>
          <w:rFonts w:ascii="Arial" w:hAnsi="Arial" w:cs="Arial" w:eastAsia="Arial"/>
          <w:sz w:val="53"/>
          <w:szCs w:val="53"/>
          <w:color w:val="23232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53"/>
          <w:szCs w:val="53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B1B3B1"/>
          <w:spacing w:val="0"/>
          <w:w w:val="31"/>
          <w:position w:val="-11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B1B3B1"/>
          <w:spacing w:val="0"/>
          <w:w w:val="31"/>
          <w:position w:val="-1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1B3B1"/>
          <w:spacing w:val="11"/>
          <w:w w:val="31"/>
          <w:position w:val="-1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57779"/>
          <w:spacing w:val="0"/>
          <w:w w:val="100"/>
          <w:position w:val="-11"/>
        </w:rPr>
        <w:t>günKAYA</w:t>
      </w:r>
      <w:r>
        <w:rPr>
          <w:rFonts w:ascii="Times New Roman" w:hAnsi="Times New Roman" w:cs="Times New Roman" w:eastAsia="Times New Roman"/>
          <w:sz w:val="29"/>
          <w:szCs w:val="29"/>
          <w:color w:val="757779"/>
          <w:spacing w:val="-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57779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57779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66"/>
          <w:szCs w:val="66"/>
          <w:color w:val="444B80"/>
          <w:spacing w:val="0"/>
          <w:w w:val="180"/>
          <w:position w:val="0"/>
        </w:rPr>
        <w:t>J,</w:t>
      </w:r>
      <w:r>
        <w:rPr>
          <w:rFonts w:ascii="Times New Roman" w:hAnsi="Times New Roman" w:cs="Times New Roman" w:eastAsia="Times New Roman"/>
          <w:sz w:val="66"/>
          <w:szCs w:val="66"/>
          <w:color w:val="444B80"/>
          <w:spacing w:val="0"/>
          <w:w w:val="179"/>
          <w:position w:val="0"/>
        </w:rPr>
        <w:t>/</w:t>
      </w:r>
      <w:r>
        <w:rPr>
          <w:rFonts w:ascii="Times New Roman" w:hAnsi="Times New Roman" w:cs="Times New Roman" w:eastAsia="Times New Roman"/>
          <w:sz w:val="66"/>
          <w:szCs w:val="66"/>
          <w:color w:val="444B80"/>
          <w:spacing w:val="-1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66"/>
          <w:szCs w:val="66"/>
          <w:color w:val="606064"/>
          <w:spacing w:val="0"/>
          <w:w w:val="41"/>
          <w:position w:val="0"/>
        </w:rPr>
        <w:t>·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2018" w:right="-83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8C8C8E"/>
          <w:spacing w:val="0"/>
          <w:w w:val="84"/>
          <w:position w:val="-3"/>
        </w:rPr>
        <w:t>It</w:t>
      </w:r>
      <w:r>
        <w:rPr>
          <w:rFonts w:ascii="Arial" w:hAnsi="Arial" w:cs="Arial" w:eastAsia="Arial"/>
          <w:sz w:val="22"/>
          <w:szCs w:val="22"/>
          <w:color w:val="8C8C8E"/>
          <w:spacing w:val="-5"/>
          <w:w w:val="84"/>
          <w:position w:val="-3"/>
        </w:rPr>
        <w:t>f</w:t>
      </w:r>
      <w:r>
        <w:rPr>
          <w:rFonts w:ascii="Arial" w:hAnsi="Arial" w:cs="Arial" w:eastAsia="Arial"/>
          <w:sz w:val="22"/>
          <w:szCs w:val="22"/>
          <w:color w:val="606064"/>
          <w:spacing w:val="0"/>
          <w:w w:val="84"/>
          <w:position w:val="-3"/>
        </w:rPr>
        <w:t>aiye</w:t>
      </w:r>
      <w:r>
        <w:rPr>
          <w:rFonts w:ascii="Arial" w:hAnsi="Arial" w:cs="Arial" w:eastAsia="Arial"/>
          <w:sz w:val="22"/>
          <w:szCs w:val="22"/>
          <w:color w:val="606064"/>
          <w:spacing w:val="-4"/>
          <w:w w:val="84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606064"/>
          <w:spacing w:val="0"/>
          <w:w w:val="72"/>
          <w:position w:val="-3"/>
        </w:rPr>
        <w:t>GOne</w:t>
      </w:r>
      <w:r>
        <w:rPr>
          <w:rFonts w:ascii="Arial" w:hAnsi="Arial" w:cs="Arial" w:eastAsia="Arial"/>
          <w:sz w:val="22"/>
          <w:szCs w:val="22"/>
          <w:color w:val="606064"/>
          <w:spacing w:val="0"/>
          <w:w w:val="72"/>
          <w:position w:val="-3"/>
        </w:rPr>
        <w:t>y</w:t>
      </w:r>
      <w:r>
        <w:rPr>
          <w:rFonts w:ascii="Arial" w:hAnsi="Arial" w:cs="Arial" w:eastAsia="Arial"/>
          <w:sz w:val="22"/>
          <w:szCs w:val="22"/>
          <w:color w:val="606064"/>
          <w:spacing w:val="-5"/>
          <w:w w:val="72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606064"/>
          <w:spacing w:val="0"/>
          <w:w w:val="79"/>
          <w:position w:val="-3"/>
        </w:rPr>
        <w:t>B</w:t>
      </w:r>
      <w:r>
        <w:rPr>
          <w:rFonts w:ascii="Arial" w:hAnsi="Arial" w:cs="Arial" w:eastAsia="Arial"/>
          <w:sz w:val="22"/>
          <w:szCs w:val="22"/>
          <w:color w:val="606064"/>
          <w:spacing w:val="-6"/>
          <w:w w:val="80"/>
          <w:position w:val="-3"/>
        </w:rPr>
        <w:t>ö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84"/>
          <w:position w:val="-3"/>
        </w:rPr>
        <w:t>lge</w:t>
      </w:r>
      <w:r>
        <w:rPr>
          <w:rFonts w:ascii="Arial" w:hAnsi="Arial" w:cs="Arial" w:eastAsia="Arial"/>
          <w:sz w:val="22"/>
          <w:szCs w:val="22"/>
          <w:color w:val="343434"/>
          <w:spacing w:val="-30"/>
          <w:w w:val="100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464648"/>
          <w:spacing w:val="0"/>
          <w:w w:val="74"/>
          <w:position w:val="-3"/>
        </w:rPr>
        <w:t>Ami</w:t>
      </w:r>
      <w:r>
        <w:rPr>
          <w:rFonts w:ascii="Arial" w:hAnsi="Arial" w:cs="Arial" w:eastAsia="Arial"/>
          <w:sz w:val="25"/>
          <w:szCs w:val="25"/>
          <w:color w:val="464648"/>
          <w:spacing w:val="-12"/>
          <w:w w:val="75"/>
          <w:position w:val="-3"/>
        </w:rPr>
        <w:t>r</w:t>
      </w:r>
      <w:r>
        <w:rPr>
          <w:rFonts w:ascii="Arial" w:hAnsi="Arial" w:cs="Arial" w:eastAsia="Arial"/>
          <w:sz w:val="25"/>
          <w:szCs w:val="25"/>
          <w:color w:val="606064"/>
          <w:spacing w:val="0"/>
          <w:w w:val="148"/>
          <w:position w:val="-3"/>
        </w:rPr>
        <w:t>i</w:t>
      </w:r>
      <w:r>
        <w:rPr>
          <w:rFonts w:ascii="Arial" w:hAnsi="Arial" w:cs="Arial" w:eastAsia="Arial"/>
          <w:sz w:val="25"/>
          <w:szCs w:val="25"/>
          <w:color w:val="60606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60606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Bura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6"/>
        </w:rPr>
        <w:t>KlVRAKOÖLU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right="100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left="-45" w:right="2202"/>
        <w:jc w:val="center"/>
        <w:tabs>
          <w:tab w:pos="98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9EA0A1"/>
          <w:spacing w:val="0"/>
          <w:w w:val="130"/>
          <w:position w:val="2"/>
        </w:rPr>
        <w:t>\,;·.</w:t>
      </w:r>
      <w:r>
        <w:rPr>
          <w:rFonts w:ascii="Times New Roman" w:hAnsi="Times New Roman" w:cs="Times New Roman" w:eastAsia="Times New Roman"/>
          <w:sz w:val="21"/>
          <w:szCs w:val="21"/>
          <w:color w:val="9EA0A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EA0A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3"/>
          <w:szCs w:val="33"/>
          <w:color w:val="9EA0A1"/>
          <w:spacing w:val="0"/>
          <w:w w:val="51"/>
          <w:position w:val="-3"/>
        </w:rPr>
        <w:t>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554" w:right="2602"/>
        <w:jc w:val="center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71637pt;margin-top:-3.606153pt;width:3.54pt;height:6pt;mso-position-horizontal-relative:page;mso-position-vertical-relative:paragraph;z-index:-15144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8C8C8E"/>
                      <w:spacing w:val="0"/>
                      <w:w w:val="118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B1B3B1"/>
          <w:spacing w:val="0"/>
          <w:w w:val="165"/>
          <w:position w:val="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120"/>
          <w:cols w:num="2" w:equalWidth="0">
            <w:col w:w="6681" w:space="1356"/>
            <w:col w:w="3403"/>
          </w:cols>
        </w:sectPr>
      </w:pPr>
      <w:rPr/>
    </w:p>
    <w:p>
      <w:pPr>
        <w:spacing w:before="0" w:after="0" w:line="500" w:lineRule="exact"/>
        <w:ind w:left="3015" w:right="-20"/>
        <w:jc w:val="left"/>
        <w:rPr>
          <w:rFonts w:ascii="Courier New" w:hAnsi="Courier New" w:cs="Courier New" w:eastAsia="Courier New"/>
          <w:sz w:val="47"/>
          <w:szCs w:val="47"/>
        </w:rPr>
      </w:pPr>
      <w:rPr/>
      <w:r>
        <w:rPr/>
        <w:pict>
          <v:group style="position:absolute;margin-left:22.642216pt;margin-top:40.237099pt;width:555.605163pt;height:768.988509pt;mso-position-horizontal-relative:page;mso-position-vertical-relative:page;z-index:-15154" coordorigin="453,805" coordsize="11112,15380">
            <v:group style="position:absolute;left:460;top:816;width:11054;height:2" coordorigin="460,816" coordsize="11054,2">
              <v:shape style="position:absolute;left:460;top:816;width:11054;height:2" coordorigin="460,816" coordsize="11054,0" path="m460,816l11514,816e" filled="f" stroked="t" strokeweight=".696684pt" strokecolor="#4F4F4F">
                <v:path arrowok="t"/>
              </v:shape>
            </v:group>
            <v:group style="position:absolute;left:915;top:833;width:10599;height:2" coordorigin="915,833" coordsize="10599,2">
              <v:shape style="position:absolute;left:915;top:833;width:10599;height:2" coordorigin="915,833" coordsize="10599,0" path="m915,833l11514,833e" filled="f" stroked="t" strokeweight=".928911pt" strokecolor="#484848">
                <v:path arrowok="t"/>
              </v:shape>
            </v:group>
            <v:group style="position:absolute;left:2150;top:816;width:2;height:1010" coordorigin="2150,816" coordsize="2,1010">
              <v:shape style="position:absolute;left:2150;top:816;width:2;height:1010" coordorigin="2150,816" coordsize="0,1010" path="m2150,1826l2150,816e" filled="f" stroked="t" strokeweight=".696684pt" strokecolor="#646464">
                <v:path arrowok="t"/>
              </v:shape>
            </v:group>
            <v:group style="position:absolute;left:8748;top:831;width:2;height:1425" coordorigin="8748,831" coordsize="2,1425">
              <v:shape style="position:absolute;left:8748;top:831;width:2;height:1425" coordorigin="8748,831" coordsize="0,1425" path="m8748,2256l8748,831e" filled="f" stroked="t" strokeweight=".928911pt" strokecolor="#444444">
                <v:path arrowok="t"/>
              </v:shape>
            </v:group>
            <v:group style="position:absolute;left:8704;top:838;width:209;height:2" coordorigin="8704,838" coordsize="209,2">
              <v:shape style="position:absolute;left:8704;top:838;width:209;height:2" coordorigin="8704,838" coordsize="209,0" path="m8704,838l8913,838e" filled="f" stroked="t" strokeweight=".696684pt" strokecolor="#444444">
                <v:path arrowok="t"/>
              </v:shape>
            </v:group>
            <v:group style="position:absolute;left:11514;top:831;width:2;height:3256" coordorigin="11514,831" coordsize="2,3256">
              <v:shape style="position:absolute;left:11514;top:831;width:2;height:3256" coordorigin="11514,831" coordsize="0,3256" path="m11514,4087l11514,831e" filled="f" stroked="t" strokeweight=".696684pt" strokecolor="#545454">
                <v:path arrowok="t"/>
              </v:shape>
            </v:group>
            <v:group style="position:absolute;left:474;top:1265;width:2;height:311" coordorigin="474,1265" coordsize="2,311">
              <v:shape style="position:absolute;left:474;top:1265;width:2;height:311" coordorigin="474,1265" coordsize="0,311" path="m474,1576l474,1265e" filled="f" stroked="t" strokeweight=".696684pt" strokecolor="#707070">
                <v:path arrowok="t"/>
              </v:shape>
            </v:group>
            <v:group style="position:absolute;left:476;top:812;width:2;height:8716" coordorigin="476,812" coordsize="2,8716">
              <v:shape style="position:absolute;left:476;top:812;width:2;height:8716" coordorigin="476,812" coordsize="0,8716" path="m476,9528l476,812e" filled="f" stroked="t" strokeweight=".696684pt" strokecolor="#4F4F4F">
                <v:path arrowok="t"/>
              </v:shape>
            </v:group>
            <v:group style="position:absolute;left:464;top:2249;width:8834;height:2" coordorigin="464,2249" coordsize="8834,2">
              <v:shape style="position:absolute;left:464;top:2249;width:8834;height:2" coordorigin="464,2249" coordsize="8834,0" path="m464,2249l9298,2249e" filled="f" stroked="t" strokeweight=".928911pt" strokecolor="#4B4B4B">
                <v:path arrowok="t"/>
              </v:shape>
            </v:group>
            <v:group style="position:absolute;left:2150;top:1770;width:2;height:481" coordorigin="2150,1770" coordsize="2,481">
              <v:shape style="position:absolute;left:2150;top:1770;width:2;height:481" coordorigin="2150,1770" coordsize="0,481" path="m2150,2251l2150,1770e" filled="f" stroked="t" strokeweight=".696684pt" strokecolor="#4F4F4F">
                <v:path arrowok="t"/>
              </v:shape>
            </v:group>
            <v:group style="position:absolute;left:8778;top:2251;width:2745;height:2" coordorigin="8778,2251" coordsize="2745,2">
              <v:shape style="position:absolute;left:8778;top:2251;width:2745;height:2" coordorigin="8778,2251" coordsize="2745,0" path="m8778,2251l11523,2251e" filled="f" stroked="t" strokeweight=".696684pt" strokecolor="#4B4B4B">
                <v:path arrowok="t"/>
              </v:shape>
            </v:group>
            <v:group style="position:absolute;left:469;top:2482;width:6019;height:2" coordorigin="469,2482" coordsize="6019,2">
              <v:shape style="position:absolute;left:469;top:2482;width:6019;height:2" coordorigin="469,2482" coordsize="6019,0" path="m469,2482l6488,2482e" filled="f" stroked="t" strokeweight=".696684pt" strokecolor="#484848">
                <v:path arrowok="t"/>
              </v:shape>
            </v:group>
            <v:group style="position:absolute;left:474;top:2204;width:2;height:311" coordorigin="474,2204" coordsize="2,311">
              <v:shape style="position:absolute;left:474;top:2204;width:2;height:311" coordorigin="474,2204" coordsize="0,311" path="m474,2515l474,2204e" filled="f" stroked="t" strokeweight=".696684pt" strokecolor="#444444">
                <v:path arrowok="t"/>
              </v:shape>
            </v:group>
            <v:group style="position:absolute;left:5483;top:2246;width:2;height:396" coordorigin="5483,2246" coordsize="2,396">
              <v:shape style="position:absolute;left:5483;top:2246;width:2;height:396" coordorigin="5483,2246" coordsize="0,396" path="m5483,2643l5483,2246e" filled="f" stroked="t" strokeweight=".928911pt" strokecolor="#3F3F3F">
                <v:path arrowok="t"/>
              </v:shape>
            </v:group>
            <v:group style="position:absolute;left:4826;top:2492;width:6697;height:2" coordorigin="4826,2492" coordsize="6697,2">
              <v:shape style="position:absolute;left:4826;top:2492;width:6697;height:2" coordorigin="4826,2492" coordsize="6697,0" path="m4826,2492l11523,2492e" filled="f" stroked="t" strokeweight=".696684pt" strokecolor="#4B4B4B">
                <v:path arrowok="t"/>
              </v:shape>
            </v:group>
            <v:group style="position:absolute;left:464;top:2721;width:11059;height:2" coordorigin="464,2721" coordsize="11059,2">
              <v:shape style="position:absolute;left:464;top:2721;width:11059;height:2" coordorigin="464,2721" coordsize="11059,0" path="m464,2721l11523,2721e" filled="f" stroked="t" strokeweight=".928911pt" strokecolor="#484848">
                <v:path arrowok="t"/>
              </v:shape>
            </v:group>
            <v:group style="position:absolute;left:464;top:2959;width:11063;height:2" coordorigin="464,2959" coordsize="11063,2">
              <v:shape style="position:absolute;left:464;top:2959;width:11063;height:2" coordorigin="464,2959" coordsize="11063,0" path="m464,2959l11528,2959e" filled="f" stroked="t" strokeweight=".928911pt" strokecolor="#484848">
                <v:path arrowok="t"/>
              </v:shape>
            </v:group>
            <v:group style="position:absolute;left:476;top:2676;width:2;height:783" coordorigin="476,2676" coordsize="2,783">
              <v:shape style="position:absolute;left:476;top:2676;width:2;height:783" coordorigin="476,2676" coordsize="0,783" path="m476,3459l476,2676e" filled="f" stroked="t" strokeweight=".696684pt" strokecolor="#545454">
                <v:path arrowok="t"/>
              </v:shape>
            </v:group>
            <v:group style="position:absolute;left:469;top:3193;width:11059;height:2" coordorigin="469,3193" coordsize="11059,2">
              <v:shape style="position:absolute;left:469;top:3193;width:11059;height:2" coordorigin="469,3193" coordsize="11059,0" path="m469,3193l11528,3193e" filled="f" stroked="t" strokeweight=".928911pt" strokecolor="#484848">
                <v:path arrowok="t"/>
              </v:shape>
            </v:group>
            <v:group style="position:absolute;left:464;top:3429;width:11063;height:2" coordorigin="464,3429" coordsize="11063,2">
              <v:shape style="position:absolute;left:464;top:3429;width:11063;height:2" coordorigin="464,3429" coordsize="11063,0" path="m464,3429l11528,3429e" filled="f" stroked="t" strokeweight=".928911pt" strokecolor="#484848">
                <v:path arrowok="t"/>
              </v:shape>
            </v:group>
            <v:group style="position:absolute;left:3593;top:3417;width:2;height:774" coordorigin="3593,3417" coordsize="2,774">
              <v:shape style="position:absolute;left:3593;top:3417;width:2;height:774" coordorigin="3593,3417" coordsize="0,774" path="m3593,4191l3593,3417e" filled="f" stroked="t" strokeweight=".928911pt" strokecolor="#444444">
                <v:path arrowok="t"/>
              </v:shape>
            </v:group>
            <v:group style="position:absolute;left:6635;top:3421;width:2;height:769" coordorigin="6635,3421" coordsize="2,769">
              <v:shape style="position:absolute;left:6635;top:3421;width:2;height:769" coordorigin="6635,3421" coordsize="0,769" path="m6635,4191l6635,3421e" filled="f" stroked="t" strokeweight=".928911pt" strokecolor="#4B4B4B">
                <v:path arrowok="t"/>
              </v:shape>
            </v:group>
            <v:group style="position:absolute;left:6618;top:3856;width:2118;height:2" coordorigin="6618,3856" coordsize="2118,2">
              <v:shape style="position:absolute;left:6618;top:3856;width:2118;height:2" coordorigin="6618,3856" coordsize="2118,0" path="m6618,3856l8736,3856e" filled="f" stroked="t" strokeweight=".232228pt" strokecolor="#575757">
                <v:path arrowok="t"/>
              </v:shape>
            </v:group>
            <v:group style="position:absolute;left:3586;top:3872;width:3061;height:2" coordorigin="3586,3872" coordsize="3061,2">
              <v:shape style="position:absolute;left:3586;top:3872;width:3061;height:2" coordorigin="3586,3872" coordsize="3061,0" path="m3586,3872l6646,3872e" filled="f" stroked="t" strokeweight=".696684pt" strokecolor="#5B5B5B">
                <v:path arrowok="t"/>
              </v:shape>
            </v:group>
            <v:group style="position:absolute;left:8736;top:3856;width:1644;height:2" coordorigin="8736,3856" coordsize="1644,2">
              <v:shape style="position:absolute;left:8736;top:3856;width:1644;height:2" coordorigin="8736,3856" coordsize="1644,0" path="m8736,3856l10381,3856e" filled="f" stroked="t" strokeweight=".232228pt" strokecolor="#000000">
                <v:path arrowok="t"/>
              </v:shape>
            </v:group>
            <v:group style="position:absolute;left:10381;top:3856;width:1152;height:2" coordorigin="10381,3856" coordsize="1152,2">
              <v:shape style="position:absolute;left:10381;top:3856;width:1152;height:2" coordorigin="10381,3856" coordsize="1152,0" path="m10381,3856l11532,3856e" filled="f" stroked="t" strokeweight=".232228pt" strokecolor="#5B5B5B">
                <v:path arrowok="t"/>
              </v:shape>
            </v:group>
            <v:group style="position:absolute;left:476;top:3639;width:2;height:840" coordorigin="476,3639" coordsize="2,840">
              <v:shape style="position:absolute;left:476;top:3639;width:2;height:840" coordorigin="476,3639" coordsize="0,840" path="m476,4479l476,3639e" filled="f" stroked="t" strokeweight=".696684pt" strokecolor="#4B4B4B">
                <v:path arrowok="t"/>
              </v:shape>
            </v:group>
            <v:group style="position:absolute;left:464;top:4179;width:10023;height:2" coordorigin="464,4179" coordsize="10023,2">
              <v:shape style="position:absolute;left:464;top:4179;width:10023;height:2" coordorigin="464,4179" coordsize="10023,0" path="m464,4179l10487,4179e" filled="f" stroked="t" strokeweight=".928911pt" strokecolor="#484848">
                <v:path arrowok="t"/>
              </v:shape>
            </v:group>
            <v:group style="position:absolute;left:10223;top:4181;width:1305;height:2" coordorigin="10223,4181" coordsize="1305,2">
              <v:shape style="position:absolute;left:10223;top:4181;width:1305;height:2" coordorigin="10223,4181" coordsize="1305,0" path="m10223,4181l11528,4181e" filled="f" stroked="t" strokeweight=".696684pt" strokecolor="#484848">
                <v:path arrowok="t"/>
              </v:shape>
            </v:group>
            <v:group style="position:absolute;left:11532;top:3813;width:2;height:6890" coordorigin="11532,3813" coordsize="2,6890">
              <v:shape style="position:absolute;left:11532;top:3813;width:2;height:6890" coordorigin="11532,3813" coordsize="0,6890" path="m11532,10703l11532,3813e" filled="f" stroked="t" strokeweight=".696684pt" strokecolor="#575757">
                <v:path arrowok="t"/>
              </v:shape>
            </v:group>
            <v:group style="position:absolute;left:469;top:4455;width:11063;height:2" coordorigin="469,4455" coordsize="11063,2">
              <v:shape style="position:absolute;left:469;top:4455;width:11063;height:2" coordorigin="469,4455" coordsize="11063,0" path="m469,4455l11532,4455e" filled="f" stroked="t" strokeweight=".928911pt" strokecolor="#484848">
                <v:path arrowok="t"/>
              </v:shape>
            </v:group>
            <v:group style="position:absolute;left:2162;top:4167;width:2;height:9958" coordorigin="2162,4167" coordsize="2,9958">
              <v:shape style="position:absolute;left:2162;top:4167;width:2;height:9958" coordorigin="2162,4167" coordsize="0,9958" path="m2162,14125l2162,4167e" filled="f" stroked="t" strokeweight=".696684pt" strokecolor="#484848">
                <v:path arrowok="t"/>
              </v:shape>
            </v:group>
            <v:group style="position:absolute;left:2146;top:4696;width:9387;height:2" coordorigin="2146,4696" coordsize="9387,2">
              <v:shape style="position:absolute;left:2146;top:4696;width:9387;height:2" coordorigin="2146,4696" coordsize="9387,0" path="m2146,4696l11532,4696e" filled="f" stroked="t" strokeweight=".696684pt" strokecolor="#484848">
                <v:path arrowok="t"/>
              </v:shape>
            </v:group>
            <v:group style="position:absolute;left:4649;top:4686;width:2;height:170" coordorigin="4649,4686" coordsize="2,170">
              <v:shape style="position:absolute;left:4649;top:4686;width:2;height:170" coordorigin="4649,4686" coordsize="0,170" path="m4649,4856l4649,4686e" filled="f" stroked="t" strokeweight="1.393367pt" strokecolor="#3B3B3B">
                <v:path arrowok="t"/>
              </v:shape>
            </v:group>
            <v:group style="position:absolute;left:7376;top:4681;width:2;height:250" coordorigin="7376,4681" coordsize="2,250">
              <v:shape style="position:absolute;left:7376;top:4681;width:2;height:250" coordorigin="7376,4681" coordsize="0,250" path="m7376,4932l7376,4681e" filled="f" stroked="t" strokeweight=".232228pt" strokecolor="#545454">
                <v:path arrowok="t"/>
              </v:shape>
            </v:group>
            <v:group style="position:absolute;left:7376;top:4932;width:2;height:227" coordorigin="7376,4932" coordsize="2,227">
              <v:shape style="position:absolute;left:7376;top:4932;width:2;height:227" coordorigin="7376,4932" coordsize="0,227" path="m7376,5158l7376,4932e" filled="f" stroked="t" strokeweight=".232228pt" strokecolor="#A3A3A3">
                <v:path arrowok="t"/>
              </v:shape>
            </v:group>
            <v:group style="position:absolute;left:4635;top:5172;width:1816;height:2" coordorigin="4635,5172" coordsize="1816,2">
              <v:shape style="position:absolute;left:4635;top:5172;width:1816;height:2" coordorigin="4635,5172" coordsize="1816,0" path="m4635,5172l6451,5172e" filled="f" stroked="t" strokeweight=".696684pt" strokecolor="#484848">
                <v:path arrowok="t"/>
              </v:shape>
            </v:group>
            <v:group style="position:absolute;left:4640;top:4903;width:2;height:1930" coordorigin="4640,4903" coordsize="2,1930">
              <v:shape style="position:absolute;left:4640;top:4903;width:2;height:1930" coordorigin="4640,4903" coordsize="0,1930" path="m4640,6833l4640,4903e" filled="f" stroked="t" strokeweight=".928911pt" strokecolor="#444444">
                <v:path arrowok="t"/>
              </v:shape>
            </v:group>
            <v:group style="position:absolute;left:6396;top:5172;width:255;height:2" coordorigin="6396,5172" coordsize="255,2">
              <v:shape style="position:absolute;left:6396;top:5172;width:255;height:2" coordorigin="6396,5172" coordsize="255,0" path="m6396,5172l6651,5172e" filled="f" stroked="t" strokeweight=".464456pt" strokecolor="#2F2F2F">
                <v:path arrowok="t"/>
              </v:shape>
            </v:group>
            <v:group style="position:absolute;left:6595;top:5170;width:4937;height:2" coordorigin="6595,5170" coordsize="4937,2">
              <v:shape style="position:absolute;left:6595;top:5170;width:4937;height:2" coordorigin="6595,5170" coordsize="4937,0" path="m6595,5170l11532,5170e" filled="f" stroked="t" strokeweight=".928911pt" strokecolor="#545454">
                <v:path arrowok="t"/>
              </v:shape>
            </v:group>
            <v:group style="position:absolute;left:4631;top:5411;width:6906;height:2" coordorigin="4631,5411" coordsize="6906,2">
              <v:shape style="position:absolute;left:4631;top:5411;width:6906;height:2" coordorigin="4631,5411" coordsize="6906,0" path="m4631,5411l11537,5411e" filled="f" stroked="t" strokeweight=".928911pt" strokecolor="#484848">
                <v:path arrowok="t"/>
              </v:shape>
            </v:group>
            <v:group style="position:absolute;left:4631;top:5647;width:6906;height:2" coordorigin="4631,5647" coordsize="6906,2">
              <v:shape style="position:absolute;left:4631;top:5647;width:6906;height:2" coordorigin="4631,5647" coordsize="6906,0" path="m4631,5647l11537,5647e" filled="f" stroked="t" strokeweight=".928911pt" strokecolor="#484848">
                <v:path arrowok="t"/>
              </v:shape>
            </v:group>
            <v:group style="position:absolute;left:2146;top:5883;width:9391;height:2" coordorigin="2146,5883" coordsize="9391,2">
              <v:shape style="position:absolute;left:2146;top:5883;width:9391;height:2" coordorigin="2146,5883" coordsize="9391,0" path="m2146,5883l11537,5883e" filled="f" stroked="t" strokeweight=".928911pt" strokecolor="#484848">
                <v:path arrowok="t"/>
              </v:shape>
            </v:group>
            <v:group style="position:absolute;left:469;top:6123;width:11068;height:2" coordorigin="469,6123" coordsize="11068,2">
              <v:shape style="position:absolute;left:469;top:6123;width:11068;height:2" coordorigin="469,6123" coordsize="11068,0" path="m469,6123l11537,6123e" filled="f" stroked="t" strokeweight=".928911pt" strokecolor="#484848">
                <v:path arrowok="t"/>
              </v:shape>
            </v:group>
            <v:group style="position:absolute;left:2160;top:6097;width:2;height:316" coordorigin="2160,6097" coordsize="2,316">
              <v:shape style="position:absolute;left:2160;top:6097;width:2;height:316" coordorigin="2160,6097" coordsize="0,316" path="m2160,6413l2160,6097e" filled="f" stroked="t" strokeweight=".464456pt" strokecolor="#3B3B3B">
                <v:path arrowok="t"/>
              </v:shape>
            </v:group>
            <v:group style="position:absolute;left:7376;top:6126;width:2;height:722" coordorigin="7376,6126" coordsize="2,722">
              <v:shape style="position:absolute;left:7376;top:6126;width:2;height:722" coordorigin="7376,6126" coordsize="0,722" path="m7376,6848l7376,6126e" filled="f" stroked="t" strokeweight=".232228pt" strokecolor="#2B2B2B">
                <v:path arrowok="t"/>
              </v:shape>
            </v:group>
            <v:group style="position:absolute;left:2160;top:6357;width:2;height:510" coordorigin="2160,6357" coordsize="2,510">
              <v:shape style="position:absolute;left:2160;top:6357;width:2;height:510" coordorigin="2160,6357" coordsize="0,510" path="m2160,6866l2160,6357e" filled="f" stroked="t" strokeweight=".696684pt" strokecolor="#444444">
                <v:path arrowok="t"/>
              </v:shape>
            </v:group>
            <v:group style="position:absolute;left:2155;top:6590;width:9382;height:2" coordorigin="2155,6590" coordsize="9382,2">
              <v:shape style="position:absolute;left:2155;top:6590;width:9382;height:2" coordorigin="2155,6590" coordsize="9382,0" path="m2155,6590l11537,6590e" filled="f" stroked="t" strokeweight=".928911pt" strokecolor="#4B4B4B">
                <v:path arrowok="t"/>
              </v:shape>
            </v:group>
            <v:group style="position:absolute;left:2150;top:6824;width:9391;height:2" coordorigin="2150,6824" coordsize="9391,2">
              <v:shape style="position:absolute;left:2150;top:6824;width:9391;height:2" coordorigin="2150,6824" coordsize="9391,0" path="m2150,6824l11542,6824e" filled="f" stroked="t" strokeweight=".696684pt" strokecolor="#4B4B4B">
                <v:path arrowok="t"/>
              </v:shape>
            </v:group>
            <v:group style="position:absolute;left:474;top:7058;width:11068;height:2" coordorigin="474,7058" coordsize="11068,2">
              <v:shape style="position:absolute;left:474;top:7058;width:11068;height:2" coordorigin="474,7058" coordsize="11068,0" path="m474,7058l11542,7058e" filled="f" stroked="t" strokeweight=".928911pt" strokecolor="#4B4B4B">
                <v:path arrowok="t"/>
              </v:shape>
            </v:group>
            <v:group style="position:absolute;left:478;top:7013;width:2;height:538" coordorigin="478,7013" coordsize="2,538">
              <v:shape style="position:absolute;left:478;top:7013;width:2;height:538" coordorigin="478,7013" coordsize="0,538" path="m478,7551l478,7013e" filled="f" stroked="t" strokeweight=".464456pt" strokecolor="#444444">
                <v:path arrowok="t"/>
              </v:shape>
            </v:group>
            <v:group style="position:absolute;left:474;top:7522;width:11068;height:2" coordorigin="474,7522" coordsize="11068,2">
              <v:shape style="position:absolute;left:474;top:7522;width:11068;height:2" coordorigin="474,7522" coordsize="11068,0" path="m474,7522l11542,7522e" filled="f" stroked="t" strokeweight=".928911pt" strokecolor="#4B4B4B">
                <v:path arrowok="t"/>
              </v:shape>
            </v:group>
            <v:group style="position:absolute;left:4658;top:7513;width:2;height:529" coordorigin="4658,7513" coordsize="2,529">
              <v:shape style="position:absolute;left:4658;top:7513;width:2;height:529" coordorigin="4658,7513" coordsize="0,529" path="m4658,8042l4658,7513e" filled="f" stroked="t" strokeweight="1.393367pt" strokecolor="#4B4B4B">
                <v:path arrowok="t"/>
              </v:shape>
            </v:group>
            <v:group style="position:absolute;left:4640;top:7761;width:6906;height:2" coordorigin="4640,7761" coordsize="6906,2">
              <v:shape style="position:absolute;left:4640;top:7761;width:6906;height:2" coordorigin="4640,7761" coordsize="6906,0" path="m4640,7761l11546,7761e" filled="f" stroked="t" strokeweight=".928911pt" strokecolor="#4B4B4B">
                <v:path arrowok="t"/>
              </v:shape>
            </v:group>
            <v:group style="position:absolute;left:483;top:7721;width:2;height:297" coordorigin="483,7721" coordsize="2,297">
              <v:shape style="position:absolute;left:483;top:7721;width:2;height:297" coordorigin="483,7721" coordsize="0,297" path="m483,8018l483,7721e" filled="f" stroked="t" strokeweight=".696684pt" strokecolor="#545454">
                <v:path arrowok="t"/>
              </v:shape>
            </v:group>
            <v:group style="position:absolute;left:4635;top:7999;width:6906;height:2" coordorigin="4635,7999" coordsize="6906,2">
              <v:shape style="position:absolute;left:4635;top:7999;width:6906;height:2" coordorigin="4635,7999" coordsize="6906,0" path="m4635,7999l11542,7999e" filled="f" stroked="t" strokeweight=".928911pt" strokecolor="#4B4B4B">
                <v:path arrowok="t"/>
              </v:shape>
            </v:group>
            <v:group style="position:absolute;left:474;top:8237;width:11073;height:2" coordorigin="474,8237" coordsize="11073,2">
              <v:shape style="position:absolute;left:474;top:8237;width:11073;height:2" coordorigin="474,8237" coordsize="11073,0" path="m474,8237l11546,8237e" filled="f" stroked="t" strokeweight=".928911pt" strokecolor="#484848">
                <v:path arrowok="t"/>
              </v:shape>
            </v:group>
            <v:group style="position:absolute;left:4647;top:7961;width:2;height:288" coordorigin="4647,7961" coordsize="2,288">
              <v:shape style="position:absolute;left:4647;top:7961;width:2;height:288" coordorigin="4647,7961" coordsize="0,288" path="m4647,8249l4647,7961e" filled="f" stroked="t" strokeweight=".928911pt" strokecolor="#444444">
                <v:path arrowok="t"/>
              </v:shape>
            </v:group>
            <v:group style="position:absolute;left:483;top:8211;width:2;height:297" coordorigin="483,8211" coordsize="2,297">
              <v:shape style="position:absolute;left:483;top:8211;width:2;height:297" coordorigin="483,8211" coordsize="0,297" path="m483,8509l483,8211e" filled="f" stroked="t" strokeweight=".696684pt" strokecolor="#484848">
                <v:path arrowok="t"/>
              </v:shape>
            </v:group>
            <v:group style="position:absolute;left:483;top:8452;width:2;height:614" coordorigin="483,8452" coordsize="2,614">
              <v:shape style="position:absolute;left:483;top:8452;width:2;height:614" coordorigin="483,8452" coordsize="0,614" path="m483,9066l483,8452e" filled="f" stroked="t" strokeweight=".464456pt" strokecolor="#4B4B4B">
                <v:path arrowok="t"/>
              </v:shape>
            </v:group>
            <v:group style="position:absolute;left:2167;top:5328;width:2;height:8797" coordorigin="2167,5328" coordsize="2,8797">
              <v:shape style="position:absolute;left:2167;top:5328;width:2;height:8797" coordorigin="2167,5328" coordsize="0,8797" path="m2167,14125l2167,5328e" filled="f" stroked="t" strokeweight=".696684pt" strokecolor="#444444">
                <v:path arrowok="t"/>
              </v:shape>
            </v:group>
            <v:group style="position:absolute;left:474;top:9033;width:11073;height:2" coordorigin="474,9033" coordsize="11073,2">
              <v:shape style="position:absolute;left:474;top:9033;width:11073;height:2" coordorigin="474,9033" coordsize="11073,0" path="m474,9033l11546,9033e" filled="f" stroked="t" strokeweight=".928911pt" strokecolor="#484848">
                <v:path arrowok="t"/>
              </v:shape>
            </v:group>
            <v:group style="position:absolute;left:490;top:8971;width:2;height:7206" coordorigin="490,8971" coordsize="2,7206">
              <v:shape style="position:absolute;left:490;top:8971;width:2;height:7206" coordorigin="490,8971" coordsize="0,7206" path="m490,16178l490,8971e" filled="f" stroked="t" strokeweight=".696684pt" strokecolor="#4F4F4F">
                <v:path arrowok="t"/>
              </v:shape>
            </v:group>
            <v:group style="position:absolute;left:483;top:9958;width:4357;height:2" coordorigin="483,9958" coordsize="4357,2">
              <v:shape style="position:absolute;left:483;top:9958;width:4357;height:2" coordorigin="483,9958" coordsize="4357,0" path="m483,9958l4840,9958e" filled="f" stroked="t" strokeweight=".696684pt" strokecolor="#484848">
                <v:path arrowok="t"/>
              </v:shape>
            </v:group>
            <v:group style="position:absolute;left:4617;top:9951;width:6934;height:2" coordorigin="4617,9951" coordsize="6934,2">
              <v:shape style="position:absolute;left:4617;top:9951;width:6934;height:2" coordorigin="4617,9951" coordsize="6934,0" path="m4617,9951l11551,9951e" filled="f" stroked="t" strokeweight=".928911pt" strokecolor="#4B4B4B">
                <v:path arrowok="t"/>
              </v:shape>
            </v:group>
            <v:group style="position:absolute;left:483;top:10189;width:11073;height:2" coordorigin="483,10189" coordsize="11073,2">
              <v:shape style="position:absolute;left:483;top:10189;width:11073;height:2" coordorigin="483,10189" coordsize="11073,0" path="m483,10189l11556,10189e" filled="f" stroked="t" strokeweight=".928911pt" strokecolor="#4B4B4B">
                <v:path arrowok="t"/>
              </v:shape>
            </v:group>
            <v:group style="position:absolute;left:478;top:10427;width:11073;height:2" coordorigin="478,10427" coordsize="11073,2">
              <v:shape style="position:absolute;left:478;top:10427;width:11073;height:2" coordorigin="478,10427" coordsize="11073,0" path="m478,10427l11551,10427e" filled="f" stroked="t" strokeweight=".928911pt" strokecolor="#4B4B4B">
                <v:path arrowok="t"/>
              </v:shape>
            </v:group>
            <v:group style="position:absolute;left:11549;top:7296;width:2;height:7683" coordorigin="11549,7296" coordsize="2,7683">
              <v:shape style="position:absolute;left:11549;top:7296;width:2;height:7683" coordorigin="11549,7296" coordsize="0,7683" path="m11549,14979l11549,7296e" filled="f" stroked="t" strokeweight=".696684pt" strokecolor="#575757">
                <v:path arrowok="t"/>
              </v:shape>
            </v:group>
            <v:group style="position:absolute;left:952;top:10899;width:10604;height:2" coordorigin="952,10899" coordsize="10604,2">
              <v:shape style="position:absolute;left:952;top:10899;width:10604;height:2" coordorigin="952,10899" coordsize="10604,0" path="m952,10899l11556,10899e" filled="f" stroked="t" strokeweight=".928911pt" strokecolor="#4B4B4B">
                <v:path arrowok="t"/>
              </v:shape>
            </v:group>
            <v:group style="position:absolute;left:483;top:11140;width:2267;height:2" coordorigin="483,11140" coordsize="2267,2">
              <v:shape style="position:absolute;left:483;top:11140;width:2267;height:2" coordorigin="483,11140" coordsize="2267,0" path="m483,11140l2750,11140e" filled="f" stroked="t" strokeweight=".696684pt" strokecolor="#4B4B4B">
                <v:path arrowok="t"/>
              </v:shape>
            </v:group>
            <v:group style="position:absolute;left:488;top:10850;width:2;height:311" coordorigin="488,10850" coordsize="2,311">
              <v:shape style="position:absolute;left:488;top:10850;width:2;height:311" coordorigin="488,10850" coordsize="0,311" path="m488,11161l488,10850e" filled="f" stroked="t" strokeweight=".464456pt" strokecolor="#4B4B4B">
                <v:path arrowok="t"/>
              </v:shape>
            </v:group>
            <v:group style="position:absolute;left:2694;top:11135;width:8857;height:2" coordorigin="2694,11135" coordsize="8857,2">
              <v:shape style="position:absolute;left:2694;top:11135;width:8857;height:2" coordorigin="2694,11135" coordsize="8857,0" path="m2694,11135l11551,11135e" filled="f" stroked="t" strokeweight=".928911pt" strokecolor="#4B4B4B">
                <v:path arrowok="t"/>
              </v:shape>
            </v:group>
            <v:group style="position:absolute;left:950;top:11001;width:2;height:4049" coordorigin="950,11001" coordsize="2,4049">
              <v:shape style="position:absolute;left:950;top:11001;width:2;height:4049" coordorigin="950,11001" coordsize="0,4049" path="m950,15050l950,11001e" filled="f" stroked="t" strokeweight=".696684pt" strokecolor="#3F3F3F">
                <v:path arrowok="t"/>
              </v:shape>
            </v:group>
            <v:group style="position:absolute;left:1516;top:11090;width:2;height:1260" coordorigin="1516,11090" coordsize="2,1260">
              <v:shape style="position:absolute;left:1516;top:11090;width:2;height:1260" coordorigin="1516,11090" coordsize="0,1260" path="m1516,12350l1516,11090e" filled="f" stroked="t" strokeweight=".696684pt" strokecolor="#3F3F3F">
                <v:path arrowok="t"/>
              </v:shape>
            </v:group>
            <v:group style="position:absolute;left:7055;top:11128;width:2;height:4917" coordorigin="7055,11128" coordsize="2,4917">
              <v:shape style="position:absolute;left:7055;top:11128;width:2;height:4917" coordorigin="7055,11128" coordsize="0,4917" path="m7055,16045l7055,11128e" filled="f" stroked="t" strokeweight=".696684pt" strokecolor="#4B4B4B">
                <v:path arrowok="t"/>
              </v:shape>
            </v:group>
            <v:group style="position:absolute;left:488;top:11649;width:5132;height:2" coordorigin="488,11649" coordsize="5132,2">
              <v:shape style="position:absolute;left:488;top:11649;width:5132;height:2" coordorigin="488,11649" coordsize="5132,0" path="m488,11649l5620,11649e" filled="f" stroked="t" strokeweight=".928911pt" strokecolor="#4F4F4F">
                <v:path arrowok="t"/>
              </v:shape>
            </v:group>
            <v:group style="position:absolute;left:5397;top:11640;width:6159;height:2" coordorigin="5397,11640" coordsize="6159,2">
              <v:shape style="position:absolute;left:5397;top:11640;width:6159;height:2" coordorigin="5397,11640" coordsize="6159,0" path="m5397,11640l11556,11640e" filled="f" stroked="t" strokeweight=".928911pt" strokecolor="#4F4F4F">
                <v:path arrowok="t"/>
              </v:shape>
            </v:group>
            <v:group style="position:absolute;left:11551;top:12086;width:2;height:264" coordorigin="11551,12086" coordsize="2,264">
              <v:shape style="position:absolute;left:11551;top:12086;width:2;height:264" coordorigin="11551,12086" coordsize="0,264" path="m11551,12350l11551,12086e" filled="f" stroked="t" strokeweight=".464456pt" strokecolor="#4F4F4F">
                <v:path arrowok="t"/>
              </v:shape>
            </v:group>
            <v:group style="position:absolute;left:502;top:12100;width:2;height:4077" coordorigin="502,12100" coordsize="2,4077">
              <v:shape style="position:absolute;left:502;top:12100;width:2;height:4077" coordorigin="502,12100" coordsize="0,4077" path="m502,16178l502,12100e" filled="f" stroked="t" strokeweight=".696684pt" strokecolor="#545454">
                <v:path arrowok="t"/>
              </v:shape>
            </v:group>
            <v:group style="position:absolute;left:1519;top:12294;width:2;height:142" coordorigin="1519,12294" coordsize="2,142">
              <v:shape style="position:absolute;left:1519;top:12294;width:2;height:142" coordorigin="1519,12294" coordsize="0,142" path="m1519,12435l1519,12294e" filled="f" stroked="t" strokeweight=".464456pt" strokecolor="#282828">
                <v:path arrowok="t"/>
              </v:shape>
            </v:group>
            <v:group style="position:absolute;left:1526;top:12379;width:2;height:3794" coordorigin="1526,12379" coordsize="2,3794">
              <v:shape style="position:absolute;left:1526;top:12379;width:2;height:3794" coordorigin="1526,12379" coordsize="0,3794" path="m1526,16173l1526,12379e" filled="f" stroked="t" strokeweight=".696684pt" strokecolor="#444444">
                <v:path arrowok="t"/>
              </v:shape>
            </v:group>
            <v:group style="position:absolute;left:2171;top:12209;width:2;height:925" coordorigin="2171,12209" coordsize="2,925">
              <v:shape style="position:absolute;left:2171;top:12209;width:2;height:925" coordorigin="2171,12209" coordsize="0,925" path="m2171,13134l2171,12209e" filled="f" stroked="t" strokeweight=".696684pt" strokecolor="#484848">
                <v:path arrowok="t"/>
              </v:shape>
            </v:group>
            <v:group style="position:absolute;left:11551;top:12964;width:2;height:1534" coordorigin="11551,12964" coordsize="2,1534">
              <v:shape style="position:absolute;left:11551;top:12964;width:2;height:1534" coordorigin="11551,12964" coordsize="0,1534" path="m11551,14497l11551,12964e" filled="f" stroked="t" strokeweight=".464456pt" strokecolor="#575757">
                <v:path arrowok="t"/>
              </v:shape>
            </v:group>
            <v:group style="position:absolute;left:2171;top:13233;width:2;height:585" coordorigin="2171,13233" coordsize="2,585">
              <v:shape style="position:absolute;left:2171;top:13233;width:2;height:585" coordorigin="2171,13233" coordsize="0,585" path="m2171,13818l2171,13233e" filled="f" stroked="t" strokeweight=".696684pt" strokecolor="#4B4B4B">
                <v:path arrowok="t"/>
              </v:shape>
            </v:group>
            <v:group style="position:absolute;left:497;top:13707;width:1677;height:2" coordorigin="497,13707" coordsize="1677,2">
              <v:shape style="position:absolute;left:497;top:13707;width:1677;height:2" coordorigin="497,13707" coordsize="1677,0" path="m497,13707l2174,13707e" filled="f" stroked="t" strokeweight=".928911pt" strokecolor="#4F4F4F">
                <v:path arrowok="t"/>
              </v:shape>
            </v:group>
            <v:group style="position:absolute;left:2141;top:13790;width:2;height:2355" coordorigin="2141,13790" coordsize="2,2355">
              <v:shape style="position:absolute;left:2141;top:13790;width:2;height:2355" coordorigin="2141,13790" coordsize="0,2355" path="m2141,16145l2141,13790e" filled="f" stroked="t" strokeweight=".232228pt" strokecolor="#000000">
                <v:path arrowok="t"/>
              </v:shape>
            </v:group>
            <v:group style="position:absolute;left:7067;top:13554;width:2;height:2610" coordorigin="7067,13554" coordsize="2,2610">
              <v:shape style="position:absolute;left:7067;top:13554;width:2;height:2610" coordorigin="7067,13554" coordsize="0,2610" path="m7067,16163l7067,13554e" filled="f" stroked="t" strokeweight=".696684pt" strokecolor="#545454">
                <v:path arrowok="t"/>
              </v:shape>
            </v:group>
            <v:group style="position:absolute;left:964;top:14441;width:2;height:1732" coordorigin="964,14441" coordsize="2,1732">
              <v:shape style="position:absolute;left:964;top:14441;width:2;height:1732" coordorigin="964,14441" coordsize="0,1732" path="m964,16173l964,14441e" filled="f" stroked="t" strokeweight=".696684pt" strokecolor="#3F3F3F">
                <v:path arrowok="t"/>
              </v:shape>
            </v:group>
            <v:group style="position:absolute;left:11553;top:14696;width:2;height:227" coordorigin="11553,14696" coordsize="2,227">
              <v:shape style="position:absolute;left:11553;top:14696;width:2;height:227" coordorigin="11553,14696" coordsize="0,227" path="m11553,14922l11553,14696e" filled="f" stroked="t" strokeweight=".232228pt" strokecolor="#676767">
                <v:path arrowok="t"/>
              </v:shape>
            </v:group>
            <v:group style="position:absolute;left:11523;top:14941;width:2;height:175" coordorigin="11523,14941" coordsize="2,175">
              <v:shape style="position:absolute;left:11523;top:14941;width:2;height:175" coordorigin="11523,14941" coordsize="0,175" path="m11523,15116l11523,14941e" filled="f" stroked="t" strokeweight=".232228pt" strokecolor="#000000">
                <v:path arrowok="t"/>
              </v:shape>
            </v:group>
            <v:group style="position:absolute;left:11553;top:15087;width:2;height:241" coordorigin="11553,15087" coordsize="2,241">
              <v:shape style="position:absolute;left:11553;top:15087;width:2;height:241" coordorigin="11553,15087" coordsize="0,241" path="m11553,15328l11553,15087e" filled="f" stroked="t" strokeweight=".232228pt" strokecolor="#A8A8A8">
                <v:path arrowok="t"/>
              </v:shape>
            </v:group>
            <v:group style="position:absolute;left:502;top:16163;width:3233;height:2" coordorigin="502,16163" coordsize="3233,2">
              <v:shape style="position:absolute;left:502;top:16163;width:3233;height:2" coordorigin="502,16163" coordsize="3233,0" path="m502,16163l3734,16163e" filled="f" stroked="t" strokeweight=".696684pt" strokecolor="#545454">
                <v:path arrowok="t"/>
              </v:shape>
            </v:group>
            <v:group style="position:absolute;left:3469;top:16156;width:5030;height:2" coordorigin="3469,16156" coordsize="5030,2">
              <v:shape style="position:absolute;left:3469;top:16156;width:5030;height:2" coordorigin="3469,16156" coordsize="5030,0" path="m3469,16156l8500,16156e" filled="f" stroked="t" strokeweight=".928911pt" strokecolor="#545454">
                <v:path arrowok="t"/>
              </v:shape>
            </v:group>
            <v:group style="position:absolute;left:6930;top:16142;width:4607;height:2" coordorigin="6930,16142" coordsize="4607,2">
              <v:shape style="position:absolute;left:6930;top:16142;width:4607;height:2" coordorigin="6930,16142" coordsize="4607,0" path="m6930,16142l11537,16142e" filled="f" stroked="t" strokeweight=".928911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color w:val="4952A0"/>
          <w:spacing w:val="-123"/>
          <w:w w:val="173"/>
          <w:i/>
          <w:position w:val="6"/>
        </w:rPr>
        <w:t>§</w:t>
      </w:r>
      <w:r>
        <w:rPr>
          <w:rFonts w:ascii="Courier New" w:hAnsi="Courier New" w:cs="Courier New" w:eastAsia="Courier New"/>
          <w:sz w:val="47"/>
          <w:szCs w:val="47"/>
          <w:color w:val="384193"/>
          <w:spacing w:val="0"/>
          <w:w w:val="170"/>
          <w:position w:val="4"/>
        </w:rPr>
        <w:t>.$</w:t>
      </w:r>
      <w:r>
        <w:rPr>
          <w:rFonts w:ascii="Courier New" w:hAnsi="Courier New" w:cs="Courier New" w:eastAsia="Courier New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2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60" w:bottom="280" w:left="40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5" w:lineRule="exact"/>
        <w:ind w:left="584" w:right="-6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13131"/>
          <w:w w:val="99"/>
          <w:position w:val="-1"/>
        </w:rPr>
        <w:t>BÜYÜKSE</w:t>
      </w:r>
      <w:r>
        <w:rPr>
          <w:rFonts w:ascii="Arial" w:hAnsi="Arial" w:cs="Arial" w:eastAsia="Arial"/>
          <w:sz w:val="16"/>
          <w:szCs w:val="16"/>
          <w:color w:val="313131"/>
          <w:spacing w:val="-13"/>
          <w:w w:val="100"/>
          <w:position w:val="-1"/>
        </w:rPr>
        <w:t>H</w:t>
      </w:r>
      <w:r>
        <w:rPr>
          <w:rFonts w:ascii="Arial" w:hAnsi="Arial" w:cs="Arial" w:eastAsia="Arial"/>
          <w:sz w:val="16"/>
          <w:szCs w:val="16"/>
          <w:color w:val="181818"/>
          <w:spacing w:val="-13"/>
          <w:w w:val="154"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3"/>
          <w:position w:val="-1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63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8"/>
          <w:w w:val="103"/>
        </w:rPr>
        <w:t>B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93"/>
        </w:rPr>
        <w:t>E</w:t>
      </w:r>
      <w:r>
        <w:rPr>
          <w:rFonts w:ascii="Arial" w:hAnsi="Arial" w:cs="Arial" w:eastAsia="Arial"/>
          <w:sz w:val="15"/>
          <w:szCs w:val="15"/>
          <w:color w:val="494949"/>
          <w:spacing w:val="-31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6"/>
          <w:w w:val="105"/>
        </w:rPr>
        <w:t>L</w:t>
      </w:r>
      <w:r>
        <w:rPr>
          <w:rFonts w:ascii="Arial" w:hAnsi="Arial" w:cs="Arial" w:eastAsia="Arial"/>
          <w:sz w:val="15"/>
          <w:szCs w:val="15"/>
          <w:color w:val="494949"/>
          <w:spacing w:val="5"/>
          <w:w w:val="93"/>
        </w:rPr>
        <w:t>E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8"/>
        </w:rPr>
        <w:t>DI</w:t>
      </w:r>
      <w:r>
        <w:rPr>
          <w:rFonts w:ascii="Arial" w:hAnsi="Arial" w:cs="Arial" w:eastAsia="Arial"/>
          <w:sz w:val="15"/>
          <w:szCs w:val="15"/>
          <w:color w:val="313131"/>
          <w:spacing w:val="6"/>
          <w:w w:val="108"/>
        </w:rPr>
        <w:t>Y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8"/>
        </w:rPr>
        <w:t>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1" w:after="0" w:line="240" w:lineRule="auto"/>
        <w:ind w:left="352" w:right="431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25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7" w:lineRule="exact"/>
        <w:ind w:left="463" w:right="4455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508.799988pt;margin-top:-16.883915pt;width:51.84pt;height:45.119999pt;mso-position-horizontal-relative:page;mso-position-vertical-relative:paragraph;z-index:-15143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6"/>
        </w:rPr>
        <w:t>BAŞKANLIGl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" w:after="0" w:line="248" w:lineRule="exact"/>
        <w:ind w:left="1108" w:right="5156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w w:val="89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00" w:right="80"/>
          <w:cols w:num="2" w:equalWidth="0">
            <w:col w:w="1609" w:space="1696"/>
            <w:col w:w="8135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</w:sectPr>
      </w:pPr>
      <w:rPr/>
    </w:p>
    <w:p>
      <w:pPr>
        <w:spacing w:before="39" w:after="0" w:line="240" w:lineRule="auto"/>
        <w:ind w:left="118" w:right="-20"/>
        <w:jc w:val="left"/>
        <w:tabs>
          <w:tab w:pos="1660" w:val="left"/>
          <w:tab w:pos="3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09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8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Bildi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32" w:right="-60"/>
        <w:jc w:val="left"/>
        <w:tabs>
          <w:tab w:pos="1680" w:val="left"/>
          <w:tab w:pos="3160" w:val="left"/>
          <w:tab w:pos="4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09.05.2017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0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7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ıtNo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2932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Yukarı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Sancaklı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79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9"/>
        </w:rPr>
        <w:t>yi.l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9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132" w:right="-70"/>
        <w:jc w:val="left"/>
        <w:tabs>
          <w:tab w:pos="1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Yukarı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Sancaklı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1"/>
        </w:rPr>
        <w:t>Köy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1"/>
        </w:rPr>
        <w:t>ü</w:t>
      </w:r>
      <w:r>
        <w:rPr>
          <w:rFonts w:ascii="Arial" w:hAnsi="Arial" w:cs="Arial" w:eastAsia="Arial"/>
          <w:sz w:val="18"/>
          <w:szCs w:val="18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Üz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8" w:lineRule="auto"/>
        <w:ind w:right="2760" w:firstLine="42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8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8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2938800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jBildirim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  <w:cols w:num="2" w:equalWidth="0">
            <w:col w:w="5032" w:space="454"/>
            <w:col w:w="5954"/>
          </w:cols>
        </w:sectPr>
      </w:pPr>
      <w:rPr/>
    </w:p>
    <w:p>
      <w:pPr>
        <w:spacing w:before="16" w:after="0" w:line="240" w:lineRule="auto"/>
        <w:ind w:left="127" w:right="-74"/>
        <w:jc w:val="left"/>
        <w:tabs>
          <w:tab w:pos="1720" w:val="left"/>
          <w:tab w:pos="4580" w:val="left"/>
          <w:tab w:pos="60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ngıoı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4" w:lineRule="exact"/>
        <w:ind w:left="127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7"/>
          <w:position w:val="-1"/>
        </w:rPr>
        <w:t>se: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  <w:position w:val="-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-7"/>
          <w:w w:val="15"/>
          <w:position w:val="-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  <w:position w:val="-1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96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0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Kasıt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9" w:after="0" w:line="15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4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7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  <w:cols w:num="2" w:equalWidth="0">
            <w:col w:w="6187" w:space="547"/>
            <w:col w:w="4706"/>
          </w:cols>
        </w:sectPr>
      </w:pPr>
      <w:rPr/>
    </w:p>
    <w:p>
      <w:pPr>
        <w:spacing w:before="0" w:after="0" w:line="204" w:lineRule="exac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506332pt;margin-top:3.854897pt;width:33.338838pt;height:26pt;mso-position-horizontal-relative:page;mso-position-vertical-relative:paragraph;z-index:-1513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0.673431pt;margin-top:2.42875pt;width:3.67302pt;height:26pt;mso-position-horizontal-relative:page;mso-position-vertical-relative:paragraph;z-index:-1513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8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8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4"/>
        </w:rPr>
        <w:t>arnıc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84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3"/>
          <w:w w:val="100"/>
        </w:rPr>
        <w:t>K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</w:rPr>
        <w:t>agir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313131"/>
          <w:spacing w:val="-3"/>
          <w:w w:val="101"/>
        </w:rPr>
        <w:t>h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79"/>
        </w:rPr>
        <w:t>ş</w:t>
      </w:r>
      <w:r>
        <w:rPr>
          <w:rFonts w:ascii="Arial" w:hAnsi="Arial" w:cs="Arial" w:eastAsia="Arial"/>
          <w:sz w:val="17"/>
          <w:szCs w:val="17"/>
          <w:color w:val="494949"/>
          <w:spacing w:val="-6"/>
          <w:w w:val="79"/>
        </w:rPr>
        <w:t>a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11"/>
        </w:rPr>
        <w:t>p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5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!Yangını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  <w:cols w:num="3" w:equalWidth="0">
            <w:col w:w="5454" w:space="136"/>
            <w:col w:w="958" w:space="163"/>
            <w:col w:w="4729"/>
          </w:cols>
        </w:sectPr>
      </w:pPr>
      <w:rPr/>
    </w:p>
    <w:p>
      <w:pPr>
        <w:spacing w:before="8" w:after="0" w:line="240" w:lineRule="auto"/>
        <w:ind w:left="118" w:right="-8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8"/>
          <w:szCs w:val="28"/>
          <w:color w:val="313131"/>
          <w:w w:val="51"/>
        </w:rPr>
        <w:t>i</w:t>
      </w:r>
      <w:r>
        <w:rPr>
          <w:rFonts w:ascii="Arial" w:hAnsi="Arial" w:cs="Arial" w:eastAsia="Arial"/>
          <w:sz w:val="28"/>
          <w:szCs w:val="28"/>
          <w:color w:val="313131"/>
          <w:spacing w:val="12"/>
          <w:w w:val="5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7"/>
        </w:rPr>
        <w:t>ög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1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5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1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94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4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5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71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8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2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02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8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29"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1"/>
        </w:rPr>
        <w:t>ğrenilemedi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  <w:cols w:num="3" w:equalWidth="0">
            <w:col w:w="1185" w:space="986"/>
            <w:col w:w="2556" w:space="985"/>
            <w:col w:w="5728"/>
          </w:cols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13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3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20:41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4"/>
        </w:rPr>
        <w:t>{\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Plakas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1"/>
        </w:rPr>
        <w:t>616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25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ktri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25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253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5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t-Jandarma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5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5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21:00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  <w:cols w:num="3" w:equalWidth="0">
            <w:col w:w="638" w:space="1533"/>
            <w:col w:w="5035" w:space="380"/>
            <w:col w:w="3854"/>
          </w:cols>
        </w:sectPr>
      </w:pPr>
      <w:rPr/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8" w:right="-70"/>
        <w:jc w:val="left"/>
        <w:tabs>
          <w:tab w:pos="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253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7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9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58" w:lineRule="auto"/>
        <w:ind w:right="548" w:firstLine="14"/>
        <w:jc w:val="left"/>
        <w:tabs>
          <w:tab w:pos="1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8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6"/>
          <w:w w:val="10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9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1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7" w:lineRule="exact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8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87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8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1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3"/>
          <w:w w:val="9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68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8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0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  <w:cols w:num="3" w:equalWidth="0">
            <w:col w:w="2063" w:space="108"/>
            <w:col w:w="2177" w:space="347"/>
            <w:col w:w="6745"/>
          </w:cols>
        </w:sectPr>
      </w:pPr>
      <w:rPr/>
    </w:p>
    <w:p>
      <w:pPr>
        <w:spacing w:before="16" w:after="0" w:line="240" w:lineRule="auto"/>
        <w:ind w:left="118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yııı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rtangı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1" w:lineRule="exact"/>
        <w:ind w:left="25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öndürı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  <w:position w:val="-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5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9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  <w:cols w:num="2" w:equalWidth="0">
            <w:col w:w="1553" w:space="618"/>
            <w:col w:w="9269"/>
          </w:cols>
        </w:sectPr>
      </w:pPr>
      <w:rPr/>
    </w:p>
    <w:p>
      <w:pPr>
        <w:spacing w:before="67" w:after="0" w:line="240" w:lineRule="auto"/>
        <w:ind w:left="11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77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1"/>
        </w:rPr>
        <w:t>nd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8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8"/>
        </w:rPr>
        <w:t>rnıe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5" w:after="0" w:line="240" w:lineRule="auto"/>
        <w:ind w:right="-63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</w:rPr>
        <w:t>Suile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8"/>
        </w:rPr>
        <w:t>söndünn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7"/>
          <w:w w:val="10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4"/>
        </w:rPr>
        <w:t>yapılmı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1"/>
          <w:w w:val="105"/>
        </w:rPr>
        <w:t>ş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5"/>
          <w:w w:val="92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1"/>
        </w:rPr>
        <w:t>ır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44" w:lineRule="exact"/>
        <w:ind w:right="-106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1"/>
          <w:position w:val="-3"/>
        </w:rPr>
        <w:t>Su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8"/>
          <w:w w:val="7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3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73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9"/>
          <w:position w:val="-3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-3"/>
        </w:rPr>
        <w:t>pük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7" w:lineRule="exact"/>
        <w:ind w:left="38" w:right="-20"/>
        <w:jc w:val="left"/>
        <w:tabs>
          <w:tab w:pos="19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127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67" w:after="0" w:line="19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41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86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79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2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5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494949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  <w:cols w:num="4" w:equalWidth="0">
            <w:col w:w="1322" w:space="933"/>
            <w:col w:w="2153" w:space="286"/>
            <w:col w:w="2804" w:space="657"/>
            <w:col w:w="3285"/>
          </w:cols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8" w:right="-5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177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ndür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9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4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1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8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59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26" w:lineRule="exact"/>
        <w:ind w:left="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8B8B8"/>
          <w:spacing w:val="0"/>
          <w:w w:val="53"/>
          <w:position w:val="-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B8B8B8"/>
          <w:spacing w:val="0"/>
          <w:w w:val="53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B8B8B8"/>
          <w:spacing w:val="18"/>
          <w:w w:val="5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-3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  <w:position w:val="-1"/>
        </w:rPr>
        <w:t>dil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4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1"/>
          <w:w w:val="91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-11"/>
          <w:w w:val="36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3" w:lineRule="auto"/>
        <w:ind w:left="52" w:right="4325" w:firstLine="-3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yerinde;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ziyan;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3" w:lineRule="auto"/>
        <w:ind w:right="64" w:firstLine="19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ormanlı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dökülmü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samanlarda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8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9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1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ormana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döküle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balyalarını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</w:rPr>
        <w:t>geç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11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ml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kasıtlı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olarak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samanları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yakması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1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rılm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0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8" w:lineRule="auto"/>
        <w:ind w:left="57" w:right="3981" w:firstLine="1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132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3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10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8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86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7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!Mender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Jandarmaya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  <w:cols w:num="2" w:equalWidth="0">
            <w:col w:w="1805" w:space="366"/>
            <w:col w:w="9269"/>
          </w:cols>
        </w:sectPr>
      </w:pPr>
      <w:rPr/>
    </w:p>
    <w:p>
      <w:pPr>
        <w:spacing w:before="21" w:after="0" w:line="240" w:lineRule="auto"/>
        <w:ind w:left="146" w:right="-5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236" w:right="-70"/>
        <w:jc w:val="left"/>
        <w:tabs>
          <w:tab w:pos="1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lü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6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</w:rPr>
        <w:t>:09.05.2017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w w:val="85"/>
        </w:rPr>
        <w:t>!Saa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22:00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8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  <w:cols w:num="4" w:equalWidth="0">
            <w:col w:w="1334" w:space="229"/>
            <w:col w:w="3833" w:space="645"/>
            <w:col w:w="1035" w:space="1522"/>
            <w:col w:w="2842"/>
          </w:cols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</w:sectPr>
      </w:pPr>
      <w:rPr/>
    </w:p>
    <w:p>
      <w:pPr>
        <w:spacing w:before="39" w:after="0" w:line="240" w:lineRule="auto"/>
        <w:ind w:left="23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işse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7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1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49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89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1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1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16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v:shape style="position:absolute;margin-left:43.200001pt;margin-top:-8.261611pt;width:12.48pt;height:32.639999pt;mso-position-horizontal-relative:page;mso-position-vertical-relative:paragraph;z-index:-15142" type="#_x0000_t75">
            <v:imagedata r:id="rId29" o:title=""/>
          </v:shape>
        </w:pict>
      </w:r>
      <w:r>
        <w:rPr>
          <w:rFonts w:ascii="Arial" w:hAnsi="Arial" w:cs="Arial" w:eastAsia="Arial"/>
          <w:sz w:val="26"/>
          <w:szCs w:val="26"/>
          <w:color w:val="313131"/>
          <w:spacing w:val="-30"/>
          <w:w w:val="91"/>
        </w:rPr>
        <w:t>H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3"/>
        </w:rPr>
        <w:t>LAR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64" w:lineRule="exact"/>
        <w:ind w:left="2289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</w:rPr>
        <w:t>Güne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</w:rPr>
        <w:t>y</w:t>
      </w:r>
      <w:r>
        <w:rPr>
          <w:rFonts w:ascii="Arial" w:hAnsi="Arial" w:cs="Arial" w:eastAsia="Arial"/>
          <w:sz w:val="25"/>
          <w:szCs w:val="25"/>
          <w:color w:val="313131"/>
          <w:spacing w:val="-2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</w:rPr>
        <w:t>Bölg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313131"/>
          <w:spacing w:val="7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</w:rPr>
        <w:t>2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</w:rPr>
        <w:t>.</w:t>
      </w:r>
      <w:r>
        <w:rPr>
          <w:rFonts w:ascii="Arial" w:hAnsi="Arial" w:cs="Arial" w:eastAsia="Arial"/>
          <w:sz w:val="25"/>
          <w:szCs w:val="25"/>
          <w:color w:val="313131"/>
          <w:spacing w:val="-13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</w:rPr>
        <w:t>Posta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84" w:lineRule="exact"/>
        <w:ind w:left="2654" w:right="337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81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1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1"/>
          <w:b/>
          <w:bCs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0"/>
          <w:w w:val="83"/>
        </w:rPr>
        <w:t>Anıiri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34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99" w:right="20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85" w:right="-57"/>
        <w:jc w:val="center"/>
        <w:tabs>
          <w:tab w:pos="12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shape style="position:absolute;margin-left:269.760010pt;margin-top:-20.054703pt;width:84.480003pt;height:32.639999pt;mso-position-horizontal-relative:page;mso-position-vertical-relative:paragraph;z-index:-15141" type="#_x0000_t75">
            <v:imagedata r:id="rId30" o:title=""/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9A9A9A"/>
          <w:spacing w:val="-1"/>
          <w:w w:val="57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57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12"/>
          <w:w w:val="57"/>
        </w:rPr>
        <w:t> </w:t>
      </w:r>
      <w:r>
        <w:rPr>
          <w:rFonts w:ascii="Arial" w:hAnsi="Arial" w:cs="Arial" w:eastAsia="Arial"/>
          <w:sz w:val="13"/>
          <w:szCs w:val="13"/>
          <w:color w:val="676969"/>
          <w:spacing w:val="5"/>
          <w:w w:val="217"/>
        </w:rPr>
        <w:t>·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30"/>
        </w:rPr>
        <w:t>f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1" w:lineRule="exact"/>
        <w:ind w:left="172" w:right="6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8"/>
          <w:position w:val="-1"/>
        </w:rPr>
        <w:t>Ça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99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5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108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6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06" w:lineRule="exact"/>
        <w:ind w:left="176" w:right="1463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13131"/>
          <w:spacing w:val="0"/>
          <w:w w:val="66"/>
          <w:position w:val="-2"/>
        </w:rPr>
        <w:t>2</w:t>
      </w:r>
      <w:r>
        <w:rPr>
          <w:rFonts w:ascii="Arial" w:hAnsi="Arial" w:cs="Arial" w:eastAsia="Arial"/>
          <w:sz w:val="27"/>
          <w:szCs w:val="27"/>
          <w:color w:val="313131"/>
          <w:spacing w:val="3"/>
          <w:w w:val="66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76969"/>
          <w:spacing w:val="0"/>
          <w:w w:val="100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676969"/>
          <w:spacing w:val="-25"/>
          <w:w w:val="100"/>
          <w:i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2"/>
          <w:position w:val="-2"/>
        </w:rPr>
        <w:t>Marı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2"/>
          <w:position w:val="-2"/>
        </w:rPr>
        <w:t>s</w:t>
      </w:r>
      <w:r>
        <w:rPr>
          <w:rFonts w:ascii="Arial" w:hAnsi="Arial" w:cs="Arial" w:eastAsia="Arial"/>
          <w:sz w:val="27"/>
          <w:szCs w:val="27"/>
          <w:color w:val="313131"/>
          <w:spacing w:val="32"/>
          <w:w w:val="52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9"/>
          <w:position w:val="-2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304" w:right="168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676969"/>
          <w:spacing w:val="0"/>
          <w:w w:val="82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676969"/>
          <w:spacing w:val="0"/>
          <w:w w:val="82"/>
          <w:i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676969"/>
          <w:spacing w:val="38"/>
          <w:w w:val="8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6"/>
          <w:position w:val="1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5" w:right="126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00" w:right="80"/>
          <w:cols w:num="3" w:equalWidth="0">
            <w:col w:w="4406" w:space="628"/>
            <w:col w:w="1459" w:space="2073"/>
            <w:col w:w="287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24.603798pt;margin-top:39.341888pt;width:561.531656pt;height:781.771823pt;mso-position-horizontal-relative:page;mso-position-vertical-relative:page;z-index:-15138" coordorigin="492,787" coordsize="11231,15635">
            <v:group style="position:absolute;left:499;top:808;width:11179;height:2" coordorigin="499,808" coordsize="11179,2">
              <v:shape style="position:absolute;left:499;top:808;width:11179;height:2" coordorigin="499,808" coordsize="11179,0" path="m499,808l11678,808e" filled="f" stroked="t" strokeweight=".706329pt" strokecolor="#5B5B5B">
                <v:path arrowok="t"/>
              </v:shape>
            </v:group>
            <v:group style="position:absolute;left:523;top:794;width:2;height:15621" coordorigin="523,794" coordsize="2,15621">
              <v:shape style="position:absolute;left:523;top:794;width:2;height:15621" coordorigin="523,794" coordsize="0,15621" path="m523,16415l523,794e" filled="f" stroked="t" strokeweight=".706329pt" strokecolor="#545454">
                <v:path arrowok="t"/>
              </v:shape>
            </v:group>
            <v:group style="position:absolute;left:2557;top:803;width:2;height:1531" coordorigin="2557,803" coordsize="2,1531">
              <v:shape style="position:absolute;left:2557;top:803;width:2;height:1531" coordorigin="2557,803" coordsize="0,1531" path="m2557,2334l2557,803e" filled="f" stroked="t" strokeweight=".706329pt" strokecolor="#4B4B4B">
                <v:path arrowok="t"/>
              </v:shape>
            </v:group>
            <v:group style="position:absolute;left:9274;top:799;width:2;height:1526" coordorigin="9274,799" coordsize="2,1526">
              <v:shape style="position:absolute;left:9274;top:799;width:2;height:1526" coordorigin="9274,799" coordsize="0,1526" path="m9274,2325l9274,799e" filled="f" stroked="t" strokeweight=".706329pt" strokecolor="#606060">
                <v:path arrowok="t"/>
              </v:shape>
            </v:group>
            <v:group style="position:absolute;left:504;top:2320;width:11184;height:2" coordorigin="504,2320" coordsize="11184,2">
              <v:shape style="position:absolute;left:504;top:2320;width:11184;height:2" coordorigin="504,2320" coordsize="11184,0" path="m504,2320l11687,2320e" filled="f" stroked="t" strokeweight=".706329pt" strokecolor="#575757">
                <v:path arrowok="t"/>
              </v:shape>
            </v:group>
            <v:group style="position:absolute;left:504;top:2562;width:11188;height:2" coordorigin="504,2562" coordsize="11188,2">
              <v:shape style="position:absolute;left:504;top:2562;width:11188;height:2" coordorigin="504,2562" coordsize="11188,0" path="m504,2562l11692,2562e" filled="f" stroked="t" strokeweight=".706329pt" strokecolor="#545454">
                <v:path arrowok="t"/>
              </v:shape>
            </v:group>
            <v:group style="position:absolute;left:509;top:2802;width:11184;height:2" coordorigin="509,2802" coordsize="11184,2">
              <v:shape style="position:absolute;left:509;top:2802;width:11184;height:2" coordorigin="509,2802" coordsize="11184,0" path="m509,2802l11692,2802e" filled="f" stroked="t" strokeweight=".706329pt" strokecolor="#575757">
                <v:path arrowok="t"/>
              </v:shape>
            </v:group>
            <v:group style="position:absolute;left:504;top:3042;width:11188;height:2" coordorigin="504,3042" coordsize="11188,2">
              <v:shape style="position:absolute;left:504;top:3042;width:11188;height:2" coordorigin="504,3042" coordsize="11188,0" path="m504,3042l11692,3042e" filled="f" stroked="t" strokeweight=".706329pt" strokecolor="#575757">
                <v:path arrowok="t"/>
              </v:shape>
            </v:group>
            <v:group style="position:absolute;left:504;top:3280;width:11188;height:2" coordorigin="504,3280" coordsize="11188,2">
              <v:shape style="position:absolute;left:504;top:3280;width:11188;height:2" coordorigin="504,3280" coordsize="11188,0" path="m504,3280l11692,3280e" filled="f" stroked="t" strokeweight=".706329pt" strokecolor="#545454">
                <v:path arrowok="t"/>
              </v:shape>
            </v:group>
            <v:group style="position:absolute;left:509;top:3518;width:11184;height:2" coordorigin="509,3518" coordsize="11184,2">
              <v:shape style="position:absolute;left:509;top:3518;width:11184;height:2" coordorigin="509,3518" coordsize="11184,0" path="m509,3518l11692,3518e" filled="f" stroked="t" strokeweight=".706329pt" strokecolor="#575757">
                <v:path arrowok="t"/>
              </v:shape>
            </v:group>
            <v:group style="position:absolute;left:4031;top:3518;width:2;height:751" coordorigin="4031,3518" coordsize="2,751">
              <v:shape style="position:absolute;left:4031;top:3518;width:2;height:751" coordorigin="4031,3518" coordsize="0,751" path="m4031,4269l4031,3518e" filled="f" stroked="t" strokeweight=".706329pt" strokecolor="#545454">
                <v:path arrowok="t"/>
              </v:shape>
            </v:group>
            <v:group style="position:absolute;left:7106;top:3884;width:4586;height:2" coordorigin="7106,3884" coordsize="4586,2">
              <v:shape style="position:absolute;left:7106;top:3884;width:4586;height:2" coordorigin="7106,3884" coordsize="4586,0" path="m7106,3884l11692,3884e" filled="f" stroked="t" strokeweight=".706329pt" strokecolor="#5B5B5B">
                <v:path arrowok="t"/>
              </v:shape>
            </v:group>
            <v:group style="position:absolute;left:7110;top:3513;width:2;height:751" coordorigin="7110,3513" coordsize="2,751">
              <v:shape style="position:absolute;left:7110;top:3513;width:2;height:751" coordorigin="7110,3513" coordsize="0,751" path="m7110,4264l7110,3513e" filled="f" stroked="t" strokeweight=".706329pt" strokecolor="#4F4F4F">
                <v:path arrowok="t"/>
              </v:shape>
            </v:group>
            <v:group style="position:absolute;left:11694;top:989;width:2;height:14029" coordorigin="11694,989" coordsize="2,14029">
              <v:shape style="position:absolute;left:11694;top:989;width:2;height:14029" coordorigin="11694,989" coordsize="0,14029" path="m11694,15018l11694,989e" filled="f" stroked="t" strokeweight=".706329pt" strokecolor="#5B5B5B">
                <v:path arrowok="t"/>
              </v:shape>
            </v:group>
            <v:group style="position:absolute;left:2573;top:4245;width:2;height:12170" coordorigin="2573,4245" coordsize="2,12170">
              <v:shape style="position:absolute;left:2573;top:4245;width:2;height:12170" coordorigin="2573,4245" coordsize="0,12170" path="m2573,16415l2573,4245e" filled="f" stroked="t" strokeweight=".706329pt" strokecolor="#4F4F4F">
                <v:path arrowok="t"/>
              </v:shape>
            </v:group>
            <v:group style="position:absolute;left:509;top:4255;width:11188;height:2" coordorigin="509,4255" coordsize="11188,2">
              <v:shape style="position:absolute;left:509;top:4255;width:11188;height:2" coordorigin="509,4255" coordsize="11188,0" path="m509,4255l11697,4255e" filled="f" stroked="t" strokeweight=".706329pt" strokecolor="#4F4F4F">
                <v:path arrowok="t"/>
              </v:shape>
            </v:group>
            <v:group style="position:absolute;left:2552;top:4773;width:9149;height:2" coordorigin="2552,4773" coordsize="9149,2">
              <v:shape style="position:absolute;left:2552;top:4773;width:9149;height:2" coordorigin="2552,4773" coordsize="9149,0" path="m2552,4773l11702,4773e" filled="f" stroked="t" strokeweight=".706329pt" strokecolor="#575757">
                <v:path arrowok="t"/>
              </v:shape>
            </v:group>
            <v:group style="position:absolute;left:5090;top:4725;width:2;height:2211" coordorigin="5090,4725" coordsize="2,2211">
              <v:shape style="position:absolute;left:5090;top:4725;width:2;height:2211" coordorigin="5090,4725" coordsize="0,2211" path="m5090,6936l5090,4725e" filled="f" stroked="t" strokeweight=".706329pt" strokecolor="#4F4F4F">
                <v:path arrowok="t"/>
              </v:shape>
            </v:group>
            <v:group style="position:absolute;left:5081;top:5258;width:6621;height:2" coordorigin="5081,5258" coordsize="6621,2">
              <v:shape style="position:absolute;left:5081;top:5258;width:6621;height:2" coordorigin="5081,5258" coordsize="6621,0" path="m5081,5258l11702,5258e" filled="f" stroked="t" strokeweight=".706329pt" strokecolor="#5B5B5B">
                <v:path arrowok="t"/>
              </v:shape>
            </v:group>
            <v:group style="position:absolute;left:5086;top:5498;width:6616;height:2" coordorigin="5086,5498" coordsize="6616,2">
              <v:shape style="position:absolute;left:5086;top:5498;width:6616;height:2" coordorigin="5086,5498" coordsize="6616,0" path="m5086,5498l11702,5498e" filled="f" stroked="t" strokeweight=".706329pt" strokecolor="#5B5B5B">
                <v:path arrowok="t"/>
              </v:shape>
            </v:group>
            <v:group style="position:absolute;left:5086;top:5738;width:6616;height:2" coordorigin="5086,5738" coordsize="6616,2">
              <v:shape style="position:absolute;left:5086;top:5738;width:6616;height:2" coordorigin="5086,5738" coordsize="6616,0" path="m5086,5738l11702,5738e" filled="f" stroked="t" strokeweight=".706329pt" strokecolor="#5B5B5B">
                <v:path arrowok="t"/>
              </v:shape>
            </v:group>
            <v:group style="position:absolute;left:2557;top:5976;width:9145;height:2" coordorigin="2557,5976" coordsize="9145,2">
              <v:shape style="position:absolute;left:2557;top:5976;width:9145;height:2" coordorigin="2557,5976" coordsize="9145,0" path="m2557,5976l11702,5976e" filled="f" stroked="t" strokeweight=".706329pt" strokecolor="#575757">
                <v:path arrowok="t"/>
              </v:shape>
            </v:group>
            <v:group style="position:absolute;left:504;top:4535;width:11193;height:2" coordorigin="504,4535" coordsize="11193,2">
              <v:shape style="position:absolute;left:504;top:4535;width:11193;height:2" coordorigin="504,4535" coordsize="11193,0" path="m504,4535l11697,4535e" filled="f" stroked="t" strokeweight=".706329pt" strokecolor="#575757">
                <v:path arrowok="t"/>
              </v:shape>
            </v:group>
            <v:group style="position:absolute;left:829;top:6218;width:10873;height:2" coordorigin="829,6218" coordsize="10873,2">
              <v:shape style="position:absolute;left:829;top:6218;width:10873;height:2" coordorigin="829,6218" coordsize="10873,0" path="m829,6218l11702,6218e" filled="f" stroked="t" strokeweight=".706329pt" strokecolor="#575757">
                <v:path arrowok="t"/>
              </v:shape>
            </v:group>
            <v:group style="position:absolute;left:7972;top:6213;width:2;height:723" coordorigin="7972,6213" coordsize="2,723">
              <v:shape style="position:absolute;left:7972;top:6213;width:2;height:723" coordorigin="7972,6213" coordsize="0,723" path="m7972,6936l7972,6213e" filled="f" stroked="t" strokeweight=".706329pt" strokecolor="#4F4F4F">
                <v:path arrowok="t"/>
              </v:shape>
            </v:group>
            <v:group style="position:absolute;left:2557;top:6689;width:9145;height:2" coordorigin="2557,6689" coordsize="9145,2">
              <v:shape style="position:absolute;left:2557;top:6689;width:9145;height:2" coordorigin="2557,6689" coordsize="9145,0" path="m2557,6689l11702,6689e" filled="f" stroked="t" strokeweight=".706329pt" strokecolor="#5B5B5B">
                <v:path arrowok="t"/>
              </v:shape>
            </v:group>
            <v:group style="position:absolute;left:2562;top:6929;width:9140;height:2" coordorigin="2562,6929" coordsize="9140,2">
              <v:shape style="position:absolute;left:2562;top:6929;width:9140;height:2" coordorigin="2562,6929" coordsize="9140,0" path="m2562,6929l11702,6929e" filled="f" stroked="t" strokeweight=".706329pt" strokecolor="#575757">
                <v:path arrowok="t"/>
              </v:shape>
            </v:group>
            <v:group style="position:absolute;left:5097;top:7640;width:2;height:732" coordorigin="5097,7640" coordsize="2,732">
              <v:shape style="position:absolute;left:5097;top:7640;width:2;height:732" coordorigin="5097,7640" coordsize="0,732" path="m5097,8372l5097,7640e" filled="f" stroked="t" strokeweight=".941772pt" strokecolor="#575757">
                <v:path arrowok="t"/>
              </v:shape>
            </v:group>
            <v:group style="position:absolute;left:5086;top:7882;width:6621;height:2" coordorigin="5086,7882" coordsize="6621,2">
              <v:shape style="position:absolute;left:5086;top:7882;width:6621;height:2" coordorigin="5086,7882" coordsize="6621,0" path="m5086,7882l11706,7882e" filled="f" stroked="t" strokeweight=".706329pt" strokecolor="#5B5B5B">
                <v:path arrowok="t"/>
              </v:shape>
            </v:group>
            <v:group style="position:absolute;left:513;top:7169;width:11193;height:2" coordorigin="513,7169" coordsize="11193,2">
              <v:shape style="position:absolute;left:513;top:7169;width:11193;height:2" coordorigin="513,7169" coordsize="11193,0" path="m513,7169l11706,7169e" filled="f" stroked="t" strokeweight=".706329pt" strokecolor="#575757">
                <v:path arrowok="t"/>
              </v:shape>
            </v:group>
            <v:group style="position:absolute;left:509;top:7644;width:11198;height:2" coordorigin="509,7644" coordsize="11198,2">
              <v:shape style="position:absolute;left:509;top:7644;width:11198;height:2" coordorigin="509,7644" coordsize="11198,0" path="m509,7644l11706,7644e" filled="f" stroked="t" strokeweight=".706329pt" strokecolor="#575757">
                <v:path arrowok="t"/>
              </v:shape>
            </v:group>
            <v:group style="position:absolute;left:518;top:8360;width:11193;height:2" coordorigin="518,8360" coordsize="11193,2">
              <v:shape style="position:absolute;left:518;top:8360;width:11193;height:2" coordorigin="518,8360" coordsize="11193,0" path="m518,8360l11711,8360e" filled="f" stroked="t" strokeweight=".706329pt" strokecolor="#5B5B5B">
                <v:path arrowok="t"/>
              </v:shape>
            </v:group>
            <v:group style="position:absolute;left:513;top:9161;width:11193;height:2" coordorigin="513,9161" coordsize="11193,2">
              <v:shape style="position:absolute;left:513;top:9161;width:11193;height:2" coordorigin="513,9161" coordsize="11193,0" path="m513,9161l11706,9161e" filled="f" stroked="t" strokeweight=".706329pt" strokecolor="#5B5B5B">
                <v:path arrowok="t"/>
              </v:shape>
            </v:group>
            <v:group style="position:absolute;left:513;top:10093;width:11193;height:2" coordorigin="513,10093" coordsize="11193,2">
              <v:shape style="position:absolute;left:513;top:10093;width:11193;height:2" coordorigin="513,10093" coordsize="11193,0" path="m513,10093l11706,10093e" filled="f" stroked="t" strokeweight=".706329pt" strokecolor="#5B5B5B">
                <v:path arrowok="t"/>
              </v:shape>
            </v:group>
            <v:group style="position:absolute;left:1328;top:11286;width:2;height:5129" coordorigin="1328,11286" coordsize="2,5129">
              <v:shape style="position:absolute;left:1328;top:11286;width:2;height:5129" coordorigin="1328,11286" coordsize="0,5129" path="m1328,16415l1328,11286e" filled="f" stroked="t" strokeweight=".706329pt" strokecolor="#4F4F4F">
                <v:path arrowok="t"/>
              </v:shape>
            </v:group>
            <v:group style="position:absolute;left:1907;top:11286;width:2;height:5129" coordorigin="1907,11286" coordsize="2,5129">
              <v:shape style="position:absolute;left:1907;top:11286;width:2;height:5129" coordorigin="1907,11286" coordsize="0,5129" path="m1907,16415l1907,11286e" filled="f" stroked="t" strokeweight=".706329pt" strokecolor="#4F4F4F">
                <v:path arrowok="t"/>
              </v:shape>
            </v:group>
            <v:group style="position:absolute;left:7548;top:11286;width:2;height:5129" coordorigin="7548,11286" coordsize="2,5129">
              <v:shape style="position:absolute;left:7548;top:11286;width:2;height:5129" coordorigin="7548,11286" coordsize="0,5129" path="m7548,16415l7548,11286e" filled="f" stroked="t" strokeweight=".706329pt" strokecolor="#676767">
                <v:path arrowok="t"/>
              </v:shape>
            </v:group>
            <v:group style="position:absolute;left:532;top:16406;width:11151;height:2" coordorigin="532,16406" coordsize="11151,2">
              <v:shape style="position:absolute;left:532;top:16406;width:11151;height:2" coordorigin="532,16406" coordsize="11151,0" path="m532,16406l11683,16406e" filled="f" stroked="t" strokeweight=".706329pt" strokecolor="#6B6B6B">
                <v:path arrowok="t"/>
              </v:shape>
            </v:group>
            <v:group style="position:absolute;left:518;top:10335;width:11193;height:2" coordorigin="518,10335" coordsize="11193,2">
              <v:shape style="position:absolute;left:518;top:10335;width:11193;height:2" coordorigin="518,10335" coordsize="11193,0" path="m518,10335l11711,10335e" filled="f" stroked="t" strokeweight=".706329pt" strokecolor="#5B5B5B">
                <v:path arrowok="t"/>
              </v:shape>
            </v:group>
            <v:group style="position:absolute;left:518;top:10577;width:11188;height:2" coordorigin="518,10577" coordsize="11188,2">
              <v:shape style="position:absolute;left:518;top:10577;width:11188;height:2" coordorigin="518,10577" coordsize="11188,0" path="m518,10577l11706,10577e" filled="f" stroked="t" strokeweight=".706329pt" strokecolor="#5B5B5B">
                <v:path arrowok="t"/>
              </v:shape>
            </v:group>
            <v:group style="position:absolute;left:518;top:11050;width:11193;height:2" coordorigin="518,11050" coordsize="11193,2">
              <v:shape style="position:absolute;left:518;top:11050;width:11193;height:2" coordorigin="518,11050" coordsize="11193,0" path="m518,11050l11711,11050e" filled="f" stroked="t" strokeweight=".706329pt" strokecolor="#5B5B5B">
                <v:path arrowok="t"/>
              </v:shape>
            </v:group>
            <v:group style="position:absolute;left:518;top:11291;width:11198;height:2" coordorigin="518,11291" coordsize="11198,2">
              <v:shape style="position:absolute;left:518;top:11291;width:11198;height:2" coordorigin="518,11291" coordsize="11198,0" path="m518,11291l11716,11291e" filled="f" stroked="t" strokeweight=".706329pt" strokecolor="#606060">
                <v:path arrowok="t"/>
              </v:shape>
            </v:group>
            <v:group style="position:absolute;left:523;top:11528;width:11193;height:2" coordorigin="523,11528" coordsize="11193,2">
              <v:shape style="position:absolute;left:523;top:11528;width:11193;height:2" coordorigin="523,11528" coordsize="11193,0" path="m523,11528l11716,11528e" filled="f" stroked="t" strokeweight=".706329pt" strokecolor="#5B5B5B">
                <v:path arrowok="t"/>
              </v:shape>
            </v:group>
            <v:group style="position:absolute;left:518;top:13739;width:2067;height:2" coordorigin="518,13739" coordsize="2067,2">
              <v:shape style="position:absolute;left:518;top:13739;width:2067;height:2" coordorigin="518,13739" coordsize="2067,0" path="m518,13739l2585,13739e" filled="f" stroked="t" strokeweight=".706329pt" strokecolor="#6B6B6B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90" w:right="14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shape style="position:absolute;margin-left:421.440002pt;margin-top:-76.056465pt;width:129.600006pt;height:74.879997pt;mso-position-horizontal-relative:page;mso-position-vertical-relative:paragraph;z-index:-15139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676969"/>
          <w:spacing w:val="0"/>
          <w:w w:val="117"/>
        </w:rPr>
        <w:t>Ergü</w:t>
      </w:r>
      <w:r>
        <w:rPr>
          <w:rFonts w:ascii="Times New Roman" w:hAnsi="Times New Roman" w:cs="Times New Roman" w:eastAsia="Times New Roman"/>
          <w:sz w:val="28"/>
          <w:szCs w:val="28"/>
          <w:color w:val="676969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676969"/>
          <w:spacing w:val="-30"/>
          <w:w w:val="11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76969"/>
          <w:spacing w:val="0"/>
          <w:w w:val="78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76969"/>
          <w:spacing w:val="0"/>
          <w:w w:val="77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676969"/>
          <w:spacing w:val="0"/>
          <w:w w:val="78"/>
        </w:rPr>
        <w:t>K</w:t>
      </w:r>
      <w:r>
        <w:rPr>
          <w:rFonts w:ascii="Times New Roman" w:hAnsi="Times New Roman" w:cs="Times New Roman" w:eastAsia="Times New Roman"/>
          <w:sz w:val="27"/>
          <w:szCs w:val="27"/>
          <w:color w:val="676969"/>
          <w:spacing w:val="-3"/>
          <w:w w:val="78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76969"/>
          <w:spacing w:val="0"/>
          <w:w w:val="98"/>
        </w:rPr>
        <w:t>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29" w:lineRule="exact"/>
        <w:ind w:left="2520" w:right="-57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94949"/>
          <w:w w:val="85"/>
          <w:position w:val="-2"/>
        </w:rPr>
        <w:t>It</w:t>
      </w:r>
      <w:r>
        <w:rPr>
          <w:rFonts w:ascii="Arial" w:hAnsi="Arial" w:cs="Arial" w:eastAsia="Arial"/>
          <w:sz w:val="23"/>
          <w:szCs w:val="23"/>
          <w:color w:val="494949"/>
          <w:spacing w:val="-46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6"/>
          <w:position w:val="-2"/>
        </w:rPr>
        <w:t>faiy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6"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313131"/>
          <w:spacing w:val="-5"/>
          <w:w w:val="76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494949"/>
          <w:spacing w:val="2"/>
          <w:w w:val="76"/>
          <w:position w:val="-2"/>
        </w:rPr>
        <w:t>G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6"/>
          <w:position w:val="-2"/>
        </w:rPr>
        <w:t>üney</w:t>
      </w:r>
      <w:r>
        <w:rPr>
          <w:rFonts w:ascii="Arial" w:hAnsi="Arial" w:cs="Arial" w:eastAsia="Arial"/>
          <w:sz w:val="23"/>
          <w:szCs w:val="23"/>
          <w:color w:val="313131"/>
          <w:spacing w:val="-5"/>
          <w:w w:val="76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6"/>
          <w:position w:val="-2"/>
        </w:rPr>
        <w:t>Bölg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6"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313131"/>
          <w:spacing w:val="-1"/>
          <w:w w:val="76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9"/>
          <w:position w:val="-2"/>
        </w:rPr>
        <w:t>Ami</w:t>
      </w:r>
      <w:r>
        <w:rPr>
          <w:rFonts w:ascii="Arial" w:hAnsi="Arial" w:cs="Arial" w:eastAsia="Arial"/>
          <w:sz w:val="23"/>
          <w:szCs w:val="23"/>
          <w:color w:val="313131"/>
          <w:spacing w:val="-1"/>
          <w:w w:val="80"/>
          <w:position w:val="-2"/>
        </w:rPr>
        <w:t>r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16"/>
          <w:position w:val="-2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91" w:lineRule="exact"/>
        <w:ind w:right="859"/>
        <w:jc w:val="righ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color w:val="2A3AA5"/>
          <w:w w:val="104"/>
          <w:i/>
        </w:rPr>
        <w:t>;g</w:t>
      </w:r>
      <w:r>
        <w:rPr>
          <w:rFonts w:ascii="Times New Roman" w:hAnsi="Times New Roman" w:cs="Times New Roman" w:eastAsia="Times New Roman"/>
          <w:sz w:val="41"/>
          <w:szCs w:val="41"/>
          <w:color w:val="2A3AA5"/>
          <w:w w:val="103"/>
          <w:i/>
        </w:rPr>
        <w:t>/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w w:val="100"/>
        </w:rPr>
      </w:r>
    </w:p>
    <w:p>
      <w:pPr>
        <w:spacing w:before="0" w:after="0" w:line="279" w:lineRule="exact"/>
        <w:ind w:right="788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A3AA5"/>
          <w:spacing w:val="0"/>
          <w:w w:val="150"/>
          <w:i/>
        </w:rPr>
        <w:t>/05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34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H.Töre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ÖZBEY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43" w:right="14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72.640015pt;margin-top:-27.41963pt;width:68.160004pt;height:21.120001pt;mso-position-horizontal-relative:page;mso-position-vertical-relative:paragraph;z-index:-15140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63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B8B8B8"/>
          <w:spacing w:val="0"/>
          <w:w w:val="68"/>
          <w:position w:val="-1"/>
        </w:rPr>
        <w:t>,,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151" w:right="-58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08080"/>
          <w:w w:val="25"/>
          <w:b/>
          <w:bCs/>
        </w:rPr>
        <w:t>oli</w:t>
      </w:r>
      <w:r>
        <w:rPr>
          <w:rFonts w:ascii="Times New Roman" w:hAnsi="Times New Roman" w:cs="Times New Roman" w:eastAsia="Times New Roman"/>
          <w:sz w:val="12"/>
          <w:szCs w:val="12"/>
          <w:color w:val="808080"/>
          <w:spacing w:val="1"/>
          <w:w w:val="26"/>
          <w:b/>
          <w:bCs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8B8B8"/>
          <w:spacing w:val="0"/>
          <w:w w:val="89"/>
          <w:b/>
          <w:bCs/>
        </w:rPr>
        <w:t>"'•·</w:t>
      </w:r>
      <w:r>
        <w:rPr>
          <w:rFonts w:ascii="Times New Roman" w:hAnsi="Times New Roman" w:cs="Times New Roman" w:eastAsia="Times New Roman"/>
          <w:sz w:val="12"/>
          <w:szCs w:val="12"/>
          <w:color w:val="B8B8B8"/>
          <w:spacing w:val="-23"/>
          <w:w w:val="90"/>
          <w:b/>
          <w:bCs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83"/>
          <w:b/>
          <w:bCs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87" w:after="0" w:line="240" w:lineRule="auto"/>
        <w:ind w:right="-20"/>
        <w:jc w:val="left"/>
        <w:rPr>
          <w:rFonts w:ascii="Times New Roman" w:hAnsi="Times New Roman" w:cs="Times New Roman" w:eastAsia="Times New Roman"/>
          <w:sz w:val="55"/>
          <w:szCs w:val="55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10"/>
          <w:szCs w:val="10"/>
          <w:color w:val="B8B8B8"/>
          <w:w w:val="56"/>
        </w:rPr>
        <w:t>..</w:t>
      </w:r>
      <w:r>
        <w:rPr>
          <w:rFonts w:ascii="Courier New" w:hAnsi="Courier New" w:cs="Courier New" w:eastAsia="Courier New"/>
          <w:sz w:val="10"/>
          <w:szCs w:val="10"/>
          <w:color w:val="B8B8B8"/>
          <w:spacing w:val="-7"/>
          <w:w w:val="56"/>
        </w:rPr>
        <w:t>.</w:t>
      </w:r>
      <w:r>
        <w:rPr>
          <w:rFonts w:ascii="Times New Roman" w:hAnsi="Times New Roman" w:cs="Times New Roman" w:eastAsia="Times New Roman"/>
          <w:sz w:val="55"/>
          <w:szCs w:val="55"/>
          <w:color w:val="CCCCCC"/>
          <w:spacing w:val="0"/>
          <w:w w:val="74"/>
        </w:rPr>
        <w:t>-</w:t>
      </w:r>
      <w:r>
        <w:rPr>
          <w:rFonts w:ascii="Times New Roman" w:hAnsi="Times New Roman" w:cs="Times New Roman" w:eastAsia="Times New Roman"/>
          <w:sz w:val="55"/>
          <w:szCs w:val="5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80"/>
          <w:cols w:num="4" w:equalWidth="0">
            <w:col w:w="4598" w:space="577"/>
            <w:col w:w="1250" w:space="2560"/>
            <w:col w:w="445" w:space="215"/>
            <w:col w:w="1795"/>
          </w:cols>
        </w:sectPr>
      </w:pPr>
      <w:rPr/>
    </w:p>
    <w:p>
      <w:pPr>
        <w:spacing w:before="0" w:after="0" w:line="1031" w:lineRule="exact"/>
        <w:ind w:left="1014" w:right="246"/>
        <w:jc w:val="center"/>
        <w:rPr>
          <w:rFonts w:ascii="Times New Roman" w:hAnsi="Times New Roman" w:cs="Times New Roman" w:eastAsia="Times New Roman"/>
          <w:sz w:val="94"/>
          <w:szCs w:val="94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313131"/>
          <w:spacing w:val="0"/>
          <w:w w:val="155"/>
          <w:b/>
          <w:bCs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94"/>
          <w:szCs w:val="94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807" w:right="-53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b/>
          <w:bCs/>
        </w:rPr>
        <w:t>BO</w:t>
      </w:r>
      <w:r>
        <w:rPr>
          <w:rFonts w:ascii="Arial" w:hAnsi="Arial" w:cs="Arial" w:eastAsia="Arial"/>
          <w:sz w:val="18"/>
          <w:szCs w:val="18"/>
          <w:color w:val="313131"/>
          <w:spacing w:val="38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18"/>
          <w:szCs w:val="18"/>
          <w:color w:val="313131"/>
          <w:spacing w:val="36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12"/>
          <w:b/>
          <w:bCs/>
        </w:rPr>
        <w:t>HIR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43" w:lineRule="exact"/>
        <w:ind w:left="856" w:right="-15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7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5" w:lineRule="auto"/>
        <w:ind w:left="345" w:right="425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EHİR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7" w:lineRule="exact"/>
        <w:ind w:left="1092" w:right="506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00" w:bottom="280" w:left="0" w:right="320"/>
          <w:cols w:num="2" w:equalWidth="0">
            <w:col w:w="1868" w:space="1677"/>
            <w:col w:w="8055"/>
          </w:cols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</w:sectPr>
      </w:pPr>
      <w:rPr/>
    </w:p>
    <w:p>
      <w:pPr>
        <w:spacing w:before="35" w:after="0" w:line="240" w:lineRule="auto"/>
        <w:ind w:left="368" w:right="-20"/>
        <w:jc w:val="left"/>
        <w:tabs>
          <w:tab w:pos="1740" w:val="left"/>
          <w:tab w:pos="3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09.05.20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1" w:lineRule="auto"/>
        <w:ind w:left="378" w:right="-53"/>
        <w:jc w:val="left"/>
        <w:tabs>
          <w:tab w:pos="1740" w:val="left"/>
          <w:tab w:pos="1980" w:val="left"/>
          <w:tab w:pos="340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09.05.20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Mezarlı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ALIAGA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Doi?,r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Mezarlı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ALiAdA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5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0535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592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2468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ALDIZ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2" w:equalWidth="0">
            <w:col w:w="5230" w:space="523"/>
            <w:col w:w="5847"/>
          </w:cols>
        </w:sectPr>
      </w:pPr>
      <w:rPr/>
    </w:p>
    <w:p>
      <w:pPr>
        <w:spacing w:before="5" w:after="0" w:line="240" w:lineRule="auto"/>
        <w:ind w:left="378" w:right="-20"/>
        <w:jc w:val="left"/>
        <w:tabs>
          <w:tab w:pos="1960" w:val="left"/>
          <w:tab w:pos="4480" w:val="left"/>
          <w:tab w:pos="5840" w:val="left"/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1"/>
        </w:rPr>
        <w:t>_ç_ö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180" w:lineRule="exact"/>
        <w:ind w:left="373" w:right="-20"/>
        <w:jc w:val="left"/>
        <w:tabs>
          <w:tab w:pos="388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-3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" w:lineRule="exact"/>
        <w:ind w:left="4692" w:right="-20"/>
        <w:jc w:val="left"/>
        <w:tabs>
          <w:tab w:pos="5280" w:val="left"/>
          <w:tab w:pos="6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494949"/>
          <w:spacing w:val="0"/>
          <w:w w:val="51"/>
          <w:position w:val="-40"/>
        </w:rPr>
        <w:t>j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  <w:position w:val="-40"/>
        </w:rPr>
        <w:tab/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  <w:position w:val="-40"/>
        </w:rPr>
      </w:r>
      <w:r>
        <w:rPr>
          <w:rFonts w:ascii="Arial" w:hAnsi="Arial" w:cs="Arial" w:eastAsia="Arial"/>
          <w:sz w:val="52"/>
          <w:szCs w:val="52"/>
          <w:color w:val="494949"/>
          <w:spacing w:val="0"/>
          <w:w w:val="51"/>
          <w:position w:val="-40"/>
        </w:rPr>
        <w:t>ı</w:t>
      </w:r>
      <w:r>
        <w:rPr>
          <w:rFonts w:ascii="Arial" w:hAnsi="Arial" w:cs="Arial" w:eastAsia="Arial"/>
          <w:sz w:val="52"/>
          <w:szCs w:val="52"/>
          <w:color w:val="494949"/>
          <w:spacing w:val="0"/>
          <w:w w:val="100"/>
          <w:position w:val="-40"/>
        </w:rPr>
        <w:tab/>
      </w:r>
      <w:r>
        <w:rPr>
          <w:rFonts w:ascii="Arial" w:hAnsi="Arial" w:cs="Arial" w:eastAsia="Arial"/>
          <w:sz w:val="52"/>
          <w:szCs w:val="52"/>
          <w:color w:val="494949"/>
          <w:spacing w:val="0"/>
          <w:w w:val="100"/>
          <w:position w:val="-40"/>
        </w:rPr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51"/>
          <w:position w:val="-40"/>
        </w:rPr>
        <w:t>ı</w:t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51"/>
          <w:position w:val="-40"/>
        </w:rPr>
        <w:t> </w:t>
      </w:r>
      <w:r>
        <w:rPr>
          <w:rFonts w:ascii="Arial" w:hAnsi="Arial" w:cs="Arial" w:eastAsia="Arial"/>
          <w:sz w:val="52"/>
          <w:szCs w:val="52"/>
          <w:color w:val="313131"/>
          <w:spacing w:val="48"/>
          <w:w w:val="51"/>
          <w:position w:val="-40"/>
        </w:rPr>
        <w:t> </w:t>
      </w:r>
      <w:r>
        <w:rPr>
          <w:rFonts w:ascii="Arial" w:hAnsi="Arial" w:cs="Arial" w:eastAsia="Arial"/>
          <w:sz w:val="52"/>
          <w:szCs w:val="52"/>
          <w:color w:val="C3C3C3"/>
          <w:spacing w:val="0"/>
          <w:w w:val="100"/>
          <w:position w:val="-40"/>
        </w:rPr>
        <w:t>--</w:t>
      </w:r>
      <w:r>
        <w:rPr>
          <w:rFonts w:ascii="Arial" w:hAnsi="Arial" w:cs="Arial" w:eastAsia="Arial"/>
          <w:sz w:val="52"/>
          <w:szCs w:val="52"/>
          <w:color w:val="C3C3C3"/>
          <w:spacing w:val="-53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4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9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40"/>
        </w:rPr>
        <w:t>20:30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tabs>
          <w:tab w:pos="25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>Ahşap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>  </w:t>
      </w:r>
      <w:r>
        <w:rPr>
          <w:rFonts w:ascii="Arial" w:hAnsi="Arial" w:cs="Arial" w:eastAsia="Arial"/>
          <w:sz w:val="15"/>
          <w:szCs w:val="15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263"/>
        </w:rPr>
        <w:t>t-----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263"/>
        </w:rPr>
        <w:t>-</w:t>
      </w:r>
      <w:r>
        <w:rPr>
          <w:rFonts w:ascii="Arial" w:hAnsi="Arial" w:cs="Arial" w:eastAsia="Arial"/>
          <w:sz w:val="20"/>
          <w:szCs w:val="20"/>
          <w:color w:val="606060"/>
          <w:spacing w:val="-112"/>
          <w:w w:val="263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404"/>
        </w:rPr>
        <w:t>-</w:t>
      </w:r>
      <w:r>
        <w:rPr>
          <w:rFonts w:ascii="Arial" w:hAnsi="Arial" w:cs="Arial" w:eastAsia="Arial"/>
          <w:sz w:val="20"/>
          <w:szCs w:val="20"/>
          <w:color w:val="313131"/>
          <w:spacing w:val="-80"/>
          <w:w w:val="404"/>
        </w:rPr>
        <w:t> 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404"/>
        </w:rPr>
        <w:t>--</w:t>
      </w:r>
      <w:r>
        <w:rPr>
          <w:rFonts w:ascii="Arial" w:hAnsi="Arial" w:cs="Arial" w:eastAsia="Arial"/>
          <w:sz w:val="20"/>
          <w:szCs w:val="20"/>
          <w:color w:val="606060"/>
          <w:spacing w:val="-142"/>
          <w:w w:val="404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404"/>
        </w:rPr>
        <w:t>--</w:t>
      </w:r>
      <w:r>
        <w:rPr>
          <w:rFonts w:ascii="Arial" w:hAnsi="Arial" w:cs="Arial" w:eastAsia="Arial"/>
          <w:sz w:val="20"/>
          <w:szCs w:val="20"/>
          <w:color w:val="313131"/>
          <w:spacing w:val="-142"/>
          <w:w w:val="404"/>
        </w:rPr>
        <w:t> 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404"/>
        </w:rPr>
        <w:t>--</w:t>
      </w:r>
      <w:r>
        <w:rPr>
          <w:rFonts w:ascii="Arial" w:hAnsi="Arial" w:cs="Arial" w:eastAsia="Arial"/>
          <w:sz w:val="20"/>
          <w:szCs w:val="20"/>
          <w:color w:val="707070"/>
          <w:spacing w:val="-142"/>
          <w:w w:val="404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404"/>
        </w:rPr>
        <w:t>-</w:t>
      </w:r>
      <w:r>
        <w:rPr>
          <w:rFonts w:ascii="Arial" w:hAnsi="Arial" w:cs="Arial" w:eastAsia="Arial"/>
          <w:sz w:val="20"/>
          <w:szCs w:val="20"/>
          <w:color w:val="313131"/>
          <w:spacing w:val="-80"/>
          <w:w w:val="404"/>
        </w:rPr>
        <w:t> 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404"/>
        </w:rPr>
        <w:t>--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0707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390"/>
        </w:rPr>
        <w:t>--</w:t>
      </w:r>
      <w:r>
        <w:rPr>
          <w:rFonts w:ascii="Arial" w:hAnsi="Arial" w:cs="Arial" w:eastAsia="Arial"/>
          <w:sz w:val="20"/>
          <w:szCs w:val="20"/>
          <w:color w:val="494949"/>
          <w:spacing w:val="-116"/>
          <w:w w:val="390"/>
        </w:rPr>
        <w:t> 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88"/>
        </w:rPr>
        <w:t>---1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69" w:after="0" w:line="240" w:lineRule="auto"/>
        <w:ind w:left="1912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A8A8A8"/>
          <w:spacing w:val="0"/>
          <w:w w:val="55"/>
        </w:rPr>
        <w:t>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4" w:lineRule="exact"/>
        <w:ind w:left="20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3" w:equalWidth="0">
            <w:col w:w="1431" w:space="966"/>
            <w:col w:w="684" w:space="803"/>
            <w:col w:w="7716"/>
          </w:cols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37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61" w:lineRule="auto"/>
        <w:ind w:left="5" w:right="-53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cnneyt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ÖZTÜRK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20:20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20:24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14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3" w:equalWidth="0">
            <w:col w:w="889" w:space="1508"/>
            <w:col w:w="2087" w:space="433"/>
            <w:col w:w="6683"/>
          </w:cols>
        </w:sectPr>
      </w:pPr>
      <w:rPr/>
    </w:p>
    <w:p>
      <w:pPr>
        <w:spacing w:before="28" w:after="0" w:line="107" w:lineRule="exact"/>
        <w:ind w:left="2407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</w:sectPr>
      </w:pPr>
      <w:rPr/>
    </w:p>
    <w:p>
      <w:pPr>
        <w:spacing w:before="0" w:after="0" w:line="331" w:lineRule="exact"/>
        <w:ind w:right="-89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Arial" w:hAnsi="Arial" w:cs="Arial" w:eastAsia="Arial"/>
          <w:sz w:val="21"/>
          <w:szCs w:val="21"/>
          <w:color w:val="707070"/>
          <w:spacing w:val="-241"/>
          <w:w w:val="372"/>
          <w:position w:val="10"/>
        </w:rPr>
        <w:t>-</w:t>
      </w:r>
      <w:r>
        <w:rPr>
          <w:rFonts w:ascii="Courier New" w:hAnsi="Courier New" w:cs="Courier New" w:eastAsia="Courier New"/>
          <w:sz w:val="22"/>
          <w:szCs w:val="22"/>
          <w:color w:val="313131"/>
          <w:spacing w:val="-24"/>
          <w:w w:val="107"/>
          <w:position w:val="0"/>
        </w:rPr>
        <w:t>y</w:t>
      </w:r>
      <w:r>
        <w:rPr>
          <w:rFonts w:ascii="Courier New" w:hAnsi="Courier New" w:cs="Courier New" w:eastAsia="Courier New"/>
          <w:sz w:val="22"/>
          <w:szCs w:val="22"/>
          <w:color w:val="606060"/>
          <w:spacing w:val="0"/>
          <w:w w:val="84"/>
          <w:position w:val="0"/>
        </w:rPr>
        <w:t>,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-11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53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5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4" w:equalWidth="0">
            <w:col w:w="909" w:space="226"/>
            <w:col w:w="2483" w:space="1678"/>
            <w:col w:w="996" w:space="1833"/>
            <w:col w:w="3475"/>
          </w:cols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2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3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Söndltnııede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2" w:equalWidth="0">
            <w:col w:w="1820" w:space="568"/>
            <w:col w:w="9212"/>
          </w:cols>
        </w:sectPr>
      </w:pPr>
      <w:rPr/>
    </w:p>
    <w:p>
      <w:pPr>
        <w:spacing w:before="18" w:after="0" w:line="240" w:lineRule="auto"/>
        <w:ind w:left="3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94"/>
        </w:rPr>
        <w:t>SöndU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1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9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ndUrıne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3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982" w:right="-69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IKöpil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2889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180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72"/>
          <w:position w:val="-3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4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3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3"/>
          <w:position w:val="-3"/>
        </w:rPr>
        <w:t>Kg.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606060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3" w:equalWidth="0">
            <w:col w:w="2101" w:space="353"/>
            <w:col w:w="5272" w:space="657"/>
            <w:col w:w="3217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görlilmliş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1" w:lineRule="auto"/>
        <w:ind w:left="94" w:right="70" w:firstLine="-9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onuc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2" w:equalWidth="0">
            <w:col w:w="2044" w:space="345"/>
            <w:col w:w="9211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71" w:lineRule="auto"/>
        <w:ind w:left="382" w:right="-53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9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-5"/>
          <w:w w:val="4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3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!Bed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2" w:equalWidth="0">
            <w:col w:w="3445" w:space="3545"/>
            <w:col w:w="4610"/>
          </w:cols>
        </w:sectPr>
      </w:pPr>
      <w:rPr/>
    </w:p>
    <w:p>
      <w:pPr>
        <w:spacing w:before="21" w:after="0" w:line="240" w:lineRule="auto"/>
        <w:ind w:left="359"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.588264pt;margin-top:14.749441pt;width:348.041831pt;height:9.5pt;mso-position-horizontal-relative:page;mso-position-vertical-relative:paragraph;z-index:-1513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tabs>
                      <w:tab w:pos="2000" w:val="left"/>
                      <w:tab w:pos="588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0"/>
                      <w:w w:val="100"/>
                    </w:rPr>
                    <w:t>Ekibi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0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DönüşU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0"/>
                      <w:w w:val="101"/>
                    </w:rPr>
                    <w:t>Ta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-3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1F1F1F"/>
                      <w:spacing w:val="0"/>
                      <w:w w:val="100"/>
                    </w:rPr>
                    <w:t>rih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1F1F1F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1F1F1F"/>
                      <w:spacing w:val="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09.05.2017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-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0"/>
                      <w:w w:val="100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0"/>
                      <w:w w:val="100"/>
                    </w:rPr>
                    <w:t>Saati: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1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99"/>
                    </w:rPr>
                    <w:t>21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-2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28"/>
                    </w:rPr>
                    <w:t>:ı5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1"/>
          <w:w w:val="113"/>
          <w:position w:val="14"/>
        </w:rPr>
        <w:t>!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73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4"/>
          <w:w w:val="113"/>
          <w:position w:val="14"/>
        </w:rPr>
        <w:t>r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156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2"/>
          <w:position w:val="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  <w:position w:val="14"/>
        </w:rPr>
        <w:t> 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8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7"/>
          <w:w w:val="68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13131"/>
          <w:spacing w:val="0"/>
          <w:w w:val="6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13131"/>
          <w:spacing w:val="-149"/>
          <w:w w:val="6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2"/>
          <w:position w:val="14"/>
        </w:rPr>
        <w:t>E</w:t>
      </w:r>
      <w:r>
        <w:rPr>
          <w:rFonts w:ascii="Courier New" w:hAnsi="Courier New" w:cs="Courier New" w:eastAsia="Courier New"/>
          <w:sz w:val="31"/>
          <w:szCs w:val="31"/>
          <w:color w:val="313131"/>
          <w:spacing w:val="-162"/>
          <w:w w:val="69"/>
          <w:position w:val="0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2"/>
          <w:position w:val="14"/>
        </w:rPr>
        <w:t>i</w:t>
      </w:r>
      <w:r>
        <w:rPr>
          <w:rFonts w:ascii="Courier New" w:hAnsi="Courier New" w:cs="Courier New" w:eastAsia="Courier New"/>
          <w:sz w:val="31"/>
          <w:szCs w:val="31"/>
          <w:color w:val="313131"/>
          <w:spacing w:val="-128"/>
          <w:w w:val="6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2"/>
          <w:position w:val="14"/>
        </w:rPr>
        <w:t>l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172"/>
          <w:w w:val="73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2"/>
          <w:position w:val="14"/>
        </w:rPr>
        <w:t>i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150"/>
          <w:w w:val="73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2"/>
          <w:position w:val="14"/>
        </w:rPr>
        <w:t>i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73"/>
          <w:position w:val="0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0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73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5"/>
          <w:w w:val="73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0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-54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9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6"/>
          <w:w w:val="6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0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-54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9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6"/>
          <w:w w:val="6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0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-54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5"/>
          <w:position w:val="0"/>
        </w:rPr>
        <w:t>---------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8"/>
          <w:w w:val="6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0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-54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7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42"/>
          <w:w w:val="67"/>
          <w:position w:val="0"/>
        </w:rPr>
        <w:t>=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0"/>
          <w:w w:val="132"/>
          <w:position w:val="0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9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6"/>
          <w:w w:val="6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0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-54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9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6"/>
          <w:w w:val="6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0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-54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5"/>
          <w:position w:val="0"/>
        </w:rPr>
        <w:t>-----------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8"/>
          <w:w w:val="6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0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-54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9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6"/>
          <w:w w:val="6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0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-54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76"/>
          <w:position w:val="0"/>
        </w:rPr>
        <w:t>------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</w:sectPr>
      </w:pPr>
      <w:rPr/>
    </w:p>
    <w:p>
      <w:pPr>
        <w:spacing w:before="77" w:after="0" w:line="214" w:lineRule="exact"/>
        <w:ind w:left="477" w:right="-69"/>
        <w:jc w:val="left"/>
        <w:tabs>
          <w:tab w:pos="1280" w:val="left"/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ÖHl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2" w:equalWidth="0">
            <w:col w:w="4874" w:space="3919"/>
            <w:col w:w="2807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</w:sectPr>
      </w:pPr>
      <w:rPr/>
    </w:p>
    <w:p>
      <w:pPr>
        <w:spacing w:before="35" w:after="0" w:line="240" w:lineRule="auto"/>
        <w:ind w:left="256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50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192" w:right="53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320"/>
          <w:cols w:num="2" w:equalWidth="0">
            <w:col w:w="4161" w:space="899"/>
            <w:col w:w="6540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89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.599998pt;height:11.52pt;mso-position-horizontal-relative:char;mso-position-vertical-relative:line" type="#_x0000_t75">
            <v:imagedata r:id="rId3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40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28" w:lineRule="exact"/>
        <w:ind w:right="-113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Arial" w:hAnsi="Arial" w:cs="Arial" w:eastAsia="Arial"/>
          <w:sz w:val="32"/>
          <w:szCs w:val="32"/>
          <w:color w:val="707070"/>
          <w:spacing w:val="-15"/>
          <w:w w:val="58"/>
          <w:position w:val="3"/>
        </w:rPr>
        <w:t>.</w:t>
      </w:r>
      <w:r>
        <w:rPr>
          <w:rFonts w:ascii="Arial" w:hAnsi="Arial" w:cs="Arial" w:eastAsia="Arial"/>
          <w:sz w:val="32"/>
          <w:szCs w:val="32"/>
          <w:color w:val="1F1F1F"/>
          <w:spacing w:val="-35"/>
          <w:w w:val="88"/>
          <w:position w:val="3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939393"/>
          <w:spacing w:val="-8"/>
          <w:w w:val="119"/>
          <w:position w:val="11"/>
        </w:rPr>
        <w:t>'</w:t>
      </w:r>
      <w:r>
        <w:rPr>
          <w:rFonts w:ascii="Arial" w:hAnsi="Arial" w:cs="Arial" w:eastAsia="Arial"/>
          <w:sz w:val="32"/>
          <w:szCs w:val="32"/>
          <w:color w:val="A8A8A8"/>
          <w:spacing w:val="8"/>
          <w:w w:val="58"/>
          <w:position w:val="3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-35"/>
          <w:w w:val="135"/>
          <w:position w:val="11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126"/>
          <w:position w:val="-5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16"/>
          <w:w w:val="126"/>
          <w:emboss/>
          <w:position w:val="-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16"/>
          <w:w w:val="126"/>
          <w:emboss/>
          <w:position w:val="-5"/>
        </w:rPr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16"/>
          <w:w w:val="126"/>
          <w:position w:val="-5"/>
        </w:rPr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16"/>
          <w:w w:val="126"/>
          <w:position w:val="-5"/>
        </w:rPr>
      </w:r>
      <w:r>
        <w:rPr>
          <w:rFonts w:ascii="Times New Roman" w:hAnsi="Times New Roman" w:cs="Times New Roman" w:eastAsia="Times New Roman"/>
          <w:sz w:val="34"/>
          <w:szCs w:val="34"/>
          <w:color w:val="313131"/>
          <w:spacing w:val="-29"/>
          <w:w w:val="80"/>
          <w:b/>
          <w:bCs/>
          <w:i/>
          <w:position w:val="11"/>
        </w:rPr>
        <w:t>ç</w:t>
      </w:r>
      <w:r>
        <w:rPr>
          <w:rFonts w:ascii="Times New Roman" w:hAnsi="Times New Roman" w:cs="Times New Roman" w:eastAsia="Times New Roman"/>
          <w:sz w:val="34"/>
          <w:szCs w:val="34"/>
          <w:color w:val="939393"/>
          <w:spacing w:val="0"/>
          <w:w w:val="78"/>
          <w:b/>
          <w:bCs/>
          <w:i/>
          <w:position w:val="11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939393"/>
          <w:spacing w:val="-33"/>
          <w:w w:val="100"/>
          <w:b/>
          <w:bCs/>
          <w:i/>
          <w:position w:val="1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C3C3C3"/>
          <w:spacing w:val="0"/>
          <w:w w:val="52"/>
          <w:b/>
          <w:bCs/>
          <w:i/>
          <w:position w:val="11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1C59DA"/>
          <w:spacing w:val="0"/>
          <w:w w:val="102"/>
          <w:position w:val="-1"/>
        </w:rPr>
        <w:t>Mu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12"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074BF2"/>
          <w:spacing w:val="11"/>
          <w:w w:val="68"/>
        </w:rPr>
        <w:t>t</w:t>
      </w:r>
      <w:r>
        <w:rPr>
          <w:rFonts w:ascii="Arial" w:hAnsi="Arial" w:cs="Arial" w:eastAsia="Arial"/>
          <w:sz w:val="19"/>
          <w:szCs w:val="19"/>
          <w:color w:val="447CF0"/>
          <w:spacing w:val="0"/>
          <w:w w:val="141"/>
        </w:rPr>
        <w:t>tf</w:t>
      </w:r>
      <w:r>
        <w:rPr>
          <w:rFonts w:ascii="Arial" w:hAnsi="Arial" w:cs="Arial" w:eastAsia="Arial"/>
          <w:sz w:val="19"/>
          <w:szCs w:val="19"/>
          <w:color w:val="A5C8F9"/>
          <w:spacing w:val="0"/>
          <w:w w:val="148"/>
        </w:rPr>
        <w:t>'</w:t>
      </w:r>
      <w:r>
        <w:rPr>
          <w:rFonts w:ascii="Arial" w:hAnsi="Arial" w:cs="Arial" w:eastAsia="Arial"/>
          <w:sz w:val="19"/>
          <w:szCs w:val="19"/>
          <w:color w:val="A5C8F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A5C8F9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47CF0"/>
          <w:spacing w:val="0"/>
          <w:w w:val="100"/>
        </w:rPr>
        <w:t>k</w:t>
      </w:r>
      <w:r>
        <w:rPr>
          <w:rFonts w:ascii="Arial" w:hAnsi="Arial" w:cs="Arial" w:eastAsia="Arial"/>
          <w:sz w:val="17"/>
          <w:szCs w:val="17"/>
          <w:color w:val="447CF0"/>
          <w:spacing w:val="0"/>
          <w:w w:val="100"/>
        </w:rPr>
        <w:t>.</w:t>
      </w:r>
      <w:r>
        <w:rPr>
          <w:rFonts w:ascii="Arial" w:hAnsi="Arial" w:cs="Arial" w:eastAsia="Arial"/>
          <w:sz w:val="17"/>
          <w:szCs w:val="17"/>
          <w:color w:val="447CF0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78AF0"/>
          <w:spacing w:val="0"/>
          <w:w w:val="82"/>
        </w:rPr>
        <w:t>JZe</w:t>
      </w:r>
      <w:r>
        <w:rPr>
          <w:rFonts w:ascii="Arial" w:hAnsi="Arial" w:cs="Arial" w:eastAsia="Arial"/>
          <w:sz w:val="19"/>
          <w:szCs w:val="19"/>
          <w:color w:val="578AF0"/>
          <w:spacing w:val="0"/>
          <w:w w:val="82"/>
        </w:rPr>
        <w:t>y</w:t>
      </w:r>
      <w:r>
        <w:rPr>
          <w:rFonts w:ascii="Arial" w:hAnsi="Arial" w:cs="Arial" w:eastAsia="Arial"/>
          <w:sz w:val="19"/>
          <w:szCs w:val="19"/>
          <w:color w:val="578AF0"/>
          <w:spacing w:val="28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7CF0"/>
          <w:spacing w:val="-2"/>
          <w:w w:val="9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074BF2"/>
          <w:spacing w:val="0"/>
          <w:w w:val="110"/>
        </w:rPr>
        <w:t>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32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47CF0"/>
          <w:spacing w:val="0"/>
          <w:w w:val="100"/>
        </w:rPr>
        <w:t>2.Posla</w:t>
      </w:r>
      <w:r>
        <w:rPr>
          <w:rFonts w:ascii="Times New Roman" w:hAnsi="Times New Roman" w:cs="Times New Roman" w:eastAsia="Times New Roman"/>
          <w:sz w:val="21"/>
          <w:szCs w:val="21"/>
          <w:color w:val="447CF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7CF0"/>
          <w:spacing w:val="0"/>
          <w:w w:val="94"/>
        </w:rPr>
        <w:t>C.rupl</w:t>
      </w:r>
      <w:r>
        <w:rPr>
          <w:rFonts w:ascii="Times New Roman" w:hAnsi="Times New Roman" w:cs="Times New Roman" w:eastAsia="Times New Roman"/>
          <w:sz w:val="19"/>
          <w:szCs w:val="19"/>
          <w:color w:val="447CF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74BF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74BF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74BF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74BF2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Ctfneyt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17.600006pt;margin-top:-29.918732pt;width:141.119995pt;height:98.879997pt;mso-position-horizontal-relative:page;mso-position-vertical-relative:paragraph;z-index:-15135" type="#_x0000_t75">
            <v:imagedata r:id="rId34" o:title=""/>
          </v:shape>
        </w:pict>
      </w:r>
      <w:r>
        <w:rPr/>
        <w:pict>
          <v:group style="position:absolute;margin-left:330.050446pt;margin-top:-8.488599pt;width:.1pt;height:33.800419pt;mso-position-horizontal-relative:page;mso-position-vertical-relative:paragraph;z-index:-15132" coordorigin="6601,-170" coordsize="2,676">
            <v:shape style="position:absolute;left:6601;top:-170;width:2;height:676" coordorigin="6601,-170" coordsize="0,676" path="m6601,506l6601,-170e" filled="f" stroked="t" strokeweight=".944013pt" strokecolor="#484B8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63B5D"/>
          <w:w w:val="101"/>
        </w:rPr>
        <w:t>UMl.J'I{</w:t>
      </w:r>
      <w:r>
        <w:rPr>
          <w:rFonts w:ascii="Times New Roman" w:hAnsi="Times New Roman" w:cs="Times New Roman" w:eastAsia="Times New Roman"/>
          <w:sz w:val="17"/>
          <w:szCs w:val="17"/>
          <w:color w:val="363B5D"/>
          <w:w w:val="102"/>
        </w:rPr>
        <w:t>(K.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5" w:equalWidth="0">
            <w:col w:w="1046" w:space="563"/>
            <w:col w:w="625" w:space="512"/>
            <w:col w:w="1932" w:space="617"/>
            <w:col w:w="564" w:space="32"/>
            <w:col w:w="5709"/>
          </w:cols>
        </w:sectPr>
      </w:pPr>
      <w:rPr/>
    </w:p>
    <w:p>
      <w:pPr>
        <w:spacing w:before="0" w:after="0" w:line="238" w:lineRule="exact"/>
        <w:ind w:left="1421" w:right="-20"/>
        <w:jc w:val="left"/>
        <w:tabs>
          <w:tab w:pos="5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C3C3C3"/>
          <w:spacing w:val="0"/>
          <w:w w:val="100"/>
          <w:position w:val="7"/>
        </w:rPr>
        <w:t>.;</w:t>
      </w:r>
      <w:r>
        <w:rPr>
          <w:rFonts w:ascii="Times New Roman" w:hAnsi="Times New Roman" w:cs="Times New Roman" w:eastAsia="Times New Roman"/>
          <w:sz w:val="13"/>
          <w:szCs w:val="13"/>
          <w:color w:val="C3C3C3"/>
          <w:spacing w:val="-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C3C3C3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C3C3C3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0"/>
          <w:position w:val="-1"/>
        </w:rPr>
        <w:t>İtf.Ç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</w:sectPr>
      </w:pPr>
      <w:rPr/>
    </w:p>
    <w:p>
      <w:pPr>
        <w:spacing w:before="40" w:after="0" w:line="240" w:lineRule="auto"/>
        <w:ind w:right="69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C3C3C3"/>
          <w:spacing w:val="0"/>
          <w:w w:val="60"/>
        </w:rPr>
        <w:t>4</w:t>
      </w:r>
      <w:r>
        <w:rPr>
          <w:rFonts w:ascii="Times New Roman" w:hAnsi="Times New Roman" w:cs="Times New Roman" w:eastAsia="Times New Roman"/>
          <w:sz w:val="7"/>
          <w:szCs w:val="7"/>
          <w:color w:val="C3C3C3"/>
          <w:spacing w:val="0"/>
          <w:w w:val="60"/>
        </w:rPr>
        <w:t>           </w:t>
      </w:r>
      <w:r>
        <w:rPr>
          <w:rFonts w:ascii="Times New Roman" w:hAnsi="Times New Roman" w:cs="Times New Roman" w:eastAsia="Times New Roman"/>
          <w:sz w:val="7"/>
          <w:szCs w:val="7"/>
          <w:color w:val="C3C3C3"/>
          <w:spacing w:val="9"/>
          <w:w w:val="6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39393"/>
          <w:spacing w:val="0"/>
          <w:w w:val="241"/>
        </w:rPr>
        <w:t>/</w:t>
      </w:r>
      <w:r>
        <w:rPr>
          <w:rFonts w:ascii="Times New Roman" w:hAnsi="Times New Roman" w:cs="Times New Roman" w:eastAsia="Times New Roman"/>
          <w:sz w:val="7"/>
          <w:szCs w:val="7"/>
          <w:color w:val="939393"/>
          <w:spacing w:val="0"/>
          <w:w w:val="24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39393"/>
          <w:spacing w:val="20"/>
          <w:w w:val="24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8A8A8"/>
          <w:spacing w:val="-15"/>
          <w:w w:val="262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0"/>
          <w:w w:val="276"/>
        </w:rPr>
        <w:t>;</w:t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12664"/>
          <w:spacing w:val="0"/>
          <w:w w:val="104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84" w:lineRule="exact"/>
        <w:ind w:right="-20"/>
        <w:jc w:val="right"/>
        <w:tabs>
          <w:tab w:pos="98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32"/>
          <w:szCs w:val="32"/>
          <w:color w:val="939393"/>
          <w:spacing w:val="0"/>
          <w:w w:val="58"/>
          <w:position w:val="9"/>
        </w:rPr>
        <w:t>.</w:t>
      </w:r>
      <w:r>
        <w:rPr>
          <w:rFonts w:ascii="Arial" w:hAnsi="Arial" w:cs="Arial" w:eastAsia="Arial"/>
          <w:sz w:val="32"/>
          <w:szCs w:val="32"/>
          <w:color w:val="939393"/>
          <w:spacing w:val="0"/>
          <w:w w:val="58"/>
          <w:position w:val="9"/>
        </w:rPr>
        <w:t>  </w:t>
      </w:r>
      <w:r>
        <w:rPr>
          <w:rFonts w:ascii="Arial" w:hAnsi="Arial" w:cs="Arial" w:eastAsia="Arial"/>
          <w:sz w:val="32"/>
          <w:szCs w:val="32"/>
          <w:color w:val="939393"/>
          <w:spacing w:val="0"/>
          <w:w w:val="58"/>
          <w:position w:val="9"/>
        </w:rPr>
        <w:t> </w:t>
      </w:r>
      <w:r>
        <w:rPr>
          <w:rFonts w:ascii="Arial" w:hAnsi="Arial" w:cs="Arial" w:eastAsia="Arial"/>
          <w:sz w:val="41"/>
          <w:szCs w:val="41"/>
          <w:color w:val="3D498C"/>
          <w:spacing w:val="0"/>
          <w:w w:val="104"/>
          <w:i/>
          <w:position w:val="-5"/>
        </w:rPr>
        <w:t>-</w:t>
      </w:r>
      <w:r>
        <w:rPr>
          <w:rFonts w:ascii="Arial" w:hAnsi="Arial" w:cs="Arial" w:eastAsia="Arial"/>
          <w:sz w:val="41"/>
          <w:szCs w:val="41"/>
          <w:color w:val="3D498C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41"/>
          <w:szCs w:val="41"/>
          <w:color w:val="3D498C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25"/>
          <w:szCs w:val="25"/>
          <w:color w:val="212664"/>
          <w:spacing w:val="0"/>
          <w:w w:val="114"/>
          <w:i/>
          <w:position w:val="9"/>
        </w:rPr>
        <w:t>'</w:t>
      </w:r>
      <w:r>
        <w:rPr>
          <w:rFonts w:ascii="Arial" w:hAnsi="Arial" w:cs="Arial" w:eastAsia="Arial"/>
          <w:sz w:val="25"/>
          <w:szCs w:val="25"/>
          <w:color w:val="212664"/>
          <w:spacing w:val="0"/>
          <w:w w:val="115"/>
          <w:i/>
          <w:position w:val="9"/>
        </w:rPr>
        <w:t>)</w:t>
      </w:r>
      <w:r>
        <w:rPr>
          <w:rFonts w:ascii="Arial" w:hAnsi="Arial" w:cs="Arial" w:eastAsia="Arial"/>
          <w:sz w:val="25"/>
          <w:szCs w:val="25"/>
          <w:color w:val="212664"/>
          <w:spacing w:val="0"/>
          <w:w w:val="114"/>
          <w:i/>
          <w:position w:val="9"/>
        </w:rPr>
        <w:t>'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686" w:lineRule="exact"/>
        <w:ind w:left="604" w:right="-20"/>
        <w:jc w:val="left"/>
        <w:tabs>
          <w:tab w:pos="11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51.343384pt;margin-top:17.942755pt;width:101.953373pt;height:.1pt;mso-position-horizontal-relative:page;mso-position-vertical-relative:paragraph;z-index:-15133" coordorigin="5027,359" coordsize="2039,2">
            <v:shape style="position:absolute;left:5027;top:359;width:2039;height:2" coordorigin="5027,359" coordsize="2039,0" path="m5027,359l7066,359e" filled="f" stroked="t" strokeweight="1.416019pt" strokecolor="#545B9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0.514832pt;margin-top:18.013752pt;width:9.8496pt;height:24pt;mso-position-horizontal-relative:page;mso-position-vertical-relative:paragraph;z-index:-1513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D498C"/>
                      <w:spacing w:val="0"/>
                      <w:w w:val="214"/>
                    </w:rPr>
                    <w:t>'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2"/>
          <w:szCs w:val="62"/>
          <w:color w:val="777CBC"/>
          <w:spacing w:val="0"/>
          <w:w w:val="66"/>
          <w:position w:val="-3"/>
        </w:rPr>
        <w:t>-</w:t>
      </w:r>
      <w:r>
        <w:rPr>
          <w:rFonts w:ascii="Times New Roman" w:hAnsi="Times New Roman" w:cs="Times New Roman" w:eastAsia="Times New Roman"/>
          <w:sz w:val="62"/>
          <w:szCs w:val="62"/>
          <w:color w:val="777CB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62"/>
          <w:szCs w:val="62"/>
          <w:color w:val="777CBC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3D498C"/>
          <w:spacing w:val="0"/>
          <w:w w:val="128"/>
          <w:i/>
          <w:position w:val="9"/>
        </w:rPr>
        <w:t>-=-ı</w:t>
      </w:r>
      <w:r>
        <w:rPr>
          <w:rFonts w:ascii="Arial" w:hAnsi="Arial" w:cs="Arial" w:eastAsia="Arial"/>
          <w:sz w:val="18"/>
          <w:szCs w:val="18"/>
          <w:color w:val="3D498C"/>
          <w:spacing w:val="-20"/>
          <w:w w:val="128"/>
          <w:i/>
          <w:position w:val="9"/>
        </w:rPr>
        <w:t>.</w:t>
      </w:r>
      <w:r>
        <w:rPr>
          <w:rFonts w:ascii="Arial" w:hAnsi="Arial" w:cs="Arial" w:eastAsia="Arial"/>
          <w:sz w:val="18"/>
          <w:szCs w:val="18"/>
          <w:color w:val="ACB3CD"/>
          <w:spacing w:val="0"/>
          <w:w w:val="128"/>
          <w:i/>
          <w:position w:val="9"/>
        </w:rPr>
        <w:t>.</w:t>
      </w:r>
      <w:r>
        <w:rPr>
          <w:rFonts w:ascii="Arial" w:hAnsi="Arial" w:cs="Arial" w:eastAsia="Arial"/>
          <w:sz w:val="18"/>
          <w:szCs w:val="18"/>
          <w:color w:val="ACB3CD"/>
          <w:spacing w:val="-25"/>
          <w:w w:val="128"/>
          <w:i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3D498C"/>
          <w:spacing w:val="0"/>
          <w:w w:val="213"/>
          <w:i/>
          <w:position w:val="9"/>
        </w:rPr>
        <w:t>_.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99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4"/>
        </w:rPr>
        <w:t>DAGLIOÖLU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A8A8A8"/>
          <w:w w:val="51"/>
        </w:rPr>
        <w:t>..</w:t>
      </w:r>
      <w:r>
        <w:rPr>
          <w:rFonts w:ascii="Arial" w:hAnsi="Arial" w:cs="Arial" w:eastAsia="Arial"/>
          <w:sz w:val="18"/>
          <w:szCs w:val="18"/>
          <w:color w:val="A8A8A8"/>
          <w:spacing w:val="-11"/>
          <w:w w:val="51"/>
        </w:rPr>
        <w:t>.</w:t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186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3" w:equalWidth="0">
            <w:col w:w="3613" w:space="597"/>
            <w:col w:w="2706" w:space="2368"/>
            <w:col w:w="2316"/>
          </w:cols>
        </w:sectPr>
      </w:pPr>
      <w:rPr/>
    </w:p>
    <w:p>
      <w:pPr>
        <w:spacing w:before="72" w:after="0" w:line="240" w:lineRule="auto"/>
        <w:ind w:left="40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.874228pt;margin-top:37.969006pt;width:557.203501pt;height:776.451424pt;mso-position-horizontal-relative:page;mso-position-vertical-relative:page;z-index:-15134" coordorigin="337,759" coordsize="11144,15529">
            <v:group style="position:absolute;left:349;top:786;width:11087;height:2" coordorigin="349,786" coordsize="11087,2">
              <v:shape style="position:absolute;left:349;top:786;width:11087;height:2" coordorigin="349,786" coordsize="11087,0" path="m349,786l11437,786e" filled="f" stroked="t" strokeweight=".70801pt" strokecolor="#707070">
                <v:path arrowok="t"/>
              </v:shape>
            </v:group>
            <v:group style="position:absolute;left:371;top:766;width:2;height:15515" coordorigin="371,766" coordsize="2,15515">
              <v:shape style="position:absolute;left:371;top:766;width:2;height:15515" coordorigin="371,766" coordsize="0,15515" path="m371,16281l371,766e" filled="f" stroked="t" strokeweight=".70801pt" strokecolor="#5B5B5B">
                <v:path arrowok="t"/>
              </v:shape>
            </v:group>
            <v:group style="position:absolute;left:2379;top:781;width:2;height:1523" coordorigin="2379,781" coordsize="2,1523">
              <v:shape style="position:absolute;left:2379;top:781;width:2;height:1523" coordorigin="2379,781" coordsize="0,1523" path="m2379,2304l2379,781e" filled="f" stroked="t" strokeweight=".70801pt" strokecolor="#5B5B5B">
                <v:path arrowok="t"/>
              </v:shape>
            </v:group>
            <v:group style="position:absolute;left:9086;top:781;width:2;height:1528" coordorigin="9086,781" coordsize="2,1528">
              <v:shape style="position:absolute;left:9086;top:781;width:2;height:1528" coordorigin="9086,781" coordsize="0,1528" path="m9086,2309l9086,781e" filled="f" stroked="t" strokeweight=".70801pt" strokecolor="#606060">
                <v:path arrowok="t"/>
              </v:shape>
            </v:group>
            <v:group style="position:absolute;left:349;top:2299;width:11097;height:2" coordorigin="349,2299" coordsize="11097,2">
              <v:shape style="position:absolute;left:349;top:2299;width:11097;height:2" coordorigin="349,2299" coordsize="11097,0" path="m349,2299l11446,2299e" filled="f" stroked="t" strokeweight=".70801pt" strokecolor="#707070">
                <v:path arrowok="t"/>
              </v:shape>
            </v:group>
            <v:group style="position:absolute;left:349;top:2537;width:11092;height:2" coordorigin="349,2537" coordsize="11092,2">
              <v:shape style="position:absolute;left:349;top:2537;width:11092;height:2" coordorigin="349,2537" coordsize="11092,0" path="m349,2537l11441,2537e" filled="f" stroked="t" strokeweight=".70801pt" strokecolor="#707070">
                <v:path arrowok="t"/>
              </v:shape>
            </v:group>
            <v:group style="position:absolute;left:345;top:2775;width:11102;height:2" coordorigin="345,2775" coordsize="11102,2">
              <v:shape style="position:absolute;left:345;top:2775;width:11102;height:2" coordorigin="345,2775" coordsize="11102,0" path="m345,2775l11446,2775e" filled="f" stroked="t" strokeweight=".70801pt" strokecolor="#6B6B6B">
                <v:path arrowok="t"/>
              </v:shape>
            </v:group>
            <v:group style="position:absolute;left:345;top:3013;width:11102;height:2" coordorigin="345,3013" coordsize="11102,2">
              <v:shape style="position:absolute;left:345;top:3013;width:11102;height:2" coordorigin="345,3013" coordsize="11102,0" path="m345,3013l11446,3013e" filled="f" stroked="t" strokeweight=".70801pt" strokecolor="#707070">
                <v:path arrowok="t"/>
              </v:shape>
            </v:group>
            <v:group style="position:absolute;left:349;top:3252;width:11097;height:2" coordorigin="349,3252" coordsize="11097,2">
              <v:shape style="position:absolute;left:349;top:3252;width:11097;height:2" coordorigin="349,3252" coordsize="11097,0" path="m349,3252l11446,3252e" filled="f" stroked="t" strokeweight=".70801pt" strokecolor="#6B6B6B">
                <v:path arrowok="t"/>
              </v:shape>
            </v:group>
            <v:group style="position:absolute;left:345;top:3494;width:11106;height:2" coordorigin="345,3494" coordsize="11106,2">
              <v:shape style="position:absolute;left:345;top:3494;width:11106;height:2" coordorigin="345,3494" coordsize="11106,0" path="m345,3494l11451,3494e" filled="f" stroked="t" strokeweight=".70801pt" strokecolor="#6B6B6B">
                <v:path arrowok="t"/>
              </v:shape>
            </v:group>
            <v:group style="position:absolute;left:3866;top:3485;width:2;height:771" coordorigin="3866,3485" coordsize="2,771">
              <v:shape style="position:absolute;left:3866;top:3485;width:2;height:771" coordorigin="3866,3485" coordsize="0,771" path="m3866,4256l3866,3485e" filled="f" stroked="t" strokeweight=".944013pt" strokecolor="#4B4B4B">
                <v:path arrowok="t"/>
              </v:shape>
            </v:group>
            <v:group style="position:absolute;left:11451;top:786;width:2;height:15486" coordorigin="11451,786" coordsize="2,15486">
              <v:shape style="position:absolute;left:11451;top:786;width:2;height:15486" coordorigin="11451,786" coordsize="0,15486" path="m11451,16272l11451,786e" filled="f" stroked="t" strokeweight=".70801pt" strokecolor="#707070">
                <v:path arrowok="t"/>
              </v:shape>
            </v:group>
            <v:group style="position:absolute;left:2398;top:4237;width:2;height:12040" coordorigin="2398,4237" coordsize="2,12040">
              <v:shape style="position:absolute;left:2398;top:4237;width:2;height:12040" coordorigin="2398,4237" coordsize="0,12040" path="m2398,16277l2398,4237e" filled="f" stroked="t" strokeweight=".70801pt" strokecolor="#5B5B5B">
                <v:path arrowok="t"/>
              </v:shape>
            </v:group>
            <v:group style="position:absolute;left:345;top:4246;width:11106;height:2" coordorigin="345,4246" coordsize="11106,2">
              <v:shape style="position:absolute;left:345;top:4246;width:11106;height:2" coordorigin="345,4246" coordsize="11106,0" path="m345,4246l11451,4246e" filled="f" stroked="t" strokeweight=".70801pt" strokecolor="#707070">
                <v:path arrowok="t"/>
              </v:shape>
            </v:group>
            <v:group style="position:absolute;left:2379;top:4773;width:9067;height:2" coordorigin="2379,4773" coordsize="9067,2">
              <v:shape style="position:absolute;left:2379;top:4773;width:9067;height:2" coordorigin="2379,4773" coordsize="9067,0" path="m2379,4773l11446,4773e" filled="f" stroked="t" strokeweight=".70801pt" strokecolor="#707070">
                <v:path arrowok="t"/>
              </v:shape>
            </v:group>
            <v:group style="position:absolute;left:4911;top:4761;width:2;height:2199" coordorigin="4911,4761" coordsize="2,2199">
              <v:shape style="position:absolute;left:4911;top:4761;width:2;height:2199" coordorigin="4911,4761" coordsize="0,2199" path="m4911,6960l4911,4761e" filled="f" stroked="t" strokeweight=".472006pt" strokecolor="#5B5B5B">
                <v:path arrowok="t"/>
              </v:shape>
            </v:group>
            <v:group style="position:absolute;left:4904;top:5265;width:6547;height:2" coordorigin="4904,5265" coordsize="6547,2">
              <v:shape style="position:absolute;left:4904;top:5265;width:6547;height:2" coordorigin="4904,5265" coordsize="6547,0" path="m4904,5265l11451,5265e" filled="f" stroked="t" strokeweight=".70801pt" strokecolor="#707070">
                <v:path arrowok="t"/>
              </v:shape>
            </v:group>
            <v:group style="position:absolute;left:4899;top:5513;width:6556;height:2" coordorigin="4899,5513" coordsize="6556,2">
              <v:shape style="position:absolute;left:4899;top:5513;width:6556;height:2" coordorigin="4899,5513" coordsize="6556,0" path="m4899,5513l11456,5513e" filled="f" stroked="t" strokeweight=".70801pt" strokecolor="#6B6B6B">
                <v:path arrowok="t"/>
              </v:shape>
            </v:group>
            <v:group style="position:absolute;left:4899;top:5760;width:6556;height:2" coordorigin="4899,5760" coordsize="6556,2">
              <v:shape style="position:absolute;left:4899;top:5760;width:6556;height:2" coordorigin="4899,5760" coordsize="6556,0" path="m4899,5760l11456,5760e" filled="f" stroked="t" strokeweight=".70801pt" strokecolor="#707070">
                <v:path arrowok="t"/>
              </v:shape>
            </v:group>
            <v:group style="position:absolute;left:2374;top:5998;width:9077;height:2" coordorigin="2374,5998" coordsize="9077,2">
              <v:shape style="position:absolute;left:2374;top:5998;width:9077;height:2" coordorigin="2374,5998" coordsize="9077,0" path="m2374,5998l11451,5998e" filled="f" stroked="t" strokeweight=".70801pt" strokecolor="#707070">
                <v:path arrowok="t"/>
              </v:shape>
            </v:group>
            <v:group style="position:absolute;left:345;top:4532;width:11102;height:2" coordorigin="345,4532" coordsize="11102,2">
              <v:shape style="position:absolute;left:345;top:4532;width:11102;height:2" coordorigin="345,4532" coordsize="11102,0" path="m345,4532l11446,4532e" filled="f" stroked="t" strokeweight=".70801pt" strokecolor="#6B6B6B">
                <v:path arrowok="t"/>
              </v:shape>
            </v:group>
            <v:group style="position:absolute;left:807;top:6241;width:10648;height:2" coordorigin="807,6241" coordsize="10648,2">
              <v:shape style="position:absolute;left:807;top:6241;width:10648;height:2" coordorigin="807,6241" coordsize="10648,0" path="m807,6241l11456,6241e" filled="f" stroked="t" strokeweight=".70801pt" strokecolor="#6B6B6B">
                <v:path arrowok="t"/>
              </v:shape>
            </v:group>
            <v:group style="position:absolute;left:2379;top:6710;width:9077;height:2" coordorigin="2379,6710" coordsize="9077,2">
              <v:shape style="position:absolute;left:2379;top:6710;width:9077;height:2" coordorigin="2379,6710" coordsize="9077,0" path="m2379,6710l11456,6710e" filled="f" stroked="t" strokeweight=".70801pt" strokecolor="#707070">
                <v:path arrowok="t"/>
              </v:shape>
            </v:group>
            <v:group style="position:absolute;left:7798;top:6232;width:2;height:724" coordorigin="7798,6232" coordsize="2,724">
              <v:shape style="position:absolute;left:7798;top:6232;width:2;height:724" coordorigin="7798,6232" coordsize="0,724" path="m7798,6955l7798,6232e" filled="f" stroked="t" strokeweight=".70801pt" strokecolor="#646464">
                <v:path arrowok="t"/>
              </v:shape>
            </v:group>
            <v:group style="position:absolute;left:2384;top:6951;width:9072;height:2" coordorigin="2384,6951" coordsize="9072,2">
              <v:shape style="position:absolute;left:2384;top:6951;width:9072;height:2" coordorigin="2384,6951" coordsize="9072,0" path="m2384,6951l11456,6951e" filled="f" stroked="t" strokeweight=".70801pt" strokecolor="#6B6B6B">
                <v:path arrowok="t"/>
              </v:shape>
            </v:group>
            <v:group style="position:absolute;left:349;top:7189;width:11106;height:2" coordorigin="349,7189" coordsize="11106,2">
              <v:shape style="position:absolute;left:349;top:7189;width:11106;height:2" coordorigin="349,7189" coordsize="11106,0" path="m349,7189l11456,7189e" filled="f" stroked="t" strokeweight=".70801pt" strokecolor="#707070">
                <v:path arrowok="t"/>
              </v:shape>
            </v:group>
            <v:group style="position:absolute;left:4914;top:7655;width:2;height:724" coordorigin="4914,7655" coordsize="2,724">
              <v:shape style="position:absolute;left:4914;top:7655;width:2;height:724" coordorigin="4914,7655" coordsize="0,724" path="m4914,8379l4914,7655e" filled="f" stroked="t" strokeweight=".70801pt" strokecolor="#5B5B5B">
                <v:path arrowok="t"/>
              </v:shape>
            </v:group>
            <v:group style="position:absolute;left:354;top:7660;width:11106;height:2" coordorigin="354,7660" coordsize="11106,2">
              <v:shape style="position:absolute;left:354;top:7660;width:11106;height:2" coordorigin="354,7660" coordsize="11106,0" path="m354,7660l11460,7660e" filled="f" stroked="t" strokeweight=".70801pt" strokecolor="#707070">
                <v:path arrowok="t"/>
              </v:shape>
            </v:group>
            <v:group style="position:absolute;left:4909;top:7898;width:6547;height:2" coordorigin="4909,7898" coordsize="6547,2">
              <v:shape style="position:absolute;left:4909;top:7898;width:6547;height:2" coordorigin="4909,7898" coordsize="6547,0" path="m4909,7898l11456,7898e" filled="f" stroked="t" strokeweight=".70801pt" strokecolor="#707070">
                <v:path arrowok="t"/>
              </v:shape>
            </v:group>
            <v:group style="position:absolute;left:354;top:8374;width:11106;height:2" coordorigin="354,8374" coordsize="11106,2">
              <v:shape style="position:absolute;left:354;top:8374;width:11106;height:2" coordorigin="354,8374" coordsize="11106,0" path="m354,8374l11460,8374e" filled="f" stroked="t" strokeweight=".70801pt" strokecolor="#707070">
                <v:path arrowok="t"/>
              </v:shape>
            </v:group>
            <v:group style="position:absolute;left:354;top:9193;width:11106;height:2" coordorigin="354,9193" coordsize="11106,2">
              <v:shape style="position:absolute;left:354;top:9193;width:11106;height:2" coordorigin="354,9193" coordsize="11106,0" path="m354,9193l11460,9193e" filled="f" stroked="t" strokeweight=".70801pt" strokecolor="#747474">
                <v:path arrowok="t"/>
              </v:shape>
            </v:group>
            <v:group style="position:absolute;left:354;top:10040;width:11106;height:2" coordorigin="354,10040" coordsize="11106,2">
              <v:shape style="position:absolute;left:354;top:10040;width:11106;height:2" coordorigin="354,10040" coordsize="11106,0" path="m354,10040l11460,10040e" filled="f" stroked="t" strokeweight=".70801pt" strokecolor="#707070">
                <v:path arrowok="t"/>
              </v:shape>
            </v:group>
            <v:group style="position:absolute;left:359;top:10283;width:11106;height:2" coordorigin="359,10283" coordsize="11106,2">
              <v:shape style="position:absolute;left:359;top:10283;width:11106;height:2" coordorigin="359,10283" coordsize="11106,0" path="m359,10283l11465,10283e" filled="f" stroked="t" strokeweight=".70801pt" strokecolor="#707070">
                <v:path arrowok="t"/>
              </v:shape>
            </v:group>
            <v:group style="position:absolute;left:359;top:10526;width:11106;height:2" coordorigin="359,10526" coordsize="11106,2">
              <v:shape style="position:absolute;left:359;top:10526;width:11106;height:2" coordorigin="359,10526" coordsize="11106,0" path="m359,10526l11465,10526e" filled="f" stroked="t" strokeweight=".70801pt" strokecolor="#707070">
                <v:path arrowok="t"/>
              </v:shape>
            </v:group>
            <v:group style="position:absolute;left:359;top:11252;width:11106;height:2" coordorigin="359,11252" coordsize="11106,2">
              <v:shape style="position:absolute;left:359;top:11252;width:11106;height:2" coordorigin="359,11252" coordsize="11106,0" path="m359,11252l11465,11252e" filled="f" stroked="t" strokeweight=".472006pt" strokecolor="#6B6B6B">
                <v:path arrowok="t"/>
              </v:shape>
            </v:group>
            <v:group style="position:absolute;left:1166;top:11249;width:2;height:5032" coordorigin="1166,11249" coordsize="2,5032">
              <v:shape style="position:absolute;left:1166;top:11249;width:2;height:5032" coordorigin="1166,11249" coordsize="0,5032" path="m1166,16281l1166,11249e" filled="f" stroked="t" strokeweight=".70801pt" strokecolor="#606060">
                <v:path arrowok="t"/>
              </v:shape>
            </v:group>
            <v:group style="position:absolute;left:1742;top:11245;width:2;height:5037" coordorigin="1742,11245" coordsize="2,5037">
              <v:shape style="position:absolute;left:1742;top:11245;width:2;height:5037" coordorigin="1742,11245" coordsize="0,5037" path="m1742,16281l1742,11245e" filled="f" stroked="t" strokeweight=".70801pt" strokecolor="#5B5B5B">
                <v:path arrowok="t"/>
              </v:shape>
            </v:group>
            <v:group style="position:absolute;left:359;top:11497;width:11106;height:2" coordorigin="359,11497" coordsize="11106,2">
              <v:shape style="position:absolute;left:359;top:11497;width:11106;height:2" coordorigin="359,11497" coordsize="11106,0" path="m359,11497l11465,11497e" filled="f" stroked="t" strokeweight=".70801pt" strokecolor="#707074">
                <v:path arrowok="t"/>
              </v:shape>
            </v:group>
            <v:group style="position:absolute;left:368;top:13582;width:2044;height:2" coordorigin="368,13582" coordsize="2044,2">
              <v:shape style="position:absolute;left:368;top:13582;width:2044;height:2" coordorigin="368,13582" coordsize="2044,0" path="m368,13582l2412,13582e" filled="f" stroked="t" strokeweight=".70801pt" strokecolor="#777777">
                <v:path arrowok="t"/>
              </v:shape>
            </v:group>
            <v:group style="position:absolute;left:378;top:16267;width:11097;height:2" coordorigin="378,16267" coordsize="11097,2">
              <v:shape style="position:absolute;left:378;top:16267;width:11097;height:2" coordorigin="378,16267" coordsize="11097,0" path="m378,16267l11474,16267e" filled="f" stroked="t" strokeweight=".70801pt" strokecolor="#777777">
                <v:path arrowok="t"/>
              </v:shape>
            </v:group>
            <v:group style="position:absolute;left:7366;top:11245;width:2;height:5022" coordorigin="7366,11245" coordsize="2,5022">
              <v:shape style="position:absolute;left:7366;top:11245;width:2;height:5022" coordorigin="7366,11245" coordsize="0,5022" path="m7366,16267l7366,11245e" filled="f" stroked="t" strokeweight=".70801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7" w:lineRule="exact"/>
        <w:ind w:left="278" w:right="-86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494949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494949"/>
          <w:spacing w:val="87"/>
          <w:w w:val="12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94949"/>
          <w:spacing w:val="0"/>
          <w:w w:val="219"/>
          <w:b/>
          <w:bCs/>
        </w:rPr>
        <w:t>er</w:t>
      </w:r>
      <w:r>
        <w:rPr>
          <w:rFonts w:ascii="Times New Roman" w:hAnsi="Times New Roman" w:cs="Times New Roman" w:eastAsia="Times New Roman"/>
          <w:sz w:val="31"/>
          <w:szCs w:val="31"/>
          <w:color w:val="494949"/>
          <w:spacing w:val="1"/>
          <w:w w:val="219"/>
          <w:b/>
          <w:bCs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94949"/>
          <w:spacing w:val="0"/>
          <w:w w:val="219"/>
          <w:b/>
          <w:bCs/>
        </w:rPr>
        <w:t>sE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0" w:after="0" w:line="226" w:lineRule="exact"/>
        <w:ind w:right="-5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i/>
        </w:rPr>
        <w:t>Itfaiy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i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34"/>
          <w:w w:val="87"/>
          <w:i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i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i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-14"/>
          <w:w w:val="87"/>
          <w:i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i/>
        </w:rPr>
        <w:t>Bölg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i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16"/>
          <w:w w:val="87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İtf.</w:t>
      </w:r>
      <w:r>
        <w:rPr>
          <w:rFonts w:ascii="Arial" w:hAnsi="Arial" w:cs="Arial" w:eastAsia="Arial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3" w:equalWidth="0">
            <w:col w:w="783" w:space="1846"/>
            <w:col w:w="2057" w:space="964"/>
            <w:col w:w="5950"/>
          </w:cols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7" w:lineRule="auto"/>
        <w:ind w:left="3540" w:right="4682" w:firstLine="-1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899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485168pt;margin-top:-37.609810pt;width:452.400493pt;height:44.5pt;mso-position-horizontal-relative:page;mso-position-vertical-relative:paragraph;z-index:-15112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tabs>
                      <w:tab w:pos="8120" w:val="left"/>
                    </w:tabs>
                    <w:rPr>
                      <w:rFonts w:ascii="Arial" w:hAnsi="Arial" w:cs="Arial" w:eastAsia="Arial"/>
                      <w:sz w:val="66"/>
                      <w:szCs w:val="66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43434"/>
                      <w:spacing w:val="0"/>
                      <w:w w:val="163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343434"/>
                      <w:spacing w:val="0"/>
                      <w:w w:val="100"/>
                      <w:b/>
                      <w:bCs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343434"/>
                      <w:spacing w:val="0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494949"/>
                      <w:spacing w:val="0"/>
                      <w:w w:val="103"/>
                      <w:position w:val="-1"/>
                    </w:rPr>
                    <w:t>@)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995548pt;margin-top:5.386898pt;width:51.666742pt;height:8.5pt;mso-position-horizontal-relative:page;mso-position-vertical-relative:paragraph;z-index:-15111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43434"/>
                      <w:spacing w:val="0"/>
                      <w:w w:val="91"/>
                      <w:b/>
                      <w:bCs/>
                    </w:rPr>
                    <w:t>BÜVUKSEHIR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8"/>
        </w:rPr>
        <w:t>I&lt;;MIR</w:t>
      </w:r>
      <w:r>
        <w:rPr>
          <w:rFonts w:ascii="Arial" w:hAnsi="Arial" w:cs="Arial" w:eastAsia="Arial"/>
          <w:sz w:val="15"/>
          <w:szCs w:val="15"/>
          <w:color w:val="494949"/>
          <w:spacing w:val="-28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14" w:lineRule="exact"/>
        <w:ind w:left="667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2"/>
          <w:position w:val="3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324081" w:type="dxa"/>
      </w:tblPr>
      <w:tblGrid/>
      <w:tr>
        <w:trPr>
          <w:trHeight w:val="236" w:hRule="exact"/>
        </w:trPr>
        <w:tc>
          <w:tcPr>
            <w:tcW w:w="1207" w:type="dxa"/>
            <w:tcBorders>
              <w:top w:val="single" w:sz="5.67984" w:space="0" w:color="5B5B5B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410" w:type="dxa"/>
            <w:tcBorders>
              <w:top w:val="nil" w:sz="6" w:space="0" w:color="auto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2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09.05.2017IBildirim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8"/>
              </w:rPr>
              <w:t>Sıı·a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32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37" w:type="dxa"/>
            <w:tcBorders>
              <w:top w:val="single" w:sz="5.67984" w:space="0" w:color="606060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2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15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7984" w:space="0" w:color="606060"/>
            </w:tcBorders>
          </w:tcPr>
          <w:p>
            <w:pPr>
              <w:spacing w:before="14" w:after="0" w:line="240" w:lineRule="auto"/>
              <w:ind w:left="9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19:49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li_cl: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207" w:type="dxa"/>
            <w:tcBorders>
              <w:top w:val="single" w:sz="5.67984" w:space="0" w:color="5B5B5B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410" w:type="dxa"/>
            <w:tcBorders>
              <w:top w:val="single" w:sz="5.67984" w:space="0" w:color="5B5B5B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6" w:lineRule="exact"/>
              <w:ind w:left="205" w:right="-20"/>
              <w:jc w:val="left"/>
              <w:tabs>
                <w:tab w:pos="26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3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24"/>
                <w:w w:val="13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09.05.2017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8"/>
                <w:w w:val="3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8"/>
              </w:rPr>
              <w:t>KayıtNo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  <w:position w:val="-1"/>
              </w:rPr>
              <w:t>2930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37" w:type="dxa"/>
            <w:tcBorders>
              <w:top w:val="single" w:sz="5.67984" w:space="0" w:color="5B5B5B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6" w:lineRule="exact"/>
              <w:ind w:left="22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13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151" w:type="dxa"/>
            <w:tcBorders>
              <w:top w:val="nil" w:sz="6" w:space="0" w:color="auto"/>
              <w:bottom w:val="single" w:sz="5.67984" w:space="0" w:color="5B5B5B"/>
              <w:left w:val="nil" w:sz="6" w:space="0" w:color="auto"/>
              <w:right w:val="single" w:sz="5.67984" w:space="0" w:color="606060"/>
            </w:tcBorders>
          </w:tcPr>
          <w:p>
            <w:pPr>
              <w:spacing w:before="15" w:after="0" w:line="216" w:lineRule="exact"/>
              <w:ind w:left="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  <w:position w:val="-1"/>
              </w:rPr>
              <w:t>Kaya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1"/>
                <w:position w:val="-1"/>
              </w:rPr>
              <w:t>ERGÜL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08" w:lineRule="exact"/>
        <w:ind w:left="166" w:right="-20"/>
        <w:jc w:val="left"/>
        <w:tabs>
          <w:tab w:pos="1840" w:val="left"/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ştkla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6323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Sok.Sonu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66" w:right="-20"/>
        <w:jc w:val="left"/>
        <w:tabs>
          <w:tab w:pos="1880" w:val="left"/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Işıkla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6323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Sok.Sonu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61" w:right="-20"/>
        <w:jc w:val="left"/>
        <w:tabs>
          <w:tab w:pos="1800" w:val="left"/>
          <w:tab w:pos="404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33" w:lineRule="exact"/>
        <w:ind w:left="161" w:right="-20"/>
        <w:jc w:val="left"/>
        <w:tabs>
          <w:tab w:pos="306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70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1"/>
          <w:position w:val="-7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6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6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5"/>
        </w:rPr>
        <w:t>Kullanu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60" w:bottom="280" w:left="180" w:right="200"/>
        </w:sectPr>
      </w:pPr>
      <w:rPr/>
    </w:p>
    <w:p>
      <w:pPr>
        <w:spacing w:before="0" w:after="0" w:line="631" w:lineRule="exact"/>
        <w:ind w:left="3076" w:right="-140"/>
        <w:jc w:val="left"/>
        <w:tabs>
          <w:tab w:pos="5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24.331451pt;margin-top:12.129379pt;width:6.626481pt;height:.1pt;mso-position-horizontal-relative:page;mso-position-vertical-relative:paragraph;z-index:-15127" coordorigin="8487,243" coordsize="133,2">
            <v:shape style="position:absolute;left:8487;top:243;width:133;height:2" coordorigin="8487,243" coordsize="133,0" path="m8487,243l8619,243e" filled="f" stroked="t" strokeweight=".23666pt" strokecolor="#93939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0.427795pt;margin-top:5.170471pt;width:22.577361pt;height:8.5pt;mso-position-horizontal-relative:page;mso-position-vertical-relative:paragraph;z-index:-15110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43434"/>
                      <w:spacing w:val="0"/>
                      <w:w w:val="103"/>
                    </w:rPr>
                    <w:t>Ahşap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6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4"/>
          <w:w w:val="100"/>
          <w:position w:val="26"/>
        </w:rPr>
        <w:t> </w:t>
      </w:r>
      <w:r>
        <w:rPr>
          <w:rFonts w:ascii="Arial" w:hAnsi="Arial" w:cs="Arial" w:eastAsia="Arial"/>
          <w:sz w:val="45"/>
          <w:szCs w:val="45"/>
          <w:color w:val="494949"/>
          <w:spacing w:val="3"/>
          <w:w w:val="47"/>
          <w:position w:val="-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  <w:position w:val="26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2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6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  <w:position w:val="26"/>
        </w:rPr>
        <w:t> </w:t>
      </w:r>
      <w:r>
        <w:rPr>
          <w:rFonts w:ascii="Arial" w:hAnsi="Arial" w:cs="Arial" w:eastAsia="Arial"/>
          <w:sz w:val="45"/>
          <w:szCs w:val="45"/>
          <w:color w:val="494949"/>
          <w:spacing w:val="0"/>
          <w:w w:val="59"/>
          <w:position w:val="-7"/>
        </w:rPr>
        <w:t>ı</w:t>
      </w:r>
      <w:r>
        <w:rPr>
          <w:rFonts w:ascii="Arial" w:hAnsi="Arial" w:cs="Arial" w:eastAsia="Arial"/>
          <w:sz w:val="45"/>
          <w:szCs w:val="45"/>
          <w:color w:val="494949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45"/>
          <w:szCs w:val="45"/>
          <w:color w:val="494949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9"/>
          <w:w w:val="101"/>
          <w:position w:val="26"/>
        </w:rPr>
        <w:t>Ç</w:t>
      </w:r>
      <w:r>
        <w:rPr>
          <w:rFonts w:ascii="Arial" w:hAnsi="Arial" w:cs="Arial" w:eastAsia="Arial"/>
          <w:sz w:val="52"/>
          <w:szCs w:val="52"/>
          <w:color w:val="B1B1B1"/>
          <w:spacing w:val="-95"/>
          <w:w w:val="57"/>
          <w:position w:val="8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  <w:position w:val="26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6"/>
          <w:w w:val="100"/>
          <w:position w:val="26"/>
        </w:rPr>
        <w:t> </w:t>
      </w:r>
      <w:r>
        <w:rPr>
          <w:rFonts w:ascii="Arial" w:hAnsi="Arial" w:cs="Arial" w:eastAsia="Arial"/>
          <w:sz w:val="52"/>
          <w:szCs w:val="52"/>
          <w:color w:val="343434"/>
          <w:spacing w:val="-66"/>
          <w:w w:val="61"/>
          <w:position w:val="8"/>
        </w:rPr>
        <w:t>ı</w:t>
      </w:r>
      <w:r>
        <w:rPr>
          <w:rFonts w:ascii="Arial" w:hAnsi="Arial" w:cs="Arial" w:eastAsia="Arial"/>
          <w:sz w:val="52"/>
          <w:szCs w:val="52"/>
          <w:color w:val="C1C1C1"/>
          <w:spacing w:val="-60"/>
          <w:w w:val="177"/>
          <w:position w:val="8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6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20:20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00"/>
          <w:cols w:num="3" w:equalWidth="0">
            <w:col w:w="5990" w:space="167"/>
            <w:col w:w="554" w:space="0"/>
            <w:col w:w="4829"/>
          </w:cols>
        </w:sectPr>
      </w:pPr>
      <w:rPr/>
    </w:p>
    <w:p>
      <w:pPr>
        <w:spacing w:before="0" w:after="0" w:line="194" w:lineRule="exact"/>
        <w:ind w:left="15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!Sahib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tabs>
          <w:tab w:pos="2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00"/>
          <w:cols w:num="3" w:equalWidth="0">
            <w:col w:w="1210" w:space="683"/>
            <w:col w:w="476" w:space="0"/>
            <w:col w:w="9171"/>
          </w:cols>
        </w:sectPr>
      </w:pPr>
      <w:rPr/>
    </w:p>
    <w:p>
      <w:pPr>
        <w:spacing w:before="52" w:after="0" w:line="218" w:lineRule="exact"/>
        <w:ind w:left="19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ERGÜL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ind w:left="1912" w:right="-20"/>
        <w:jc w:val="left"/>
        <w:tabs>
          <w:tab w:pos="412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93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19:50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19:55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51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61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119" w:right="51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7" w:lineRule="auto"/>
        <w:ind w:left="1917" w:right="4845" w:firstLine="2215"/>
        <w:jc w:val="left"/>
        <w:tabs>
          <w:tab w:pos="3360" w:val="left"/>
          <w:tab w:pos="4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left="166" w:right="-20"/>
        <w:jc w:val="left"/>
        <w:tabs>
          <w:tab w:pos="1900" w:val="left"/>
          <w:tab w:pos="412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·-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ııncı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51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1"/>
        </w:rPr>
        <w:t>o</w:t>
      </w:r>
      <w:r>
        <w:rPr>
          <w:rFonts w:ascii="Arial" w:hAnsi="Arial" w:cs="Arial" w:eastAsia="Arial"/>
          <w:sz w:val="25"/>
          <w:szCs w:val="25"/>
          <w:color w:val="606060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5"/>
          <w:szCs w:val="25"/>
          <w:color w:val="606060"/>
          <w:spacing w:val="55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79797B"/>
          <w:spacing w:val="-5"/>
          <w:w w:val="75"/>
          <w:position w:val="1"/>
        </w:rPr>
        <w:t>.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69"/>
          <w:position w:val="1"/>
        </w:rPr>
        <w:t>•</w:t>
      </w:r>
      <w:r>
        <w:rPr>
          <w:rFonts w:ascii="Arial" w:hAnsi="Arial" w:cs="Arial" w:eastAsia="Arial"/>
          <w:sz w:val="25"/>
          <w:szCs w:val="25"/>
          <w:color w:val="343434"/>
          <w:spacing w:val="-5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0"/>
        </w:rPr>
        <w:t>Dönü_ş_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9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61" w:right="4236" w:firstLine="-9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yanınakta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göıitldü.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093" w:right="459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82" w:lineRule="exact"/>
        <w:ind w:left="206" w:right="-20"/>
        <w:jc w:val="left"/>
        <w:tabs>
          <w:tab w:pos="2060" w:val="left"/>
          <w:tab w:pos="4120" w:val="left"/>
          <w:tab w:pos="60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4"/>
        </w:rPr>
        <w:t>lk.öpü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3" w:lineRule="exact"/>
        <w:ind w:left="4146" w:right="-20"/>
        <w:jc w:val="left"/>
        <w:tabs>
          <w:tab w:pos="6020" w:val="left"/>
          <w:tab w:pos="75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26"/>
          <w:szCs w:val="26"/>
          <w:color w:val="343434"/>
          <w:spacing w:val="0"/>
          <w:w w:val="185"/>
          <w:position w:val="6"/>
        </w:rPr>
        <w:t>ı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6"/>
        </w:rPr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54"/>
          <w:position w:val="3"/>
        </w:rPr>
        <w:t>1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183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1" w:lineRule="auto"/>
        <w:ind w:left="166" w:right="5472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0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1" w:lineRule="auto"/>
        <w:ind w:left="1912" w:right="86" w:firstLine="-175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tutuştuıması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6" w:lineRule="auto"/>
        <w:ind w:left="161" w:right="4675"/>
        <w:jc w:val="left"/>
        <w:tabs>
          <w:tab w:pos="190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20" w:lineRule="atLeast"/>
        <w:ind w:left="151" w:right="9853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ı;.'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3" w:lineRule="exact"/>
        <w:ind w:left="151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80"/>
          <w:position w:val="-3"/>
        </w:rPr>
        <w:t>1:-:-.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00"/>
        </w:sectPr>
      </w:pPr>
      <w:rPr/>
    </w:p>
    <w:p>
      <w:pPr>
        <w:spacing w:before="0" w:after="0" w:line="194" w:lineRule="exact"/>
        <w:ind w:left="166" w:right="-68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0"/>
        </w:rPr>
        <w:t>Ek&gt;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C9095"/>
          <w:spacing w:val="0"/>
          <w:w w:val="16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C9095"/>
          <w:spacing w:val="-48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101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20:35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00"/>
          <w:cols w:num="5" w:equalWidth="0">
            <w:col w:w="1348" w:space="564"/>
            <w:col w:w="419" w:space="366"/>
            <w:col w:w="890" w:space="1879"/>
            <w:col w:w="546" w:space="122"/>
            <w:col w:w="5406"/>
          </w:cols>
        </w:sectPr>
      </w:pPr>
      <w:rPr/>
    </w:p>
    <w:p>
      <w:pPr>
        <w:spacing w:before="18" w:after="0" w:line="224" w:lineRule="exact"/>
        <w:ind w:left="255" w:right="-20"/>
        <w:jc w:val="left"/>
        <w:tabs>
          <w:tab w:pos="960" w:val="left"/>
          <w:tab w:pos="3300" w:val="left"/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!Yaralı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8" w:lineRule="exact"/>
        <w:ind w:left="18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6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73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3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06" w:lineRule="exact"/>
        <w:ind w:left="96" w:right="1843"/>
        <w:jc w:val="center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458.602997pt;margin-top:11.485884pt;width:6.12520pt;height:16.612825pt;mso-position-horizontal-relative:page;mso-position-vertical-relative:paragraph;z-index:-15123" coordorigin="9172,230" coordsize="123,332">
            <v:group style="position:absolute;left:9267;top:247;width:2;height:194" coordorigin="9267,247" coordsize="2,194">
              <v:shape style="position:absolute;left:9267;top:247;width:2;height:194" coordorigin="9267,247" coordsize="0,194" path="m9267,441l9267,247e" filled="f" stroked="t" strokeweight="1.7425pt" strokecolor="#EDEDED">
                <v:path arrowok="t"/>
              </v:shape>
            </v:group>
            <v:group style="position:absolute;left:9172;top:441;width:123;height:121" coordorigin="9172,441" coordsize="123,121">
              <v:shape style="position:absolute;left:9172;top:441;width:123;height:121" coordorigin="9172,441" coordsize="123,121" path="m9172,441l9295,441,9295,562,9172,562,9172,441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81.080566pt;margin-top:12.357133pt;width:.1pt;height:12.115723pt;mso-position-horizontal-relative:page;mso-position-vertical-relative:paragraph;z-index:-15122" coordorigin="9622,247" coordsize="2,242">
            <v:shape style="position:absolute;left:9622;top:247;width:2;height:242" coordorigin="9622,247" coordsize="0,242" path="m9622,489l9622,247e" filled="f" stroked="t" strokeweight="3.34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343434"/>
          <w:w w:val="84"/>
          <w:b/>
          <w:bCs/>
          <w:position w:val="-2"/>
        </w:rPr>
        <w:t>1</w:t>
      </w:r>
      <w:r>
        <w:rPr>
          <w:rFonts w:ascii="Arial" w:hAnsi="Arial" w:cs="Arial" w:eastAsia="Arial"/>
          <w:sz w:val="25"/>
          <w:szCs w:val="25"/>
          <w:color w:val="343434"/>
          <w:spacing w:val="-38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67"/>
          <w:b/>
          <w:bCs/>
          <w:position w:val="-2"/>
        </w:rPr>
        <w:t>5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67"/>
          <w:b/>
          <w:bCs/>
          <w:position w:val="-2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3"/>
          <w:w w:val="67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67"/>
          <w:b/>
          <w:bCs/>
          <w:position w:val="-2"/>
        </w:rPr>
        <w:t>Mar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67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67"/>
          <w:b/>
          <w:bCs/>
          <w:position w:val="-2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454"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86.394989pt;margin-top:6.756017pt;width:.1pt;height:6.057861pt;mso-position-horizontal-relative:page;mso-position-vertical-relative:paragraph;z-index:-15121" coordorigin="9728,135" coordsize="2,121">
            <v:shape style="position:absolute;left:9728;top:135;width:2;height:121" coordorigin="9728,135" coordsize="0,121" path="m9728,135l9728,256,9728,135xe" filled="t" fillcolor="#ED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2.915955pt;margin-top:7.054342pt;width:124.8199pt;height:46pt;mso-position-horizontal-relative:page;mso-position-vertical-relative:paragraph;z-index:-15109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tabs>
                      <w:tab w:pos="1780" w:val="left"/>
                    </w:tabs>
                    <w:rPr>
                      <w:rFonts w:ascii="Arial" w:hAnsi="Arial" w:cs="Arial" w:eastAsia="Arial"/>
                      <w:sz w:val="92"/>
                      <w:szCs w:val="92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1C238C"/>
                      <w:spacing w:val="0"/>
                      <w:w w:val="100"/>
                      <w:i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1C238C"/>
                      <w:spacing w:val="-148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1C238C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1C238C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464989"/>
                      <w:spacing w:val="-9"/>
                      <w:w w:val="64"/>
                      <w:position w:val="-1"/>
                    </w:rPr>
                    <w:t>&lt;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606060"/>
                      <w:spacing w:val="0"/>
                      <w:w w:val="38"/>
                      <w:position w:val="-1"/>
                    </w:rPr>
                    <w:t>.N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C1C1C1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C1C1C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C1C1C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4"/>
          <w:w w:val="7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C9095"/>
          <w:spacing w:val="-16"/>
          <w:w w:val="164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0"/>
          <w:w w:val="64"/>
        </w:rPr>
        <w:t>.a::ı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-36"/>
          <w:w w:val="64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57"/>
          <w:w w:val="14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0"/>
          <w:w w:val="6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C9095"/>
          <w:spacing w:val="0"/>
          <w:w w:val="16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" w:lineRule="atLeast"/>
        <w:ind w:left="-27" w:right="1854"/>
        <w:jc w:val="center"/>
        <w:tabs>
          <w:tab w:pos="400" w:val="left"/>
          <w:tab w:pos="108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v:group style="position:absolute;margin-left:452.504242pt;margin-top:2.191591pt;width:.1pt;height:12.788819pt;mso-position-horizontal-relative:page;mso-position-vertical-relative:paragraph;z-index:-15120" coordorigin="9050,44" coordsize="2,256">
            <v:shape style="position:absolute;left:9050;top:44;width:2;height:256" coordorigin="9050,44" coordsize="0,256" path="m9050,300l9050,44e" filled="f" stroked="t" strokeweight="1.8271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9"/>
          <w:szCs w:val="9"/>
          <w:color w:val="606060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60606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79797B"/>
          <w:spacing w:val="0"/>
          <w:w w:val="147"/>
        </w:rPr>
        <w:t>""'</w:t>
      </w:r>
      <w:r>
        <w:rPr>
          <w:rFonts w:ascii="Times New Roman" w:hAnsi="Times New Roman" w:cs="Times New Roman" w:eastAsia="Times New Roman"/>
          <w:sz w:val="9"/>
          <w:szCs w:val="9"/>
          <w:color w:val="79797B"/>
          <w:spacing w:val="0"/>
          <w:w w:val="14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9797B"/>
          <w:spacing w:val="20"/>
          <w:w w:val="14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0"/>
        </w:rPr>
        <w:t>·?.: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8C9095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8C909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C9095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EA0A1"/>
          <w:spacing w:val="0"/>
          <w:w w:val="104"/>
        </w:rPr>
        <w:t>...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80" w:right="200"/>
          <w:cols w:num="3" w:equalWidth="0">
            <w:col w:w="836" w:space="1223"/>
            <w:col w:w="3981" w:space="2310"/>
            <w:col w:w="3190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ERG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51" w:lineRule="exact"/>
        <w:ind w:right="-4"/>
        <w:jc w:val="right"/>
        <w:tabs>
          <w:tab w:pos="1680" w:val="left"/>
        </w:tabs>
        <w:rPr>
          <w:rFonts w:ascii="Arial" w:hAnsi="Arial" w:cs="Arial" w:eastAsia="Arial"/>
          <w:sz w:val="144"/>
          <w:szCs w:val="144"/>
        </w:rPr>
      </w:pPr>
      <w:rPr/>
      <w:r>
        <w:rPr/>
        <w:pict>
          <v:group style="position:absolute;margin-left:161.402145pt;margin-top:37.275829pt;width:.1pt;height:9.057995pt;mso-position-horizontal-relative:page;mso-position-vertical-relative:paragraph;z-index:-15126" coordorigin="3228,746" coordsize="2,181">
            <v:shape style="position:absolute;left:3228;top:746;width:2;height:181" coordorigin="3228,746" coordsize="0,181" path="m3228,927l3228,746e" filled="f" stroked="t" strokeweight=".2366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2"/>
          <w:szCs w:val="32"/>
          <w:color w:val="464989"/>
          <w:w w:val="101"/>
          <w:i/>
          <w:position w:val="21"/>
        </w:rPr>
        <w:t>f</w:t>
      </w:r>
      <w:r>
        <w:rPr>
          <w:rFonts w:ascii="Arial" w:hAnsi="Arial" w:cs="Arial" w:eastAsia="Arial"/>
          <w:sz w:val="32"/>
          <w:szCs w:val="32"/>
          <w:color w:val="464989"/>
          <w:w w:val="100"/>
          <w:i/>
          <w:position w:val="21"/>
        </w:rPr>
        <w:tab/>
      </w:r>
      <w:r>
        <w:rPr>
          <w:rFonts w:ascii="Arial" w:hAnsi="Arial" w:cs="Arial" w:eastAsia="Arial"/>
          <w:sz w:val="32"/>
          <w:szCs w:val="32"/>
          <w:color w:val="464989"/>
          <w:w w:val="100"/>
          <w:i/>
          <w:position w:val="21"/>
        </w:rPr>
      </w:r>
      <w:r>
        <w:rPr>
          <w:rFonts w:ascii="Arial" w:hAnsi="Arial" w:cs="Arial" w:eastAsia="Arial"/>
          <w:sz w:val="144"/>
          <w:szCs w:val="144"/>
          <w:color w:val="3B3D6E"/>
          <w:spacing w:val="0"/>
          <w:w w:val="57"/>
          <w:i/>
          <w:position w:val="-8"/>
        </w:rPr>
        <w:t>iıf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right="-20"/>
        <w:jc w:val="left"/>
        <w:tabs>
          <w:tab w:pos="2840" w:val="left"/>
          <w:tab w:pos="4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5"/>
          <w:position w:val="-6"/>
        </w:rPr>
        <w:t>..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ILfaiy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7"/>
          <w:w w:val="100"/>
          <w:position w:val="8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8"/>
        </w:rPr>
        <w:t>Bihın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8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56" w:lineRule="exact"/>
        <w:ind w:left="118" w:right="-20"/>
        <w:jc w:val="left"/>
        <w:tabs>
          <w:tab w:pos="2540" w:val="left"/>
        </w:tabs>
        <w:rPr>
          <w:rFonts w:ascii="Arial" w:hAnsi="Arial" w:cs="Arial" w:eastAsia="Arial"/>
          <w:sz w:val="53"/>
          <w:szCs w:val="53"/>
        </w:rPr>
      </w:pPr>
      <w:rPr/>
      <w:r>
        <w:rPr/>
        <w:pict>
          <v:group style="position:absolute;margin-left:460.965363pt;margin-top:16.524584pt;width:6.15384pt;height:28.270021pt;mso-position-horizontal-relative:page;mso-position-vertical-relative:paragraph;z-index:-15119" coordorigin="9219,330" coordsize="123,565">
            <v:shape style="position:absolute;left:9219;top:330;width:123;height:565" coordorigin="9219,330" coordsize="123,565" path="m9219,330l9342,330,9342,896,9219,896,9219,330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86.415222pt;margin-top:14.295834pt;width:7.807541pt;height:47.308675pt;mso-position-horizontal-relative:page;mso-position-vertical-relative:paragraph;z-index:-15118" coordorigin="9728,286" coordsize="156,946">
            <v:group style="position:absolute;left:9840;top:330;width:2;height:565" coordorigin="9840,330" coordsize="2,565">
              <v:shape style="position:absolute;left:9840;top:330;width:2;height:565" coordorigin="9840,330" coordsize="0,565" path="m9840,896l9840,330e" filled="f" stroked="t" strokeweight="4.457500pt" strokecolor="#EDEDED">
                <v:path arrowok="t"/>
              </v:shape>
            </v:group>
            <v:group style="position:absolute;left:9749;top:923;width:2;height:177" coordorigin="9749,923" coordsize="2,177">
              <v:shape style="position:absolute;left:9749;top:923;width:2;height:177" coordorigin="9749,923" coordsize="0,177" path="m9749,1100l9749,923e" filled="f" stroked="t" strokeweight="2.102pt" strokecolor="#EDEDED">
                <v:path arrowok="t"/>
              </v:shape>
            </v:group>
            <v:group style="position:absolute;left:9739;top:1041;width:93;height:191" coordorigin="9739,1041" coordsize="93,191">
              <v:shape style="position:absolute;left:9739;top:1041;width:93;height:191" coordorigin="9739,1041" coordsize="93,191" path="m9739,1041l9832,1041,9832,1232,9739,1232,9739,1041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22"/>
        </w:rPr>
        <w:t>L</w:t>
      </w:r>
      <w:r>
        <w:rPr>
          <w:rFonts w:ascii="Arial" w:hAnsi="Arial" w:cs="Arial" w:eastAsia="Arial"/>
          <w:sz w:val="18"/>
          <w:szCs w:val="18"/>
          <w:color w:val="494949"/>
          <w:spacing w:val="-32"/>
          <w:w w:val="100"/>
          <w:position w:val="22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22"/>
        </w:rPr>
        <w:tab/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22"/>
        </w:rPr>
      </w:r>
      <w:r>
        <w:rPr>
          <w:rFonts w:ascii="Arial" w:hAnsi="Arial" w:cs="Arial" w:eastAsia="Arial"/>
          <w:sz w:val="53"/>
          <w:szCs w:val="53"/>
          <w:color w:val="232F7C"/>
          <w:spacing w:val="0"/>
          <w:w w:val="97"/>
          <w:position w:val="-1"/>
        </w:rPr>
        <w:t>r</w:t>
      </w:r>
      <w:r>
        <w:rPr>
          <w:rFonts w:ascii="Arial" w:hAnsi="Arial" w:cs="Arial" w:eastAsia="Arial"/>
          <w:sz w:val="53"/>
          <w:szCs w:val="53"/>
          <w:color w:val="232F7C"/>
          <w:spacing w:val="-15"/>
          <w:w w:val="97"/>
          <w:position w:val="-1"/>
        </w:rPr>
        <w:t>i</w:t>
      </w:r>
      <w:r>
        <w:rPr>
          <w:rFonts w:ascii="Arial" w:hAnsi="Arial" w:cs="Arial" w:eastAsia="Arial"/>
          <w:sz w:val="53"/>
          <w:szCs w:val="53"/>
          <w:color w:val="9EA0A1"/>
          <w:spacing w:val="-61"/>
          <w:w w:val="53"/>
          <w:position w:val="-1"/>
        </w:rPr>
        <w:t>:</w:t>
      </w:r>
      <w:r>
        <w:rPr>
          <w:rFonts w:ascii="Arial" w:hAnsi="Arial" w:cs="Arial" w:eastAsia="Arial"/>
          <w:sz w:val="53"/>
          <w:szCs w:val="53"/>
          <w:color w:val="79797B"/>
          <w:spacing w:val="-71"/>
          <w:w w:val="88"/>
          <w:position w:val="-1"/>
        </w:rPr>
        <w:t>.</w:t>
      </w:r>
      <w:r>
        <w:rPr>
          <w:rFonts w:ascii="Arial" w:hAnsi="Arial" w:cs="Arial" w:eastAsia="Arial"/>
          <w:sz w:val="53"/>
          <w:szCs w:val="53"/>
          <w:color w:val="9EA0A1"/>
          <w:spacing w:val="0"/>
          <w:w w:val="70"/>
          <w:position w:val="-1"/>
        </w:rPr>
        <w:t>.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2216" w:right="2128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0"/>
          <w:w w:val="62"/>
          <w:position w:val="-3"/>
        </w:rPr>
        <w:t>;r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1"/>
          <w:w w:val="62"/>
          <w:position w:val="-3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0"/>
          <w:w w:val="62"/>
          <w:position w:val="-3"/>
        </w:rPr>
        <w:t>ıı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-13"/>
          <w:w w:val="63"/>
          <w:position w:val="-3"/>
        </w:rPr>
        <w:t>f</w:t>
      </w:r>
      <w:r>
        <w:rPr>
          <w:rFonts w:ascii="Times New Roman" w:hAnsi="Times New Roman" w:cs="Times New Roman" w:eastAsia="Times New Roman"/>
          <w:sz w:val="42"/>
          <w:szCs w:val="42"/>
          <w:color w:val="B1B1B1"/>
          <w:spacing w:val="-47"/>
          <w:w w:val="88"/>
          <w:position w:val="-3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0"/>
          <w:w w:val="47"/>
          <w:position w:val="-3"/>
        </w:rPr>
        <w:t>Y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-5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0"/>
          <w:w w:val="47"/>
          <w:position w:val="-3"/>
        </w:rPr>
        <w:t>ng.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-70"/>
          <w:w w:val="47"/>
          <w:position w:val="-3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B1B1B1"/>
          <w:spacing w:val="-38"/>
          <w:w w:val="83"/>
          <w:position w:val="-3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343434"/>
          <w:spacing w:val="0"/>
          <w:w w:val="51"/>
          <w:position w:val="-3"/>
        </w:rPr>
        <w:t>,;;.,fıı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315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71.266968pt;margin-top:5.547247pt;width:11.270971pt;height:8.867676pt;mso-position-horizontal-relative:page;mso-position-vertical-relative:paragraph;z-index:-15117" coordorigin="9425,111" coordsize="225,177">
            <v:shape style="position:absolute;left:9425;top:111;width:225;height:177" coordorigin="9425,111" coordsize="225,177" path="m9425,111l9651,111,9651,288,9425,288,9425,111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94949"/>
          <w:w w:val="101"/>
        </w:rPr>
        <w:t>dtiilnil</w:t>
      </w:r>
      <w:r>
        <w:rPr>
          <w:rFonts w:ascii="Arial" w:hAnsi="Arial" w:cs="Arial" w:eastAsia="Arial"/>
          <w:sz w:val="19"/>
          <w:szCs w:val="19"/>
          <w:color w:val="8C9095"/>
          <w:spacing w:val="-29"/>
          <w:w w:val="124"/>
        </w:rPr>
        <w:t>: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4"/>
        </w:rPr>
        <w:t>Şub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5"/>
        </w:rPr>
        <w:t>e</w:t>
      </w:r>
      <w:r>
        <w:rPr>
          <w:rFonts w:ascii="Arial" w:hAnsi="Arial" w:cs="Arial" w:eastAsia="Arial"/>
          <w:sz w:val="19"/>
          <w:szCs w:val="19"/>
          <w:color w:val="494949"/>
          <w:spacing w:val="-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76"/>
        </w:rPr>
        <w:t>Mü"ll</w:t>
      </w:r>
      <w:r>
        <w:rPr>
          <w:rFonts w:ascii="Arial" w:hAnsi="Arial" w:cs="Arial" w:eastAsia="Arial"/>
          <w:sz w:val="19"/>
          <w:szCs w:val="19"/>
          <w:color w:val="494949"/>
          <w:spacing w:val="-26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8C9095"/>
          <w:spacing w:val="-38"/>
          <w:w w:val="125"/>
        </w:rPr>
        <w:t>·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93"/>
        </w:rPr>
        <w:t>rü</w:t>
      </w:r>
      <w:r>
        <w:rPr>
          <w:rFonts w:ascii="Arial" w:hAnsi="Arial" w:cs="Arial" w:eastAsia="Arial"/>
          <w:sz w:val="19"/>
          <w:szCs w:val="19"/>
          <w:color w:val="494949"/>
          <w:spacing w:val="-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3" w:lineRule="exact"/>
        <w:ind w:left="2802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8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80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8"/>
          <w:w w:val="18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9797B"/>
          <w:spacing w:val="-66"/>
          <w:w w:val="18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9797B"/>
          <w:spacing w:val="-9"/>
          <w:w w:val="180"/>
          <w:emboss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9797B"/>
          <w:spacing w:val="-9"/>
          <w:w w:val="180"/>
          <w:emboss/>
        </w:rPr>
      </w:r>
      <w:r>
        <w:rPr>
          <w:rFonts w:ascii="Times New Roman" w:hAnsi="Times New Roman" w:cs="Times New Roman" w:eastAsia="Times New Roman"/>
          <w:sz w:val="15"/>
          <w:szCs w:val="15"/>
          <w:color w:val="79797B"/>
          <w:spacing w:val="-9"/>
          <w:w w:val="180"/>
        </w:rPr>
      </w:r>
      <w:r>
        <w:rPr>
          <w:rFonts w:ascii="Times New Roman" w:hAnsi="Times New Roman" w:cs="Times New Roman" w:eastAsia="Times New Roman"/>
          <w:sz w:val="15"/>
          <w:szCs w:val="15"/>
          <w:color w:val="79797B"/>
          <w:spacing w:val="-9"/>
          <w:w w:val="180"/>
        </w:rPr>
      </w:r>
      <w:r>
        <w:rPr>
          <w:rFonts w:ascii="Times New Roman" w:hAnsi="Times New Roman" w:cs="Times New Roman" w:eastAsia="Times New Roman"/>
          <w:sz w:val="15"/>
          <w:szCs w:val="15"/>
          <w:color w:val="8C9095"/>
          <w:spacing w:val="-25"/>
          <w:w w:val="7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9797B"/>
          <w:spacing w:val="0"/>
          <w:w w:val="99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79797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75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7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37"/>
          <w:w w:val="17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EA0A1"/>
          <w:spacing w:val="-2"/>
          <w:w w:val="100"/>
          <w:i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EA0A1"/>
          <w:spacing w:val="0"/>
          <w:w w:val="100"/>
          <w:i/>
        </w:rPr>
        <w:t>/1"</w:t>
      </w:r>
      <w:r>
        <w:rPr>
          <w:rFonts w:ascii="Times New Roman" w:hAnsi="Times New Roman" w:cs="Times New Roman" w:eastAsia="Times New Roman"/>
          <w:sz w:val="15"/>
          <w:szCs w:val="15"/>
          <w:color w:val="9EA0A1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EA0A1"/>
          <w:spacing w:val="4"/>
          <w:w w:val="100"/>
          <w:i/>
        </w:rPr>
        <w:t> </w:t>
      </w:r>
      <w:r>
        <w:rPr>
          <w:rFonts w:ascii="Arial" w:hAnsi="Arial" w:cs="Arial" w:eastAsia="Arial"/>
          <w:sz w:val="13"/>
          <w:szCs w:val="13"/>
          <w:color w:val="9EA0A1"/>
          <w:spacing w:val="0"/>
          <w:w w:val="100"/>
        </w:rPr>
        <w:t>f</w:t>
      </w:r>
      <w:r>
        <w:rPr>
          <w:rFonts w:ascii="Arial" w:hAnsi="Arial" w:cs="Arial" w:eastAsia="Arial"/>
          <w:sz w:val="13"/>
          <w:szCs w:val="13"/>
          <w:color w:val="9EA0A1"/>
          <w:spacing w:val="11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209"/>
        </w:rPr>
        <w:t>(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209"/>
        </w:rPr>
        <w:t>\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209"/>
        </w:rPr>
        <w:t>'</w:t>
      </w:r>
      <w:r>
        <w:rPr>
          <w:rFonts w:ascii="Arial" w:hAnsi="Arial" w:cs="Arial" w:eastAsia="Arial"/>
          <w:sz w:val="13"/>
          <w:szCs w:val="13"/>
          <w:color w:val="B1B1B1"/>
          <w:spacing w:val="23"/>
          <w:w w:val="209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06" w:lineRule="exact"/>
        <w:ind w:left="3124" w:right="-20"/>
        <w:jc w:val="left"/>
        <w:tabs>
          <w:tab w:pos="40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037994pt;margin-top:1.481992pt;width:5.83776pt;height:21.828126pt;mso-position-horizontal-relative:page;mso-position-vertical-relative:paragraph;z-index:-15129" type="#_x0000_t202" filled="f" stroked="f">
            <v:textbox inset="0,0,0,0">
              <w:txbxContent>
                <w:p>
                  <w:pPr>
                    <w:spacing w:before="63" w:after="0" w:line="240" w:lineRule="auto"/>
                    <w:ind w:left="10" w:right="-48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79797B"/>
                      <w:spacing w:val="0"/>
                      <w:w w:val="54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79797B"/>
                      <w:spacing w:val="2"/>
                      <w:w w:val="5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79797B"/>
                      <w:spacing w:val="0"/>
                      <w:w w:val="54"/>
                    </w:rPr>
                    <w:t>!.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32.620331pt;margin-top:3.968309pt;width:.1pt;height:8.750244pt;mso-position-horizontal-relative:page;mso-position-vertical-relative:paragraph;z-index:-15116" coordorigin="8652,79" coordsize="2,175">
            <v:shape style="position:absolute;left:8652;top:79;width:2;height:175" coordorigin="8652,79" coordsize="0,175" path="m8652,79l8652,254,8652,79x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68.248169pt;margin-top:5.527635pt;width:.1pt;height:6.730957pt;mso-position-horizontal-relative:page;mso-position-vertical-relative:paragraph;z-index:-15115" coordorigin="9365,111" coordsize="2,135">
            <v:shape style="position:absolute;left:9365;top:111;width:2;height:135" coordorigin="9365,111" coordsize="0,135" path="m9365,245l9365,111e" filled="f" stroked="t" strokeweight="2.8125pt" strokecolor="#EDEDED">
              <v:path arrowok="t"/>
            </v:shape>
          </v:group>
          <w10:wrap type="none"/>
        </w:pict>
      </w:r>
      <w:r>
        <w:rPr/>
        <w:pict>
          <v:group style="position:absolute;margin-left:475.953369pt;margin-top:5.527635pt;width:.1pt;height:6.730957pt;mso-position-horizontal-relative:page;mso-position-vertical-relative:paragraph;z-index:-15114" coordorigin="9519,111" coordsize="2,135">
            <v:shape style="position:absolute;left:9519;top:111;width:2;height:135" coordorigin="9519,111" coordsize="0,135" path="m9519,245l9519,111e" filled="f" stroked="t" strokeweight="2.13pt" strokecolor="#EDEDED">
              <v:path arrowok="t"/>
            </v:shape>
          </v:group>
          <w10:wrap type="none"/>
        </w:pict>
      </w:r>
      <w:r>
        <w:rPr/>
        <w:pict>
          <v:group style="position:absolute;margin-left:451.037994pt;margin-top:1.481992pt;width:5.83776pt;height:21.828126pt;mso-position-horizontal-relative:page;mso-position-vertical-relative:paragraph;z-index:-15113" coordorigin="9021,30" coordsize="117,437">
            <v:shape style="position:absolute;left:9021;top:30;width:117;height:437" coordorigin="9021,30" coordsize="117,437" path="m9021,30l9138,30,9138,466,9021,466,9021,30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64"/>
          <w:i/>
          <w:position w:val="-2"/>
        </w:rPr>
        <w:t>!1'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00"/>
          <w:position w:val="-2"/>
        </w:rPr>
        <w:t>'•'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left="3223"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27"/>
          <w:szCs w:val="27"/>
          <w:color w:val="9EA0A1"/>
          <w:spacing w:val="0"/>
          <w:w w:val="55"/>
          <w:position w:val="7"/>
        </w:rPr>
        <w:t>..</w:t>
      </w:r>
      <w:r>
        <w:rPr>
          <w:rFonts w:ascii="Arial" w:hAnsi="Arial" w:cs="Arial" w:eastAsia="Arial"/>
          <w:sz w:val="27"/>
          <w:szCs w:val="27"/>
          <w:color w:val="9EA0A1"/>
          <w:spacing w:val="27"/>
          <w:w w:val="55"/>
          <w:position w:val="7"/>
        </w:rPr>
        <w:t> </w:t>
      </w:r>
      <w:r>
        <w:rPr>
          <w:rFonts w:ascii="Arial" w:hAnsi="Arial" w:cs="Arial" w:eastAsia="Arial"/>
          <w:sz w:val="32"/>
          <w:szCs w:val="32"/>
          <w:color w:val="C1C1C1"/>
          <w:spacing w:val="-47"/>
          <w:w w:val="54"/>
          <w:position w:val="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9797B"/>
          <w:spacing w:val="0"/>
          <w:w w:val="53"/>
          <w:position w:val="15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79797B"/>
          <w:spacing w:val="-19"/>
          <w:w w:val="100"/>
          <w:position w:val="15"/>
        </w:rPr>
        <w:t> </w:t>
      </w:r>
      <w:r>
        <w:rPr>
          <w:rFonts w:ascii="Arial" w:hAnsi="Arial" w:cs="Arial" w:eastAsia="Arial"/>
          <w:sz w:val="32"/>
          <w:szCs w:val="32"/>
          <w:color w:val="C1C1C1"/>
          <w:spacing w:val="0"/>
          <w:w w:val="54"/>
          <w:position w:val="0"/>
        </w:rPr>
        <w:t>.</w:t>
      </w:r>
      <w:r>
        <w:rPr>
          <w:rFonts w:ascii="Arial" w:hAnsi="Arial" w:cs="Arial" w:eastAsia="Arial"/>
          <w:sz w:val="32"/>
          <w:szCs w:val="32"/>
          <w:color w:val="C1C1C1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06060"/>
          <w:spacing w:val="-5"/>
          <w:w w:val="89"/>
          <w:b/>
          <w:bCs/>
          <w:position w:val="15"/>
        </w:rPr>
        <w:t>o</w:t>
      </w:r>
      <w:r>
        <w:rPr>
          <w:rFonts w:ascii="Times New Roman" w:hAnsi="Times New Roman" w:cs="Times New Roman" w:eastAsia="Times New Roman"/>
          <w:sz w:val="10"/>
          <w:szCs w:val="10"/>
          <w:color w:val="79797B"/>
          <w:spacing w:val="0"/>
          <w:w w:val="171"/>
          <w:b/>
          <w:bCs/>
          <w:position w:val="15"/>
        </w:rPr>
        <w:t>t</w:t>
      </w:r>
      <w:r>
        <w:rPr>
          <w:rFonts w:ascii="Times New Roman" w:hAnsi="Times New Roman" w:cs="Times New Roman" w:eastAsia="Times New Roman"/>
          <w:sz w:val="10"/>
          <w:szCs w:val="10"/>
          <w:color w:val="79797B"/>
          <w:spacing w:val="0"/>
          <w:w w:val="100"/>
          <w:b/>
          <w:bCs/>
          <w:position w:val="1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9797B"/>
          <w:spacing w:val="3"/>
          <w:w w:val="100"/>
          <w:b/>
          <w:bCs/>
          <w:position w:val="1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55"/>
          <w:position w:val="15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55"/>
          <w:position w:val="1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30"/>
          <w:w w:val="155"/>
          <w:position w:val="1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00"/>
          <w:position w:val="15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-19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252"/>
          <w:position w:val="15"/>
        </w:rPr>
        <w:t>·'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00"/>
          <w:cols w:num="2" w:equalWidth="0">
            <w:col w:w="5445" w:space="50"/>
            <w:col w:w="6045"/>
          </w:cols>
        </w:sectPr>
      </w:pPr>
      <w:rPr/>
    </w:p>
    <w:p>
      <w:pPr>
        <w:spacing w:before="82" w:after="0" w:line="259" w:lineRule="exact"/>
        <w:ind w:left="2750" w:right="-8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102"/>
          <w:b/>
          <w:bCs/>
          <w:position w:val="-7"/>
        </w:rPr>
        <w:t>erımKOSE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D6E"/>
          <w:spacing w:val="0"/>
          <w:w w:val="33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D6E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200"/>
          <w:cols w:num="2" w:equalWidth="0">
            <w:col w:w="4225" w:space="423"/>
            <w:col w:w="6892"/>
          </w:cols>
        </w:sectPr>
      </w:pPr>
      <w:rPr/>
    </w:p>
    <w:p>
      <w:pPr>
        <w:spacing w:before="0" w:after="0" w:line="736" w:lineRule="exact"/>
        <w:ind w:left="175" w:right="-20"/>
        <w:jc w:val="left"/>
        <w:tabs>
          <w:tab w:pos="2200" w:val="left"/>
          <w:tab w:pos="4600" w:val="left"/>
        </w:tabs>
        <w:rPr>
          <w:rFonts w:ascii="Arial" w:hAnsi="Arial" w:cs="Arial" w:eastAsia="Arial"/>
          <w:sz w:val="72"/>
          <w:szCs w:val="72"/>
        </w:rPr>
      </w:pPr>
      <w:rPr/>
      <w:r>
        <w:rPr/>
        <w:pict>
          <v:group style="position:absolute;margin-left:15.027913pt;margin-top:38.975777pt;width:566.090826pt;height:765.395399pt;mso-position-horizontal-relative:page;mso-position-vertical-relative:page;z-index:-15128" coordorigin="301,780" coordsize="11322,15308">
            <v:group style="position:absolute;left:308;top:801;width:11284;height:2" coordorigin="308,801" coordsize="11284,2">
              <v:shape style="position:absolute;left:308;top:801;width:11284;height:2" coordorigin="308,801" coordsize="11284,0" path="m308,801l11592,801e" filled="f" stroked="t" strokeweight=".70998pt" strokecolor="#606060">
                <v:path arrowok="t"/>
              </v:shape>
            </v:group>
            <v:group style="position:absolute;left:322;top:787;width:2;height:1011" coordorigin="322,787" coordsize="2,1011">
              <v:shape style="position:absolute;left:322;top:787;width:2;height:1011" coordorigin="322,787" coordsize="0,1011" path="m322,1797l322,787e" filled="f" stroked="t" strokeweight=".70998pt" strokecolor="#777777">
                <v:path arrowok="t"/>
              </v:shape>
            </v:group>
            <v:group style="position:absolute;left:2078;top:791;width:2;height:725" coordorigin="2078,791" coordsize="2,725">
              <v:shape style="position:absolute;left:2078;top:791;width:2;height:725" coordorigin="2078,791" coordsize="0,725" path="m2078,1516l2078,791e" filled="f" stroked="t" strokeweight=".70998pt" strokecolor="#6B6B6B">
                <v:path arrowok="t"/>
              </v:shape>
            </v:group>
            <v:group style="position:absolute;left:2830;top:799;width:653;height:2" coordorigin="2830,799" coordsize="653,2">
              <v:shape style="position:absolute;left:2830;top:799;width:653;height:2" coordorigin="2830,799" coordsize="653,0" path="m2830,799l3484,799e" filled="f" stroked="t" strokeweight=".47332pt" strokecolor="#484848">
                <v:path arrowok="t"/>
              </v:shape>
            </v:group>
            <v:group style="position:absolute;left:8491;top:796;width:2;height:1397" coordorigin="8491,796" coordsize="2,1397">
              <v:shape style="position:absolute;left:8491;top:796;width:2;height:1397" coordorigin="8491,796" coordsize="0,1397" path="m8491,2193l8491,796e" filled="f" stroked="t" strokeweight=".47332pt" strokecolor="#606060">
                <v:path arrowok="t"/>
              </v:shape>
            </v:group>
            <v:group style="position:absolute;left:8449;top:806;width:549;height:2" coordorigin="8449,806" coordsize="549,2">
              <v:shape style="position:absolute;left:8449;top:806;width:549;height:2" coordorigin="8449,806" coordsize="549,0" path="m8449,806l8998,806e" filled="f" stroked="t" strokeweight=".47332pt" strokecolor="#484848">
                <v:path arrowok="t"/>
              </v:shape>
            </v:group>
            <v:group style="position:absolute;left:11596;top:801;width:2;height:14936" coordorigin="11596,801" coordsize="2,14936">
              <v:shape style="position:absolute;left:11596;top:801;width:2;height:14936" coordorigin="11596,801" coordsize="0,14936" path="m11596,15737l11596,801e" filled="f" stroked="t" strokeweight=".70998pt" strokecolor="#606060">
                <v:path arrowok="t"/>
              </v:shape>
            </v:group>
            <v:group style="position:absolute;left:8491;top:1220;width:2;height:973" coordorigin="8491,1220" coordsize="2,973">
              <v:shape style="position:absolute;left:8491;top:1220;width:2;height:973" coordorigin="8491,1220" coordsize="0,973" path="m8491,2193l8491,1220e" filled="f" stroked="t" strokeweight=".70998pt" strokecolor="#646464">
                <v:path arrowok="t"/>
              </v:shape>
            </v:group>
            <v:group style="position:absolute;left:2078;top:1459;width:2;height:224" coordorigin="2078,1459" coordsize="2,224">
              <v:shape style="position:absolute;left:2078;top:1459;width:2;height:224" coordorigin="2078,1459" coordsize="0,224" path="m2078,1683l2078,1459e" filled="f" stroked="t" strokeweight=".47332pt" strokecolor="#606060">
                <v:path arrowok="t"/>
              </v:shape>
            </v:group>
            <v:group style="position:absolute;left:327;top:787;width:2;height:15294" coordorigin="327,787" coordsize="2,15294">
              <v:shape style="position:absolute;left:327;top:787;width:2;height:15294" coordorigin="327,787" coordsize="0,15294" path="m327,16080l327,787e" filled="f" stroked="t" strokeweight=".70998pt" strokecolor="#575757">
                <v:path arrowok="t"/>
              </v:shape>
            </v:group>
            <v:group style="position:absolute;left:2080;top:1621;width:2;height:563" coordorigin="2080,1621" coordsize="2,563">
              <v:shape style="position:absolute;left:2080;top:1621;width:2;height:563" coordorigin="2080,1621" coordsize="0,563" path="m2080,2183l2080,1621e" filled="f" stroked="t" strokeweight=".94664pt" strokecolor="#707070">
                <v:path arrowok="t"/>
              </v:shape>
            </v:group>
            <v:group style="position:absolute;left:317;top:2903;width:8681;height:2" coordorigin="317,2903" coordsize="8681,2">
              <v:shape style="position:absolute;left:317;top:2903;width:8681;height:2" coordorigin="317,2903" coordsize="8681,0" path="m317,2903l8998,2903e" filled="f" stroked="t" strokeweight=".70998pt" strokecolor="#5B5B5B">
                <v:path arrowok="t"/>
              </v:shape>
            </v:group>
            <v:group style="position:absolute;left:8941;top:2908;width:355;height:2" coordorigin="8941,2908" coordsize="355,2">
              <v:shape style="position:absolute;left:8941;top:2908;width:355;height:2" coordorigin="8941,2908" coordsize="355,0" path="m8941,2908l9296,2908e" filled="f" stroked="t" strokeweight=".47332pt" strokecolor="#3F3F3F">
                <v:path arrowok="t"/>
              </v:shape>
            </v:group>
            <v:group style="position:absolute;left:9239;top:2908;width:2357;height:2" coordorigin="9239,2908" coordsize="2357,2">
              <v:shape style="position:absolute;left:9239;top:2908;width:2357;height:2" coordorigin="9239,2908" coordsize="2357,0" path="m9239,2908l11596,2908e" filled="f" stroked="t" strokeweight=".70998pt" strokecolor="#5B5B5B">
                <v:path arrowok="t"/>
              </v:shape>
            </v:group>
            <v:group style="position:absolute;left:11589;top:2622;width:2;height:305" coordorigin="11589,2622" coordsize="2,305">
              <v:shape style="position:absolute;left:11589;top:2622;width:2;height:305" coordorigin="11589,2622" coordsize="0,305" path="m11589,2927l11589,2622e" filled="f" stroked="t" strokeweight=".70998pt" strokecolor="#545454">
                <v:path arrowok="t"/>
              </v:shape>
            </v:group>
            <v:group style="position:absolute;left:317;top:3142;width:8681;height:2" coordorigin="317,3142" coordsize="8681,2">
              <v:shape style="position:absolute;left:317;top:3142;width:8681;height:2" coordorigin="317,3142" coordsize="8681,0" path="m317,3142l8998,3142e" filled="f" stroked="t" strokeweight=".70998pt" strokecolor="#5B5B5B">
                <v:path arrowok="t"/>
              </v:shape>
            </v:group>
            <v:group style="position:absolute;left:8941;top:3146;width:355;height:2" coordorigin="8941,3146" coordsize="355,2">
              <v:shape style="position:absolute;left:8941;top:3146;width:355;height:2" coordorigin="8941,3146" coordsize="355,0" path="m8941,3146l9296,3146e" filled="f" stroked="t" strokeweight=".47332pt" strokecolor="#484848">
                <v:path arrowok="t"/>
              </v:shape>
            </v:group>
            <v:group style="position:absolute;left:9239;top:3149;width:2362;height:2" coordorigin="9239,3149" coordsize="2362,2">
              <v:shape style="position:absolute;left:9239;top:3149;width:2362;height:2" coordorigin="9239,3149" coordsize="2362,0" path="m9239,3149l11601,3149e" filled="f" stroked="t" strokeweight=".70998pt" strokecolor="#606060">
                <v:path arrowok="t"/>
              </v:shape>
            </v:group>
            <v:group style="position:absolute;left:312;top:3380;width:11284;height:2" coordorigin="312,3380" coordsize="11284,2">
              <v:shape style="position:absolute;left:312;top:3380;width:11284;height:2" coordorigin="312,3380" coordsize="11284,0" path="m312,3380l11596,3380e" filled="f" stroked="t" strokeweight=".70998pt" strokecolor="#5B5B5B">
                <v:path arrowok="t"/>
              </v:shape>
            </v:group>
            <v:group style="position:absolute;left:3238;top:3371;width:2;height:310" coordorigin="3238,3371" coordsize="2,310">
              <v:shape style="position:absolute;left:3238;top:3371;width:2;height:310" coordorigin="3238,3371" coordsize="0,310" path="m3238,3680l3238,3371e" filled="f" stroked="t" strokeweight=".94664pt" strokecolor="#575757">
                <v:path arrowok="t"/>
              </v:shape>
            </v:group>
            <v:group style="position:absolute;left:6316;top:3380;width:2;height:744" coordorigin="6316,3380" coordsize="2,744">
              <v:shape style="position:absolute;left:6316;top:3380;width:2;height:744" coordorigin="6316,3380" coordsize="0,744" path="m6316,4124l6316,3380e" filled="f" stroked="t" strokeweight=".70998pt" strokecolor="#4F4F4F">
                <v:path arrowok="t"/>
              </v:shape>
            </v:group>
            <v:group style="position:absolute;left:6300;top:3795;width:1358;height:2" coordorigin="6300,3795" coordsize="1358,2">
              <v:shape style="position:absolute;left:6300;top:3795;width:1358;height:2" coordorigin="6300,3795" coordsize="1358,0" path="m6300,3795l7658,3795e" filled="f" stroked="t" strokeweight=".23666pt" strokecolor="#4F4F4F">
                <v:path arrowok="t"/>
              </v:shape>
            </v:group>
            <v:group style="position:absolute;left:3238;top:3590;width:2;height:234" coordorigin="3238,3590" coordsize="2,234">
              <v:shape style="position:absolute;left:3238;top:3590;width:2;height:234" coordorigin="3238,3590" coordsize="0,234" path="m3238,3823l3238,3590e" filled="f" stroked="t" strokeweight=".70998pt" strokecolor="#4F4F4F">
                <v:path arrowok="t"/>
              </v:shape>
            </v:group>
            <v:group style="position:absolute;left:3233;top:3804;width:1822;height:2" coordorigin="3233,3804" coordsize="1822,2">
              <v:shape style="position:absolute;left:3233;top:3804;width:1822;height:2" coordorigin="3233,3804" coordsize="1822,0" path="m3233,3804l5055,3804e" filled="f" stroked="t" strokeweight=".47332pt" strokecolor="#545454">
                <v:path arrowok="t"/>
              </v:shape>
            </v:group>
            <v:group style="position:absolute;left:7658;top:3795;width:824;height:2" coordorigin="7658,3795" coordsize="824,2">
              <v:shape style="position:absolute;left:7658;top:3795;width:824;height:2" coordorigin="7658,3795" coordsize="824,0" path="m7658,3795l8482,3795e" filled="f" stroked="t" strokeweight=".23666pt" strokecolor="#000000">
                <v:path arrowok="t"/>
              </v:shape>
            </v:group>
            <v:group style="position:absolute;left:8652;top:3795;width:615;height:2" coordorigin="8652,3795" coordsize="615,2">
              <v:shape style="position:absolute;left:8652;top:3795;width:615;height:2" coordorigin="8652,3795" coordsize="615,0" path="m8652,3795l9268,3795e" filled="f" stroked="t" strokeweight=".23666pt" strokecolor="#000000">
                <v:path arrowok="t"/>
              </v:shape>
            </v:group>
            <v:group style="position:absolute;left:9268;top:3795;width:2324;height:2" coordorigin="9268,3795" coordsize="2324,2">
              <v:shape style="position:absolute;left:9268;top:3795;width:2324;height:2" coordorigin="9268,3795" coordsize="2324,0" path="m9268,3795l11592,3795e" filled="f" stroked="t" strokeweight=".23666pt" strokecolor="#484848">
                <v:path arrowok="t"/>
              </v:shape>
            </v:group>
            <v:group style="position:absolute;left:11592;top:3590;width:2;height:238" coordorigin="11592,3590" coordsize="2,238">
              <v:shape style="position:absolute;left:11592;top:3590;width:2;height:238" coordorigin="11592,3590" coordsize="0,238" path="m11592,3828l11592,3590e" filled="f" stroked="t" strokeweight=".47332pt" strokecolor="#4B4B4B">
                <v:path arrowok="t"/>
              </v:shape>
            </v:group>
            <v:group style="position:absolute;left:317;top:4112;width:2570;height:2" coordorigin="317,4112" coordsize="2570,2">
              <v:shape style="position:absolute;left:317;top:4112;width:2570;height:2" coordorigin="317,4112" coordsize="2570,0" path="m317,4112l2887,4112e" filled="f" stroked="t" strokeweight=".70998pt" strokecolor="#575757">
                <v:path arrowok="t"/>
              </v:shape>
            </v:group>
            <v:group style="position:absolute;left:2830;top:4114;width:435;height:2" coordorigin="2830,4114" coordsize="435,2">
              <v:shape style="position:absolute;left:2830;top:4114;width:435;height:2" coordorigin="2830,4114" coordsize="435,0" path="m2830,4114l3266,4114e" filled="f" stroked="t" strokeweight=".47332pt" strokecolor="#3F3F3F">
                <v:path arrowok="t"/>
              </v:shape>
            </v:group>
            <v:group style="position:absolute;left:3238;top:3766;width:2;height:358" coordorigin="3238,3766" coordsize="2,358">
              <v:shape style="position:absolute;left:3238;top:3766;width:2;height:358" coordorigin="3238,3766" coordsize="0,358" path="m3238,4124l3238,3766e" filled="f" stroked="t" strokeweight=".47332pt" strokecolor="#2F2F2F">
                <v:path arrowok="t"/>
              </v:shape>
            </v:group>
            <v:group style="position:absolute;left:3162;top:4109;width:322;height:2" coordorigin="3162,4109" coordsize="322,2">
              <v:shape style="position:absolute;left:3162;top:4109;width:322;height:2" coordorigin="3162,4109" coordsize="322,0" path="m3162,4109l3484,4109e" filled="f" stroked="t" strokeweight="1.1833pt" strokecolor="#4B4B4B">
                <v:path arrowok="t"/>
              </v:shape>
            </v:group>
            <v:group style="position:absolute;left:3427;top:4112;width:1122;height:2" coordorigin="3427,4112" coordsize="1122,2">
              <v:shape style="position:absolute;left:3427;top:4112;width:1122;height:2" coordorigin="3427,4112" coordsize="1122,0" path="m3427,4112l4549,4112e" filled="f" stroked="t" strokeweight=".94664pt" strokecolor="#383838">
                <v:path arrowok="t"/>
              </v:shape>
            </v:group>
            <v:group style="position:absolute;left:4492;top:4109;width:327;height:2" coordorigin="4492,4109" coordsize="327,2">
              <v:shape style="position:absolute;left:4492;top:4109;width:327;height:2" coordorigin="4492,4109" coordsize="327,0" path="m4492,4109l4818,4109e" filled="f" stroked="t" strokeweight="1.1833pt" strokecolor="#4B4B4B">
                <v:path arrowok="t"/>
              </v:shape>
            </v:group>
            <v:group style="position:absolute;left:4695;top:4109;width:360;height:2" coordorigin="4695,4109" coordsize="360,2">
              <v:shape style="position:absolute;left:4695;top:4109;width:360;height:2" coordorigin="4695,4109" coordsize="360,0" path="m4695,4109l5055,4109e" filled="f" stroked="t" strokeweight=".94664pt" strokecolor="#383838">
                <v:path arrowok="t"/>
              </v:shape>
            </v:group>
            <v:group style="position:absolute;left:4998;top:4117;width:6603;height:2" coordorigin="4998,4117" coordsize="6603,2">
              <v:shape style="position:absolute;left:4998;top:4117;width:6603;height:2" coordorigin="4998,4117" coordsize="6603,0" path="m4998,4117l11601,4117e" filled="f" stroked="t" strokeweight=".70998pt" strokecolor="#5B5B5B">
                <v:path arrowok="t"/>
              </v:shape>
            </v:group>
            <v:group style="position:absolute;left:312;top:4393;width:7923;height:2" coordorigin="312,4393" coordsize="7923,2">
              <v:shape style="position:absolute;left:312;top:4393;width:7923;height:2" coordorigin="312,4393" coordsize="7923,0" path="m312,4393l8236,4393e" filled="f" stroked="t" strokeweight=".70998pt" strokecolor="#575757">
                <v:path arrowok="t"/>
              </v:shape>
            </v:group>
            <v:group style="position:absolute;left:2083;top:4100;width:2;height:553" coordorigin="2083,4100" coordsize="2,553">
              <v:shape style="position:absolute;left:2083;top:4100;width:2;height:553" coordorigin="2083,4100" coordsize="0,553" path="m2083,4653l2083,4100e" filled="f" stroked="t" strokeweight=".70998pt" strokecolor="#444444">
                <v:path arrowok="t"/>
              </v:shape>
            </v:group>
            <v:group style="position:absolute;left:8179;top:4396;width:331;height:2" coordorigin="8179,4396" coordsize="331,2">
              <v:shape style="position:absolute;left:8179;top:4396;width:331;height:2" coordorigin="8179,4396" coordsize="331,0" path="m8179,4396l8510,4396e" filled="f" stroked="t" strokeweight=".47332pt" strokecolor="#383838">
                <v:path arrowok="t"/>
              </v:shape>
            </v:group>
            <v:group style="position:absolute;left:8453;top:4396;width:544;height:2" coordorigin="8453,4396" coordsize="544,2">
              <v:shape style="position:absolute;left:8453;top:4396;width:544;height:2" coordorigin="8453,4396" coordsize="544,0" path="m8453,4396l8998,4396e" filled="f" stroked="t" strokeweight=".94664pt" strokecolor="#676767">
                <v:path arrowok="t"/>
              </v:shape>
            </v:group>
            <v:group style="position:absolute;left:8941;top:4396;width:355;height:2" coordorigin="8941,4396" coordsize="355,2">
              <v:shape style="position:absolute;left:8941;top:4396;width:355;height:2" coordorigin="8941,4396" coordsize="355,0" path="m8941,4396l9296,4396e" filled="f" stroked="t" strokeweight=".47332pt" strokecolor="#444444">
                <v:path arrowok="t"/>
              </v:shape>
            </v:group>
            <v:group style="position:absolute;left:9239;top:4398;width:2357;height:2" coordorigin="9239,4398" coordsize="2357,2">
              <v:shape style="position:absolute;left:9239;top:4398;width:2357;height:2" coordorigin="9239,4398" coordsize="2357,0" path="m9239,4398l11596,4398e" filled="f" stroked="t" strokeweight=".70998pt" strokecolor="#5B5B5B">
                <v:path arrowok="t"/>
              </v:shape>
            </v:group>
            <v:group style="position:absolute;left:2073;top:4631;width:3015;height:2" coordorigin="2073,4631" coordsize="3015,2">
              <v:shape style="position:absolute;left:2073;top:4631;width:3015;height:2" coordorigin="2073,4631" coordsize="3015,0" path="m2073,4631l5088,4631e" filled="f" stroked="t" strokeweight=".70998pt" strokecolor="#606060">
                <v:path arrowok="t"/>
              </v:shape>
            </v:group>
            <v:group style="position:absolute;left:4998;top:4634;width:393;height:2" coordorigin="4998,4634" coordsize="393,2">
              <v:shape style="position:absolute;left:4998;top:4634;width:393;height:2" coordorigin="4998,4634" coordsize="393,0" path="m4998,4634l5391,4634e" filled="f" stroked="t" strokeweight=".47332pt" strokecolor="#484848">
                <v:path arrowok="t"/>
              </v:shape>
            </v:group>
            <v:group style="position:absolute;left:5334;top:4634;width:999;height:2" coordorigin="5334,4634" coordsize="999,2">
              <v:shape style="position:absolute;left:5334;top:4634;width:999;height:2" coordorigin="5334,4634" coordsize="999,0" path="m5334,4634l6333,4634e" filled="f" stroked="t" strokeweight=".70998pt" strokecolor="#5B5B5B">
                <v:path arrowok="t"/>
              </v:shape>
            </v:group>
            <v:group style="position:absolute;left:6276;top:4634;width:227;height:2" coordorigin="6276,4634" coordsize="227,2">
              <v:shape style="position:absolute;left:6276;top:4634;width:227;height:2" coordorigin="6276,4634" coordsize="227,0" path="m6276,4634l6503,4634e" filled="f" stroked="t" strokeweight=".47332pt" strokecolor="#383838">
                <v:path arrowok="t"/>
              </v:shape>
            </v:group>
            <v:group style="position:absolute;left:6447;top:4634;width:677;height:2" coordorigin="6447,4634" coordsize="677,2">
              <v:shape style="position:absolute;left:6447;top:4634;width:677;height:2" coordorigin="6447,4634" coordsize="677,0" path="m6447,4634l7123,4634e" filled="f" stroked="t" strokeweight=".94664pt" strokecolor="#646464">
                <v:path arrowok="t"/>
              </v:shape>
            </v:group>
            <v:group style="position:absolute;left:7067;top:4636;width:620;height:2" coordorigin="7067,4636" coordsize="620,2">
              <v:shape style="position:absolute;left:7067;top:4636;width:620;height:2" coordorigin="7067,4636" coordsize="620,0" path="m7067,4636l7687,4636e" filled="f" stroked="t" strokeweight=".47332pt" strokecolor="#4F4F4F">
                <v:path arrowok="t"/>
              </v:shape>
            </v:group>
            <v:group style="position:absolute;left:7630;top:4636;width:606;height:2" coordorigin="7630,4636" coordsize="606,2">
              <v:shape style="position:absolute;left:7630;top:4636;width:606;height:2" coordorigin="7630,4636" coordsize="606,0" path="m7630,4636l8236,4636e" filled="f" stroked="t" strokeweight=".94664pt" strokecolor="#676767">
                <v:path arrowok="t"/>
              </v:shape>
            </v:group>
            <v:group style="position:absolute;left:8179;top:4634;width:331;height:2" coordorigin="8179,4634" coordsize="331,2">
              <v:shape style="position:absolute;left:8179;top:4634;width:331;height:2" coordorigin="8179,4634" coordsize="331,0" path="m8179,4634l8510,4634e" filled="f" stroked="t" strokeweight=".47332pt" strokecolor="#444444">
                <v:path arrowok="t"/>
              </v:shape>
            </v:group>
            <v:group style="position:absolute;left:8453;top:4636;width:3143;height:2" coordorigin="8453,4636" coordsize="3143,2">
              <v:shape style="position:absolute;left:8453;top:4636;width:3143;height:2" coordorigin="8453,4636" coordsize="3143,0" path="m8453,4636l11596,4636e" filled="f" stroked="t" strokeweight=".70998pt" strokecolor="#5B5B5B">
                <v:path arrowok="t"/>
              </v:shape>
            </v:group>
            <v:group style="position:absolute;left:11592;top:4367;width:2;height:296" coordorigin="11592,4367" coordsize="2,296">
              <v:shape style="position:absolute;left:11592;top:4367;width:2;height:296" coordorigin="11592,4367" coordsize="0,296" path="m11592,4662l11592,4367e" filled="f" stroked="t" strokeweight=".47332pt" strokecolor="#444444">
                <v:path arrowok="t"/>
              </v:shape>
            </v:group>
            <v:group style="position:absolute;left:322;top:4596;width:2;height:300" coordorigin="322,4596" coordsize="2,300">
              <v:shape style="position:absolute;left:322;top:4596;width:2;height:300" coordorigin="322,4596" coordsize="0,300" path="m322,4896l322,4596e" filled="f" stroked="t" strokeweight=".47332pt" strokecolor="#383838">
                <v:path arrowok="t"/>
              </v:shape>
            </v:group>
            <v:group style="position:absolute;left:2078;top:4558;width:2;height:591" coordorigin="2078,4558" coordsize="2,591">
              <v:shape style="position:absolute;left:2078;top:4558;width:2;height:591" coordorigin="2078,4558" coordsize="0,591" path="m2078,5149l2078,4558e" filled="f" stroked="t" strokeweight=".94664pt" strokecolor="#575757">
                <v:path arrowok="t"/>
              </v:shape>
            </v:group>
            <v:group style="position:absolute;left:4295;top:4629;width:2;height:2164" coordorigin="4295,4629" coordsize="2,2164">
              <v:shape style="position:absolute;left:4295;top:4629;width:2;height:2164" coordorigin="4295,4629" coordsize="0,2164" path="m4295,6793l4295,4629e" filled="f" stroked="t" strokeweight=".94664pt" strokecolor="#4F4F4F">
                <v:path arrowok="t"/>
              </v:shape>
            </v:group>
            <v:group style="position:absolute;left:7095;top:4620;width:2;height:510" coordorigin="7095,4620" coordsize="2,510">
              <v:shape style="position:absolute;left:7095;top:4620;width:2;height:510" coordorigin="7095,4620" coordsize="0,510" path="m7095,5130l7095,4620e" filled="f" stroked="t" strokeweight=".23666pt" strokecolor="#575757">
                <v:path arrowok="t"/>
              </v:shape>
            </v:group>
            <v:group style="position:absolute;left:11589;top:4591;width:2;height:305" coordorigin="11589,4591" coordsize="2,305">
              <v:shape style="position:absolute;left:11589;top:4591;width:2;height:305" coordorigin="11589,4591" coordsize="0,305" path="m11589,4896l11589,4591e" filled="f" stroked="t" strokeweight=".70998pt" strokecolor="#5B5B5B">
                <v:path arrowok="t"/>
              </v:shape>
            </v:group>
            <v:group style="position:absolute;left:4288;top:5118;width:3947;height:2" coordorigin="4288,5118" coordsize="3947,2">
              <v:shape style="position:absolute;left:4288;top:5118;width:3947;height:2" coordorigin="4288,5118" coordsize="3947,0" path="m4288,5118l8236,5118e" filled="f" stroked="t" strokeweight=".70998pt" strokecolor="#646464">
                <v:path arrowok="t"/>
              </v:shape>
            </v:group>
            <v:group style="position:absolute;left:8179;top:5120;width:331;height:2" coordorigin="8179,5120" coordsize="331,2">
              <v:shape style="position:absolute;left:8179;top:5120;width:331;height:2" coordorigin="8179,5120" coordsize="331,0" path="m8179,5120l8510,5120e" filled="f" stroked="t" strokeweight=".47332pt" strokecolor="#545454">
                <v:path arrowok="t"/>
              </v:shape>
            </v:group>
            <v:group style="position:absolute;left:8444;top:5120;width:554;height:2" coordorigin="8444,5120" coordsize="554,2">
              <v:shape style="position:absolute;left:8444;top:5120;width:554;height:2" coordorigin="8444,5120" coordsize="554,0" path="m8444,5120l8998,5120e" filled="f" stroked="t" strokeweight=".94664pt" strokecolor="#707070">
                <v:path arrowok="t"/>
              </v:shape>
            </v:group>
            <v:group style="position:absolute;left:8941;top:5120;width:355;height:2" coordorigin="8941,5120" coordsize="355,2">
              <v:shape style="position:absolute;left:8941;top:5120;width:355;height:2" coordorigin="8941,5120" coordsize="355,0" path="m8941,5120l9296,5120e" filled="f" stroked="t" strokeweight=".47332pt" strokecolor="#4F4F4F">
                <v:path arrowok="t"/>
              </v:shape>
            </v:group>
            <v:group style="position:absolute;left:9239;top:5123;width:2362;height:2" coordorigin="9239,5123" coordsize="2362,2">
              <v:shape style="position:absolute;left:9239;top:5123;width:2362;height:2" coordorigin="9239,5123" coordsize="2362,0" path="m9239,5123l11601,5123e" filled="f" stroked="t" strokeweight=".70998pt" strokecolor="#707070">
                <v:path arrowok="t"/>
              </v:shape>
            </v:group>
            <v:group style="position:absolute;left:2078;top:5092;width:2;height:286" coordorigin="2078,5092" coordsize="2,286">
              <v:shape style="position:absolute;left:2078;top:5092;width:2;height:286" coordorigin="2078,5092" coordsize="0,286" path="m2078,5378l2078,5092e" filled="f" stroked="t" strokeweight=".47332pt" strokecolor="#3B3B3B">
                <v:path arrowok="t"/>
              </v:shape>
            </v:group>
            <v:group style="position:absolute;left:4293;top:4629;width:2;height:2164" coordorigin="4293,4629" coordsize="2,2164">
              <v:shape style="position:absolute;left:4293;top:4629;width:2;height:2164" coordorigin="4293,4629" coordsize="0,2164" path="m4293,6793l4293,4629e" filled="f" stroked="t" strokeweight=".70998pt" strokecolor="#4B4B4B">
                <v:path arrowok="t"/>
              </v:shape>
            </v:group>
            <v:group style="position:absolute;left:4288;top:5361;width:4222;height:2" coordorigin="4288,5361" coordsize="4222,2">
              <v:shape style="position:absolute;left:4288;top:5361;width:4222;height:2" coordorigin="4288,5361" coordsize="4222,0" path="m4288,5361l8510,5361e" filled="f" stroked="t" strokeweight=".70998pt" strokecolor="#5B5B5B">
                <v:path arrowok="t"/>
              </v:shape>
            </v:group>
            <v:group style="position:absolute;left:6276;top:5359;width:227;height:2" coordorigin="6276,5359" coordsize="227,2">
              <v:shape style="position:absolute;left:6276;top:5359;width:227;height:2" coordorigin="6276,5359" coordsize="227,0" path="m6276,5359l6503,5359e" filled="f" stroked="t" strokeweight=".47332pt" strokecolor="#343434">
                <v:path arrowok="t"/>
              </v:shape>
            </v:group>
            <v:group style="position:absolute;left:8453;top:5363;width:398;height:2" coordorigin="8453,5363" coordsize="398,2">
              <v:shape style="position:absolute;left:8453;top:5363;width:398;height:2" coordorigin="8453,5363" coordsize="398,0" path="m8453,5363l8851,5363e" filled="f" stroked="t" strokeweight=".47332pt" strokecolor="#444444">
                <v:path arrowok="t"/>
              </v:shape>
            </v:group>
            <v:group style="position:absolute;left:8785;top:5361;width:2812;height:2" coordorigin="8785,5361" coordsize="2812,2">
              <v:shape style="position:absolute;left:8785;top:5361;width:2812;height:2" coordorigin="8785,5361" coordsize="2812,0" path="m8785,5361l11596,5361e" filled="f" stroked="t" strokeweight=".70998pt" strokecolor="#646464">
                <v:path arrowok="t"/>
              </v:shape>
            </v:group>
            <v:group style="position:absolute;left:4284;top:5602;width:4227;height:2" coordorigin="4284,5602" coordsize="4227,2">
              <v:shape style="position:absolute;left:4284;top:5602;width:4227;height:2" coordorigin="4284,5602" coordsize="4227,0" path="m4284,5602l8510,5602e" filled="f" stroked="t" strokeweight=".70998pt" strokecolor="#5B5B5B">
                <v:path arrowok="t"/>
              </v:shape>
            </v:group>
            <v:group style="position:absolute;left:8453;top:5602;width:227;height:2" coordorigin="8453,5602" coordsize="227,2">
              <v:shape style="position:absolute;left:8453;top:5602;width:227;height:2" coordorigin="8453,5602" coordsize="227,0" path="m8453,5602l8681,5602e" filled="f" stroked="t" strokeweight=".47332pt" strokecolor="#4B4B4B">
                <v:path arrowok="t"/>
              </v:shape>
            </v:group>
            <v:group style="position:absolute;left:8624;top:5602;width:227;height:2" coordorigin="8624,5602" coordsize="227,2">
              <v:shape style="position:absolute;left:8624;top:5602;width:227;height:2" coordorigin="8624,5602" coordsize="227,0" path="m8624,5602l8851,5602e" filled="f" stroked="t" strokeweight=".47332pt" strokecolor="#2F2F2F">
                <v:path arrowok="t"/>
              </v:shape>
            </v:group>
            <v:group style="position:absolute;left:8794;top:5602;width:204;height:2" coordorigin="8794,5602" coordsize="204,2">
              <v:shape style="position:absolute;left:8794;top:5602;width:204;height:2" coordorigin="8794,5602" coordsize="204,0" path="m8794,5602l8998,5602e" filled="f" stroked="t" strokeweight=".47332pt" strokecolor="#4B4B4B">
                <v:path arrowok="t"/>
              </v:shape>
            </v:group>
            <v:group style="position:absolute;left:8941;top:5602;width:2655;height:2" coordorigin="8941,5602" coordsize="2655,2">
              <v:shape style="position:absolute;left:8941;top:5602;width:2655;height:2" coordorigin="8941,5602" coordsize="2655,0" path="m8941,5602l11596,5602e" filled="f" stroked="t" strokeweight=".70998pt" strokecolor="#646464">
                <v:path arrowok="t"/>
              </v:shape>
            </v:group>
            <v:group style="position:absolute;left:11592;top:5316;width:2;height:315" coordorigin="11592,5316" coordsize="2,315">
              <v:shape style="position:absolute;left:11592;top:5316;width:2;height:315" coordorigin="11592,5316" coordsize="0,315" path="m11592,5630l11592,5316e" filled="f" stroked="t" strokeweight=".47332pt" strokecolor="#4B4B4B">
                <v:path arrowok="t"/>
              </v:shape>
            </v:group>
            <v:group style="position:absolute;left:2080;top:5320;width:2;height:2479" coordorigin="2080,5320" coordsize="2,2479">
              <v:shape style="position:absolute;left:2080;top:5320;width:2;height:2479" coordorigin="2080,5320" coordsize="0,2479" path="m2080,7799l2080,5320e" filled="f" stroked="t" strokeweight=".70998pt" strokecolor="#545454">
                <v:path arrowok="t"/>
              </v:shape>
            </v:group>
            <v:group style="position:absolute;left:2068;top:5835;width:1216;height:2" coordorigin="2068,5835" coordsize="1216,2">
              <v:shape style="position:absolute;left:2068;top:5835;width:1216;height:2" coordorigin="2068,5835" coordsize="1216,0" path="m2068,5835l3285,5835e" filled="f" stroked="t" strokeweight=".70998pt" strokecolor="#606060">
                <v:path arrowok="t"/>
              </v:shape>
            </v:group>
            <v:group style="position:absolute;left:3200;top:5835;width:284;height:2" coordorigin="3200,5835" coordsize="284,2">
              <v:shape style="position:absolute;left:3200;top:5835;width:284;height:2" coordorigin="3200,5835" coordsize="284,0" path="m3200,5835l3484,5835e" filled="f" stroked="t" strokeweight=".47332pt" strokecolor="#444444">
                <v:path arrowok="t"/>
              </v:shape>
            </v:group>
            <v:group style="position:absolute;left:3427;top:5838;width:5083;height:2" coordorigin="3427,5838" coordsize="5083,2">
              <v:shape style="position:absolute;left:3427;top:5838;width:5083;height:2" coordorigin="3427,5838" coordsize="5083,0" path="m3427,5838l8510,5838e" filled="f" stroked="t" strokeweight=".70998pt" strokecolor="#5B5B5B">
                <v:path arrowok="t"/>
              </v:shape>
            </v:group>
            <v:group style="position:absolute;left:8453;top:5840;width:227;height:2" coordorigin="8453,5840" coordsize="227,2">
              <v:shape style="position:absolute;left:8453;top:5840;width:227;height:2" coordorigin="8453,5840" coordsize="227,0" path="m8453,5840l8681,5840e" filled="f" stroked="t" strokeweight=".47332pt" strokecolor="#4F4F4F">
                <v:path arrowok="t"/>
              </v:shape>
            </v:group>
            <v:group style="position:absolute;left:8624;top:5840;width:227;height:2" coordorigin="8624,5840" coordsize="227,2">
              <v:shape style="position:absolute;left:8624;top:5840;width:227;height:2" coordorigin="8624,5840" coordsize="227,0" path="m8624,5840l8851,5840e" filled="f" stroked="t" strokeweight=".47332pt" strokecolor="#2F2F2F">
                <v:path arrowok="t"/>
              </v:shape>
            </v:group>
            <v:group style="position:absolute;left:8794;top:5840;width:204;height:2" coordorigin="8794,5840" coordsize="204,2">
              <v:shape style="position:absolute;left:8794;top:5840;width:204;height:2" coordorigin="8794,5840" coordsize="204,0" path="m8794,5840l8998,5840e" filled="f" stroked="t" strokeweight=".47332pt" strokecolor="#4B4B4B">
                <v:path arrowok="t"/>
              </v:shape>
            </v:group>
            <v:group style="position:absolute;left:8941;top:5842;width:2660;height:2" coordorigin="8941,5842" coordsize="2660,2">
              <v:shape style="position:absolute;left:8941;top:5842;width:2660;height:2" coordorigin="8941,5842" coordsize="2660,0" path="m8941,5842l11601,5842e" filled="f" stroked="t" strokeweight=".70998pt" strokecolor="#606060">
                <v:path arrowok="t"/>
              </v:shape>
            </v:group>
            <v:group style="position:absolute;left:317;top:6076;width:1193;height:2" coordorigin="317,6076" coordsize="1193,2">
              <v:shape style="position:absolute;left:317;top:6076;width:1193;height:2" coordorigin="317,6076" coordsize="1193,0" path="m317,6076l1510,6076e" filled="f" stroked="t" strokeweight=".70998pt" strokecolor="#575757">
                <v:path arrowok="t"/>
              </v:shape>
            </v:group>
            <v:group style="position:absolute;left:1453;top:6076;width:653;height:2" coordorigin="1453,6076" coordsize="653,2">
              <v:shape style="position:absolute;left:1453;top:6076;width:653;height:2" coordorigin="1453,6076" coordsize="653,0" path="m1453,6076l2106,6076e" filled="f" stroked="t" strokeweight=".47332pt" strokecolor="#444444">
                <v:path arrowok="t"/>
              </v:shape>
            </v:group>
            <v:group style="position:absolute;left:2035;top:6081;width:6963;height:2" coordorigin="2035,6081" coordsize="6963,2">
              <v:shape style="position:absolute;left:2035;top:6081;width:6963;height:2" coordorigin="2035,6081" coordsize="6963,0" path="m2035,6081l8998,6081e" filled="f" stroked="t" strokeweight=".70998pt" strokecolor="#5B5B5B">
                <v:path arrowok="t"/>
              </v:shape>
            </v:group>
            <v:group style="position:absolute;left:8941;top:6083;width:355;height:2" coordorigin="8941,6083" coordsize="355,2">
              <v:shape style="position:absolute;left:8941;top:6083;width:355;height:2" coordorigin="8941,6083" coordsize="355,0" path="m8941,6083l9296,6083e" filled="f" stroked="t" strokeweight=".47332pt" strokecolor="#3F3F3F">
                <v:path arrowok="t"/>
              </v:shape>
            </v:group>
            <v:group style="position:absolute;left:9239;top:6086;width:2362;height:2" coordorigin="9239,6086" coordsize="2362,2">
              <v:shape style="position:absolute;left:9239;top:6086;width:2362;height:2" coordorigin="9239,6086" coordsize="2362,0" path="m9239,6086l11601,6086e" filled="f" stroked="t" strokeweight=".70998pt" strokecolor="#5B5B5B">
                <v:path arrowok="t"/>
              </v:shape>
            </v:group>
            <v:group style="position:absolute;left:7095;top:6064;width:2;height:720" coordorigin="7095,6064" coordsize="2,720">
              <v:shape style="position:absolute;left:7095;top:6064;width:2;height:720" coordorigin="7095,6064" coordsize="0,720" path="m7095,6784l7095,6064e" filled="f" stroked="t" strokeweight=".23666pt" strokecolor="#3F3F3F">
                <v:path arrowok="t"/>
              </v:shape>
            </v:group>
            <v:group style="position:absolute;left:2073;top:6546;width:1945;height:2" coordorigin="2073,6546" coordsize="1945,2">
              <v:shape style="position:absolute;left:2073;top:6546;width:1945;height:2" coordorigin="2073,6546" coordsize="1945,0" path="m2073,6546l4018,6546e" filled="f" stroked="t" strokeweight=".70998pt" strokecolor="#606060">
                <v:path arrowok="t"/>
              </v:shape>
            </v:group>
            <v:group style="position:absolute;left:3962;top:6548;width:364;height:2" coordorigin="3962,6548" coordsize="364,2">
              <v:shape style="position:absolute;left:3962;top:6548;width:364;height:2" coordorigin="3962,6548" coordsize="364,0" path="m3962,6548l4326,6548e" filled="f" stroked="t" strokeweight=".47332pt" strokecolor="#4B4B4B">
                <v:path arrowok="t"/>
              </v:shape>
            </v:group>
            <v:group style="position:absolute;left:4255;top:6548;width:833;height:2" coordorigin="4255,6548" coordsize="833,2">
              <v:shape style="position:absolute;left:4255;top:6548;width:833;height:2" coordorigin="4255,6548" coordsize="833,0" path="m4255,6548l5088,6548e" filled="f" stroked="t" strokeweight=".94664pt" strokecolor="#646464">
                <v:path arrowok="t"/>
              </v:shape>
            </v:group>
            <v:group style="position:absolute;left:4998;top:6550;width:393;height:2" coordorigin="4998,6550" coordsize="393,2">
              <v:shape style="position:absolute;left:4998;top:6550;width:393;height:2" coordorigin="4998,6550" coordsize="393,0" path="m4998,6550l5391,6550e" filled="f" stroked="t" strokeweight=".47332pt" strokecolor="#484848">
                <v:path arrowok="t"/>
              </v:shape>
            </v:group>
            <v:group style="position:absolute;left:5334;top:6548;width:2901;height:2" coordorigin="5334,6548" coordsize="2901,2">
              <v:shape style="position:absolute;left:5334;top:6548;width:2901;height:2" coordorigin="5334,6548" coordsize="2901,0" path="m5334,6548l8236,6548e" filled="f" stroked="t" strokeweight=".70998pt" strokecolor="#606060">
                <v:path arrowok="t"/>
              </v:shape>
            </v:group>
            <v:group style="position:absolute;left:8179;top:6550;width:331;height:2" coordorigin="8179,6550" coordsize="331,2">
              <v:shape style="position:absolute;left:8179;top:6550;width:331;height:2" coordorigin="8179,6550" coordsize="331,0" path="m8179,6550l8510,6550e" filled="f" stroked="t" strokeweight=".47332pt" strokecolor="#4F4F4F">
                <v:path arrowok="t"/>
              </v:shape>
            </v:group>
            <v:group style="position:absolute;left:8435;top:6550;width:3167;height:2" coordorigin="8435,6550" coordsize="3167,2">
              <v:shape style="position:absolute;left:8435;top:6550;width:3167;height:2" coordorigin="8435,6550" coordsize="3167,0" path="m8435,6550l11601,6550e" filled="f" stroked="t" strokeweight=".70998pt" strokecolor="#606060">
                <v:path arrowok="t"/>
              </v:shape>
            </v:group>
            <v:group style="position:absolute;left:11592;top:6288;width:2;height:305" coordorigin="11592,6288" coordsize="2,305">
              <v:shape style="position:absolute;left:11592;top:6288;width:2;height:305" coordorigin="11592,6288" coordsize="0,305" path="m11592,6593l11592,6288e" filled="f" stroked="t" strokeweight=".47332pt" strokecolor="#3F3F3F">
                <v:path arrowok="t"/>
              </v:shape>
            </v:group>
            <v:group style="position:absolute;left:2068;top:6786;width:2258;height:2" coordorigin="2068,6786" coordsize="2258,2">
              <v:shape style="position:absolute;left:2068;top:6786;width:2258;height:2" coordorigin="2068,6786" coordsize="2258,0" path="m2068,6786l4326,6786e" filled="f" stroked="t" strokeweight=".70998pt" strokecolor="#5B5B5B">
                <v:path arrowok="t"/>
              </v:shape>
            </v:group>
            <v:group style="position:absolute;left:4255;top:6789;width:293;height:2" coordorigin="4255,6789" coordsize="293,2">
              <v:shape style="position:absolute;left:4255;top:6789;width:293;height:2" coordorigin="4255,6789" coordsize="293,0" path="m4255,6789l4549,6789e" filled="f" stroked="t" strokeweight=".47332pt" strokecolor="#3B3B3B">
                <v:path arrowok="t"/>
              </v:shape>
            </v:group>
            <v:group style="position:absolute;left:4492;top:6789;width:1841;height:2" coordorigin="4492,6789" coordsize="1841,2">
              <v:shape style="position:absolute;left:4492;top:6789;width:1841;height:2" coordorigin="4492,6789" coordsize="1841,0" path="m4492,6789l6333,6789e" filled="f" stroked="t" strokeweight=".70998pt" strokecolor="#646464">
                <v:path arrowok="t"/>
              </v:shape>
            </v:group>
            <v:group style="position:absolute;left:6276;top:6789;width:227;height:2" coordorigin="6276,6789" coordsize="227,2">
              <v:shape style="position:absolute;left:6276;top:6789;width:227;height:2" coordorigin="6276,6789" coordsize="227,0" path="m6276,6789l6503,6789e" filled="f" stroked="t" strokeweight=".47332pt" strokecolor="#3F3F3F">
                <v:path arrowok="t"/>
              </v:shape>
            </v:group>
            <v:group style="position:absolute;left:6447;top:6789;width:682;height:2" coordorigin="6447,6789" coordsize="682,2">
              <v:shape style="position:absolute;left:6447;top:6789;width:682;height:2" coordorigin="6447,6789" coordsize="682,0" path="m6447,6789l7128,6789e" filled="f" stroked="t" strokeweight=".70998pt" strokecolor="#646464">
                <v:path arrowok="t"/>
              </v:shape>
            </v:group>
            <v:group style="position:absolute;left:7067;top:6789;width:620;height:2" coordorigin="7067,6789" coordsize="620,2">
              <v:shape style="position:absolute;left:7067;top:6789;width:620;height:2" coordorigin="7067,6789" coordsize="620,0" path="m7067,6789l7687,6789e" filled="f" stroked="t" strokeweight=".47332pt" strokecolor="#4F4F4F">
                <v:path arrowok="t"/>
              </v:shape>
            </v:group>
            <v:group style="position:absolute;left:7630;top:6789;width:606;height:2" coordorigin="7630,6789" coordsize="606,2">
              <v:shape style="position:absolute;left:7630;top:6789;width:606;height:2" coordorigin="7630,6789" coordsize="606,0" path="m7630,6789l8236,6789e" filled="f" stroked="t" strokeweight=".94664pt" strokecolor="#6B6B6B">
                <v:path arrowok="t"/>
              </v:shape>
            </v:group>
            <v:group style="position:absolute;left:8179;top:6789;width:331;height:2" coordorigin="8179,6789" coordsize="331,2">
              <v:shape style="position:absolute;left:8179;top:6789;width:331;height:2" coordorigin="8179,6789" coordsize="331,0" path="m8179,6789l8510,6789e" filled="f" stroked="t" strokeweight=".47332pt" strokecolor="#484848">
                <v:path arrowok="t"/>
              </v:shape>
            </v:group>
            <v:group style="position:absolute;left:8453;top:6791;width:3148;height:2" coordorigin="8453,6791" coordsize="3148,2">
              <v:shape style="position:absolute;left:8453;top:6791;width:3148;height:2" coordorigin="8453,6791" coordsize="3148,0" path="m8453,6791l11601,6791e" filled="f" stroked="t" strokeweight=".70998pt" strokecolor="#646464">
                <v:path arrowok="t"/>
              </v:shape>
            </v:group>
            <v:group style="position:absolute;left:317;top:7025;width:4000;height:2" coordorigin="317,7025" coordsize="4000,2">
              <v:shape style="position:absolute;left:317;top:7025;width:4000;height:2" coordorigin="317,7025" coordsize="4000,0" path="m317,7025l4317,7025e" filled="f" stroked="t" strokeweight=".70998pt" strokecolor="#606060">
                <v:path arrowok="t"/>
              </v:shape>
            </v:group>
            <v:group style="position:absolute;left:4260;top:7027;width:289;height:2" coordorigin="4260,7027" coordsize="289,2">
              <v:shape style="position:absolute;left:4260;top:7027;width:289;height:2" coordorigin="4260,7027" coordsize="289,0" path="m4260,7027l4549,7027e" filled="f" stroked="t" strokeweight=".47332pt" strokecolor="#383838">
                <v:path arrowok="t"/>
              </v:shape>
            </v:group>
            <v:group style="position:absolute;left:4492;top:7027;width:1841;height:2" coordorigin="4492,7027" coordsize="1841,2">
              <v:shape style="position:absolute;left:4492;top:7027;width:1841;height:2" coordorigin="4492,7027" coordsize="1841,0" path="m4492,7027l6333,7027e" filled="f" stroked="t" strokeweight=".70998pt" strokecolor="#606060">
                <v:path arrowok="t"/>
              </v:shape>
            </v:group>
            <v:group style="position:absolute;left:6276;top:7027;width:227;height:2" coordorigin="6276,7027" coordsize="227,2">
              <v:shape style="position:absolute;left:6276;top:7027;width:227;height:2" coordorigin="6276,7027" coordsize="227,0" path="m6276,7027l6503,7027e" filled="f" stroked="t" strokeweight=".47332pt" strokecolor="#2F2F2F">
                <v:path arrowok="t"/>
              </v:shape>
            </v:group>
            <v:group style="position:absolute;left:6447;top:7029;width:1789;height:2" coordorigin="6447,7029" coordsize="1789,2">
              <v:shape style="position:absolute;left:6447;top:7029;width:1789;height:2" coordorigin="6447,7029" coordsize="1789,0" path="m6447,7029l8236,7029e" filled="f" stroked="t" strokeweight=".70998pt" strokecolor="#646464">
                <v:path arrowok="t"/>
              </v:shape>
            </v:group>
            <v:group style="position:absolute;left:8179;top:7029;width:502;height:2" coordorigin="8179,7029" coordsize="502,2">
              <v:shape style="position:absolute;left:8179;top:7029;width:502;height:2" coordorigin="8179,7029" coordsize="502,0" path="m8179,7029l8681,7029e" filled="f" stroked="t" strokeweight=".47332pt" strokecolor="#4B4B4B">
                <v:path arrowok="t"/>
              </v:shape>
            </v:group>
            <v:group style="position:absolute;left:8624;top:7029;width:2977;height:2" coordorigin="8624,7029" coordsize="2977,2">
              <v:shape style="position:absolute;left:8624;top:7029;width:2977;height:2" coordorigin="8624,7029" coordsize="2977,0" path="m8624,7029l11601,7029e" filled="f" stroked="t" strokeweight=".70998pt" strokecolor="#676767">
                <v:path arrowok="t"/>
              </v:shape>
            </v:group>
            <v:group style="position:absolute;left:327;top:7261;width:2;height:262" coordorigin="327,7261" coordsize="2,262">
              <v:shape style="position:absolute;left:327;top:7261;width:2;height:262" coordorigin="327,7261" coordsize="0,262" path="m327,7523l327,7261e" filled="f" stroked="t" strokeweight=".47332pt" strokecolor="#3B3B3B">
                <v:path arrowok="t"/>
              </v:shape>
            </v:group>
            <v:group style="position:absolute;left:322;top:7497;width:1216;height:2" coordorigin="322,7497" coordsize="1216,2">
              <v:shape style="position:absolute;left:322;top:7497;width:1216;height:2" coordorigin="322,7497" coordsize="1216,0" path="m322,7497l1538,7497e" filled="f" stroked="t" strokeweight=".70998pt" strokecolor="#676767">
                <v:path arrowok="t"/>
              </v:shape>
            </v:group>
            <v:group style="position:absolute;left:1453;top:7497;width:653;height:2" coordorigin="1453,7497" coordsize="653,2">
              <v:shape style="position:absolute;left:1453;top:7497;width:653;height:2" coordorigin="1453,7497" coordsize="653,0" path="m1453,7497l2106,7497e" filled="f" stroked="t" strokeweight=".47332pt" strokecolor="#4F4F4F">
                <v:path arrowok="t"/>
              </v:shape>
            </v:group>
            <v:group style="position:absolute;left:2035;top:7499;width:852;height:2" coordorigin="2035,7499" coordsize="852,2">
              <v:shape style="position:absolute;left:2035;top:7499;width:852;height:2" coordorigin="2035,7499" coordsize="852,0" path="m2035,7499l2887,7499e" filled="f" stroked="t" strokeweight=".70998pt" strokecolor="#646464">
                <v:path arrowok="t"/>
              </v:shape>
            </v:group>
            <v:group style="position:absolute;left:2830;top:7499;width:426;height:2" coordorigin="2830,7499" coordsize="426,2">
              <v:shape style="position:absolute;left:2830;top:7499;width:426;height:2" coordorigin="2830,7499" coordsize="426,0" path="m2830,7499l3256,7499e" filled="f" stroked="t" strokeweight=".47332pt" strokecolor="#4F4F4F">
                <v:path arrowok="t"/>
              </v:shape>
            </v:group>
            <v:group style="position:absolute;left:3181;top:7501;width:1605;height:2" coordorigin="3181,7501" coordsize="1605,2">
              <v:shape style="position:absolute;left:3181;top:7501;width:1605;height:2" coordorigin="3181,7501" coordsize="1605,0" path="m3181,7501l4785,7501e" filled="f" stroked="t" strokeweight=".94664pt" strokecolor="#646464">
                <v:path arrowok="t"/>
              </v:shape>
            </v:group>
            <v:group style="position:absolute;left:4695;top:7499;width:360;height:2" coordorigin="4695,7499" coordsize="360,2">
              <v:shape style="position:absolute;left:4695;top:7499;width:360;height:2" coordorigin="4695,7499" coordsize="360,0" path="m4695,7499l5055,7499e" filled="f" stroked="t" strokeweight=".47332pt" strokecolor="#484848">
                <v:path arrowok="t"/>
              </v:shape>
            </v:group>
            <v:group style="position:absolute;left:4998;top:7501;width:790;height:2" coordorigin="4998,7501" coordsize="790,2">
              <v:shape style="position:absolute;left:4998;top:7501;width:790;height:2" coordorigin="4998,7501" coordsize="790,0" path="m4998,7501l5789,7501e" filled="f" stroked="t" strokeweight=".70998pt" strokecolor="#606060">
                <v:path arrowok="t"/>
              </v:shape>
            </v:group>
            <v:group style="position:absolute;left:5732;top:7501;width:601;height:2" coordorigin="5732,7501" coordsize="601,2">
              <v:shape style="position:absolute;left:5732;top:7501;width:601;height:2" coordorigin="5732,7501" coordsize="601,0" path="m5732,7501l6333,7501e" filled="f" stroked="t" strokeweight=".47332pt" strokecolor="#444444">
                <v:path arrowok="t"/>
              </v:shape>
            </v:group>
            <v:group style="position:absolute;left:6276;top:7501;width:473;height:2" coordorigin="6276,7501" coordsize="473,2">
              <v:shape style="position:absolute;left:6276;top:7501;width:473;height:2" coordorigin="6276,7501" coordsize="473,0" path="m6276,7501l6750,7501e" filled="f" stroked="t" strokeweight=".94664pt" strokecolor="#676767">
                <v:path arrowok="t"/>
              </v:shape>
            </v:group>
            <v:group style="position:absolute;left:6693;top:7501;width:431;height:2" coordorigin="6693,7501" coordsize="431,2">
              <v:shape style="position:absolute;left:6693;top:7501;width:431;height:2" coordorigin="6693,7501" coordsize="431,0" path="m6693,7501l7123,7501e" filled="f" stroked="t" strokeweight=".47332pt" strokecolor="#484848">
                <v:path arrowok="t"/>
              </v:shape>
            </v:group>
            <v:group style="position:absolute;left:7067;top:7501;width:1931;height:2" coordorigin="7067,7501" coordsize="1931,2">
              <v:shape style="position:absolute;left:7067;top:7501;width:1931;height:2" coordorigin="7067,7501" coordsize="1931,0" path="m7067,7501l8998,7501e" filled="f" stroked="t" strokeweight=".70998pt" strokecolor="#646464">
                <v:path arrowok="t"/>
              </v:shape>
            </v:group>
            <v:group style="position:absolute;left:8941;top:7504;width:355;height:2" coordorigin="8941,7504" coordsize="355,2">
              <v:shape style="position:absolute;left:8941;top:7504;width:355;height:2" coordorigin="8941,7504" coordsize="355,0" path="m8941,7504l9296,7504e" filled="f" stroked="t" strokeweight=".47332pt" strokecolor="#484848">
                <v:path arrowok="t"/>
              </v:shape>
            </v:group>
            <v:group style="position:absolute;left:9239;top:7504;width:2362;height:2" coordorigin="9239,7504" coordsize="2362,2">
              <v:shape style="position:absolute;left:9239;top:7504;width:2362;height:2" coordorigin="9239,7504" coordsize="2362,0" path="m9239,7504l11601,7504e" filled="f" stroked="t" strokeweight=".70998pt" strokecolor="#646464">
                <v:path arrowok="t"/>
              </v:shape>
            </v:group>
            <v:group style="position:absolute;left:11594;top:7242;width:2;height:281" coordorigin="11594,7242" coordsize="2,281">
              <v:shape style="position:absolute;left:11594;top:7242;width:2;height:281" coordorigin="11594,7242" coordsize="0,281" path="m11594,7523l11594,7242e" filled="f" stroked="t" strokeweight=".70998pt" strokecolor="#4F4F4F">
                <v:path arrowok="t"/>
              </v:shape>
            </v:group>
            <v:group style="position:absolute;left:4295;top:7490;width:2;height:257" coordorigin="4295,7490" coordsize="2,257">
              <v:shape style="position:absolute;left:4295;top:7490;width:2;height:257" coordorigin="4295,7490" coordsize="0,257" path="m4295,7747l4295,7490e" filled="f" stroked="t" strokeweight=".94664pt" strokecolor="#646464">
                <v:path arrowok="t"/>
              </v:shape>
            </v:group>
            <v:group style="position:absolute;left:4293;top:7742;width:2830;height:2" coordorigin="4293,7742" coordsize="2830,2">
              <v:shape style="position:absolute;left:4293;top:7742;width:2830;height:2" coordorigin="4293,7742" coordsize="2830,0" path="m4293,7742l7123,7742e" filled="f" stroked="t" strokeweight=".70998pt" strokecolor="#646464">
                <v:path arrowok="t"/>
              </v:shape>
            </v:group>
            <v:group style="position:absolute;left:7067;top:7742;width:620;height:2" coordorigin="7067,7742" coordsize="620,2">
              <v:shape style="position:absolute;left:7067;top:7742;width:620;height:2" coordorigin="7067,7742" coordsize="620,0" path="m7067,7742l7687,7742e" filled="f" stroked="t" strokeweight=".47332pt" strokecolor="#545454">
                <v:path arrowok="t"/>
              </v:shape>
            </v:group>
            <v:group style="position:absolute;left:7630;top:7742;width:606;height:2" coordorigin="7630,7742" coordsize="606,2">
              <v:shape style="position:absolute;left:7630;top:7742;width:606;height:2" coordorigin="7630,7742" coordsize="606,0" path="m7630,7742l8236,7742e" filled="f" stroked="t" strokeweight=".70998pt" strokecolor="#575757">
                <v:path arrowok="t"/>
              </v:shape>
            </v:group>
            <v:group style="position:absolute;left:8179;top:7742;width:331;height:2" coordorigin="8179,7742" coordsize="331,2">
              <v:shape style="position:absolute;left:8179;top:7742;width:331;height:2" coordorigin="8179,7742" coordsize="331,0" path="m8179,7742l8510,7742e" filled="f" stroked="t" strokeweight=".47332pt" strokecolor="#3F3F3F">
                <v:path arrowok="t"/>
              </v:shape>
            </v:group>
            <v:group style="position:absolute;left:8453;top:7742;width:573;height:2" coordorigin="8453,7742" coordsize="573,2">
              <v:shape style="position:absolute;left:8453;top:7742;width:573;height:2" coordorigin="8453,7742" coordsize="573,0" path="m8453,7742l9026,7742e" filled="f" stroked="t" strokeweight=".94664pt" strokecolor="#676767">
                <v:path arrowok="t"/>
              </v:shape>
            </v:group>
            <v:group style="position:absolute;left:8941;top:7742;width:355;height:2" coordorigin="8941,7742" coordsize="355,2">
              <v:shape style="position:absolute;left:8941;top:7742;width:355;height:2" coordorigin="8941,7742" coordsize="355,0" path="m8941,7742l9296,7742e" filled="f" stroked="t" strokeweight=".47332pt" strokecolor="#484848">
                <v:path arrowok="t"/>
              </v:shape>
            </v:group>
            <v:group style="position:absolute;left:9239;top:7742;width:2367;height:2" coordorigin="9239,7742" coordsize="2367,2">
              <v:shape style="position:absolute;left:9239;top:7742;width:2367;height:2" coordorigin="9239,7742" coordsize="2367,0" path="m9239,7742l11606,7742e" filled="f" stroked="t" strokeweight=".70998pt" strokecolor="#606060">
                <v:path arrowok="t"/>
              </v:shape>
            </v:group>
            <v:group style="position:absolute;left:2083;top:7704;width:2;height:300" coordorigin="2083,7704" coordsize="2,300">
              <v:shape style="position:absolute;left:2083;top:7704;width:2;height:300" coordorigin="2083,7704" coordsize="0,300" path="m2083,8004l2083,7704e" filled="f" stroked="t" strokeweight=".47332pt" strokecolor="#383838">
                <v:path arrowok="t"/>
              </v:shape>
            </v:group>
            <v:group style="position:absolute;left:4298;top:7704;width:2;height:300" coordorigin="4298,7704" coordsize="2,300">
              <v:shape style="position:absolute;left:4298;top:7704;width:2;height:300" coordorigin="4298,7704" coordsize="0,300" path="m4298,8004l4298,7704e" filled="f" stroked="t" strokeweight=".47332pt" strokecolor="#343434">
                <v:path arrowok="t"/>
              </v:shape>
            </v:group>
            <v:group style="position:absolute;left:4293;top:7983;width:4558;height:2" coordorigin="4293,7983" coordsize="4558,2">
              <v:shape style="position:absolute;left:4293;top:7983;width:4558;height:2" coordorigin="4293,7983" coordsize="4558,0" path="m4293,7983l8851,7983e" filled="f" stroked="t" strokeweight=".70998pt" strokecolor="#5B5B5B">
                <v:path arrowok="t"/>
              </v:shape>
            </v:group>
            <v:group style="position:absolute;left:8794;top:7985;width:204;height:2" coordorigin="8794,7985" coordsize="204,2">
              <v:shape style="position:absolute;left:8794;top:7985;width:204;height:2" coordorigin="8794,7985" coordsize="204,0" path="m8794,7985l8998,7985e" filled="f" stroked="t" strokeweight=".47332pt" strokecolor="#4F4F4F">
                <v:path arrowok="t"/>
              </v:shape>
            </v:group>
            <v:group style="position:absolute;left:8941;top:7985;width:2660;height:2" coordorigin="8941,7985" coordsize="2660,2">
              <v:shape style="position:absolute;left:8941;top:7985;width:2660;height:2" coordorigin="8941,7985" coordsize="2660,0" path="m8941,7985l11601,7985e" filled="f" stroked="t" strokeweight=".70998pt" strokecolor="#646464">
                <v:path arrowok="t"/>
              </v:shape>
            </v:group>
            <v:group style="position:absolute;left:312;top:8348;width:729;height:2" coordorigin="312,8348" coordsize="729,2">
              <v:shape style="position:absolute;left:312;top:8348;width:729;height:2" coordorigin="312,8348" coordsize="729,0" path="m312,8348l1041,8348e" filled="f" stroked="t" strokeweight=".23666pt" strokecolor="#282828">
                <v:path arrowok="t"/>
              </v:shape>
            </v:group>
            <v:group style="position:absolute;left:1041;top:8348;width:440;height:2" coordorigin="1041,8348" coordsize="440,2">
              <v:shape style="position:absolute;left:1041;top:8348;width:440;height:2" coordorigin="1041,8348" coordsize="440,0" path="m1041,8348l1481,8348e" filled="f" stroked="t" strokeweight=".23666pt" strokecolor="#000000">
                <v:path arrowok="t"/>
              </v:shape>
            </v:group>
            <v:group style="position:absolute;left:1481;top:8348;width:596;height:2" coordorigin="1481,8348" coordsize="596,2">
              <v:shape style="position:absolute;left:1481;top:8348;width:596;height:2" coordorigin="1481,8348" coordsize="596,0" path="m1481,8348l2078,8348e" filled="f" stroked="t" strokeweight=".23666pt" strokecolor="#343434">
                <v:path arrowok="t"/>
              </v:shape>
            </v:group>
            <v:group style="position:absolute;left:2064;top:8348;width:795;height:2" coordorigin="2064,8348" coordsize="795,2">
              <v:shape style="position:absolute;left:2064;top:8348;width:795;height:2" coordorigin="2064,8348" coordsize="795,0" path="m2064,8348l2859,8348e" filled="f" stroked="t" strokeweight=".23666pt" strokecolor="#545454">
                <v:path arrowok="t"/>
              </v:shape>
            </v:group>
            <v:group style="position:absolute;left:2859;top:8348;width:6409;height:2" coordorigin="2859,8348" coordsize="6409,2">
              <v:shape style="position:absolute;left:2859;top:8348;width:6409;height:2" coordorigin="2859,8348" coordsize="6409,0" path="m2859,8348l9268,8348e" filled="f" stroked="t" strokeweight=".23666pt" strokecolor="#000000">
                <v:path arrowok="t"/>
              </v:shape>
            </v:group>
            <v:group style="position:absolute;left:4295;top:7490;width:2;height:744" coordorigin="4295,7490" coordsize="2,744">
              <v:shape style="position:absolute;left:4295;top:7490;width:2;height:744" coordorigin="4295,7490" coordsize="0,744" path="m4295,8233l4295,7490e" filled="f" stroked="t" strokeweight=".70998pt" strokecolor="#4F4F4F">
                <v:path arrowok="t"/>
              </v:shape>
            </v:group>
            <v:group style="position:absolute;left:9268;top:8348;width:2324;height:2" coordorigin="9268,8348" coordsize="2324,2">
              <v:shape style="position:absolute;left:9268;top:8348;width:2324;height:2" coordorigin="9268,8348" coordsize="2324,0" path="m9268,8348l11592,8348e" filled="f" stroked="t" strokeweight=".23666pt" strokecolor="#444444">
                <v:path arrowok="t"/>
              </v:shape>
            </v:group>
            <v:group style="position:absolute;left:2080;top:7947;width:2;height:796" coordorigin="2080,7947" coordsize="2,796">
              <v:shape style="position:absolute;left:2080;top:7947;width:2;height:796" coordorigin="2080,7947" coordsize="0,796" path="m2080,8743l2080,7947e" filled="f" stroked="t" strokeweight=".94664pt" strokecolor="#575757">
                <v:path arrowok="t"/>
              </v:shape>
            </v:group>
            <v:group style="position:absolute;left:317;top:9027;width:2939;height:2" coordorigin="317,9027" coordsize="2939,2">
              <v:shape style="position:absolute;left:317;top:9027;width:2939;height:2" coordorigin="317,9027" coordsize="2939,0" path="m317,9027l3256,9027e" filled="f" stroked="t" strokeweight=".70998pt" strokecolor="#606060">
                <v:path arrowok="t"/>
              </v:shape>
            </v:group>
            <v:group style="position:absolute;left:3200;top:9029;width:284;height:2" coordorigin="3200,9029" coordsize="284,2">
              <v:shape style="position:absolute;left:3200;top:9029;width:284;height:2" coordorigin="3200,9029" coordsize="284,0" path="m3200,9029l3484,9029e" filled="f" stroked="t" strokeweight=".47332pt" strokecolor="#383838">
                <v:path arrowok="t"/>
              </v:shape>
            </v:group>
            <v:group style="position:absolute;left:3427;top:9029;width:890;height:2" coordorigin="3427,9029" coordsize="890,2">
              <v:shape style="position:absolute;left:3427;top:9029;width:890;height:2" coordorigin="3427,9029" coordsize="890,0" path="m3427,9029l4317,9029e" filled="f" stroked="t" strokeweight=".70998pt" strokecolor="#575757">
                <v:path arrowok="t"/>
              </v:shape>
            </v:group>
            <v:group style="position:absolute;left:4260;top:9029;width:289;height:2" coordorigin="4260,9029" coordsize="289,2">
              <v:shape style="position:absolute;left:4260;top:9029;width:289;height:2" coordorigin="4260,9029" coordsize="289,0" path="m4260,9029l4549,9029e" filled="f" stroked="t" strokeweight=".47332pt" strokecolor="#383838">
                <v:path arrowok="t"/>
              </v:shape>
            </v:group>
            <v:group style="position:absolute;left:4492;top:9029;width:1841;height:2" coordorigin="4492,9029" coordsize="1841,2">
              <v:shape style="position:absolute;left:4492;top:9029;width:1841;height:2" coordorigin="4492,9029" coordsize="1841,0" path="m4492,9029l6333,9029e" filled="f" stroked="t" strokeweight=".70998pt" strokecolor="#606060">
                <v:path arrowok="t"/>
              </v:shape>
            </v:group>
            <v:group style="position:absolute;left:6276;top:9029;width:227;height:2" coordorigin="6276,9029" coordsize="227,2">
              <v:shape style="position:absolute;left:6276;top:9029;width:227;height:2" coordorigin="6276,9029" coordsize="227,0" path="m6276,9029l6503,9029e" filled="f" stroked="t" strokeweight=".47332pt" strokecolor="#3B3B3B">
                <v:path arrowok="t"/>
              </v:shape>
            </v:group>
            <v:group style="position:absolute;left:6447;top:9029;width:677;height:2" coordorigin="6447,9029" coordsize="677,2">
              <v:shape style="position:absolute;left:6447;top:9029;width:677;height:2" coordorigin="6447,9029" coordsize="677,0" path="m6447,9029l7123,9029e" filled="f" stroked="t" strokeweight=".70998pt" strokecolor="#676767">
                <v:path arrowok="t"/>
              </v:shape>
            </v:group>
            <v:group style="position:absolute;left:7067;top:9032;width:620;height:2" coordorigin="7067,9032" coordsize="620,2">
              <v:shape style="position:absolute;left:7067;top:9032;width:620;height:2" coordorigin="7067,9032" coordsize="620,0" path="m7067,9032l7687,9032e" filled="f" stroked="t" strokeweight=".47332pt" strokecolor="#4F4F4F">
                <v:path arrowok="t"/>
              </v:shape>
            </v:group>
            <v:group style="position:absolute;left:7630;top:9029;width:606;height:2" coordorigin="7630,9029" coordsize="606,2">
              <v:shape style="position:absolute;left:7630;top:9029;width:606;height:2" coordorigin="7630,9029" coordsize="606,0" path="m7630,9029l8236,9029e" filled="f" stroked="t" strokeweight=".94664pt" strokecolor="#676767">
                <v:path arrowok="t"/>
              </v:shape>
            </v:group>
            <v:group style="position:absolute;left:8179;top:9029;width:331;height:2" coordorigin="8179,9029" coordsize="331,2">
              <v:shape style="position:absolute;left:8179;top:9029;width:331;height:2" coordorigin="8179,9029" coordsize="331,0" path="m8179,9029l8510,9029e" filled="f" stroked="t" strokeweight=".47332pt" strokecolor="#3F3F3F">
                <v:path arrowok="t"/>
              </v:shape>
            </v:group>
            <v:group style="position:absolute;left:8453;top:9032;width:3148;height:2" coordorigin="8453,9032" coordsize="3148,2">
              <v:shape style="position:absolute;left:8453;top:9032;width:3148;height:2" coordorigin="8453,9032" coordsize="3148,0" path="m8453,9032l11601,9032e" filled="f" stroked="t" strokeweight=".70998pt" strokecolor="#646464">
                <v:path arrowok="t"/>
              </v:shape>
            </v:group>
            <v:group style="position:absolute;left:2080;top:8686;width:2;height:629" coordorigin="2080,8686" coordsize="2,629">
              <v:shape style="position:absolute;left:2080;top:8686;width:2;height:629" coordorigin="2080,8686" coordsize="0,629" path="m2080,9315l2080,8686e" filled="f" stroked="t" strokeweight=".47332pt" strokecolor="#3B3B3B">
                <v:path arrowok="t"/>
              </v:shape>
            </v:group>
            <v:group style="position:absolute;left:2083;top:9258;width:2;height:286" coordorigin="2083,9258" coordsize="2,286">
              <v:shape style="position:absolute;left:2083;top:9258;width:2;height:286" coordorigin="2083,9258" coordsize="0,286" path="m2083,9544l2083,9258e" filled="f" stroked="t" strokeweight=".94664pt" strokecolor="#575757">
                <v:path arrowok="t"/>
              </v:shape>
            </v:group>
            <v:group style="position:absolute;left:317;top:9871;width:11284;height:2" coordorigin="317,9871" coordsize="11284,2">
              <v:shape style="position:absolute;left:317;top:9871;width:11284;height:2" coordorigin="317,9871" coordsize="11284,0" path="m317,9871l11601,9871e" filled="f" stroked="t" strokeweight=".70998pt" strokecolor="#606060">
                <v:path arrowok="t"/>
              </v:shape>
            </v:group>
            <v:group style="position:absolute;left:2083;top:9487;width:2;height:644" coordorigin="2083,9487" coordsize="2,644">
              <v:shape style="position:absolute;left:2083;top:9487;width:2;height:644" coordorigin="2083,9487" coordsize="0,644" path="m2083,10131l2083,9487e" filled="f" stroked="t" strokeweight=".47332pt" strokecolor="#4B4B4B">
                <v:path arrowok="t"/>
              </v:shape>
            </v:group>
            <v:group style="position:absolute;left:322;top:10107;width:1188;height:2" coordorigin="322,10107" coordsize="1188,2">
              <v:shape style="position:absolute;left:322;top:10107;width:1188;height:2" coordorigin="322,10107" coordsize="1188,0" path="m322,10107l1510,10107e" filled="f" stroked="t" strokeweight=".47332pt" strokecolor="#4F4F4F">
                <v:path arrowok="t"/>
              </v:shape>
            </v:group>
            <v:group style="position:absolute;left:341;top:10107;width:1765;height:2" coordorigin="341,10107" coordsize="1765,2">
              <v:shape style="position:absolute;left:341;top:10107;width:1765;height:2" coordorigin="341,10107" coordsize="1765,0" path="m341,10107l2106,10107e" filled="f" stroked="t" strokeweight=".70998pt" strokecolor="#575757">
                <v:path arrowok="t"/>
              </v:shape>
            </v:group>
            <v:group style="position:absolute;left:2035;top:10107;width:1221;height:2" coordorigin="2035,10107" coordsize="1221,2">
              <v:shape style="position:absolute;left:2035;top:10107;width:1221;height:2" coordorigin="2035,10107" coordsize="1221,0" path="m2035,10107l3256,10107e" filled="f" stroked="t" strokeweight=".47332pt" strokecolor="#606060">
                <v:path arrowok="t"/>
              </v:shape>
            </v:group>
            <v:group style="position:absolute;left:3200;top:10107;width:284;height:2" coordorigin="3200,10107" coordsize="284,2">
              <v:shape style="position:absolute;left:3200;top:10107;width:284;height:2" coordorigin="3200,10107" coordsize="284,0" path="m3200,10107l3484,10107e" filled="f" stroked="t" strokeweight=".47332pt" strokecolor="#444444">
                <v:path arrowok="t"/>
              </v:shape>
            </v:group>
            <v:group style="position:absolute;left:3427;top:10109;width:4809;height:2" coordorigin="3427,10109" coordsize="4809,2">
              <v:shape style="position:absolute;left:3427;top:10109;width:4809;height:2" coordorigin="3427,10109" coordsize="4809,0" path="m3427,10109l8236,10109e" filled="f" stroked="t" strokeweight=".70998pt" strokecolor="#676767">
                <v:path arrowok="t"/>
              </v:shape>
            </v:group>
            <v:group style="position:absolute;left:8179;top:10109;width:672;height:2" coordorigin="8179,10109" coordsize="672,2">
              <v:shape style="position:absolute;left:8179;top:10109;width:672;height:2" coordorigin="8179,10109" coordsize="672,0" path="m8179,10109l8851,10109e" filled="f" stroked="t" strokeweight=".47332pt" strokecolor="#4B4B4B">
                <v:path arrowok="t"/>
              </v:shape>
            </v:group>
            <v:group style="position:absolute;left:8766;top:10109;width:2835;height:2" coordorigin="8766,10109" coordsize="2835,2">
              <v:shape style="position:absolute;left:8766;top:10109;width:2835;height:2" coordorigin="8766,10109" coordsize="2835,0" path="m8766,10109l11601,10109e" filled="f" stroked="t" strokeweight=".70998pt" strokecolor="#646464">
                <v:path arrowok="t"/>
              </v:shape>
            </v:group>
            <v:group style="position:absolute;left:11596;top:9826;width:2;height:305" coordorigin="11596,9826" coordsize="2,305">
              <v:shape style="position:absolute;left:11596;top:9826;width:2;height:305" coordorigin="11596,9826" coordsize="0,305" path="m11596,10131l11596,9826e" filled="f" stroked="t" strokeweight=".47332pt" strokecolor="#3F3F3F">
                <v:path arrowok="t"/>
              </v:shape>
            </v:group>
            <v:group style="position:absolute;left:322;top:10350;width:4430;height:2" coordorigin="322,10350" coordsize="4430,2">
              <v:shape style="position:absolute;left:322;top:10350;width:4430;height:2" coordorigin="322,10350" coordsize="4430,0" path="m322,10350l4752,10350e" filled="f" stroked="t" strokeweight=".70998pt" strokecolor="#5B5B5B">
                <v:path arrowok="t"/>
              </v:shape>
            </v:group>
            <v:group style="position:absolute;left:2083;top:10059;width:2;height:558" coordorigin="2083,10059" coordsize="2,558">
              <v:shape style="position:absolute;left:2083;top:10059;width:2;height:558" coordorigin="2083,10059" coordsize="0,558" path="m2083,10617l2083,10059e" filled="f" stroked="t" strokeweight=".94664pt" strokecolor="#575757">
                <v:path arrowok="t"/>
              </v:shape>
            </v:group>
            <v:group style="position:absolute;left:4695;top:10350;width:360;height:2" coordorigin="4695,10350" coordsize="360,2">
              <v:shape style="position:absolute;left:4695;top:10350;width:360;height:2" coordorigin="4695,10350" coordsize="360,0" path="m4695,10350l5055,10350e" filled="f" stroked="t" strokeweight=".47332pt" strokecolor="#444444">
                <v:path arrowok="t"/>
              </v:shape>
            </v:group>
            <v:group style="position:absolute;left:4998;top:10350;width:705;height:2" coordorigin="4998,10350" coordsize="705,2">
              <v:shape style="position:absolute;left:4998;top:10350;width:705;height:2" coordorigin="4998,10350" coordsize="705,0" path="m4998,10350l5704,10350e" filled="f" stroked="t" strokeweight=".94664pt" strokecolor="#6B6B6B">
                <v:path arrowok="t"/>
              </v:shape>
            </v:group>
            <v:group style="position:absolute;left:5647;top:10350;width:142;height:2" coordorigin="5647,10350" coordsize="142,2">
              <v:shape style="position:absolute;left:5647;top:10350;width:142;height:2" coordorigin="5647,10350" coordsize="142,0" path="m5647,10350l5789,10350e" filled="f" stroked="t" strokeweight=".47332pt" strokecolor="#4B4B4B">
                <v:path arrowok="t"/>
              </v:shape>
            </v:group>
            <v:group style="position:absolute;left:5732;top:10350;width:601;height:2" coordorigin="5732,10350" coordsize="601,2">
              <v:shape style="position:absolute;left:5732;top:10350;width:601;height:2" coordorigin="5732,10350" coordsize="601,0" path="m5732,10350l6333,10350e" filled="f" stroked="t" strokeweight=".70998pt" strokecolor="#575757">
                <v:path arrowok="t"/>
              </v:shape>
            </v:group>
            <v:group style="position:absolute;left:6129;top:10352;width:620;height:2" coordorigin="6129,10352" coordsize="620,2">
              <v:shape style="position:absolute;left:6129;top:10352;width:620;height:2" coordorigin="6129,10352" coordsize="620,0" path="m6129,10352l6750,10352e" filled="f" stroked="t" strokeweight=".94664pt" strokecolor="#707070">
                <v:path arrowok="t"/>
              </v:shape>
            </v:group>
            <v:group style="position:absolute;left:6693;top:10350;width:431;height:2" coordorigin="6693,10350" coordsize="431,2">
              <v:shape style="position:absolute;left:6693;top:10350;width:431;height:2" coordorigin="6693,10350" coordsize="431,0" path="m6693,10350l7123,10350e" filled="f" stroked="t" strokeweight=".47332pt" strokecolor="#545454">
                <v:path arrowok="t"/>
              </v:shape>
            </v:group>
            <v:group style="position:absolute;left:7067;top:10350;width:1614;height:2" coordorigin="7067,10350" coordsize="1614,2">
              <v:shape style="position:absolute;left:7067;top:10350;width:1614;height:2" coordorigin="7067,10350" coordsize="1614,0" path="m7067,10350l8681,10350e" filled="f" stroked="t" strokeweight=".70998pt" strokecolor="#606060">
                <v:path arrowok="t"/>
              </v:shape>
            </v:group>
            <v:group style="position:absolute;left:8624;top:10350;width:374;height:2" coordorigin="8624,10350" coordsize="374,2">
              <v:shape style="position:absolute;left:8624;top:10350;width:374;height:2" coordorigin="8624,10350" coordsize="374,0" path="m8624,10350l8998,10350e" filled="f" stroked="t" strokeweight=".47332pt" strokecolor="#3B3B3B">
                <v:path arrowok="t"/>
              </v:shape>
            </v:group>
            <v:group style="position:absolute;left:8941;top:10350;width:2665;height:2" coordorigin="8941,10350" coordsize="2665,2">
              <v:shape style="position:absolute;left:8941;top:10350;width:2665;height:2" coordorigin="8941,10350" coordsize="2665,0" path="m8941,10350l11606,10350e" filled="f" stroked="t" strokeweight=".70998pt" strokecolor="#646464">
                <v:path arrowok="t"/>
              </v:shape>
            </v:group>
            <v:group style="position:absolute;left:895;top:10829;width:10711;height:2" coordorigin="895,10829" coordsize="10711,2">
              <v:shape style="position:absolute;left:895;top:10829;width:10711;height:2" coordorigin="895,10829" coordsize="10711,0" path="m895,10829l11606,10829e" filled="f" stroked="t" strokeweight=".70998pt" strokecolor="#646464">
                <v:path arrowok="t"/>
              </v:shape>
            </v:group>
            <v:group style="position:absolute;left:2083;top:10560;width:2;height:296" coordorigin="2083,10560" coordsize="2,296">
              <v:shape style="position:absolute;left:2083;top:10560;width:2;height:296" coordorigin="2083,10560" coordsize="0,296" path="m2083,10855l2083,10560e" filled="f" stroked="t" strokeweight=".47332pt" strokecolor="#282828">
                <v:path arrowok="t"/>
              </v:shape>
            </v:group>
            <v:group style="position:absolute;left:2830;top:10827;width:426;height:2" coordorigin="2830,10827" coordsize="426,2">
              <v:shape style="position:absolute;left:2830;top:10827;width:426;height:2" coordorigin="2830,10827" coordsize="426,0" path="m2830,10827l3256,10827e" filled="f" stroked="t" strokeweight=".47332pt" strokecolor="#4B4B4B">
                <v:path arrowok="t"/>
              </v:shape>
            </v:group>
            <v:group style="position:absolute;left:4695;top:10827;width:360;height:2" coordorigin="4695,10827" coordsize="360,2">
              <v:shape style="position:absolute;left:4695;top:10827;width:360;height:2" coordorigin="4695,10827" coordsize="360,0" path="m4695,10827l5055,10827e" filled="f" stroked="t" strokeweight=".47332pt" strokecolor="#484848">
                <v:path arrowok="t"/>
              </v:shape>
            </v:group>
            <v:group style="position:absolute;left:5647;top:10827;width:142;height:2" coordorigin="5647,10827" coordsize="142,2">
              <v:shape style="position:absolute;left:5647;top:10827;width:142;height:2" coordorigin="5647,10827" coordsize="142,0" path="m5647,10827l5789,10827e" filled="f" stroked="t" strokeweight=".47332pt" strokecolor="#4F4F4F">
                <v:path arrowok="t"/>
              </v:shape>
            </v:group>
            <v:group style="position:absolute;left:6693;top:10827;width:431;height:2" coordorigin="6693,10827" coordsize="431,2">
              <v:shape style="position:absolute;left:6693;top:10827;width:431;height:2" coordorigin="6693,10827" coordsize="431,0" path="m6693,10827l7123,10827e" filled="f" stroked="t" strokeweight=".47332pt" strokecolor="#575757">
                <v:path arrowok="t"/>
              </v:shape>
            </v:group>
            <v:group style="position:absolute;left:8624;top:10827;width:227;height:2" coordorigin="8624,10827" coordsize="227,2">
              <v:shape style="position:absolute;left:8624;top:10827;width:227;height:2" coordorigin="8624,10827" coordsize="227,0" path="m8624,10827l8851,10827e" filled="f" stroked="t" strokeweight=".47332pt" strokecolor="#4B4B4B">
                <v:path arrowok="t"/>
              </v:shape>
            </v:group>
            <v:group style="position:absolute;left:2087;top:10784;width:2;height:129" coordorigin="2087,10784" coordsize="2,129">
              <v:shape style="position:absolute;left:2087;top:10784;width:2;height:129" coordorigin="2087,10784" coordsize="0,129" path="m2087,10912l2087,10784e" filled="f" stroked="t" strokeweight=".70998pt" strokecolor="#3F3F3F">
                <v:path arrowok="t"/>
              </v:shape>
            </v:group>
            <v:group style="position:absolute;left:11596;top:10784;width:2;height:129" coordorigin="11596,10784" coordsize="2,129">
              <v:shape style="position:absolute;left:11596;top:10784;width:2;height:129" coordorigin="11596,10784" coordsize="0,129" path="m11596,10912l11596,10784e" filled="f" stroked="t" strokeweight=".47332pt" strokecolor="#3B3B3B">
                <v:path arrowok="t"/>
              </v:shape>
            </v:group>
            <v:group style="position:absolute;left:322;top:11070;width:3995;height:2" coordorigin="322,11070" coordsize="3995,2">
              <v:shape style="position:absolute;left:322;top:11070;width:3995;height:2" coordorigin="322,11070" coordsize="3995,0" path="m322,11070l4317,11070e" filled="f" stroked="t" strokeweight=".70998pt" strokecolor="#606060">
                <v:path arrowok="t"/>
              </v:shape>
            </v:group>
            <v:group style="position:absolute;left:2085;top:10855;width:2;height:1425" coordorigin="2085,10855" coordsize="2,1425">
              <v:shape style="position:absolute;left:2085;top:10855;width:2;height:1425" coordorigin="2085,10855" coordsize="0,1425" path="m2085,12281l2085,10855e" filled="f" stroked="t" strokeweight=".70998pt" strokecolor="#545454">
                <v:path arrowok="t"/>
              </v:shape>
            </v:group>
            <v:group style="position:absolute;left:4260;top:11070;width:289;height:2" coordorigin="4260,11070" coordsize="289,2">
              <v:shape style="position:absolute;left:4260;top:11070;width:289;height:2" coordorigin="4260,11070" coordsize="289,0" path="m4260,11070l4549,11070e" filled="f" stroked="t" strokeweight=".47332pt" strokecolor="#3B3B3B">
                <v:path arrowok="t"/>
              </v:shape>
            </v:group>
            <v:group style="position:absolute;left:4492;top:11070;width:563;height:2" coordorigin="4492,11070" coordsize="563,2">
              <v:shape style="position:absolute;left:4492;top:11070;width:563;height:2" coordorigin="4492,11070" coordsize="563,0" path="m4492,11070l5055,11070e" filled="f" stroked="t" strokeweight=".94664pt" strokecolor="#6B6B6B">
                <v:path arrowok="t"/>
              </v:shape>
            </v:group>
            <v:group style="position:absolute;left:5334;top:11070;width:2901;height:2" coordorigin="5334,11070" coordsize="2901,2">
              <v:shape style="position:absolute;left:5334;top:11070;width:2901;height:2" coordorigin="5334,11070" coordsize="2901,0" path="m5334,11070l8236,11070e" filled="f" stroked="t" strokeweight=".70998pt" strokecolor="#676767">
                <v:path arrowok="t"/>
              </v:shape>
            </v:group>
            <v:group style="position:absolute;left:4998;top:11070;width:393;height:2" coordorigin="4998,11070" coordsize="393,2">
              <v:shape style="position:absolute;left:4998;top:11070;width:393;height:2" coordorigin="4998,11070" coordsize="393,0" path="m4998,11070l5391,11070e" filled="f" stroked="t" strokeweight=".47332pt" strokecolor="#4F4F4F">
                <v:path arrowok="t"/>
              </v:shape>
            </v:group>
            <v:group style="position:absolute;left:8179;top:11070;width:331;height:2" coordorigin="8179,11070" coordsize="331,2">
              <v:shape style="position:absolute;left:8179;top:11070;width:331;height:2" coordorigin="8179,11070" coordsize="331,0" path="m8179,11070l8510,11070e" filled="f" stroked="t" strokeweight=".47332pt" strokecolor="#545454">
                <v:path arrowok="t"/>
              </v:shape>
            </v:group>
            <v:group style="position:absolute;left:8444;top:11070;width:554;height:2" coordorigin="8444,11070" coordsize="554,2">
              <v:shape style="position:absolute;left:8444;top:11070;width:554;height:2" coordorigin="8444,11070" coordsize="554,0" path="m8444,11070l8998,11070e" filled="f" stroked="t" strokeweight=".94664pt" strokecolor="#707070">
                <v:path arrowok="t"/>
              </v:shape>
            </v:group>
            <v:group style="position:absolute;left:8941;top:11070;width:355;height:2" coordorigin="8941,11070" coordsize="355,2">
              <v:shape style="position:absolute;left:8941;top:11070;width:355;height:2" coordorigin="8941,11070" coordsize="355,0" path="m8941,11070l9296,11070e" filled="f" stroked="t" strokeweight=".47332pt" strokecolor="#545454">
                <v:path arrowok="t"/>
              </v:shape>
            </v:group>
            <v:group style="position:absolute;left:9239;top:11070;width:2371;height:2" coordorigin="9239,11070" coordsize="2371,2">
              <v:shape style="position:absolute;left:9239;top:11070;width:2371;height:2" coordorigin="9239,11070" coordsize="2371,0" path="m9239,11070l11611,11070e" filled="f" stroked="t" strokeweight=".70998pt" strokecolor="#606060">
                <v:path arrowok="t"/>
              </v:shape>
            </v:group>
            <v:group style="position:absolute;left:322;top:11308;width:790;height:2" coordorigin="322,11308" coordsize="790,2">
              <v:shape style="position:absolute;left:322;top:11308;width:790;height:2" coordorigin="322,11308" coordsize="790,0" path="m322,11308l1112,11308e" filled="f" stroked="t" strokeweight=".70998pt" strokecolor="#606060">
                <v:path arrowok="t"/>
              </v:shape>
            </v:group>
            <v:group style="position:absolute;left:1041;top:11070;width:2;height:729" coordorigin="1041,11070" coordsize="2,729">
              <v:shape style="position:absolute;left:1041;top:11070;width:2;height:729" coordorigin="1041,11070" coordsize="0,729" path="m1041,11799l1041,11070e" filled="f" stroked="t" strokeweight=".23666pt" strokecolor="#6B6B6B">
                <v:path arrowok="t"/>
              </v:shape>
            </v:group>
            <v:group style="position:absolute;left:1013;top:11306;width:506;height:2" coordorigin="1013,11306" coordsize="506,2">
              <v:shape style="position:absolute;left:1013;top:11306;width:506;height:2" coordorigin="1013,11306" coordsize="506,0" path="m1013,11306l1519,11306e" filled="f" stroked="t" strokeweight=".47332pt" strokecolor="#4B4B4B">
                <v:path arrowok="t"/>
              </v:shape>
            </v:group>
            <v:group style="position:absolute;left:1489;top:11065;width:2;height:5006" coordorigin="1489,11065" coordsize="2,5006">
              <v:shape style="position:absolute;left:1489;top:11065;width:2;height:5006" coordorigin="1489,11065" coordsize="0,5006" path="m1489,16071l1489,11065e" filled="f" stroked="t" strokeweight=".70998pt" strokecolor="#4F4F4F">
                <v:path arrowok="t"/>
              </v:shape>
            </v:group>
            <v:group style="position:absolute;left:1164;top:11308;width:942;height:2" coordorigin="1164,11308" coordsize="942,2">
              <v:shape style="position:absolute;left:1164;top:11308;width:942;height:2" coordorigin="1164,11308" coordsize="942,0" path="m1164,11308l2106,11308e" filled="f" stroked="t" strokeweight=".94664pt" strokecolor="#606060">
                <v:path arrowok="t"/>
              </v:shape>
            </v:group>
            <v:group style="position:absolute;left:2035;top:11308;width:3668;height:2" coordorigin="2035,11308" coordsize="3668,2">
              <v:shape style="position:absolute;left:2035;top:11308;width:3668;height:2" coordorigin="2035,11308" coordsize="3668,0" path="m2035,11308l5704,11308e" filled="f" stroked="t" strokeweight=".47332pt" strokecolor="#575757">
                <v:path arrowok="t"/>
              </v:shape>
            </v:group>
            <v:group style="position:absolute;left:5590;top:11308;width:743;height:2" coordorigin="5590,11308" coordsize="743,2">
              <v:shape style="position:absolute;left:5590;top:11308;width:743;height:2" coordorigin="5590,11308" coordsize="743,0" path="m5590,11308l6333,11308e" filled="f" stroked="t" strokeweight=".70998pt" strokecolor="#606060">
                <v:path arrowok="t"/>
              </v:shape>
            </v:group>
            <v:group style="position:absolute;left:6276;top:11308;width:227;height:2" coordorigin="6276,11308" coordsize="227,2">
              <v:shape style="position:absolute;left:6276;top:11308;width:227;height:2" coordorigin="6276,11308" coordsize="227,0" path="m6276,11308l6503,11308e" filled="f" stroked="t" strokeweight=".47332pt" strokecolor="#383838">
                <v:path arrowok="t"/>
              </v:shape>
            </v:group>
            <v:group style="position:absolute;left:6447;top:11311;width:312;height:2" coordorigin="6447,11311" coordsize="312,2">
              <v:shape style="position:absolute;left:6447;top:11311;width:312;height:2" coordorigin="6447,11311" coordsize="312,0" path="m6447,11311l6759,11311e" filled="f" stroked="t" strokeweight=".70998pt" strokecolor="#4F4F4F">
                <v:path arrowok="t"/>
              </v:shape>
            </v:group>
            <v:group style="position:absolute;left:6726;top:11060;width:2;height:272" coordorigin="6726,11060" coordsize="2,272">
              <v:shape style="position:absolute;left:6726;top:11060;width:2;height:272" coordorigin="6726,11060" coordsize="0,272" path="m6726,11332l6726,11060e" filled="f" stroked="t" strokeweight=".47332pt" strokecolor="#3B3B3B">
                <v:path arrowok="t"/>
              </v:shape>
            </v:group>
            <v:group style="position:absolute;left:6688;top:11308;width:1548;height:2" coordorigin="6688,11308" coordsize="1548,2">
              <v:shape style="position:absolute;left:6688;top:11308;width:1548;height:2" coordorigin="6688,11308" coordsize="1548,0" path="m6688,11308l8236,11308e" filled="f" stroked="t" strokeweight=".70998pt" strokecolor="#646464">
                <v:path arrowok="t"/>
              </v:shape>
            </v:group>
            <v:group style="position:absolute;left:8179;top:11308;width:331;height:2" coordorigin="8179,11308" coordsize="331,2">
              <v:shape style="position:absolute;left:8179;top:11308;width:331;height:2" coordorigin="8179,11308" coordsize="331,0" path="m8179,11308l8510,11308e" filled="f" stroked="t" strokeweight=".47332pt" strokecolor="#444444">
                <v:path arrowok="t"/>
              </v:shape>
            </v:group>
            <v:group style="position:absolute;left:8453;top:11308;width:3152;height:2" coordorigin="8453,11308" coordsize="3152,2">
              <v:shape style="position:absolute;left:8453;top:11308;width:3152;height:2" coordorigin="8453,11308" coordsize="3152,0" path="m8453,11308l11606,11308e" filled="f" stroked="t" strokeweight=".70998pt" strokecolor="#646464">
                <v:path arrowok="t"/>
              </v:shape>
            </v:group>
            <v:group style="position:absolute;left:6728;top:11261;width:2;height:1445" coordorigin="6728,11261" coordsize="2,1445">
              <v:shape style="position:absolute;left:6728;top:11261;width:2;height:1445" coordorigin="6728,11261" coordsize="0,1445" path="m6728,12705l6728,11261e" filled="f" stroked="t" strokeweight=".94664pt" strokecolor="#5B5B5B">
                <v:path arrowok="t"/>
              </v:shape>
            </v:group>
            <v:group style="position:absolute;left:1041;top:11799;width:2;height:1521" coordorigin="1041,11799" coordsize="2,1521">
              <v:shape style="position:absolute;left:1041;top:11799;width:2;height:1521" coordorigin="1041,11799" coordsize="0,1521" path="m1041,13320l1041,11799e" filled="f" stroked="t" strokeweight=".23666pt" strokecolor="#000000">
                <v:path arrowok="t"/>
              </v:shape>
            </v:group>
            <v:group style="position:absolute;left:2087;top:12224;width:2;height:229" coordorigin="2087,12224" coordsize="2,229">
              <v:shape style="position:absolute;left:2087;top:12224;width:2;height:229" coordorigin="2087,12224" coordsize="0,229" path="m2087,12452l2087,12224e" filled="f" stroked="t" strokeweight=".47332pt" strokecolor="#343434">
                <v:path arrowok="t"/>
              </v:shape>
            </v:group>
            <v:group style="position:absolute;left:11601;top:12224;width:2;height:229" coordorigin="11601,12224" coordsize="2,229">
              <v:shape style="position:absolute;left:11601;top:12224;width:2;height:229" coordorigin="11601,12224" coordsize="0,229" path="m11601,12452l11601,12224e" filled="f" stroked="t" strokeweight=".47332pt" strokecolor="#484848">
                <v:path arrowok="t"/>
              </v:shape>
            </v:group>
            <v:group style="position:absolute;left:2085;top:12395;width:2;height:129" coordorigin="2085,12395" coordsize="2,129">
              <v:shape style="position:absolute;left:2085;top:12395;width:2;height:129" coordorigin="2085,12395" coordsize="0,129" path="m2085,12524l2085,12395e" filled="f" stroked="t" strokeweight=".47332pt" strokecolor="#4B4B4B">
                <v:path arrowok="t"/>
              </v:shape>
            </v:group>
            <v:group style="position:absolute;left:2087;top:12467;width:2;height:534" coordorigin="2087,12467" coordsize="2,534">
              <v:shape style="position:absolute;left:2087;top:12467;width:2;height:534" coordorigin="2087,12467" coordsize="0,534" path="m2087,13001l2087,12467e" filled="f" stroked="t" strokeweight=".94664pt" strokecolor="#606060">
                <v:path arrowok="t"/>
              </v:shape>
            </v:group>
            <v:group style="position:absolute;left:11601;top:12395;width:2;height:949" coordorigin="11601,12395" coordsize="2,949">
              <v:shape style="position:absolute;left:11601;top:12395;width:2;height:949" coordorigin="11601,12395" coordsize="0,949" path="m11601,13344l11601,12395e" filled="f" stroked="t" strokeweight=".70998pt" strokecolor="#676767">
                <v:path arrowok="t"/>
              </v:shape>
            </v:group>
            <v:group style="position:absolute;left:331;top:12648;width:2;height:353" coordorigin="331,12648" coordsize="2,353">
              <v:shape style="position:absolute;left:331;top:12648;width:2;height:353" coordorigin="331,12648" coordsize="0,353" path="m331,13001l331,12648e" filled="f" stroked="t" strokeweight=".47332pt" strokecolor="#3B3B3B">
                <v:path arrowok="t"/>
              </v:shape>
            </v:group>
            <v:group style="position:absolute;left:6731;top:12648;width:2;height:353" coordorigin="6731,12648" coordsize="2,353">
              <v:shape style="position:absolute;left:6731;top:12648;width:2;height:353" coordorigin="6731,12648" coordsize="0,353" path="m6731,13001l6731,12648e" filled="f" stroked="t" strokeweight=".47332pt" strokecolor="#383838">
                <v:path arrowok="t"/>
              </v:shape>
            </v:group>
            <v:group style="position:absolute;left:2087;top:12943;width:2;height:277" coordorigin="2087,12943" coordsize="2,277">
              <v:shape style="position:absolute;left:2087;top:12943;width:2;height:277" coordorigin="2087,12943" coordsize="0,277" path="m2087,13220l2087,12943e" filled="f" stroked="t" strokeweight=".47332pt" strokecolor="#3F3F3F">
                <v:path arrowok="t"/>
              </v:shape>
            </v:group>
            <v:group style="position:absolute;left:6731;top:12943;width:2;height:629" coordorigin="6731,12943" coordsize="2,629">
              <v:shape style="position:absolute;left:6731;top:12943;width:2;height:629" coordorigin="6731,12943" coordsize="0,629" path="m6731,13573l6731,12943e" filled="f" stroked="t" strokeweight=".70998pt" strokecolor="#5B5B5B">
                <v:path arrowok="t"/>
              </v:shape>
            </v:group>
            <v:group style="position:absolute;left:312;top:13315;width:734;height:2" coordorigin="312,13315" coordsize="734,2">
              <v:shape style="position:absolute;left:312;top:13315;width:734;height:2" coordorigin="312,13315" coordsize="734,0" path="m312,13315l1046,13315e" filled="f" stroked="t" strokeweight=".23666pt" strokecolor="#646464">
                <v:path arrowok="t"/>
              </v:shape>
            </v:group>
            <v:group style="position:absolute;left:1041;top:13315;width:450;height:2" coordorigin="1041,13315" coordsize="450,2">
              <v:shape style="position:absolute;left:1041;top:13315;width:450;height:2" coordorigin="1041,13315" coordsize="450,0" path="m1041,13315l1491,13315e" filled="f" stroked="t" strokeweight=".23666pt" strokecolor="#484848">
                <v:path arrowok="t"/>
              </v:shape>
            </v:group>
            <v:group style="position:absolute;left:1491;top:13163;width:2;height:186" coordorigin="1491,13163" coordsize="2,186">
              <v:shape style="position:absolute;left:1491;top:13163;width:2;height:186" coordorigin="1491,13163" coordsize="0,186" path="m1491,13349l1491,13163e" filled="f" stroked="t" strokeweight=".47332pt" strokecolor="#181818">
                <v:path arrowok="t"/>
              </v:shape>
            </v:group>
            <v:group style="position:absolute;left:1477;top:13315;width:601;height:2" coordorigin="1477,13315" coordsize="601,2">
              <v:shape style="position:absolute;left:1477;top:13315;width:601;height:2" coordorigin="1477,13315" coordsize="601,0" path="m1477,13315l2078,13315e" filled="f" stroked="t" strokeweight=".23666pt" strokecolor="#232323">
                <v:path arrowok="t"/>
              </v:shape>
            </v:group>
            <v:group style="position:absolute;left:2087;top:13163;width:2;height:186" coordorigin="2087,13163" coordsize="2,186">
              <v:shape style="position:absolute;left:2087;top:13163;width:2;height:186" coordorigin="2087,13163" coordsize="0,186" path="m2087,13349l2087,13163e" filled="f" stroked="t" strokeweight=".47332pt" strokecolor="#282828">
                <v:path arrowok="t"/>
              </v:shape>
            </v:group>
            <v:group style="position:absolute;left:334;top:13287;width:2;height:286" coordorigin="334,13287" coordsize="2,286">
              <v:shape style="position:absolute;left:334;top:13287;width:2;height:286" coordorigin="334,13287" coordsize="0,286" path="m334,13573l334,13287e" filled="f" stroked="t" strokeweight=".47332pt" strokecolor="#4F4F4F">
                <v:path arrowok="t"/>
              </v:shape>
            </v:group>
            <v:group style="position:absolute;left:1041;top:13315;width:2;height:229" coordorigin="1041,13315" coordsize="2,229">
              <v:shape style="position:absolute;left:1041;top:13315;width:2;height:229" coordorigin="1041,13315" coordsize="0,229" path="m1041,13544l1041,13315e" filled="f" stroked="t" strokeweight=".23666pt" strokecolor="#707070">
                <v:path arrowok="t"/>
              </v:shape>
            </v:group>
            <v:group style="position:absolute;left:2087;top:13287;width:2;height:691" coordorigin="2087,13287" coordsize="2,691">
              <v:shape style="position:absolute;left:2087;top:13287;width:2;height:691" coordorigin="2087,13287" coordsize="0,691" path="m2087,13978l2087,13287e" filled="f" stroked="t" strokeweight=".70998pt" strokecolor="#545454">
                <v:path arrowok="t"/>
              </v:shape>
            </v:group>
            <v:group style="position:absolute;left:331;top:13515;width:2;height:229" coordorigin="331,13515" coordsize="2,229">
              <v:shape style="position:absolute;left:331;top:13515;width:2;height:229" coordorigin="331,13515" coordsize="0,229" path="m331,13744l331,13515e" filled="f" stroked="t" strokeweight=".47332pt" strokecolor="#2F2F2F">
                <v:path arrowok="t"/>
              </v:shape>
            </v:group>
            <v:group style="position:absolute;left:1041;top:13544;width:2;height:2164" coordorigin="1041,13544" coordsize="2,2164">
              <v:shape style="position:absolute;left:1041;top:13544;width:2;height:2164" coordorigin="1041,13544" coordsize="0,2164" path="m1041,15708l1041,13544e" filled="f" stroked="t" strokeweight=".23666pt" strokecolor="#000000">
                <v:path arrowok="t"/>
              </v:shape>
            </v:group>
            <v:group style="position:absolute;left:6733;top:13515;width:2;height:410" coordorigin="6733,13515" coordsize="2,410">
              <v:shape style="position:absolute;left:6733;top:13515;width:2;height:410" coordorigin="6733,13515" coordsize="0,410" path="m6733,13925l6733,13515e" filled="f" stroked="t" strokeweight=".47332pt" strokecolor="#3F3F3F">
                <v:path arrowok="t"/>
              </v:shape>
            </v:group>
            <v:group style="position:absolute;left:11603;top:13368;width:2;height:777" coordorigin="11603,13368" coordsize="2,777">
              <v:shape style="position:absolute;left:11603;top:13368;width:2;height:777" coordorigin="11603,13368" coordsize="0,777" path="m11603,14145l11603,13368e" filled="f" stroked="t" strokeweight=".70998pt" strokecolor="#6B6B6B">
                <v:path arrowok="t"/>
              </v:shape>
            </v:group>
            <v:group style="position:absolute;left:1489;top:13868;width:2;height:110" coordorigin="1489,13868" coordsize="2,110">
              <v:shape style="position:absolute;left:1489;top:13868;width:2;height:110" coordorigin="1489,13868" coordsize="0,110" path="m1489,13978l1489,13868e" filled="f" stroked="t" strokeweight=".94664pt" strokecolor="#646464">
                <v:path arrowok="t"/>
              </v:shape>
            </v:group>
            <v:group style="position:absolute;left:1491;top:13921;width:2;height:224" coordorigin="1491,13921" coordsize="2,224">
              <v:shape style="position:absolute;left:1491;top:13921;width:2;height:224" coordorigin="1491,13921" coordsize="0,224" path="m1491,14145l1491,13921e" filled="f" stroked="t" strokeweight=".47332pt" strokecolor="#3F3F3F">
                <v:path arrowok="t"/>
              </v:shape>
            </v:group>
            <v:group style="position:absolute;left:2087;top:13921;width:2;height:224" coordorigin="2087,13921" coordsize="2,224">
              <v:shape style="position:absolute;left:2087;top:13921;width:2;height:224" coordorigin="2087,13921" coordsize="0,224" path="m2087,14145l2087,13921e" filled="f" stroked="t" strokeweight=".47332pt" strokecolor="#2B2B2B">
                <v:path arrowok="t"/>
              </v:shape>
            </v:group>
            <v:group style="position:absolute;left:6733;top:13844;width:2;height:2231" coordorigin="6733,13844" coordsize="2,2231">
              <v:shape style="position:absolute;left:6733;top:13844;width:2;height:2231" coordorigin="6733,13844" coordsize="0,2231" path="m6733,16076l6733,13844e" filled="f" stroked="t" strokeweight=".70998pt" strokecolor="#575757">
                <v:path arrowok="t"/>
              </v:shape>
            </v:group>
            <v:group style="position:absolute;left:1491;top:14088;width:2;height:253" coordorigin="1491,14088" coordsize="2,253">
              <v:shape style="position:absolute;left:1491;top:14088;width:2;height:253" coordorigin="1491,14088" coordsize="0,253" path="m1491,14340l1491,14088e" filled="f" stroked="t" strokeweight=".47332pt" strokecolor="#1C1C1C">
                <v:path arrowok="t"/>
              </v:shape>
            </v:group>
            <v:group style="position:absolute;left:336;top:14283;width:2;height:1797" coordorigin="336,14283" coordsize="2,1797">
              <v:shape style="position:absolute;left:336;top:14283;width:2;height:1797" coordorigin="336,14283" coordsize="0,1797" path="m336,16080l336,14283e" filled="f" stroked="t" strokeweight=".70998pt" strokecolor="#545454">
                <v:path arrowok="t"/>
              </v:shape>
            </v:group>
            <v:group style="position:absolute;left:2090;top:14088;width:2;height:1459" coordorigin="2090,14088" coordsize="2,1459">
              <v:shape style="position:absolute;left:2090;top:14088;width:2;height:1459" coordorigin="2090,14088" coordsize="0,1459" path="m2090,15546l2090,14088e" filled="f" stroked="t" strokeweight=".70998pt" strokecolor="#575757">
                <v:path arrowok="t"/>
              </v:shape>
            </v:group>
            <v:group style="position:absolute;left:11606;top:14645;width:2;height:167" coordorigin="11606,14645" coordsize="2,167">
              <v:shape style="position:absolute;left:11606;top:14645;width:2;height:167" coordorigin="11606,14645" coordsize="0,167" path="m11606,14812l11606,14645e" filled="f" stroked="t" strokeweight=".47332pt" strokecolor="#3F3F3F">
                <v:path arrowok="t"/>
              </v:shape>
            </v:group>
            <v:group style="position:absolute;left:1496;top:15489;width:2;height:248" coordorigin="1496,15489" coordsize="2,248">
              <v:shape style="position:absolute;left:1496;top:15489;width:2;height:248" coordorigin="1496,15489" coordsize="0,248" path="m1496,15737l1496,15489e" filled="f" stroked="t" strokeweight=".47332pt" strokecolor="#2F2F2F">
                <v:path arrowok="t"/>
              </v:shape>
            </v:group>
            <v:group style="position:absolute;left:2092;top:15489;width:2;height:248" coordorigin="2092,15489" coordsize="2,248">
              <v:shape style="position:absolute;left:2092;top:15489;width:2;height:248" coordorigin="2092,15489" coordsize="0,248" path="m2092,15737l2092,15489e" filled="f" stroked="t" strokeweight=".47332pt" strokecolor="#2F2F2F">
                <v:path arrowok="t"/>
              </v:shape>
            </v:group>
            <v:group style="position:absolute;left:331;top:16066;width:2925;height:2" coordorigin="331,16066" coordsize="2925,2">
              <v:shape style="position:absolute;left:331;top:16066;width:2925;height:2" coordorigin="331,16066" coordsize="2925,0" path="m331,16066l3256,16066e" filled="f" stroked="t" strokeweight=".70998pt" strokecolor="#5B5B5B">
                <v:path arrowok="t"/>
              </v:shape>
            </v:group>
            <v:group style="position:absolute;left:1041;top:15708;width:2;height:353" coordorigin="1041,15708" coordsize="2,353">
              <v:shape style="position:absolute;left:1041;top:15708;width:2;height:353" coordorigin="1041,15708" coordsize="0,353" path="m1041,16061l1041,15708e" filled="f" stroked="t" strokeweight=".23666pt" strokecolor="#707070">
                <v:path arrowok="t"/>
              </v:shape>
            </v:group>
            <v:group style="position:absolute;left:2090;top:15680;width:2;height:396" coordorigin="2090,15680" coordsize="2,396">
              <v:shape style="position:absolute;left:2090;top:15680;width:2;height:396" coordorigin="2090,15680" coordsize="0,396" path="m2090,16076l2090,15680e" filled="f" stroked="t" strokeweight=".47332pt" strokecolor="#4B4B4B">
                <v:path arrowok="t"/>
              </v:shape>
            </v:group>
            <v:group style="position:absolute;left:3200;top:16066;width:284;height:2" coordorigin="3200,16066" coordsize="284,2">
              <v:shape style="position:absolute;left:3200;top:16066;width:284;height:2" coordorigin="3200,16066" coordsize="284,0" path="m3200,16066l3484,16066e" filled="f" stroked="t" strokeweight=".47332pt" strokecolor="#3B3B3B">
                <v:path arrowok="t"/>
              </v:shape>
            </v:group>
            <v:group style="position:absolute;left:3427;top:16066;width:890;height:2" coordorigin="3427,16066" coordsize="890,2">
              <v:shape style="position:absolute;left:3427;top:16066;width:890;height:2" coordorigin="3427,16066" coordsize="890,0" path="m3427,16066l4317,16066e" filled="f" stroked="t" strokeweight=".70998pt" strokecolor="#646464">
                <v:path arrowok="t"/>
              </v:shape>
            </v:group>
            <v:group style="position:absolute;left:4260;top:16066;width:289;height:2" coordorigin="4260,16066" coordsize="289,2">
              <v:shape style="position:absolute;left:4260;top:16066;width:289;height:2" coordorigin="4260,16066" coordsize="289,0" path="m4260,16066l4549,16066e" filled="f" stroked="t" strokeweight=".47332pt" strokecolor="#444444">
                <v:path arrowok="t"/>
              </v:shape>
            </v:group>
            <v:group style="position:absolute;left:4492;top:16066;width:601;height:2" coordorigin="4492,16066" coordsize="601,2">
              <v:shape style="position:absolute;left:4492;top:16066;width:601;height:2" coordorigin="4492,16066" coordsize="601,0" path="m4492,16066l5093,16066e" filled="f" stroked="t" strokeweight=".94664pt" strokecolor="#70706B">
                <v:path arrowok="t"/>
              </v:shape>
            </v:group>
            <v:group style="position:absolute;left:4724;top:15518;width:2;height:191" coordorigin="4724,15518" coordsize="2,191">
              <v:shape style="position:absolute;left:4724;top:15518;width:2;height:191" coordorigin="4724,15518" coordsize="0,191" path="m4724,15708l4724,15518e" filled="f" stroked="t" strokeweight=".23666pt" strokecolor="#000000">
                <v:path arrowok="t"/>
              </v:shape>
            </v:group>
            <v:group style="position:absolute;left:4724;top:15708;width:2;height:353" coordorigin="4724,15708" coordsize="2,353">
              <v:shape style="position:absolute;left:4724;top:15708;width:2;height:353" coordorigin="4724,15708" coordsize="0,353" path="m4724,16061l4724,15708e" filled="f" stroked="t" strokeweight=".23666pt" strokecolor="#646764">
                <v:path arrowok="t"/>
              </v:shape>
            </v:group>
            <v:group style="position:absolute;left:4998;top:16066;width:393;height:2" coordorigin="4998,16066" coordsize="393,2">
              <v:shape style="position:absolute;left:4998;top:16066;width:393;height:2" coordorigin="4998,16066" coordsize="393,0" path="m4998,16066l5391,16066e" filled="f" stroked="t" strokeweight=".47332pt" strokecolor="#545454">
                <v:path arrowok="t"/>
              </v:shape>
            </v:group>
            <v:group style="position:absolute;left:5334;top:16066;width:999;height:2" coordorigin="5334,16066" coordsize="999,2">
              <v:shape style="position:absolute;left:5334;top:16066;width:999;height:2" coordorigin="5334,16066" coordsize="999,0" path="m5334,16066l6333,16066e" filled="f" stroked="t" strokeweight=".70998pt" strokecolor="#676767">
                <v:path arrowok="t"/>
              </v:shape>
            </v:group>
            <v:group style="position:absolute;left:6276;top:16066;width:227;height:2" coordorigin="6276,16066" coordsize="227,2">
              <v:shape style="position:absolute;left:6276;top:16066;width:227;height:2" coordorigin="6276,16066" coordsize="227,0" path="m6276,16066l6503,16066e" filled="f" stroked="t" strokeweight=".47332pt" strokecolor="#646464">
                <v:path arrowok="t"/>
              </v:shape>
            </v:group>
            <v:group style="position:absolute;left:6447;top:16064;width:1789;height:2" coordorigin="6447,16064" coordsize="1789,2">
              <v:shape style="position:absolute;left:6447;top:16064;width:1789;height:2" coordorigin="6447,16064" coordsize="1789,0" path="m6447,16064l8236,16064e" filled="f" stroked="t" strokeweight=".70998pt" strokecolor="#707070">
                <v:path arrowok="t"/>
              </v:shape>
            </v:group>
            <v:group style="position:absolute;left:8179;top:16066;width:331;height:2" coordorigin="8179,16066" coordsize="331,2">
              <v:shape style="position:absolute;left:8179;top:16066;width:331;height:2" coordorigin="8179,16066" coordsize="331,0" path="m8179,16066l8510,16066e" filled="f" stroked="t" strokeweight=".47332pt" strokecolor="#606060">
                <v:path arrowok="t"/>
              </v:shape>
            </v:group>
            <v:group style="position:absolute;left:8411;top:16066;width:587;height:2" coordorigin="8411,16066" coordsize="587,2">
              <v:shape style="position:absolute;left:8411;top:16066;width:587;height:2" coordorigin="8411,16066" coordsize="587,0" path="m8411,16066l8998,16066e" filled="f" stroked="t" strokeweight=".94664pt" strokecolor="#777777">
                <v:path arrowok="t"/>
              </v:shape>
            </v:group>
            <v:group style="position:absolute;left:8941;top:16066;width:355;height:2" coordorigin="8941,16066" coordsize="355,2">
              <v:shape style="position:absolute;left:8941;top:16066;width:355;height:2" coordorigin="8941,16066" coordsize="355,0" path="m8941,16066l9296,16066e" filled="f" stroked="t" strokeweight=".47332pt" strokecolor="#484848">
                <v:path arrowok="t"/>
              </v:shape>
            </v:group>
            <v:group style="position:absolute;left:9239;top:16066;width:2376;height:2" coordorigin="9239,16066" coordsize="2376,2">
              <v:shape style="position:absolute;left:9239;top:16066;width:2376;height:2" coordorigin="9239,16066" coordsize="2376,0" path="m9239,16066l11615,16066e" filled="f" stroked="t" strokeweight=".70998pt" strokecolor="#676767">
                <v:path arrowok="t"/>
              </v:shape>
            </v:group>
            <v:group style="position:absolute;left:11606;top:15680;width:2;height:396" coordorigin="11606,15680" coordsize="2,396">
              <v:shape style="position:absolute;left:11606;top:15680;width:2;height:396" coordorigin="11606,15680" coordsize="0,396" path="m11606,16076l11606,15680e" filled="f" stroked="t" strokeweight=".47332pt" strokecolor="#57575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68.135834pt;margin-top:1.043870pt;width:.1pt;height:36.708714pt;mso-position-horizontal-relative:page;mso-position-vertical-relative:paragraph;z-index:-15125" coordorigin="5363,21" coordsize="2,734">
            <v:shape style="position:absolute;left:5363;top:21;width:2;height:734" coordorigin="5363,21" coordsize="0,734" path="m5363,755l5363,21e" filled="f" stroked="t" strokeweight=".70998pt" strokecolor="#545B83">
              <v:path arrowok="t"/>
            </v:shape>
          </v:group>
          <w10:wrap type="none"/>
        </w:pict>
      </w:r>
      <w:r>
        <w:rPr/>
        <w:pict>
          <v:group style="position:absolute;margin-left:251.332962pt;margin-top:37.752583pt;width:.1pt;height:9.534731pt;mso-position-horizontal-relative:page;mso-position-vertical-relative:paragraph;z-index:-15124" coordorigin="5027,755" coordsize="2,191">
            <v:shape style="position:absolute;left:5027;top:755;width:2;height:191" coordorigin="5027,755" coordsize="0,191" path="m5027,946l5027,755e" filled="f" stroked="t" strokeweight=".70998pt" strokecolor="#ACAFC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41"/>
        </w:rPr>
        <w:t>Halk</w:t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41"/>
        </w:rPr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5"/>
          <w:position w:val="31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11"/>
          <w:w w:val="85"/>
          <w:position w:val="3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5"/>
          <w:position w:val="31"/>
        </w:rPr>
        <w:t>Kuzey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7"/>
          <w:w w:val="85"/>
          <w:position w:val="3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31"/>
        </w:rPr>
        <w:t>Bölg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31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5"/>
          <w:w w:val="100"/>
          <w:position w:val="3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31"/>
        </w:rPr>
        <w:t>Amiri</w:t>
      </w:r>
      <w:r>
        <w:rPr>
          <w:rFonts w:ascii="Arial" w:hAnsi="Arial" w:cs="Arial" w:eastAsia="Arial"/>
          <w:sz w:val="18"/>
          <w:szCs w:val="18"/>
          <w:color w:val="343434"/>
          <w:spacing w:val="-21"/>
          <w:w w:val="100"/>
          <w:position w:val="3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31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31"/>
        </w:rPr>
      </w:r>
      <w:r>
        <w:rPr>
          <w:rFonts w:ascii="Arial" w:hAnsi="Arial" w:cs="Arial" w:eastAsia="Arial"/>
          <w:sz w:val="72"/>
          <w:szCs w:val="72"/>
          <w:color w:val="464989"/>
          <w:spacing w:val="-149"/>
          <w:w w:val="118"/>
          <w:i/>
          <w:position w:val="1"/>
        </w:rPr>
        <w:t>(</w:t>
      </w:r>
      <w:r>
        <w:rPr>
          <w:rFonts w:ascii="Arial" w:hAnsi="Arial" w:cs="Arial" w:eastAsia="Arial"/>
          <w:sz w:val="26"/>
          <w:szCs w:val="26"/>
          <w:color w:val="343434"/>
          <w:spacing w:val="-9"/>
          <w:w w:val="272"/>
          <w:position w:val="31"/>
        </w:rPr>
        <w:t>ı</w:t>
      </w:r>
      <w:r>
        <w:rPr>
          <w:rFonts w:ascii="Arial" w:hAnsi="Arial" w:cs="Arial" w:eastAsia="Arial"/>
          <w:sz w:val="72"/>
          <w:szCs w:val="72"/>
          <w:color w:val="464989"/>
          <w:spacing w:val="15"/>
          <w:w w:val="118"/>
          <w:i/>
          <w:position w:val="1"/>
        </w:rPr>
        <w:t>j</w:t>
      </w:r>
      <w:r>
        <w:rPr>
          <w:rFonts w:ascii="Arial" w:hAnsi="Arial" w:cs="Arial" w:eastAsia="Arial"/>
          <w:sz w:val="72"/>
          <w:szCs w:val="72"/>
          <w:color w:val="464989"/>
          <w:spacing w:val="0"/>
          <w:w w:val="118"/>
          <w:i/>
          <w:position w:val="1"/>
        </w:rPr>
        <w:t>)</w:t>
      </w:r>
      <w:r>
        <w:rPr>
          <w:rFonts w:ascii="Arial" w:hAnsi="Arial" w:cs="Arial" w:eastAsia="Arial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46" w:after="0" w:line="153" w:lineRule="exact"/>
        <w:ind w:left="4550" w:right="6750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6.459045pt;margin-top:3.29122pt;width:7.125pt;height:9.5pt;mso-position-horizontal-relative:page;mso-position-vertical-relative:paragraph;z-index:-15108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Courier New" w:hAnsi="Courier New" w:cs="Courier New" w:eastAsia="Courier New"/>
                      <w:sz w:val="19"/>
                      <w:szCs w:val="19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19"/>
                      <w:szCs w:val="19"/>
                      <w:color w:val="B1B8D1"/>
                      <w:spacing w:val="0"/>
                      <w:w w:val="125"/>
                      <w:i/>
                      <w:position w:val="1"/>
                    </w:rPr>
                    <w:t>!</w:t>
                  </w:r>
                  <w:r>
                    <w:rPr>
                      <w:rFonts w:ascii="Courier New" w:hAnsi="Courier New" w:cs="Courier New" w:eastAsia="Courier New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5B5D91"/>
          <w:w w:val="51"/>
          <w:position w:val="-4"/>
        </w:rPr>
        <w:t>f-</w:t>
      </w:r>
      <w:r>
        <w:rPr>
          <w:rFonts w:ascii="Arial" w:hAnsi="Arial" w:cs="Arial" w:eastAsia="Arial"/>
          <w:sz w:val="17"/>
          <w:szCs w:val="17"/>
          <w:color w:val="5B5D91"/>
          <w:w w:val="52"/>
          <w:position w:val="-4"/>
        </w:rPr>
        <w:t>o</w:t>
      </w:r>
      <w:r>
        <w:rPr>
          <w:rFonts w:ascii="Arial" w:hAnsi="Arial" w:cs="Arial" w:eastAsia="Arial"/>
          <w:sz w:val="17"/>
          <w:szCs w:val="17"/>
          <w:color w:val="000000"/>
          <w:w w:val="100"/>
          <w:position w:val="0"/>
        </w:rPr>
      </w:r>
    </w:p>
    <w:p>
      <w:pPr>
        <w:spacing w:before="0" w:after="0" w:line="315" w:lineRule="exact"/>
        <w:ind w:left="4554" w:right="6635"/>
        <w:jc w:val="center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8C9095"/>
          <w:spacing w:val="0"/>
          <w:w w:val="103"/>
          <w:i/>
          <w:position w:val="1"/>
        </w:rPr>
        <w:t>V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80" w:right="200"/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54" w:right="-20"/>
        <w:jc w:val="left"/>
        <w:tabs>
          <w:tab w:pos="1032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00193pt;margin-top:-20.98897pt;width:309.687650pt;height:52.5pt;mso-position-horizontal-relative:page;mso-position-vertical-relative:paragraph;z-index:-15103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tabs>
                      <w:tab w:pos="338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383838"/>
                      <w:spacing w:val="0"/>
                      <w:w w:val="383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  <w:position w:val="31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28"/>
                      <w:w w:val="100"/>
                      <w:position w:val="3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4"/>
                      <w:position w:val="31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19"/>
                      <w:w w:val="104"/>
                      <w:position w:val="3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4"/>
                      <w:position w:val="31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575959"/>
          <w:spacing w:val="0"/>
          <w:w w:val="52"/>
          <w:position w:val="3"/>
        </w:rPr>
        <w:t>..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0" w:after="0" w:line="243" w:lineRule="exact"/>
        <w:ind w:left="702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2"/>
        </w:rPr>
        <w:t>BÜYÜKŞEHIR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745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575959"/>
          <w:spacing w:val="0"/>
          <w:w w:val="100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575959"/>
          <w:spacing w:val="-7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57595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57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4" w:right="-20"/>
        <w:jc w:val="left"/>
        <w:tabs>
          <w:tab w:pos="1420" w:val="left"/>
          <w:tab w:pos="3260" w:val="left"/>
          <w:tab w:pos="4840" w:val="left"/>
          <w:tab w:pos="564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7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09/05/2017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3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31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3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8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18:50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lfei: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0535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0"/>
        </w:rPr>
        <w:t>2356365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04" w:right="-20"/>
        <w:jc w:val="left"/>
        <w:tabs>
          <w:tab w:pos="1420" w:val="left"/>
          <w:tab w:pos="3260" w:val="left"/>
          <w:tab w:pos="4480" w:val="left"/>
          <w:tab w:pos="5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6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09/05/2017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8"/>
          <w:w w:val="4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81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ıl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17"/>
          <w:szCs w:val="17"/>
          <w:color w:val="575959"/>
          <w:spacing w:val="0"/>
          <w:w w:val="140"/>
          <w:position w:val="0"/>
        </w:rPr>
        <w:t>:</w:t>
      </w:r>
      <w:r>
        <w:rPr>
          <w:rFonts w:ascii="Arial" w:hAnsi="Arial" w:cs="Arial" w:eastAsia="Arial"/>
          <w:sz w:val="17"/>
          <w:szCs w:val="17"/>
          <w:color w:val="575959"/>
          <w:spacing w:val="44"/>
          <w:w w:val="14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2929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3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0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Orha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ASLAN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04" w:right="-20"/>
        <w:jc w:val="left"/>
        <w:tabs>
          <w:tab w:pos="5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5"/>
          <w:position w:val="1"/>
        </w:rPr>
        <w:t>13ildirile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3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Alaçalı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Beto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fabrikası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karşısı.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>Ce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71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5"/>
          <w:w w:val="71"/>
          <w:i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-8"/>
          <w:w w:val="155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0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1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7"/>
          <w:position w:val="0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04" w:right="-20"/>
        <w:jc w:val="left"/>
        <w:tabs>
          <w:tab w:pos="1420" w:val="left"/>
          <w:tab w:pos="3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3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Alaçntı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mahallesi.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1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71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4"/>
          <w:w w:val="113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auto"/>
        <w:ind w:left="199" w:right="-20"/>
        <w:jc w:val="left"/>
        <w:tabs>
          <w:tab w:pos="1400" w:val="left"/>
          <w:tab w:pos="446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ateş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64" w:lineRule="auto"/>
        <w:ind w:left="3755" w:right="3398" w:firstLine="-3561"/>
        <w:jc w:val="left"/>
        <w:tabs>
          <w:tab w:pos="3740" w:val="left"/>
          <w:tab w:pos="6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213272pt;margin-top:16.577045pt;width:90.185494pt;height:24pt;mso-position-horizontal-relative:page;mso-position-vertical-relative:paragraph;z-index:-1510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100" w:val="left"/>
                      <w:tab w:pos="172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131313"/>
                      <w:spacing w:val="0"/>
                      <w:w w:val="6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3131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3131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6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-73"/>
                      <w:w w:val="6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6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-73"/>
                      <w:w w:val="6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6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Betomırme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8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1"/>
        </w:rPr>
        <w:t>agi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şap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9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"/>
          <w:w w:val="17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7" w:lineRule="exact"/>
        <w:ind w:left="685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rı'angını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</w:rPr>
        <w:t>19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9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97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5" w:after="0" w:line="270" w:lineRule="atLeast"/>
        <w:ind w:left="2243" w:right="4068" w:firstLine="-2044"/>
        <w:jc w:val="left"/>
        <w:tabs>
          <w:tab w:pos="2240" w:val="left"/>
          <w:tab w:pos="5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3"/>
          <w:position w:val="0"/>
        </w:rPr>
        <w:t>:sahibi: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0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"/>
          <w:w w:val="118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4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6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5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>faiye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Çavuşu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Mustafa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SUNUCU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2243" w:right="-20"/>
        <w:jc w:val="left"/>
        <w:tabs>
          <w:tab w:pos="4860" w:val="left"/>
          <w:tab w:pos="7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7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78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78"/>
          <w:position w:val="0"/>
        </w:rPr>
        <w:t>ı</w:t>
      </w:r>
      <w:r>
        <w:rPr>
          <w:rFonts w:ascii="Arial" w:hAnsi="Arial" w:cs="Arial" w:eastAsia="Arial"/>
          <w:sz w:val="24"/>
          <w:szCs w:val="24"/>
          <w:color w:val="383838"/>
          <w:spacing w:val="-102"/>
          <w:w w:val="178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67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68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0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86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6"/>
          <w:position w:val="0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4"/>
          <w:w w:val="105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5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  <w:position w:val="0"/>
        </w:rPr>
        <w:t>18:54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94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0"/>
        </w:rPr>
        <w:t>784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199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4788" w:right="4373"/>
        <w:jc w:val="center"/>
        <w:tabs>
          <w:tab w:pos="69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575959"/>
          <w:spacing w:val="0"/>
          <w:w w:val="132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3" w:after="0" w:line="264" w:lineRule="auto"/>
        <w:ind w:left="2252" w:right="4366" w:firstLine="2556"/>
        <w:jc w:val="left"/>
        <w:tabs>
          <w:tab w:pos="4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Emniyet-Jandar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36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6" w:lineRule="auto"/>
        <w:ind w:left="2252" w:right="2570" w:firstLine="-2049"/>
        <w:jc w:val="left"/>
        <w:tabs>
          <w:tab w:pos="2240" w:val="left"/>
          <w:tab w:pos="4780" w:val="left"/>
          <w:tab w:pos="7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  <w:position w:val="1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7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43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4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2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22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306" w:lineRule="auto"/>
        <w:ind w:left="4789" w:right="3079" w:firstLine="-4595"/>
        <w:jc w:val="left"/>
        <w:tabs>
          <w:tab w:pos="2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rsöndürmede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42" w:lineRule="exact"/>
        <w:ind w:left="194" w:right="-20"/>
        <w:jc w:val="left"/>
        <w:tabs>
          <w:tab w:pos="2960" w:val="left"/>
          <w:tab w:pos="4840" w:val="left"/>
          <w:tab w:pos="6720" w:val="left"/>
          <w:tab w:pos="8300" w:val="left"/>
          <w:tab w:pos="9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46"/>
          <w:position w:val="-3"/>
        </w:rPr>
        <w:t>um3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-2"/>
        </w:rPr>
        <w:t>[K.K.T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88"/>
          <w:position w:val="-3"/>
        </w:rPr>
        <w:t>02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6"/>
          <w:w w:val="188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left="5383" w:right="-20"/>
        <w:jc w:val="left"/>
        <w:tabs>
          <w:tab w:pos="6720" w:val="left"/>
          <w:tab w:pos="8300" w:val="left"/>
          <w:tab w:pos="98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1"/>
          <w:position w:val="4"/>
        </w:rPr>
        <w:t>4m3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7"/>
          <w:szCs w:val="7"/>
          <w:color w:val="232323"/>
          <w:spacing w:val="0"/>
          <w:w w:val="52"/>
          <w:position w:val="1"/>
        </w:rPr>
        <w:t>1</w:t>
      </w:r>
      <w:r>
        <w:rPr>
          <w:rFonts w:ascii="Arial" w:hAnsi="Arial" w:cs="Arial" w:eastAsia="Arial"/>
          <w:sz w:val="7"/>
          <w:szCs w:val="7"/>
          <w:color w:val="23232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7"/>
          <w:szCs w:val="7"/>
          <w:color w:val="232323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575959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57595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575959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7" w:lineRule="auto"/>
        <w:ind w:left="199" w:right="1777" w:firstLine="-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8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37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53" w:lineRule="auto"/>
        <w:ind w:left="2243" w:right="416" w:firstLine="-2044"/>
        <w:jc w:val="left"/>
        <w:tabs>
          <w:tab w:pos="2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ocukları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oynadıgı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ateşte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322" w:lineRule="exact"/>
        <w:ind w:left="194" w:right="4032"/>
        <w:jc w:val="left"/>
        <w:tabs>
          <w:tab w:pos="224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  <w:t>Sigarta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2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4"/>
          <w:position w:val="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4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44"/>
          <w:w w:val="104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jBe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5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3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9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9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9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2" w:after="0" w:line="240" w:lineRule="auto"/>
        <w:ind w:left="199" w:right="-20"/>
        <w:jc w:val="left"/>
        <w:tabs>
          <w:tab w:pos="2240" w:val="left"/>
          <w:tab w:pos="2760" w:val="left"/>
          <w:tab w:pos="6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0"/>
        </w:rPr>
        <w:t>i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0"/>
        </w:rPr>
        <w:t>h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9"/>
          <w:w w:val="15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09/0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19:40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17" w:right="-20"/>
        <w:jc w:val="left"/>
        <w:tabs>
          <w:tab w:pos="1080" w:val="left"/>
          <w:tab w:pos="1600" w:val="left"/>
          <w:tab w:pos="2240" w:val="left"/>
          <w:tab w:pos="8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6"/>
          <w:szCs w:val="26"/>
          <w:color w:val="575959"/>
          <w:spacing w:val="-33"/>
          <w:w w:val="237"/>
          <w:position w:val="-1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  <w:position w:val="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Yaralı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GİDE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Çeşme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9" w:after="0" w:line="334" w:lineRule="exact"/>
        <w:ind w:left="2377" w:right="-20"/>
        <w:jc w:val="left"/>
        <w:tabs>
          <w:tab w:pos="4620" w:val="left"/>
          <w:tab w:pos="89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1.29071pt;margin-top:16.771284pt;width:39.877411pt;height:8.5pt;mso-position-horizontal-relative:page;mso-position-vertical-relative:paragraph;z-index:-15101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1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3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4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-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Ko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"/>
          <w:w w:val="100"/>
          <w:position w:val="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218"/>
          <w:position w:val="-8"/>
        </w:rPr>
        <w:t>l</w:t>
      </w:r>
      <w:r>
        <w:rPr>
          <w:rFonts w:ascii="Arial" w:hAnsi="Arial" w:cs="Arial" w:eastAsia="Arial"/>
          <w:sz w:val="25"/>
          <w:szCs w:val="25"/>
          <w:color w:val="383838"/>
          <w:spacing w:val="-33"/>
          <w:w w:val="100"/>
          <w:position w:val="-8"/>
        </w:rPr>
        <w:t> </w:t>
      </w:r>
      <w:r>
        <w:rPr>
          <w:rFonts w:ascii="Arial" w:hAnsi="Arial" w:cs="Arial" w:eastAsia="Arial"/>
          <w:sz w:val="37"/>
          <w:szCs w:val="37"/>
          <w:color w:val="383838"/>
          <w:spacing w:val="0"/>
          <w:w w:val="100"/>
          <w:i/>
          <w:position w:val="-8"/>
        </w:rPr>
        <w:t>ı</w:t>
      </w:r>
      <w:r>
        <w:rPr>
          <w:rFonts w:ascii="Arial" w:hAnsi="Arial" w:cs="Arial" w:eastAsia="Arial"/>
          <w:sz w:val="37"/>
          <w:szCs w:val="37"/>
          <w:color w:val="383838"/>
          <w:spacing w:val="-39"/>
          <w:w w:val="100"/>
          <w:i/>
          <w:position w:val="-8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0"/>
          <w:position w:val="-8"/>
        </w:rPr>
        <w:t>MaYı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0"/>
          <w:position w:val="-8"/>
        </w:rPr>
        <w:t>s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0"/>
          <w:position w:val="-8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0"/>
          <w:position w:val="-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4"/>
          <w:position w:val="-8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314" w:right="-20"/>
        <w:jc w:val="left"/>
        <w:tabs>
          <w:tab w:pos="9280" w:val="left"/>
        </w:tabs>
        <w:rPr>
          <w:rFonts w:ascii="Arial" w:hAnsi="Arial" w:cs="Arial" w:eastAsia="Arial"/>
          <w:sz w:val="98"/>
          <w:szCs w:val="98"/>
        </w:rPr>
      </w:pPr>
      <w:rPr/>
      <w:r>
        <w:rPr>
          <w:rFonts w:ascii="Arial" w:hAnsi="Arial" w:cs="Arial" w:eastAsia="Arial"/>
          <w:sz w:val="56"/>
          <w:szCs w:val="56"/>
          <w:color w:val="484848"/>
          <w:spacing w:val="0"/>
          <w:w w:val="54"/>
          <w:position w:val="-86"/>
        </w:rPr>
        <w:t>·-</w:t>
      </w:r>
      <w:r>
        <w:rPr>
          <w:rFonts w:ascii="Arial" w:hAnsi="Arial" w:cs="Arial" w:eastAsia="Arial"/>
          <w:sz w:val="56"/>
          <w:szCs w:val="56"/>
          <w:color w:val="484848"/>
          <w:spacing w:val="0"/>
          <w:w w:val="100"/>
          <w:position w:val="-86"/>
        </w:rPr>
        <w:tab/>
      </w:r>
      <w:r>
        <w:rPr>
          <w:rFonts w:ascii="Arial" w:hAnsi="Arial" w:cs="Arial" w:eastAsia="Arial"/>
          <w:sz w:val="56"/>
          <w:szCs w:val="56"/>
          <w:color w:val="484848"/>
          <w:spacing w:val="0"/>
          <w:w w:val="100"/>
          <w:position w:val="-86"/>
        </w:rPr>
      </w:r>
      <w:r>
        <w:rPr>
          <w:rFonts w:ascii="Arial" w:hAnsi="Arial" w:cs="Arial" w:eastAsia="Arial"/>
          <w:sz w:val="98"/>
          <w:szCs w:val="98"/>
          <w:color w:val="383838"/>
          <w:spacing w:val="0"/>
          <w:w w:val="19"/>
          <w:position w:val="-66"/>
        </w:rPr>
        <w:t>Bid</w:t>
      </w:r>
      <w:r>
        <w:rPr>
          <w:rFonts w:ascii="Arial" w:hAnsi="Arial" w:cs="Arial" w:eastAsia="Arial"/>
          <w:sz w:val="98"/>
          <w:szCs w:val="98"/>
          <w:color w:val="383838"/>
          <w:spacing w:val="0"/>
          <w:w w:val="20"/>
          <w:position w:val="-66"/>
        </w:rPr>
        <w:t>m</w:t>
      </w:r>
      <w:r>
        <w:rPr>
          <w:rFonts w:ascii="Arial" w:hAnsi="Arial" w:cs="Arial" w:eastAsia="Arial"/>
          <w:sz w:val="98"/>
          <w:szCs w:val="98"/>
          <w:color w:val="383838"/>
          <w:spacing w:val="-202"/>
          <w:w w:val="100"/>
          <w:position w:val="-66"/>
        </w:rPr>
        <w:t> </w:t>
      </w:r>
      <w:r>
        <w:rPr>
          <w:rFonts w:ascii="Arial" w:hAnsi="Arial" w:cs="Arial" w:eastAsia="Arial"/>
          <w:sz w:val="98"/>
          <w:szCs w:val="98"/>
          <w:color w:val="384989"/>
          <w:spacing w:val="0"/>
          <w:w w:val="161"/>
          <w:position w:val="-66"/>
        </w:rPr>
        <w:t>W</w:t>
      </w:r>
      <w:r>
        <w:rPr>
          <w:rFonts w:ascii="Arial" w:hAnsi="Arial" w:cs="Arial" w:eastAsia="Arial"/>
          <w:sz w:val="98"/>
          <w:szCs w:val="98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343" w:right="-20"/>
        <w:jc w:val="left"/>
        <w:tabs>
          <w:tab w:pos="9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31"/>
          <w:position w:val="-3"/>
        </w:rPr>
        <w:t>'ü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71"/>
          <w:i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71"/>
          <w:i/>
          <w:position w:val="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28"/>
          <w:w w:val="71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3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386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129072pt;margin-top:3.484846pt;width:7.307685pt;height:16.5pt;mso-position-horizontal-relative:page;mso-position-vertical-relative:paragraph;z-index:-15100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383838"/>
                      <w:spacing w:val="0"/>
                      <w:w w:val="56"/>
                    </w:rPr>
                    <w:t>;g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383838"/>
          <w:spacing w:val="0"/>
          <w:w w:val="68"/>
          <w:position w:val="-1"/>
        </w:rPr>
        <w:t>&lt;lJ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left="386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83838"/>
          <w:spacing w:val="0"/>
          <w:w w:val="100"/>
        </w:rPr>
        <w:t>;&gt;.,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62" w:after="0" w:line="161" w:lineRule="exact"/>
        <w:ind w:right="2204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8.015442pt;margin-top:9.925241pt;width:50.736779pt;height:23pt;mso-position-horizontal-relative:page;mso-position-vertical-relative:paragraph;z-index:-15099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440" w:val="left"/>
                      <w:tab w:pos="100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w w:val="99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w w:val="99"/>
                      <w:u w:val="thick" w:color="576490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w w:val="100"/>
                      <w:u w:val="thick" w:color="576490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w w:val="100"/>
                      <w:u w:val="thick" w:color="576490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w w:val="42"/>
                      <w:u w:val="thick" w:color="576490"/>
                    </w:rPr>
                    <w:t>·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w w:val="42"/>
                      <w:u w:val="thick" w:color="576490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spacing w:val="-9"/>
                      <w:w w:val="99"/>
                      <w:u w:val="thick" w:color="576490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spacing w:val="-9"/>
                      <w:w w:val="99"/>
                      <w:u w:val="thick" w:color="576490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spacing w:val="0"/>
                      <w:w w:val="62"/>
                      <w:u w:val="thick" w:color="576490"/>
                    </w:rPr>
                    <w:t>·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spacing w:val="0"/>
                      <w:w w:val="62"/>
                      <w:u w:val="thick" w:color="576490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spacing w:val="0"/>
                      <w:w w:val="99"/>
                      <w:u w:val="thick" w:color="576490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spacing w:val="0"/>
                      <w:w w:val="100"/>
                      <w:u w:val="thick" w:color="576490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spacing w:val="0"/>
                      <w:w w:val="100"/>
                      <w:u w:val="thick" w:color="576490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21"/>
          <w:position w:val="-4"/>
        </w:rPr>
        <w:t>İtf•'Y'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2444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469238pt;margin-top:1.560175pt;width:66.219768pt;height:38.5pt;mso-position-horizontal-relative:page;mso-position-vertical-relative:paragraph;z-index:-15098" type="#_x0000_t202" filled="f" stroked="f">
            <v:textbox inset="0,0,0,0">
              <w:txbxContent>
                <w:p>
                  <w:pPr>
                    <w:spacing w:before="0" w:after="0" w:line="770" w:lineRule="exact"/>
                    <w:ind w:right="-155"/>
                    <w:jc w:val="left"/>
                    <w:tabs>
                      <w:tab w:pos="660" w:val="left"/>
                    </w:tabs>
                    <w:rPr>
                      <w:rFonts w:ascii="Arial" w:hAnsi="Arial" w:cs="Arial" w:eastAsia="Arial"/>
                      <w:sz w:val="77"/>
                      <w:szCs w:val="77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919193"/>
                      <w:spacing w:val="0"/>
                      <w:w w:val="60"/>
                      <w:position w:val="-1"/>
                    </w:rPr>
                    <w:t>e,..._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91919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91919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7"/>
                      <w:szCs w:val="77"/>
                      <w:color w:val="5E6680"/>
                      <w:spacing w:val="0"/>
                      <w:w w:val="123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77"/>
                      <w:szCs w:val="77"/>
                      <w:color w:val="575959"/>
                      <w:spacing w:val="0"/>
                      <w:w w:val="47"/>
                      <w:position w:val="-1"/>
                    </w:rPr>
                    <w:t>u</w:t>
                  </w:r>
                  <w:r>
                    <w:rPr>
                      <w:rFonts w:ascii="Arial" w:hAnsi="Arial" w:cs="Arial" w:eastAsia="Arial"/>
                      <w:sz w:val="77"/>
                      <w:szCs w:val="77"/>
                      <w:color w:val="575959"/>
                      <w:spacing w:val="0"/>
                      <w:w w:val="46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77"/>
                      <w:szCs w:val="7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w w:val="97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0"/>
        </w:rPr>
        <w:t>BÖLG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0"/>
          <w:w w:val="9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26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919193"/>
          <w:spacing w:val="-13"/>
          <w:w w:val="66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27" w:lineRule="atLeast"/>
        <w:ind w:left="2190" w:right="-20"/>
        <w:jc w:val="left"/>
        <w:tabs>
          <w:tab w:pos="8460" w:val="left"/>
          <w:tab w:pos="9800" w:val="left"/>
          <w:tab w:pos="108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797979"/>
          <w:w w:val="11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9"/>
        </w:rPr>
        <w:t>_,POST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136"/>
        </w:rPr>
        <w:t>ML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137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919193"/>
          <w:spacing w:val="0"/>
          <w:w w:val="84"/>
          <w:position w:val="3"/>
        </w:rPr>
        <w:t>_,..</w:t>
      </w:r>
      <w:r>
        <w:rPr>
          <w:rFonts w:ascii="Times New Roman" w:hAnsi="Times New Roman" w:cs="Times New Roman" w:eastAsia="Times New Roman"/>
          <w:sz w:val="23"/>
          <w:szCs w:val="23"/>
          <w:color w:val="91919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19193"/>
          <w:spacing w:val="0"/>
          <w:w w:val="112"/>
          <w:position w:val="3"/>
        </w:rPr>
      </w:r>
      <w:r>
        <w:rPr>
          <w:rFonts w:ascii="Times New Roman" w:hAnsi="Times New Roman" w:cs="Times New Roman" w:eastAsia="Times New Roman"/>
          <w:sz w:val="23"/>
          <w:szCs w:val="23"/>
          <w:color w:val="919193"/>
          <w:spacing w:val="0"/>
          <w:w w:val="112"/>
          <w:u w:val="thick" w:color="576490"/>
          <w:position w:val="3"/>
        </w:rPr>
        <w:t>${</w:t>
      </w:r>
      <w:r>
        <w:rPr>
          <w:rFonts w:ascii="Times New Roman" w:hAnsi="Times New Roman" w:cs="Times New Roman" w:eastAsia="Times New Roman"/>
          <w:sz w:val="23"/>
          <w:szCs w:val="23"/>
          <w:color w:val="919193"/>
          <w:spacing w:val="0"/>
          <w:w w:val="112"/>
          <w:u w:val="thick" w:color="576490"/>
          <w:position w:val="3"/>
        </w:rPr>
      </w:r>
      <w:r>
        <w:rPr>
          <w:rFonts w:ascii="Times New Roman" w:hAnsi="Times New Roman" w:cs="Times New Roman" w:eastAsia="Times New Roman"/>
          <w:sz w:val="23"/>
          <w:szCs w:val="23"/>
          <w:color w:val="919193"/>
          <w:spacing w:val="0"/>
          <w:w w:val="112"/>
          <w:u w:val="thick" w:color="576490"/>
          <w:position w:val="3"/>
        </w:rPr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121"/>
          <w:u w:val="thick" w:color="576490"/>
          <w:position w:val="3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121"/>
          <w:u w:val="thick" w:color="576490"/>
          <w:position w:val="3"/>
        </w:rPr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5"/>
          <w:w w:val="100"/>
          <w:u w:val="thick" w:color="576490"/>
          <w:position w:val="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5"/>
          <w:w w:val="100"/>
          <w:u w:val="thick" w:color="576490"/>
          <w:position w:val="3"/>
        </w:rPr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5"/>
          <w:w w:val="100"/>
          <w:u w:val="thick" w:color="576490"/>
          <w:position w:val="3"/>
        </w:rPr>
      </w:r>
      <w:r>
        <w:rPr>
          <w:rFonts w:ascii="Times New Roman" w:hAnsi="Times New Roman" w:cs="Times New Roman" w:eastAsia="Times New Roman"/>
          <w:sz w:val="23"/>
          <w:szCs w:val="23"/>
          <w:color w:val="919193"/>
          <w:spacing w:val="0"/>
          <w:w w:val="246"/>
          <w:u w:val="thick" w:color="576490"/>
          <w:position w:val="3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919193"/>
          <w:spacing w:val="0"/>
          <w:w w:val="246"/>
          <w:u w:val="thick" w:color="576490"/>
          <w:position w:val="3"/>
        </w:rPr>
      </w:r>
      <w:r>
        <w:rPr>
          <w:rFonts w:ascii="Times New Roman" w:hAnsi="Times New Roman" w:cs="Times New Roman" w:eastAsia="Times New Roman"/>
          <w:sz w:val="23"/>
          <w:szCs w:val="23"/>
          <w:color w:val="919193"/>
          <w:spacing w:val="0"/>
          <w:w w:val="100"/>
          <w:u w:val="thick" w:color="576490"/>
          <w:position w:val="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19193"/>
          <w:spacing w:val="0"/>
          <w:w w:val="100"/>
          <w:u w:val="thick" w:color="576490"/>
          <w:position w:val="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19193"/>
          <w:spacing w:val="0"/>
          <w:w w:val="100"/>
          <w:u w:val="thick" w:color="576490"/>
          <w:position w:val="3"/>
        </w:rPr>
      </w:r>
      <w:r>
        <w:rPr>
          <w:rFonts w:ascii="Times New Roman" w:hAnsi="Times New Roman" w:cs="Times New Roman" w:eastAsia="Times New Roman"/>
          <w:sz w:val="23"/>
          <w:szCs w:val="23"/>
          <w:color w:val="91919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160" w:right="240"/>
        </w:sectPr>
      </w:pPr>
      <w:rPr/>
    </w:p>
    <w:p>
      <w:pPr>
        <w:spacing w:before="8" w:after="0" w:line="240" w:lineRule="auto"/>
        <w:ind w:left="2540"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9"/>
        </w:rPr>
        <w:t>Hüseyi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AKlOPRAK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75959"/>
          <w:spacing w:val="0"/>
          <w:w w:val="100"/>
        </w:rPr>
        <w:t>ta</w:t>
      </w:r>
      <w:r>
        <w:rPr>
          <w:rFonts w:ascii="Arial" w:hAnsi="Arial" w:cs="Arial" w:eastAsia="Arial"/>
          <w:sz w:val="17"/>
          <w:szCs w:val="17"/>
          <w:color w:val="575959"/>
          <w:spacing w:val="0"/>
          <w:w w:val="100"/>
        </w:rPr>
        <w:t>H</w:t>
      </w:r>
      <w:r>
        <w:rPr>
          <w:rFonts w:ascii="Arial" w:hAnsi="Arial" w:cs="Arial" w:eastAsia="Arial"/>
          <w:sz w:val="17"/>
          <w:szCs w:val="17"/>
          <w:color w:val="575959"/>
          <w:spacing w:val="3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75959"/>
          <w:spacing w:val="0"/>
          <w:w w:val="102"/>
        </w:rPr>
        <w:t>SUNUCU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78" w:lineRule="auto"/>
        <w:ind w:left="483" w:right="920" w:firstLine="-483"/>
        <w:jc w:val="left"/>
        <w:tabs>
          <w:tab w:pos="6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537.283508pt;margin-top:-.425525pt;width:2.991556pt;height:38.114503pt;mso-position-horizontal-relative:page;mso-position-vertical-relative:paragraph;z-index:-15106" coordorigin="10746,-9" coordsize="60,762">
            <v:group style="position:absolute;left:10789;top:1;width:2;height:312" coordorigin="10789,1" coordsize="2,312">
              <v:shape style="position:absolute;left:10789;top:1;width:2;height:312" coordorigin="10789,1" coordsize="0,312" path="m10789,313l10789,1e" filled="f" stroked="t" strokeweight=".957298pt" strokecolor="#838787">
                <v:path arrowok="t"/>
              </v:shape>
            </v:group>
            <v:group style="position:absolute;left:10789;top:217;width:2;height:451" coordorigin="10789,217" coordsize="2,451">
              <v:shape style="position:absolute;left:10789;top:217;width:2;height:451" coordorigin="10789,217" coordsize="0,451" path="m10789,668l10789,217e" filled="f" stroked="t" strokeweight="1.675271pt" strokecolor="#707074">
                <v:path arrowok="t"/>
              </v:shape>
            </v:group>
            <v:group style="position:absolute;left:10760;top:596;width:2;height:144" coordorigin="10760,596" coordsize="2,144">
              <v:shape style="position:absolute;left:10760;top:596;width:2;height:144" coordorigin="10760,596" coordsize="0,144" path="m10760,739l10760,596e" filled="f" stroked="t" strokeweight="1.435947pt" strokecolor="#7070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919193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1"/>
          <w:szCs w:val="21"/>
          <w:color w:val="91919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1919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1"/>
          <w:szCs w:val="21"/>
          <w:color w:val="919193"/>
          <w:spacing w:val="0"/>
          <w:w w:val="100"/>
        </w:rPr>
      </w:r>
      <w:r>
        <w:rPr>
          <w:rFonts w:ascii="Arial" w:hAnsi="Arial" w:cs="Arial" w:eastAsia="Arial"/>
          <w:sz w:val="40"/>
          <w:szCs w:val="40"/>
          <w:color w:val="919193"/>
          <w:spacing w:val="24"/>
          <w:w w:val="150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60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1"/>
          <w:w w:val="60"/>
        </w:rPr>
        <w:t>Ô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88"/>
        </w:rPr>
        <w:t>Q,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-7"/>
          <w:w w:val="87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3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-11"/>
          <w:w w:val="3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85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8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74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7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19193"/>
          <w:spacing w:val="0"/>
          <w:w w:val="156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5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64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89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7"/>
          <w:w w:val="88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919193"/>
          <w:spacing w:val="4"/>
          <w:w w:val="66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81"/>
        </w:rPr>
        <w:t>Müdüfll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3" w:equalWidth="0">
            <w:col w:w="4445" w:space="569"/>
            <w:col w:w="1098" w:space="2622"/>
            <w:col w:w="2786"/>
          </w:cols>
        </w:sectPr>
      </w:pPr>
      <w:rPr/>
    </w:p>
    <w:p>
      <w:pPr>
        <w:spacing w:before="0" w:after="0" w:line="168" w:lineRule="exact"/>
        <w:ind w:left="5173" w:right="-20"/>
        <w:jc w:val="left"/>
        <w:tabs>
          <w:tab w:pos="8740" w:val="left"/>
          <w:tab w:pos="912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-24"/>
          <w:w w:val="199"/>
          <w:position w:val="-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3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9"/>
          <w:szCs w:val="9"/>
          <w:color w:val="919193"/>
          <w:spacing w:val="0"/>
          <w:w w:val="225"/>
          <w:position w:val="-1"/>
        </w:rPr>
        <w:t>ij</w:t>
      </w:r>
      <w:r>
        <w:rPr>
          <w:rFonts w:ascii="Arial" w:hAnsi="Arial" w:cs="Arial" w:eastAsia="Arial"/>
          <w:sz w:val="9"/>
          <w:szCs w:val="9"/>
          <w:color w:val="91919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9"/>
          <w:szCs w:val="9"/>
          <w:color w:val="919193"/>
          <w:spacing w:val="0"/>
          <w:w w:val="100"/>
          <w:position w:val="-1"/>
        </w:rPr>
      </w:r>
      <w:r>
        <w:rPr>
          <w:rFonts w:ascii="Arial" w:hAnsi="Arial" w:cs="Arial" w:eastAsia="Arial"/>
          <w:sz w:val="9"/>
          <w:szCs w:val="9"/>
          <w:color w:val="575959"/>
          <w:spacing w:val="0"/>
          <w:w w:val="225"/>
          <w:position w:val="-1"/>
        </w:rPr>
        <w:t>:;;</w:t>
      </w:r>
      <w:r>
        <w:rPr>
          <w:rFonts w:ascii="Arial" w:hAnsi="Arial" w:cs="Arial" w:eastAsia="Arial"/>
          <w:sz w:val="9"/>
          <w:szCs w:val="9"/>
          <w:color w:val="575959"/>
          <w:spacing w:val="0"/>
          <w:w w:val="225"/>
          <w:position w:val="-1"/>
        </w:rPr>
        <w:t>  </w:t>
      </w:r>
      <w:r>
        <w:rPr>
          <w:rFonts w:ascii="Arial" w:hAnsi="Arial" w:cs="Arial" w:eastAsia="Arial"/>
          <w:sz w:val="9"/>
          <w:szCs w:val="9"/>
          <w:color w:val="575959"/>
          <w:spacing w:val="26"/>
          <w:w w:val="225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919193"/>
          <w:spacing w:val="-8"/>
          <w:w w:val="164"/>
          <w:position w:val="-1"/>
        </w:rPr>
        <w:t>-</w:t>
      </w:r>
      <w:r>
        <w:rPr>
          <w:rFonts w:ascii="Arial" w:hAnsi="Arial" w:cs="Arial" w:eastAsia="Arial"/>
          <w:sz w:val="9"/>
          <w:szCs w:val="9"/>
          <w:color w:val="919193"/>
          <w:spacing w:val="-16"/>
          <w:w w:val="163"/>
          <w:position w:val="-1"/>
        </w:rPr>
        <w:t>'</w:t>
      </w:r>
      <w:r>
        <w:rPr>
          <w:rFonts w:ascii="Arial" w:hAnsi="Arial" w:cs="Arial" w:eastAsia="Arial"/>
          <w:sz w:val="9"/>
          <w:szCs w:val="9"/>
          <w:color w:val="797979"/>
          <w:spacing w:val="-5"/>
          <w:w w:val="117"/>
          <w:position w:val="-1"/>
        </w:rPr>
        <w:t>'</w:t>
      </w:r>
      <w:r>
        <w:rPr>
          <w:rFonts w:ascii="Arial" w:hAnsi="Arial" w:cs="Arial" w:eastAsia="Arial"/>
          <w:sz w:val="9"/>
          <w:szCs w:val="9"/>
          <w:color w:val="919193"/>
          <w:spacing w:val="-35"/>
          <w:w w:val="163"/>
          <w:position w:val="-1"/>
        </w:rPr>
        <w:t>,</w:t>
      </w:r>
      <w:r>
        <w:rPr>
          <w:rFonts w:ascii="Arial" w:hAnsi="Arial" w:cs="Arial" w:eastAsia="Arial"/>
          <w:sz w:val="9"/>
          <w:szCs w:val="9"/>
          <w:color w:val="797979"/>
          <w:spacing w:val="-19"/>
          <w:w w:val="117"/>
          <w:position w:val="-1"/>
        </w:rPr>
        <w:t>}</w:t>
      </w:r>
      <w:r>
        <w:rPr>
          <w:rFonts w:ascii="Arial" w:hAnsi="Arial" w:cs="Arial" w:eastAsia="Arial"/>
          <w:sz w:val="9"/>
          <w:szCs w:val="9"/>
          <w:color w:val="B1B1B1"/>
          <w:spacing w:val="0"/>
          <w:w w:val="98"/>
          <w:position w:val="-1"/>
        </w:rPr>
        <w:t>..</w:t>
      </w:r>
      <w:r>
        <w:rPr>
          <w:rFonts w:ascii="Arial" w:hAnsi="Arial" w:cs="Arial" w:eastAsia="Arial"/>
          <w:sz w:val="9"/>
          <w:szCs w:val="9"/>
          <w:color w:val="B1B1B1"/>
          <w:spacing w:val="0"/>
          <w:w w:val="100"/>
          <w:position w:val="-1"/>
        </w:rPr>
        <w:t>      </w:t>
      </w:r>
      <w:r>
        <w:rPr>
          <w:rFonts w:ascii="Arial" w:hAnsi="Arial" w:cs="Arial" w:eastAsia="Arial"/>
          <w:sz w:val="9"/>
          <w:szCs w:val="9"/>
          <w:color w:val="B1B1B1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B1B1B1"/>
          <w:spacing w:val="0"/>
          <w:w w:val="265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B1B1B1"/>
          <w:spacing w:val="45"/>
          <w:w w:val="265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B1B1B1"/>
          <w:spacing w:val="0"/>
          <w:w w:val="99"/>
          <w:position w:val="-1"/>
        </w:rPr>
        <w:t>,</w:t>
      </w:r>
      <w:r>
        <w:rPr>
          <w:rFonts w:ascii="Arial" w:hAnsi="Arial" w:cs="Arial" w:eastAsia="Arial"/>
          <w:sz w:val="9"/>
          <w:szCs w:val="9"/>
          <w:color w:val="B1B1B1"/>
          <w:spacing w:val="-19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919193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9"/>
          <w:szCs w:val="9"/>
          <w:color w:val="919193"/>
          <w:spacing w:val="0"/>
          <w:w w:val="100"/>
          <w:position w:val="-1"/>
        </w:rPr>
        <w:t>    </w:t>
      </w:r>
      <w:r>
        <w:rPr>
          <w:rFonts w:ascii="Arial" w:hAnsi="Arial" w:cs="Arial" w:eastAsia="Arial"/>
          <w:sz w:val="9"/>
          <w:szCs w:val="9"/>
          <w:color w:val="919193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B1B1B1"/>
          <w:spacing w:val="0"/>
          <w:w w:val="105"/>
          <w:position w:val="-1"/>
        </w:rPr>
        <w:t>...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right="1011"/>
        <w:jc w:val="right"/>
        <w:tabs>
          <w:tab w:pos="640" w:val="left"/>
          <w:tab w:pos="152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417633pt;margin-top:3.212727pt;width:56.457344pt;height:25.5pt;mso-position-horizontal-relative:page;mso-position-vertical-relative:paragraph;z-index:-15096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7"/>
                    <w:jc w:val="left"/>
                    <w:tabs>
                      <w:tab w:pos="880" w:val="left"/>
                    </w:tabs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575959"/>
                      <w:spacing w:val="-14"/>
                      <w:w w:val="175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919193"/>
                      <w:spacing w:val="-102"/>
                      <w:w w:val="17"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919193"/>
                      <w:spacing w:val="-37"/>
                      <w:w w:val="1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797979"/>
                      <w:spacing w:val="0"/>
                      <w:w w:val="28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797979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797979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919193"/>
                      <w:spacing w:val="0"/>
                      <w:w w:val="15"/>
                      <w:i/>
                    </w:rPr>
                    <w:t>'\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919193"/>
                      <w:spacing w:val="0"/>
                      <w:w w:val="15"/>
                      <w:i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919193"/>
                      <w:spacing w:val="0"/>
                      <w:w w:val="15"/>
                      <w:i/>
                    </w:rPr>
                    <w:t>      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919193"/>
                      <w:spacing w:val="3"/>
                      <w:w w:val="15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575959"/>
                      <w:spacing w:val="-92"/>
                      <w:w w:val="53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919193"/>
          <w:w w:val="89"/>
          <w:position w:val="-5"/>
        </w:rPr>
        <w:t>h</w:t>
      </w:r>
      <w:r>
        <w:rPr>
          <w:rFonts w:ascii="Arial" w:hAnsi="Arial" w:cs="Arial" w:eastAsia="Arial"/>
          <w:sz w:val="14"/>
          <w:szCs w:val="14"/>
          <w:color w:val="919193"/>
          <w:w w:val="100"/>
          <w:position w:val="-5"/>
        </w:rPr>
        <w:tab/>
      </w:r>
      <w:r>
        <w:rPr>
          <w:rFonts w:ascii="Arial" w:hAnsi="Arial" w:cs="Arial" w:eastAsia="Arial"/>
          <w:sz w:val="14"/>
          <w:szCs w:val="14"/>
          <w:color w:val="919193"/>
          <w:w w:val="66"/>
          <w:position w:val="-5"/>
        </w:rPr>
        <w:t>-...</w:t>
      </w:r>
      <w:r>
        <w:rPr>
          <w:rFonts w:ascii="Arial" w:hAnsi="Arial" w:cs="Arial" w:eastAsia="Arial"/>
          <w:sz w:val="14"/>
          <w:szCs w:val="14"/>
          <w:color w:val="919193"/>
          <w:spacing w:val="-14"/>
          <w:w w:val="66"/>
          <w:position w:val="-5"/>
        </w:rPr>
        <w:t>:</w:t>
      </w:r>
      <w:r>
        <w:rPr>
          <w:rFonts w:ascii="Arial" w:hAnsi="Arial" w:cs="Arial" w:eastAsia="Arial"/>
          <w:sz w:val="14"/>
          <w:szCs w:val="14"/>
          <w:color w:val="919193"/>
          <w:spacing w:val="-10"/>
          <w:w w:val="170"/>
          <w:position w:val="-5"/>
        </w:rPr>
        <w:t>.</w:t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61"/>
          <w:position w:val="-5"/>
        </w:rPr>
        <w:t>...;</w:t>
      </w:r>
      <w:r>
        <w:rPr>
          <w:rFonts w:ascii="Arial" w:hAnsi="Arial" w:cs="Arial" w:eastAsia="Arial"/>
          <w:sz w:val="14"/>
          <w:szCs w:val="14"/>
          <w:color w:val="797979"/>
          <w:spacing w:val="-9"/>
          <w:w w:val="61"/>
          <w:position w:val="-5"/>
        </w:rPr>
        <w:t>: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68"/>
          <w:position w:val="-5"/>
        </w:rPr>
        <w:t>·</w:t>
      </w:r>
      <w:r>
        <w:rPr>
          <w:rFonts w:ascii="Arial" w:hAnsi="Arial" w:cs="Arial" w:eastAsia="Arial"/>
          <w:sz w:val="14"/>
          <w:szCs w:val="14"/>
          <w:color w:val="B1B1B1"/>
          <w:spacing w:val="-18"/>
          <w:w w:val="100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919193"/>
          <w:spacing w:val="0"/>
          <w:w w:val="450"/>
          <w:position w:val="-5"/>
        </w:rPr>
        <w:t>,</w:t>
      </w:r>
      <w:r>
        <w:rPr>
          <w:rFonts w:ascii="Arial" w:hAnsi="Arial" w:cs="Arial" w:eastAsia="Arial"/>
          <w:sz w:val="14"/>
          <w:szCs w:val="14"/>
          <w:color w:val="91919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4"/>
          <w:szCs w:val="14"/>
          <w:color w:val="919193"/>
          <w:spacing w:val="0"/>
          <w:w w:val="100"/>
          <w:position w:val="-5"/>
        </w:rPr>
      </w:r>
      <w:r>
        <w:rPr>
          <w:rFonts w:ascii="Arial" w:hAnsi="Arial" w:cs="Arial" w:eastAsia="Arial"/>
          <w:sz w:val="13"/>
          <w:szCs w:val="13"/>
          <w:color w:val="919193"/>
          <w:spacing w:val="0"/>
          <w:w w:val="122"/>
          <w:position w:val="-5"/>
        </w:rPr>
        <w:t>\'il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60" w:right="240"/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right"/>
        <w:tabs>
          <w:tab w:pos="118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221.135834pt;margin-top:17.737598pt;width:32.428468pt;height:1.676679pt;mso-position-horizontal-relative:page;mso-position-vertical-relative:paragraph;z-index:-15105" coordorigin="4423,355" coordsize="649,34">
            <v:group style="position:absolute;left:4432;top:379;width:507;height:2" coordorigin="4432,379" coordsize="507,2">
              <v:shape style="position:absolute;left:4432;top:379;width:507;height:2" coordorigin="4432,379" coordsize="507,0" path="m4432,379l4940,379e" filled="f" stroked="t" strokeweight=".957298pt" strokecolor="#387CCF">
                <v:path arrowok="t"/>
              </v:shape>
            </v:group>
            <v:group style="position:absolute;left:4600;top:362;width:464;height:2" coordorigin="4600,362" coordsize="464,2">
              <v:shape style="position:absolute;left:4600;top:362;width:464;height:2" coordorigin="4600,362" coordsize="464,0" path="m4600,362l5064,362e" filled="f" stroked="t" strokeweight=".717973pt" strokecolor="#3477C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52"/>
          <w:szCs w:val="52"/>
          <w:color w:val="2860BF"/>
          <w:w w:val="190"/>
          <w:position w:val="3"/>
        </w:rPr>
        <w:t>-</w:t>
      </w:r>
      <w:r>
        <w:rPr>
          <w:rFonts w:ascii="Arial" w:hAnsi="Arial" w:cs="Arial" w:eastAsia="Arial"/>
          <w:sz w:val="52"/>
          <w:szCs w:val="52"/>
          <w:color w:val="2860BF"/>
          <w:w w:val="100"/>
          <w:position w:val="3"/>
        </w:rPr>
        <w:tab/>
      </w:r>
      <w:r>
        <w:rPr>
          <w:rFonts w:ascii="Arial" w:hAnsi="Arial" w:cs="Arial" w:eastAsia="Arial"/>
          <w:sz w:val="52"/>
          <w:szCs w:val="52"/>
          <w:color w:val="2860BF"/>
          <w:w w:val="100"/>
          <w:position w:val="3"/>
        </w:rPr>
      </w:r>
      <w:r>
        <w:rPr>
          <w:rFonts w:ascii="Arial" w:hAnsi="Arial" w:cs="Arial" w:eastAsia="Arial"/>
          <w:sz w:val="20"/>
          <w:szCs w:val="20"/>
          <w:color w:val="384989"/>
          <w:spacing w:val="0"/>
          <w:w w:val="121"/>
          <w:position w:val="0"/>
        </w:rPr>
        <w:t>f'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2436" w:right="1958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8"/>
          <w:szCs w:val="28"/>
          <w:color w:val="B1B1B1"/>
          <w:w w:val="82"/>
          <w:position w:val="-1"/>
        </w:rPr>
        <w:t>i·</w:t>
      </w:r>
      <w:r>
        <w:rPr>
          <w:rFonts w:ascii="Arial" w:hAnsi="Arial" w:cs="Arial" w:eastAsia="Arial"/>
          <w:sz w:val="28"/>
          <w:szCs w:val="28"/>
          <w:color w:val="B1B1B1"/>
          <w:spacing w:val="-44"/>
          <w:w w:val="81"/>
          <w:position w:val="-1"/>
        </w:rPr>
        <w:t>'</w:t>
      </w:r>
      <w:r>
        <w:rPr>
          <w:rFonts w:ascii="Arial" w:hAnsi="Arial" w:cs="Arial" w:eastAsia="Arial"/>
          <w:sz w:val="10"/>
          <w:szCs w:val="10"/>
          <w:color w:val="B1B1B1"/>
          <w:spacing w:val="-6"/>
          <w:w w:val="118"/>
          <w:position w:val="-3"/>
        </w:rPr>
        <w:t>,</w:t>
      </w:r>
      <w:r>
        <w:rPr>
          <w:rFonts w:ascii="Arial" w:hAnsi="Arial" w:cs="Arial" w:eastAsia="Arial"/>
          <w:sz w:val="10"/>
          <w:szCs w:val="10"/>
          <w:color w:val="B1B1B1"/>
          <w:spacing w:val="-51"/>
          <w:w w:val="119"/>
          <w:position w:val="-3"/>
        </w:rPr>
        <w:t>J</w:t>
      </w:r>
      <w:r>
        <w:rPr>
          <w:rFonts w:ascii="Arial" w:hAnsi="Arial" w:cs="Arial" w:eastAsia="Arial"/>
          <w:sz w:val="28"/>
          <w:szCs w:val="28"/>
          <w:color w:val="B1B1B1"/>
          <w:spacing w:val="-30"/>
          <w:w w:val="81"/>
          <w:position w:val="-1"/>
        </w:rPr>
        <w:t>"</w:t>
      </w:r>
      <w:r>
        <w:rPr>
          <w:rFonts w:ascii="Arial" w:hAnsi="Arial" w:cs="Arial" w:eastAsia="Arial"/>
          <w:sz w:val="10"/>
          <w:szCs w:val="10"/>
          <w:color w:val="B1B1B1"/>
          <w:spacing w:val="-6"/>
          <w:w w:val="118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B1B1B1"/>
          <w:spacing w:val="-46"/>
          <w:w w:val="81"/>
          <w:position w:val="-1"/>
        </w:rPr>
        <w:t>ı</w:t>
      </w:r>
      <w:r>
        <w:rPr>
          <w:rFonts w:ascii="Arial" w:hAnsi="Arial" w:cs="Arial" w:eastAsia="Arial"/>
          <w:sz w:val="10"/>
          <w:szCs w:val="10"/>
          <w:color w:val="B1B1B1"/>
          <w:spacing w:val="0"/>
          <w:w w:val="90"/>
          <w:position w:val="-3"/>
        </w:rPr>
        <w:t>-</w:t>
      </w:r>
      <w:r>
        <w:rPr>
          <w:rFonts w:ascii="Arial" w:hAnsi="Arial" w:cs="Arial" w:eastAsia="Arial"/>
          <w:sz w:val="10"/>
          <w:szCs w:val="10"/>
          <w:color w:val="B1B1B1"/>
          <w:spacing w:val="-25"/>
          <w:w w:val="89"/>
          <w:position w:val="-3"/>
        </w:rPr>
        <w:t>"</w:t>
      </w:r>
      <w:r>
        <w:rPr>
          <w:rFonts w:ascii="Arial" w:hAnsi="Arial" w:cs="Arial" w:eastAsia="Arial"/>
          <w:sz w:val="28"/>
          <w:szCs w:val="28"/>
          <w:color w:val="B1B1B1"/>
          <w:spacing w:val="-48"/>
          <w:w w:val="81"/>
          <w:position w:val="-1"/>
        </w:rPr>
        <w:t>t</w:t>
      </w:r>
      <w:r>
        <w:rPr>
          <w:rFonts w:ascii="Arial" w:hAnsi="Arial" w:cs="Arial" w:eastAsia="Arial"/>
          <w:sz w:val="10"/>
          <w:szCs w:val="10"/>
          <w:color w:val="B1B1B1"/>
          <w:spacing w:val="0"/>
          <w:w w:val="89"/>
          <w:position w:val="-3"/>
        </w:rPr>
        <w:t>'</w:t>
      </w:r>
      <w:r>
        <w:rPr>
          <w:rFonts w:ascii="Arial" w:hAnsi="Arial" w:cs="Arial" w:eastAsia="Arial"/>
          <w:sz w:val="10"/>
          <w:szCs w:val="10"/>
          <w:color w:val="B1B1B1"/>
          <w:spacing w:val="-4"/>
          <w:w w:val="100"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B1B1B1"/>
          <w:spacing w:val="-49"/>
          <w:w w:val="82"/>
          <w:position w:val="-1"/>
        </w:rPr>
        <w:t>l</w:t>
      </w:r>
      <w:r>
        <w:rPr>
          <w:rFonts w:ascii="Arial" w:hAnsi="Arial" w:cs="Arial" w:eastAsia="Arial"/>
          <w:sz w:val="10"/>
          <w:szCs w:val="10"/>
          <w:color w:val="B1B1B1"/>
          <w:spacing w:val="0"/>
          <w:w w:val="47"/>
          <w:position w:val="-3"/>
        </w:rPr>
        <w:t>.</w:t>
      </w:r>
      <w:r>
        <w:rPr>
          <w:rFonts w:ascii="Arial" w:hAnsi="Arial" w:cs="Arial" w:eastAsia="Arial"/>
          <w:sz w:val="10"/>
          <w:szCs w:val="10"/>
          <w:color w:val="B1B1B1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B1B1B1"/>
          <w:spacing w:val="-17"/>
          <w:w w:val="81"/>
          <w:position w:val="-1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-2"/>
          <w:w w:val="94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B1B1B1"/>
          <w:spacing w:val="-88"/>
          <w:w w:val="82"/>
          <w:position w:val="-1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94"/>
          <w:position w:val="-3"/>
        </w:rPr>
        <w:t>A.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-8"/>
          <w:w w:val="93"/>
          <w:position w:val="-3"/>
        </w:rPr>
        <w:t>l</w:t>
      </w:r>
      <w:r>
        <w:rPr>
          <w:rFonts w:ascii="Arial" w:hAnsi="Arial" w:cs="Arial" w:eastAsia="Arial"/>
          <w:sz w:val="28"/>
          <w:szCs w:val="28"/>
          <w:color w:val="B1B1B1"/>
          <w:spacing w:val="-66"/>
          <w:w w:val="81"/>
          <w:position w:val="-1"/>
        </w:rPr>
        <w:t>: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-8"/>
          <w:w w:val="94"/>
          <w:position w:val="-3"/>
        </w:rPr>
        <w:t>A</w:t>
      </w:r>
      <w:r>
        <w:rPr>
          <w:rFonts w:ascii="Arial" w:hAnsi="Arial" w:cs="Arial" w:eastAsia="Arial"/>
          <w:sz w:val="28"/>
          <w:szCs w:val="28"/>
          <w:color w:val="B1B1B1"/>
          <w:spacing w:val="-51"/>
          <w:w w:val="82"/>
          <w:position w:val="-1"/>
        </w:rPr>
        <w:t>l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93"/>
          <w:position w:val="-3"/>
        </w:rPr>
        <w:t>ı!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-14"/>
          <w:w w:val="93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B1B1B1"/>
          <w:spacing w:val="0"/>
          <w:w w:val="81"/>
          <w:position w:val="-1"/>
        </w:rPr>
        <w:t>\</w:t>
      </w:r>
      <w:r>
        <w:rPr>
          <w:rFonts w:ascii="Arial" w:hAnsi="Arial" w:cs="Arial" w:eastAsia="Arial"/>
          <w:sz w:val="28"/>
          <w:szCs w:val="28"/>
          <w:color w:val="B1B1B1"/>
          <w:spacing w:val="0"/>
          <w:w w:val="82"/>
          <w:position w:val="-1"/>
        </w:rPr>
        <w:t>H</w:t>
      </w:r>
      <w:r>
        <w:rPr>
          <w:rFonts w:ascii="Arial" w:hAnsi="Arial" w:cs="Arial" w:eastAsia="Arial"/>
          <w:sz w:val="28"/>
          <w:szCs w:val="28"/>
          <w:color w:val="B1B1B1"/>
          <w:spacing w:val="-39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B1B1B1"/>
          <w:spacing w:val="0"/>
          <w:w w:val="113"/>
          <w:position w:val="-1"/>
        </w:rPr>
        <w:t>YAP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347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3.303741pt;margin-top:8.152565pt;width:67.319019pt;height:5pt;mso-position-horizontal-relative:page;mso-position-vertical-relative:paragraph;z-index:-15097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tabs>
                      <w:tab w:pos="660" w:val="left"/>
                      <w:tab w:pos="1240" w:val="left"/>
                    </w:tabs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19193"/>
                      <w:spacing w:val="0"/>
                      <w:w w:val="12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19193"/>
                      <w:spacing w:val="0"/>
                      <w:w w:val="126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19193"/>
                      <w:spacing w:val="9"/>
                      <w:w w:val="12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19193"/>
                      <w:spacing w:val="0"/>
                      <w:w w:val="100"/>
                      <w:i/>
                    </w:rPr>
                    <w:t>••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19193"/>
                      <w:spacing w:val="0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19193"/>
                      <w:spacing w:val="13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19193"/>
                      <w:spacing w:val="0"/>
                      <w:w w:val="54"/>
                      <w:i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19193"/>
                      <w:spacing w:val="0"/>
                      <w:w w:val="54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19193"/>
                      <w:spacing w:val="2"/>
                      <w:w w:val="54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0"/>
                      <w:w w:val="184"/>
                    </w:rPr>
                    <w:t>i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-11"/>
                      <w:w w:val="184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0"/>
                      <w:w w:val="184"/>
                      <w:i/>
                    </w:rPr>
                    <w:t>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-3"/>
                      <w:w w:val="184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0"/>
                      <w:w w:val="100"/>
                    </w:rPr>
                    <w:t>·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-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0"/>
                      <w:w w:val="100"/>
                    </w:rPr>
                    <w:t>··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0"/>
                      <w:w w:val="116"/>
                    </w:rPr>
                    <w:t>...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5"/>
                      <w:w w:val="116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0"/>
                      <w:w w:val="116"/>
                    </w:rPr>
                    <w:t>•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0"/>
                      <w:w w:val="116"/>
                    </w:rPr>
                    <w:t> 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17"/>
                      <w:w w:val="116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B1B1B1"/>
                      <w:spacing w:val="-17"/>
                      <w:w w:val="178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0"/>
                      <w:w w:val="88"/>
                    </w:rPr>
                    <w:t>'.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1919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B1B1B1"/>
                      <w:spacing w:val="0"/>
                      <w:w w:val="100"/>
                    </w:rPr>
                    <w:t>"'-;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54"/>
          <w:position w:val="4"/>
        </w:rPr>
        <w:t>::r: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25"/>
          <w:szCs w:val="25"/>
          <w:color w:val="919193"/>
          <w:spacing w:val="0"/>
          <w:w w:val="100"/>
          <w:position w:val="0"/>
        </w:rPr>
        <w:t>i'&gt;;"'"</w:t>
      </w:r>
      <w:r>
        <w:rPr>
          <w:rFonts w:ascii="Arial" w:hAnsi="Arial" w:cs="Arial" w:eastAsia="Arial"/>
          <w:sz w:val="25"/>
          <w:szCs w:val="25"/>
          <w:color w:val="919193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19193"/>
          <w:spacing w:val="0"/>
          <w:w w:val="85"/>
          <w:position w:val="0"/>
        </w:rPr>
        <w:t>[Jcıtı.,Sö\</w:t>
      </w:r>
      <w:r>
        <w:rPr>
          <w:rFonts w:ascii="Times New Roman" w:hAnsi="Times New Roman" w:cs="Times New Roman" w:eastAsia="Times New Roman"/>
          <w:sz w:val="21"/>
          <w:szCs w:val="21"/>
          <w:color w:val="919193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74"/>
          <w:position w:val="0"/>
        </w:rPr>
        <w:t>rıe: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8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00"/>
          <w:position w:val="0"/>
        </w:rPr>
        <w:t>Anıl;i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03" w:lineRule="exact"/>
        <w:ind w:left="2589" w:right="2172"/>
        <w:jc w:val="center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Arial" w:hAnsi="Arial" w:cs="Arial" w:eastAsia="Arial"/>
          <w:sz w:val="48"/>
          <w:szCs w:val="48"/>
          <w:color w:val="0042DA"/>
          <w:spacing w:val="27"/>
          <w:w w:val="90"/>
          <w:position w:val="-1"/>
        </w:rPr>
        <w:t>ı</w:t>
      </w:r>
      <w:r>
        <w:rPr>
          <w:rFonts w:ascii="Times New Roman" w:hAnsi="Times New Roman" w:cs="Times New Roman" w:eastAsia="Times New Roman"/>
          <w:sz w:val="41"/>
          <w:szCs w:val="41"/>
          <w:color w:val="0042DA"/>
          <w:spacing w:val="0"/>
          <w:w w:val="92"/>
          <w:position w:val="-1"/>
        </w:rPr>
        <w:t>'L</w:t>
      </w:r>
      <w:r>
        <w:rPr>
          <w:rFonts w:ascii="Times New Roman" w:hAnsi="Times New Roman" w:cs="Times New Roman" w:eastAsia="Times New Roman"/>
          <w:sz w:val="41"/>
          <w:szCs w:val="41"/>
          <w:color w:val="0042DA"/>
          <w:spacing w:val="-18"/>
          <w:w w:val="92"/>
          <w:position w:val="-1"/>
        </w:rPr>
        <w:t>\</w:t>
      </w:r>
      <w:r>
        <w:rPr>
          <w:rFonts w:ascii="Times New Roman" w:hAnsi="Times New Roman" w:cs="Times New Roman" w:eastAsia="Times New Roman"/>
          <w:sz w:val="41"/>
          <w:szCs w:val="41"/>
          <w:color w:val="383838"/>
          <w:spacing w:val="-31"/>
          <w:w w:val="65"/>
          <w:position w:val="-1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1A4FB1"/>
          <w:spacing w:val="0"/>
          <w:w w:val="62"/>
          <w:position w:val="-1"/>
        </w:rPr>
        <w:t>Ö_{-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-43" w:right="1190"/>
        <w:jc w:val="center"/>
        <w:tabs>
          <w:tab w:pos="480" w:val="left"/>
          <w:tab w:pos="128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919193"/>
          <w:spacing w:val="0"/>
          <w:w w:val="100"/>
          <w:position w:val="7"/>
        </w:rPr>
        <w:t>f</w:t>
        <w:tab/>
      </w:r>
      <w:r>
        <w:rPr>
          <w:rFonts w:ascii="Arial" w:hAnsi="Arial" w:cs="Arial" w:eastAsia="Arial"/>
          <w:sz w:val="14"/>
          <w:szCs w:val="14"/>
          <w:color w:val="919193"/>
          <w:spacing w:val="0"/>
          <w:w w:val="100"/>
          <w:position w:val="7"/>
        </w:rPr>
      </w:r>
      <w:r>
        <w:rPr>
          <w:rFonts w:ascii="Arial" w:hAnsi="Arial" w:cs="Arial" w:eastAsia="Arial"/>
          <w:sz w:val="14"/>
          <w:szCs w:val="14"/>
          <w:color w:val="919193"/>
          <w:spacing w:val="2"/>
          <w:w w:val="141"/>
          <w:i/>
          <w:position w:val="7"/>
        </w:rPr>
        <w:t>·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20"/>
          <w:i/>
          <w:position w:val="7"/>
        </w:rPr>
        <w:t>·</w:t>
      </w:r>
      <w:r>
        <w:rPr>
          <w:rFonts w:ascii="Arial" w:hAnsi="Arial" w:cs="Arial" w:eastAsia="Arial"/>
          <w:sz w:val="14"/>
          <w:szCs w:val="14"/>
          <w:color w:val="B1B1B1"/>
          <w:spacing w:val="-2"/>
          <w:w w:val="120"/>
          <w:i/>
          <w:position w:val="7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B1B1B1"/>
          <w:spacing w:val="-68"/>
          <w:w w:val="61"/>
          <w:position w:val="0"/>
        </w:rPr>
        <w:t>-</w:t>
      </w:r>
      <w:r>
        <w:rPr>
          <w:rFonts w:ascii="Arial" w:hAnsi="Arial" w:cs="Arial" w:eastAsia="Arial"/>
          <w:sz w:val="14"/>
          <w:szCs w:val="14"/>
          <w:color w:val="919193"/>
          <w:spacing w:val="-3"/>
          <w:w w:val="107"/>
          <w:i/>
          <w:position w:val="7"/>
        </w:rPr>
        <w:t>-</w:t>
      </w:r>
      <w:r>
        <w:rPr>
          <w:rFonts w:ascii="Arial" w:hAnsi="Arial" w:cs="Arial" w:eastAsia="Arial"/>
          <w:sz w:val="14"/>
          <w:szCs w:val="14"/>
          <w:color w:val="575959"/>
          <w:spacing w:val="6"/>
          <w:w w:val="126"/>
          <w:i/>
          <w:position w:val="7"/>
        </w:rPr>
        <w:t>\</w:t>
      </w:r>
      <w:r>
        <w:rPr>
          <w:rFonts w:ascii="Arial" w:hAnsi="Arial" w:cs="Arial" w:eastAsia="Arial"/>
          <w:sz w:val="28"/>
          <w:szCs w:val="28"/>
          <w:color w:val="797979"/>
          <w:spacing w:val="-52"/>
          <w:w w:val="102"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919193"/>
          <w:spacing w:val="0"/>
          <w:w w:val="105"/>
          <w:i/>
          <w:position w:val="7"/>
        </w:rPr>
        <w:t>\'</w:t>
      </w:r>
      <w:r>
        <w:rPr>
          <w:rFonts w:ascii="Arial" w:hAnsi="Arial" w:cs="Arial" w:eastAsia="Arial"/>
          <w:sz w:val="14"/>
          <w:szCs w:val="14"/>
          <w:color w:val="919193"/>
          <w:spacing w:val="-3"/>
          <w:w w:val="100"/>
          <w:i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919193"/>
          <w:spacing w:val="-17"/>
          <w:w w:val="170"/>
          <w:position w:val="7"/>
        </w:rPr>
        <w:t>.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97"/>
          <w:position w:val="7"/>
        </w:rPr>
        <w:t>•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00"/>
          <w:position w:val="7"/>
        </w:rPr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85"/>
          <w:position w:val="0"/>
        </w:rPr>
        <w:t>\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364" w:right="1551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79.845612pt;margin-top:12.804797pt;width:28.718939pt;height:.1pt;mso-position-horizontal-relative:page;mso-position-vertical-relative:paragraph;z-index:-15104" coordorigin="9597,256" coordsize="574,2">
            <v:shape style="position:absolute;left:9597;top:256;width:574;height:2" coordorigin="9597,256" coordsize="574,0" path="m9597,256l10171,256e" filled="f" stroked="t" strokeweight="1.196622pt" strokecolor="#4B4B4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3"/>
          <w:szCs w:val="23"/>
          <w:color w:val="383838"/>
          <w:w w:val="52"/>
          <w:position w:val="6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5"/>
          <w:w w:val="52"/>
          <w:position w:val="6"/>
        </w:rPr>
        <w:t>.</w:t>
      </w:r>
      <w:r>
        <w:rPr>
          <w:rFonts w:ascii="Arial" w:hAnsi="Arial" w:cs="Arial" w:eastAsia="Arial"/>
          <w:sz w:val="16"/>
          <w:szCs w:val="16"/>
          <w:color w:val="575959"/>
          <w:spacing w:val="-26"/>
          <w:w w:val="86"/>
          <w:position w:val="12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10"/>
          <w:w w:val="52"/>
          <w:position w:val="6"/>
        </w:rPr>
        <w:t>.</w:t>
      </w:r>
      <w:r>
        <w:rPr>
          <w:rFonts w:ascii="Arial" w:hAnsi="Arial" w:cs="Arial" w:eastAsia="Arial"/>
          <w:sz w:val="16"/>
          <w:szCs w:val="16"/>
          <w:color w:val="575959"/>
          <w:spacing w:val="-47"/>
          <w:w w:val="87"/>
          <w:position w:val="12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52"/>
          <w:position w:val="6"/>
        </w:rPr>
        <w:t>...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20"/>
          <w:w w:val="100"/>
          <w:position w:val="6"/>
        </w:rPr>
        <w:t> </w:t>
      </w:r>
      <w:r>
        <w:rPr>
          <w:rFonts w:ascii="Arial" w:hAnsi="Arial" w:cs="Arial" w:eastAsia="Arial"/>
          <w:sz w:val="16"/>
          <w:szCs w:val="16"/>
          <w:color w:val="484848"/>
          <w:spacing w:val="2"/>
          <w:w w:val="108"/>
          <w:i/>
          <w:position w:val="12"/>
        </w:rPr>
        <w:t>4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79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484848"/>
          <w:spacing w:val="-3"/>
          <w:w w:val="79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79"/>
          <w:emboss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79"/>
          <w:emboss/>
          <w:position w:val="-2"/>
        </w:rPr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79"/>
          <w:position w:val="-2"/>
        </w:rPr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79"/>
          <w:position w:val="-2"/>
        </w:rPr>
        <w:t>,_.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6000" w:space="2844"/>
            <w:col w:w="2676"/>
          </w:cols>
        </w:sectPr>
      </w:pPr>
      <w:rPr/>
    </w:p>
    <w:p>
      <w:pPr>
        <w:spacing w:before="0" w:after="0" w:line="305" w:lineRule="exact"/>
        <w:ind w:left="2631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6.03474pt;margin-top:32.962997pt;width:568.515332pt;height:780.188476pt;mso-position-horizontal-relative:page;mso-position-vertical-relative:page;z-index:-15107" coordorigin="321,659" coordsize="11370,15604">
            <v:group style="position:absolute;left:340;top:676;width:536;height:2" coordorigin="340,676" coordsize="536,2">
              <v:shape style="position:absolute;left:340;top:676;width:536;height:2" coordorigin="340,676" coordsize="536,0" path="m340,676l876,676e" filled="f" stroked="t" strokeweight=".478649pt" strokecolor="#444444">
                <v:path arrowok="t"/>
              </v:shape>
            </v:group>
            <v:group style="position:absolute;left:345;top:671;width:2;height:2292" coordorigin="345,671" coordsize="2,2292">
              <v:shape style="position:absolute;left:345;top:671;width:2;height:2292" coordorigin="345,671" coordsize="0,2292" path="m345,2963l345,671e" filled="f" stroked="t" strokeweight=".717973pt" strokecolor="#444444">
                <v:path arrowok="t"/>
              </v:shape>
            </v:group>
            <v:group style="position:absolute;left:340;top:681;width:11325;height:2" coordorigin="340,681" coordsize="11325,2">
              <v:shape style="position:absolute;left:340;top:681;width:11325;height:2" coordorigin="340,681" coordsize="11325,0" path="m340,681l11665,681e" filled="f" stroked="t" strokeweight=".717973pt" strokecolor="#5B5B5B">
                <v:path arrowok="t"/>
              </v:shape>
            </v:group>
            <v:group style="position:absolute;left:2391;top:666;width:2;height:1630" coordorigin="2391,666" coordsize="2,1630">
              <v:shape style="position:absolute;left:2391;top:666;width:2;height:1630" coordorigin="2391,666" coordsize="0,1630" path="m2391,2297l2391,666e" filled="f" stroked="t" strokeweight=".717973pt" strokecolor="#4B4B4B">
                <v:path arrowok="t"/>
              </v:shape>
            </v:group>
            <v:group style="position:absolute;left:7386;top:681;width:1182;height:2" coordorigin="7386,681" coordsize="1182,2">
              <v:shape style="position:absolute;left:7386;top:681;width:1182;height:2" coordorigin="7386,681" coordsize="1182,0" path="m7386,681l8568,681e" filled="f" stroked="t" strokeweight=".478649pt" strokecolor="#3B3B3B">
                <v:path arrowok="t"/>
              </v:shape>
            </v:group>
            <v:group style="position:absolute;left:9190;top:681;width:2;height:628" coordorigin="9190,681" coordsize="2,628">
              <v:shape style="position:absolute;left:9190;top:681;width:2;height:628" coordorigin="9190,681" coordsize="0,628" path="m9190,1309l9190,681e" filled="f" stroked="t" strokeweight=".478649pt" strokecolor="#4F4F4F">
                <v:path arrowok="t"/>
              </v:shape>
            </v:group>
            <v:group style="position:absolute;left:9147;top:686;width:838;height:2" coordorigin="9147,686" coordsize="838,2">
              <v:shape style="position:absolute;left:9147;top:686;width:838;height:2" coordorigin="9147,686" coordsize="838,0" path="m9147,686l9985,686e" filled="f" stroked="t" strokeweight=".478649pt" strokecolor="#383838">
                <v:path arrowok="t"/>
              </v:shape>
            </v:group>
            <v:group style="position:absolute;left:11657;top:676;width:2;height:3462" coordorigin="11657,676" coordsize="2,3462">
              <v:shape style="position:absolute;left:11657;top:676;width:2;height:3462" coordorigin="11657,676" coordsize="0,3462" path="m11657,4138l11657,676e" filled="f" stroked="t" strokeweight=".957298pt" strokecolor="#575757">
                <v:path arrowok="t"/>
              </v:shape>
            </v:group>
            <v:group style="position:absolute;left:9190;top:1251;width:2;height:1040" coordorigin="9190,1251" coordsize="2,1040">
              <v:shape style="position:absolute;left:9190;top:1251;width:2;height:1040" coordorigin="9190,1251" coordsize="0,1040" path="m9190,2292l9190,1251e" filled="f" stroked="t" strokeweight=".957298pt" strokecolor="#6B6B6B">
                <v:path arrowok="t"/>
              </v:shape>
            </v:group>
            <v:group style="position:absolute;left:335;top:2280;width:541;height:2" coordorigin="335,2280" coordsize="541,2">
              <v:shape style="position:absolute;left:335;top:2280;width:541;height:2" coordorigin="335,2280" coordsize="541,0" path="m335,2280l876,2280e" filled="f" stroked="t" strokeweight=".717973pt" strokecolor="#545454">
                <v:path arrowok="t"/>
              </v:shape>
            </v:group>
            <v:group style="position:absolute;left:818;top:2285;width:1599;height:2" coordorigin="818,2285" coordsize="1599,2">
              <v:shape style="position:absolute;left:818;top:2285;width:1599;height:2" coordorigin="818,2285" coordsize="1599,0" path="m818,2285l2417,2285e" filled="f" stroked="t" strokeweight=".957298pt" strokecolor="#676767">
                <v:path arrowok="t"/>
              </v:shape>
            </v:group>
            <v:group style="position:absolute;left:2341;top:2282;width:1063;height:2" coordorigin="2341,2282" coordsize="1063,2">
              <v:shape style="position:absolute;left:2341;top:2282;width:1063;height:2" coordorigin="2341,2282" coordsize="1063,0" path="m2341,2282l3403,2282e" filled="f" stroked="t" strokeweight=".478649pt" strokecolor="#383838">
                <v:path arrowok="t"/>
              </v:shape>
            </v:group>
            <v:group style="position:absolute;left:3346;top:2285;width:474;height:2" coordorigin="3346,2285" coordsize="474,2">
              <v:shape style="position:absolute;left:3346;top:2285;width:474;height:2" coordorigin="3346,2285" coordsize="474,0" path="m3346,2285l3820,2285e" filled="f" stroked="t" strokeweight=".478649pt" strokecolor="#4B4B4B">
                <v:path arrowok="t"/>
              </v:shape>
            </v:group>
            <v:group style="position:absolute;left:3676;top:2285;width:4892;height:2" coordorigin="3676,2285" coordsize="4892,2">
              <v:shape style="position:absolute;left:3676;top:2285;width:4892;height:2" coordorigin="3676,2285" coordsize="4892,0" path="m3676,2285l8568,2285e" filled="f" stroked="t" strokeweight=".957298pt" strokecolor="#606060">
                <v:path arrowok="t"/>
              </v:shape>
            </v:group>
            <v:group style="position:absolute;left:8510;top:2289;width:3159;height:2" coordorigin="8510,2289" coordsize="3159,2">
              <v:shape style="position:absolute;left:8510;top:2289;width:3159;height:2" coordorigin="8510,2289" coordsize="3159,0" path="m8510,2289l11669,2289e" filled="f" stroked="t" strokeweight=".478649pt" strokecolor="#444444">
                <v:path arrowok="t"/>
              </v:shape>
            </v:group>
            <v:group style="position:absolute;left:335;top:2500;width:1264;height:2" coordorigin="335,2500" coordsize="1264,2">
              <v:shape style="position:absolute;left:335;top:2500;width:1264;height:2" coordorigin="335,2500" coordsize="1264,0" path="m335,2500l1599,2500e" filled="f" stroked="t" strokeweight=".478649pt" strokecolor="#484848">
                <v:path arrowok="t"/>
              </v:shape>
            </v:group>
            <v:group style="position:absolute;left:1541;top:2503;width:1862;height:2" coordorigin="1541,2503" coordsize="1862,2">
              <v:shape style="position:absolute;left:1541;top:2503;width:1862;height:2" coordorigin="1541,2503" coordsize="1862,0" path="m1541,2503l3403,2503e" filled="f" stroked="t" strokeweight=".478649pt" strokecolor="#2F2F2F">
                <v:path arrowok="t"/>
              </v:shape>
            </v:group>
            <v:group style="position:absolute;left:3346;top:2503;width:2460;height:2" coordorigin="3346,2503" coordsize="2460,2">
              <v:shape style="position:absolute;left:3346;top:2503;width:2460;height:2" coordorigin="3346,2503" coordsize="2460,0" path="m3346,2503l5806,2503e" filled="f" stroked="t" strokeweight=".957298pt" strokecolor="#606060">
                <v:path arrowok="t"/>
              </v:shape>
            </v:group>
            <v:group style="position:absolute;left:5715;top:2505;width:3652;height:2" coordorigin="5715,2505" coordsize="3652,2">
              <v:shape style="position:absolute;left:5715;top:2505;width:3652;height:2" coordorigin="5715,2505" coordsize="3652,0" path="m5715,2505l9367,2505e" filled="f" stroked="t" strokeweight=".478649pt" strokecolor="#484848">
                <v:path arrowok="t"/>
              </v:shape>
            </v:group>
            <v:group style="position:absolute;left:9310;top:2508;width:1493;height:2" coordorigin="9310,2508" coordsize="1493,2">
              <v:shape style="position:absolute;left:9310;top:2508;width:1493;height:2" coordorigin="9310,2508" coordsize="1493,0" path="m9310,2508l10803,2508e" filled="f" stroked="t" strokeweight=".478649pt" strokecolor="#343434">
                <v:path arrowok="t"/>
              </v:shape>
            </v:group>
            <v:group style="position:absolute;left:10746;top:2510;width:924;height:2" coordorigin="10746,2510" coordsize="924,2">
              <v:shape style="position:absolute;left:10746;top:2510;width:924;height:2" coordorigin="10746,2510" coordsize="924,0" path="m10746,2510l11669,2510e" filled="f" stroked="t" strokeweight=".717973pt" strokecolor="#4F4F4F">
                <v:path arrowok="t"/>
              </v:shape>
            </v:group>
            <v:group style="position:absolute;left:335;top:2718;width:3944;height:2" coordorigin="335,2718" coordsize="3944,2">
              <v:shape style="position:absolute;left:335;top:2718;width:3944;height:2" coordorigin="335,2718" coordsize="3944,0" path="m335,2718l4279,2718e" filled="f" stroked="t" strokeweight=".957298pt" strokecolor="#606060">
                <v:path arrowok="t"/>
              </v:shape>
            </v:group>
            <v:group style="position:absolute;left:4222;top:2718;width:1551;height:2" coordorigin="4222,2718" coordsize="1551,2">
              <v:shape style="position:absolute;left:4222;top:2718;width:1551;height:2" coordorigin="4222,2718" coordsize="1551,0" path="m4222,2718l5773,2718e" filled="f" stroked="t" strokeweight=".478649pt" strokecolor="#2B2B2B">
                <v:path arrowok="t"/>
              </v:shape>
            </v:group>
            <v:group style="position:absolute;left:5715;top:2723;width:5954;height:2" coordorigin="5715,2723" coordsize="5954,2">
              <v:shape style="position:absolute;left:5715;top:2723;width:5954;height:2" coordorigin="5715,2723" coordsize="5954,0" path="m5715,2723l11669,2723e" filled="f" stroked="t" strokeweight=".957298pt" strokecolor="#646464">
                <v:path arrowok="t"/>
              </v:shape>
            </v:group>
            <v:group style="position:absolute;left:335;top:2937;width:4638;height:2" coordorigin="335,2937" coordsize="4638,2">
              <v:shape style="position:absolute;left:335;top:2937;width:4638;height:2" coordorigin="335,2937" coordsize="4638,0" path="m335,2937l4973,2937e" filled="f" stroked="t" strokeweight=".717973pt" strokecolor="#575757">
                <v:path arrowok="t"/>
              </v:shape>
            </v:group>
            <v:group style="position:absolute;left:4916;top:2939;width:584;height:2" coordorigin="4916,2939" coordsize="584,2">
              <v:shape style="position:absolute;left:4916;top:2939;width:584;height:2" coordorigin="4916,2939" coordsize="584,0" path="m4916,2939l5500,2939e" filled="f" stroked="t" strokeweight=".478649pt" strokecolor="#282828">
                <v:path arrowok="t"/>
              </v:shape>
            </v:group>
            <v:group style="position:absolute;left:5442;top:2939;width:5595;height:2" coordorigin="5442,2939" coordsize="5595,2">
              <v:shape style="position:absolute;left:5442;top:2939;width:5595;height:2" coordorigin="5442,2939" coordsize="5595,0" path="m5442,2939l11038,2939e" filled="f" stroked="t" strokeweight=".957298pt" strokecolor="#606060">
                <v:path arrowok="t"/>
              </v:shape>
            </v:group>
            <v:group style="position:absolute;left:10746;top:2941;width:924;height:2" coordorigin="10746,2941" coordsize="924,2">
              <v:shape style="position:absolute;left:10746;top:2941;width:924;height:2" coordorigin="10746,2941" coordsize="924,0" path="m10746,2941l11669,2941e" filled="f" stroked="t" strokeweight=".478649pt" strokecolor="#4B4B4B">
                <v:path arrowok="t"/>
              </v:shape>
            </v:group>
            <v:group style="position:absolute;left:335;top:3152;width:3068;height:2" coordorigin="335,3152" coordsize="3068,2">
              <v:shape style="position:absolute;left:335;top:3152;width:3068;height:2" coordorigin="335,3152" coordsize="3068,0" path="m335,3152l3403,3152e" filled="f" stroked="t" strokeweight=".478649pt" strokecolor="#4B4B4B">
                <v:path arrowok="t"/>
              </v:shape>
            </v:group>
            <v:group style="position:absolute;left:345;top:2819;width:2;height:580" coordorigin="345,2819" coordsize="2,580">
              <v:shape style="position:absolute;left:345;top:2819;width:2;height:580" coordorigin="345,2819" coordsize="0,580" path="m345,3399l345,2819e" filled="f" stroked="t" strokeweight=".957298pt" strokecolor="#5B5B5B">
                <v:path arrowok="t"/>
              </v:shape>
            </v:group>
            <v:group style="position:absolute;left:3006;top:3157;width:4437;height:2" coordorigin="3006,3157" coordsize="4437,2">
              <v:shape style="position:absolute;left:3006;top:3157;width:4437;height:2" coordorigin="3006,3157" coordsize="4437,0" path="m3006,3157l7443,3157e" filled="f" stroked="t" strokeweight=".957298pt" strokecolor="#646464">
                <v:path arrowok="t"/>
              </v:shape>
            </v:group>
            <v:group style="position:absolute;left:7386;top:3157;width:3418;height:2" coordorigin="7386,3157" coordsize="3418,2">
              <v:shape style="position:absolute;left:7386;top:3157;width:3418;height:2" coordorigin="7386,3157" coordsize="3418,0" path="m7386,3157l10803,3157e" filled="f" stroked="t" strokeweight=".478649pt" strokecolor="#3F3F3F">
                <v:path arrowok="t"/>
              </v:shape>
            </v:group>
            <v:group style="position:absolute;left:10746;top:3160;width:924;height:2" coordorigin="10746,3160" coordsize="924,2">
              <v:shape style="position:absolute;left:10746;top:3160;width:924;height:2" coordorigin="10746,3160" coordsize="924,0" path="m10746,3160l11669,3160e" filled="f" stroked="t" strokeweight=".717973pt" strokecolor="#575757">
                <v:path arrowok="t"/>
              </v:shape>
            </v:group>
            <v:group style="position:absolute;left:335;top:3368;width:3944;height:2" coordorigin="335,3368" coordsize="3944,2">
              <v:shape style="position:absolute;left:335;top:3368;width:3944;height:2" coordorigin="335,3368" coordsize="3944,0" path="m335,3368l4279,3368e" filled="f" stroked="t" strokeweight=".957298pt" strokecolor="#5B5B5B">
                <v:path arrowok="t"/>
              </v:shape>
            </v:group>
            <v:group style="position:absolute;left:3762;top:3371;width:153;height:2" coordorigin="3762,3371" coordsize="153,2">
              <v:shape style="position:absolute;left:3762;top:3371;width:153;height:2" coordorigin="3762,3371" coordsize="153,0" path="m3762,3371l3915,3371e" filled="f" stroked="t" strokeweight=".478649pt" strokecolor="#4B4B4B">
                <v:path arrowok="t"/>
              </v:shape>
            </v:group>
            <v:group style="position:absolute;left:4222;top:3371;width:1551;height:2" coordorigin="4222,3371" coordsize="1551,2">
              <v:shape style="position:absolute;left:4222;top:3371;width:1551;height:2" coordorigin="4222,3371" coordsize="1551,0" path="m4222,3371l5773,3371e" filled="f" stroked="t" strokeweight=".478649pt" strokecolor="#383838">
                <v:path arrowok="t"/>
              </v:shape>
            </v:group>
            <v:group style="position:absolute;left:5533;top:3371;width:6136;height:2" coordorigin="5533,3371" coordsize="6136,2">
              <v:shape style="position:absolute;left:5533;top:3371;width:6136;height:2" coordorigin="5533,3371" coordsize="6136,0" path="m5533,3371l11669,3371e" filled="f" stroked="t" strokeweight=".957298pt" strokecolor="#606060">
                <v:path arrowok="t"/>
              </v:shape>
            </v:group>
            <v:group style="position:absolute;left:342;top:3323;width:2;height:820" coordorigin="342,3323" coordsize="2,820">
              <v:shape style="position:absolute;left:342;top:3323;width:2;height:820" coordorigin="342,3323" coordsize="0,820" path="m342,4142l342,3323e" filled="f" stroked="t" strokeweight=".957298pt" strokecolor="#B8B8B8">
                <v:path arrowok="t"/>
              </v:shape>
            </v:group>
            <v:group style="position:absolute;left:3882;top:3800;width:2412;height:2" coordorigin="3882,3800" coordsize="2412,2">
              <v:shape style="position:absolute;left:3882;top:3800;width:2412;height:2" coordorigin="3882,3800" coordsize="2412,0" path="m3882,3800l6294,3800e" filled="f" stroked="t" strokeweight="1.196622pt" strokecolor="#444444">
                <v:path arrowok="t"/>
              </v:shape>
            </v:group>
            <v:group style="position:absolute;left:6237;top:3802;width:785;height:2" coordorigin="6237,3802" coordsize="785,2">
              <v:shape style="position:absolute;left:6237;top:3802;width:785;height:2" coordorigin="6237,3802" coordsize="785,0" path="m6237,3802l7022,3802e" filled="f" stroked="t" strokeweight=".957298pt" strokecolor="#2B2B2B">
                <v:path arrowok="t"/>
              </v:shape>
            </v:group>
            <v:group style="position:absolute;left:7015;top:3361;width:2;height:767" coordorigin="7015,3361" coordsize="2,767">
              <v:shape style="position:absolute;left:7015;top:3361;width:2;height:767" coordorigin="7015,3361" coordsize="0,767" path="m7015,4128l7015,3361e" filled="f" stroked="t" strokeweight=".957298pt" strokecolor="#646464">
                <v:path arrowok="t"/>
              </v:shape>
            </v:group>
            <v:group style="position:absolute;left:330;top:4116;width:3489;height:2" coordorigin="330,4116" coordsize="3489,2">
              <v:shape style="position:absolute;left:330;top:4116;width:3489;height:2" coordorigin="330,4116" coordsize="3489,0" path="m330,4116l3820,4116e" filled="f" stroked="t" strokeweight=".957298pt" strokecolor="#646464">
                <v:path arrowok="t"/>
              </v:shape>
            </v:group>
            <v:group style="position:absolute;left:3762;top:4123;width:163;height:2" coordorigin="3762,4123" coordsize="163,2">
              <v:shape style="position:absolute;left:3762;top:4123;width:163;height:2" coordorigin="3762,4123" coordsize="163,0" path="m3762,4123l3925,4123e" filled="f" stroked="t" strokeweight=".717973pt" strokecolor="#4F4F4F">
                <v:path arrowok="t"/>
              </v:shape>
            </v:group>
            <v:group style="position:absolute;left:3896;top:3361;width:2;height:772" coordorigin="3896,3361" coordsize="2,772">
              <v:shape style="position:absolute;left:3896;top:3361;width:2;height:772" coordorigin="3896,3361" coordsize="0,772" path="m3896,4133l3896,3361e" filled="f" stroked="t" strokeweight="1.196622pt" strokecolor="#575757">
                <v:path arrowok="t"/>
              </v:shape>
            </v:group>
            <v:group style="position:absolute;left:3887;top:4114;width:3135;height:2" coordorigin="3887,4114" coordsize="3135,2">
              <v:shape style="position:absolute;left:3887;top:4114;width:3135;height:2" coordorigin="3887,4114" coordsize="3135,0" path="m3887,4114l7022,4114e" filled="f" stroked="t" strokeweight="1.435947pt" strokecolor="#282B2B">
                <v:path arrowok="t"/>
              </v:shape>
            </v:group>
            <v:group style="position:absolute;left:6964;top:4123;width:3839;height:2" coordorigin="6964,4123" coordsize="3839,2">
              <v:shape style="position:absolute;left:6964;top:4123;width:3839;height:2" coordorigin="6964,4123" coordsize="3839,0" path="m6964,4123l10803,4123e" filled="f" stroked="t" strokeweight=".717973pt" strokecolor="#4F4F4F">
                <v:path arrowok="t"/>
              </v:shape>
            </v:group>
            <v:group style="position:absolute;left:9611;top:4128;width:2058;height:2" coordorigin="9611,4128" coordsize="2058,2">
              <v:shape style="position:absolute;left:9611;top:4128;width:2058;height:2" coordorigin="9611,4128" coordsize="2058,0" path="m9611,4128l11669,4128e" filled="f" stroked="t" strokeweight=".957298pt" strokecolor="#676767">
                <v:path arrowok="t"/>
              </v:shape>
            </v:group>
            <v:group style="position:absolute;left:330;top:4394;width:3489;height:2" coordorigin="330,4394" coordsize="3489,2">
              <v:shape style="position:absolute;left:330;top:4394;width:3489;height:2" coordorigin="330,4394" coordsize="3489,0" path="m330,4394l3820,4394e" filled="f" stroked="t" strokeweight=".957298pt" strokecolor="#646464">
                <v:path arrowok="t"/>
              </v:shape>
            </v:group>
            <v:group style="position:absolute;left:340;top:3452;width:2;height:988" coordorigin="340,3452" coordsize="2,988">
              <v:shape style="position:absolute;left:340;top:3452;width:2;height:988" coordorigin="340,3452" coordsize="0,988" path="m340,4440l340,3452e" filled="f" stroked="t" strokeweight=".957298pt" strokecolor="#A0A0A0">
                <v:path arrowok="t"/>
              </v:shape>
            </v:group>
            <v:group style="position:absolute;left:2393;top:4109;width:2;height:1712" coordorigin="2393,4109" coordsize="2,1712">
              <v:shape style="position:absolute;left:2393;top:4109;width:2;height:1712" coordorigin="2393,4109" coordsize="0,1712" path="m2393,5821l2393,4109e" filled="f" stroked="t" strokeweight=".478649pt" strokecolor="#282828">
                <v:path arrowok="t"/>
              </v:shape>
            </v:group>
            <v:group style="position:absolute;left:3762;top:4397;width:2187;height:2" coordorigin="3762,4397" coordsize="2187,2">
              <v:shape style="position:absolute;left:3762;top:4397;width:2187;height:2" coordorigin="3762,4397" coordsize="2187,0" path="m3762,4397l5950,4397e" filled="f" stroked="t" strokeweight=".478649pt" strokecolor="#383838">
                <v:path arrowok="t"/>
              </v:shape>
            </v:group>
            <v:group style="position:absolute;left:5892;top:4399;width:5777;height:2" coordorigin="5892,4399" coordsize="5777,2">
              <v:shape style="position:absolute;left:5892;top:4399;width:5777;height:2" coordorigin="5892,4399" coordsize="5777,0" path="m5892,4399l11669,4399e" filled="f" stroked="t" strokeweight=".957298pt" strokecolor="#606060">
                <v:path arrowok="t"/>
              </v:shape>
            </v:group>
            <v:group style="position:absolute;left:11662;top:4066;width:2;height:369" coordorigin="11662,4066" coordsize="2,369">
              <v:shape style="position:absolute;left:11662;top:4066;width:2;height:369" coordorigin="11662,4066" coordsize="0,369" path="m11662,4435l11662,4066e" filled="f" stroked="t" strokeweight=".478649pt" strokecolor="#909090">
                <v:path arrowok="t"/>
              </v:shape>
            </v:group>
            <v:group style="position:absolute;left:340;top:4133;width:2;height:2182" coordorigin="340,4133" coordsize="2,2182">
              <v:shape style="position:absolute;left:340;top:4133;width:2;height:2182" coordorigin="340,4133" coordsize="0,2182" path="m340,6314l340,4133e" filled="f" stroked="t" strokeweight=".957298pt" strokecolor="#4B4B4B">
                <v:path arrowok="t"/>
              </v:shape>
            </v:group>
            <v:group style="position:absolute;left:2388;top:4615;width:1891;height:2" coordorigin="2388,4615" coordsize="1891,2">
              <v:shape style="position:absolute;left:2388;top:4615;width:1891;height:2" coordorigin="2388,4615" coordsize="1891,0" path="m2388,4615l4279,4615e" filled="f" stroked="t" strokeweight=".717973pt" strokecolor="#4F4F4F">
                <v:path arrowok="t"/>
              </v:shape>
            </v:group>
            <v:group style="position:absolute;left:4222;top:4617;width:1728;height:2" coordorigin="4222,4617" coordsize="1728,2">
              <v:shape style="position:absolute;left:4222;top:4617;width:1728;height:2" coordorigin="4222,4617" coordsize="1728,0" path="m4222,4617l5950,4617e" filled="f" stroked="t" strokeweight=".478649pt" strokecolor="#2F2F2F">
                <v:path arrowok="t"/>
              </v:shape>
            </v:group>
            <v:group style="position:absolute;left:5892;top:4622;width:5782;height:2" coordorigin="5892,4622" coordsize="5782,2">
              <v:shape style="position:absolute;left:5892;top:4622;width:5782;height:2" coordorigin="5892,4622" coordsize="5782,0" path="m5892,4622l11674,4622e" filled="f" stroked="t" strokeweight=".957298pt" strokecolor="#646464">
                <v:path arrowok="t"/>
              </v:shape>
            </v:group>
            <v:group style="position:absolute;left:11662;top:4166;width:2;height:479" coordorigin="11662,4166" coordsize="2,479">
              <v:shape style="position:absolute;left:11662;top:4166;width:2;height:479" coordorigin="11662,4166" coordsize="0,479" path="m11662,4646l11662,4166e" filled="f" stroked="t" strokeweight=".717973pt" strokecolor="#777777">
                <v:path arrowok="t"/>
              </v:shape>
            </v:group>
            <v:group style="position:absolute;left:4949;top:4603;width:2;height:2081" coordorigin="4949,4603" coordsize="2,2081">
              <v:shape style="position:absolute;left:4949;top:4603;width:2;height:2081" coordorigin="4949,4603" coordsize="0,2081" path="m4949,6684l4949,4603e" filled="f" stroked="t" strokeweight=".957298pt" strokecolor="#484848">
                <v:path arrowok="t"/>
              </v:shape>
            </v:group>
            <v:group style="position:absolute;left:4935;top:5053;width:2479;height:2" coordorigin="4935,5053" coordsize="2479,2">
              <v:shape style="position:absolute;left:4935;top:5053;width:2479;height:2" coordorigin="4935,5053" coordsize="2479,0" path="m4935,5053l7414,5053e" filled="f" stroked="t" strokeweight=".478649pt" strokecolor="#0F0F0F">
                <v:path arrowok="t"/>
              </v:shape>
            </v:group>
            <v:group style="position:absolute;left:7874;top:4608;width:2;height:479" coordorigin="7874,4608" coordsize="2,479">
              <v:shape style="position:absolute;left:7874;top:4608;width:2;height:479" coordorigin="7874,4608" coordsize="0,479" path="m7874,5087l7874,4608e" filled="f" stroked="t" strokeweight=".717973pt" strokecolor="#5B5B5B">
                <v:path arrowok="t"/>
              </v:shape>
            </v:group>
            <v:group style="position:absolute;left:11669;top:4397;width:2;height:11857" coordorigin="11669,4397" coordsize="2,11857">
              <v:shape style="position:absolute;left:11669;top:4397;width:2;height:11857" coordorigin="11669,4397" coordsize="0,11857" path="m11669,16253l11669,4397e" filled="f" stroked="t" strokeweight=".957298pt" strokecolor="#575757">
                <v:path arrowok="t"/>
              </v:shape>
            </v:group>
            <v:group style="position:absolute;left:4949;top:4809;width:2;height:369" coordorigin="4949,4809" coordsize="2,369">
              <v:shape style="position:absolute;left:4949;top:4809;width:2;height:369" coordorigin="4949,4809" coordsize="0,369" path="m4949,5178l4949,4809e" filled="f" stroked="t" strokeweight=".478649pt" strokecolor="#232323">
                <v:path arrowok="t"/>
              </v:shape>
            </v:group>
            <v:group style="position:absolute;left:7414;top:5053;width:886;height:2" coordorigin="7414,5053" coordsize="886,2">
              <v:shape style="position:absolute;left:7414;top:5053;width:886;height:2" coordorigin="7414,5053" coordsize="886,0" path="m7414,5053l8300,5053e" filled="f" stroked="t" strokeweight=".478649pt" strokecolor="#646464">
                <v:path arrowok="t"/>
              </v:shape>
            </v:group>
            <v:group style="position:absolute;left:8300;top:5053;width:2475;height:2" coordorigin="8300,5053" coordsize="2475,2">
              <v:shape style="position:absolute;left:8300;top:5053;width:2475;height:2" coordorigin="8300,5053" coordsize="2475,0" path="m8300,5053l10774,5053e" filled="f" stroked="t" strokeweight=".478649pt" strokecolor="#000000">
                <v:path arrowok="t"/>
              </v:shape>
            </v:group>
            <v:group style="position:absolute;left:10774;top:5053;width:886;height:2" coordorigin="10774,5053" coordsize="886,2">
              <v:shape style="position:absolute;left:10774;top:5053;width:886;height:2" coordorigin="10774,5053" coordsize="886,0" path="m10774,5053l11660,5053e" filled="f" stroked="t" strokeweight=".478649pt" strokecolor="#3F3F3F">
                <v:path arrowok="t"/>
              </v:shape>
            </v:group>
            <v:group style="position:absolute;left:4944;top:5344;width:3633;height:2" coordorigin="4944,5344" coordsize="3633,2">
              <v:shape style="position:absolute;left:4944;top:5344;width:3633;height:2" coordorigin="4944,5344" coordsize="3633,0" path="m4944,5344l8577,5344e" filled="f" stroked="t" strokeweight=".957298pt" strokecolor="#606060">
                <v:path arrowok="t"/>
              </v:shape>
            </v:group>
            <v:group style="position:absolute;left:8510;top:5346;width:857;height:2" coordorigin="8510,5346" coordsize="857,2">
              <v:shape style="position:absolute;left:8510;top:5346;width:857;height:2" coordorigin="8510,5346" coordsize="857,0" path="m8510,5346l9367,5346e" filled="f" stroked="t" strokeweight=".478649pt" strokecolor="#3B3B3B">
                <v:path arrowok="t"/>
              </v:shape>
            </v:group>
            <v:group style="position:absolute;left:9310;top:5346;width:675;height:2" coordorigin="9310,5346" coordsize="675,2">
              <v:shape style="position:absolute;left:9310;top:5346;width:675;height:2" coordorigin="9310,5346" coordsize="675,0" path="m9310,5346l9985,5346e" filled="f" stroked="t" strokeweight=".478649pt" strokecolor="#232323">
                <v:path arrowok="t"/>
              </v:shape>
            </v:group>
            <v:group style="position:absolute;left:9927;top:5346;width:876;height:2" coordorigin="9927,5346" coordsize="876,2">
              <v:shape style="position:absolute;left:9927;top:5346;width:876;height:2" coordorigin="9927,5346" coordsize="876,0" path="m9927,5346l10803,5346e" filled="f" stroked="t" strokeweight=".478649pt" strokecolor="#383838">
                <v:path arrowok="t"/>
              </v:shape>
            </v:group>
            <v:group style="position:absolute;left:10746;top:5348;width:929;height:2" coordorigin="10746,5348" coordsize="929,2">
              <v:shape style="position:absolute;left:10746;top:5348;width:929;height:2" coordorigin="10746,5348" coordsize="929,0" path="m10746,5348l11674,5348e" filled="f" stroked="t" strokeweight=".717973pt" strokecolor="#545454">
                <v:path arrowok="t"/>
              </v:shape>
            </v:group>
            <v:group style="position:absolute;left:4944;top:5586;width:5040;height:2" coordorigin="4944,5586" coordsize="5040,2">
              <v:shape style="position:absolute;left:4944;top:5586;width:5040;height:2" coordorigin="4944,5586" coordsize="5040,0" path="m4944,5586l9985,5586e" filled="f" stroked="t" strokeweight=".957298pt" strokecolor="#646464">
                <v:path arrowok="t"/>
              </v:shape>
            </v:group>
            <v:group style="position:absolute;left:9927;top:5588;width:1747;height:2" coordorigin="9927,5588" coordsize="1747,2">
              <v:shape style="position:absolute;left:9927;top:5588;width:1747;height:2" coordorigin="9927,5588" coordsize="1747,0" path="m9927,5588l11674,5588e" filled="f" stroked="t" strokeweight=".478649pt" strokecolor="#484848">
                <v:path arrowok="t"/>
              </v:shape>
            </v:group>
            <v:group style="position:absolute;left:2388;top:5801;width:1015;height:2" coordorigin="2388,5801" coordsize="1015,2">
              <v:shape style="position:absolute;left:2388;top:5801;width:1015;height:2" coordorigin="2388,5801" coordsize="1015,0" path="m2388,5801l3403,5801e" filled="f" stroked="t" strokeweight=".478649pt" strokecolor="#2B2B2B">
                <v:path arrowok="t"/>
              </v:shape>
            </v:group>
            <v:group style="position:absolute;left:3346;top:5804;width:5241;height:2" coordorigin="3346,5804" coordsize="5241,2">
              <v:shape style="position:absolute;left:3346;top:5804;width:5241;height:2" coordorigin="3346,5804" coordsize="5241,0" path="m3346,5804l8587,5804e" filled="f" stroked="t" strokeweight=".957298pt" strokecolor="#606060">
                <v:path arrowok="t"/>
              </v:shape>
            </v:group>
            <v:group style="position:absolute;left:8510;top:5806;width:2293;height:2" coordorigin="8510,5806" coordsize="2293,2">
              <v:shape style="position:absolute;left:8510;top:5806;width:2293;height:2" coordorigin="8510,5806" coordsize="2293,0" path="m8510,5806l10803,5806e" filled="f" stroked="t" strokeweight=".478649pt" strokecolor="#343434">
                <v:path arrowok="t"/>
              </v:shape>
            </v:group>
            <v:group style="position:absolute;left:10746;top:5809;width:929;height:2" coordorigin="10746,5809" coordsize="929,2">
              <v:shape style="position:absolute;left:10746;top:5809;width:929;height:2" coordorigin="10746,5809" coordsize="929,0" path="m10746,5809l11674,5809e" filled="f" stroked="t" strokeweight=".717973pt" strokecolor="#4F4F4F">
                <v:path arrowok="t"/>
              </v:shape>
            </v:group>
            <v:group style="position:absolute;left:330;top:6027;width:823;height:2" coordorigin="330,6027" coordsize="823,2">
              <v:shape style="position:absolute;left:330;top:6027;width:823;height:2" coordorigin="330,6027" coordsize="823,0" path="m330,6027l1154,6027e" filled="f" stroked="t" strokeweight=".478649pt" strokecolor="#3B3B3B">
                <v:path arrowok="t"/>
              </v:shape>
            </v:group>
            <v:group style="position:absolute;left:1096;top:6029;width:503;height:2" coordorigin="1096,6029" coordsize="503,2">
              <v:shape style="position:absolute;left:1096;top:6029;width:503;height:2" coordorigin="1096,6029" coordsize="503,0" path="m1096,6029l1599,6029e" filled="f" stroked="t" strokeweight=".717973pt" strokecolor="#4F4F4F">
                <v:path arrowok="t"/>
              </v:shape>
            </v:group>
            <v:group style="position:absolute;left:1541;top:6032;width:2278;height:2" coordorigin="1541,6032" coordsize="2278,2">
              <v:shape style="position:absolute;left:1541;top:6032;width:2278;height:2" coordorigin="1541,6032" coordsize="2278,0" path="m1541,6032l3820,6032e" filled="f" stroked="t" strokeweight=".478649pt" strokecolor="#343434">
                <v:path arrowok="t"/>
              </v:shape>
            </v:group>
            <v:group style="position:absolute;left:3753;top:6034;width:4825;height:2" coordorigin="3753,6034" coordsize="4825,2">
              <v:shape style="position:absolute;left:3753;top:6034;width:4825;height:2" coordorigin="3753,6034" coordsize="4825,0" path="m3753,6034l8577,6034e" filled="f" stroked="t" strokeweight=".957298pt" strokecolor="#646464">
                <v:path arrowok="t"/>
              </v:shape>
            </v:group>
            <v:group style="position:absolute;left:8510;top:6036;width:699;height:2" coordorigin="8510,6036" coordsize="699,2">
              <v:shape style="position:absolute;left:8510;top:6036;width:699;height:2" coordorigin="8510,6036" coordsize="699,0" path="m8510,6036l9209,6036e" filled="f" stroked="t" strokeweight=".478649pt" strokecolor="#444444">
                <v:path arrowok="t"/>
              </v:shape>
            </v:group>
            <v:group style="position:absolute;left:9152;top:6036;width:1651;height:2" coordorigin="9152,6036" coordsize="1651,2">
              <v:shape style="position:absolute;left:9152;top:6036;width:1651;height:2" coordorigin="9152,6036" coordsize="1651,0" path="m9152,6036l10803,6036e" filled="f" stroked="t" strokeweight=".478649pt" strokecolor="#2F2F2F">
                <v:path arrowok="t"/>
              </v:shape>
            </v:group>
            <v:group style="position:absolute;left:10746;top:6039;width:929;height:2" coordorigin="10746,6039" coordsize="929,2">
              <v:shape style="position:absolute;left:10746;top:6039;width:929;height:2" coordorigin="10746,6039" coordsize="929,0" path="m10746,6039l11674,6039e" filled="f" stroked="t" strokeweight=".717973pt" strokecolor="#545454">
                <v:path arrowok="t"/>
              </v:shape>
            </v:group>
            <v:group style="position:absolute;left:4952;top:4612;width:2;height:2071" coordorigin="4952,4612" coordsize="2,2071">
              <v:shape style="position:absolute;left:4952;top:4612;width:2;height:2071" coordorigin="4952,4612" coordsize="0,2071" path="m4952,6684l4952,4612e" filled="f" stroked="t" strokeweight=".957298pt" strokecolor="#4F4F4F">
                <v:path arrowok="t"/>
              </v:shape>
            </v:group>
            <v:group style="position:absolute;left:7876;top:6027;width:2;height:288" coordorigin="7876,6027" coordsize="2,288">
              <v:shape style="position:absolute;left:7876;top:6027;width:2;height:288" coordorigin="7876,6027" coordsize="0,288" path="m7876,6314l7876,6027e" filled="f" stroked="t" strokeweight=".717973pt" strokecolor="#606060">
                <v:path arrowok="t"/>
              </v:shape>
            </v:group>
            <v:group style="position:absolute;left:340;top:6257;width:2;height:1127" coordorigin="340,6257" coordsize="2,1127">
              <v:shape style="position:absolute;left:340;top:6257;width:2;height:1127" coordorigin="340,6257" coordsize="0,1127" path="m340,7384l340,6257e" filled="f" stroked="t" strokeweight=".478649pt" strokecolor="#2B2B2B">
                <v:path arrowok="t"/>
              </v:shape>
            </v:group>
            <v:group style="position:absolute;left:2384;top:6461;width:1895;height:2" coordorigin="2384,6461" coordsize="1895,2">
              <v:shape style="position:absolute;left:2384;top:6461;width:1895;height:2" coordorigin="2384,6461" coordsize="1895,0" path="m2384,6461l4279,6461e" filled="f" stroked="t" strokeweight=".957298pt" strokecolor="#606060">
                <v:path arrowok="t"/>
              </v:shape>
            </v:group>
            <v:group style="position:absolute;left:3695;top:6461;width:220;height:2" coordorigin="3695,6461" coordsize="220,2">
              <v:shape style="position:absolute;left:3695;top:6461;width:220;height:2" coordorigin="3695,6461" coordsize="220,0" path="m3695,6461l3915,6461e" filled="f" stroked="t" strokeweight="1.196622pt" strokecolor="#777777">
                <v:path arrowok="t"/>
              </v:shape>
            </v:group>
            <v:group style="position:absolute;left:4222;top:6458;width:1278;height:2" coordorigin="4222,6458" coordsize="1278,2">
              <v:shape style="position:absolute;left:4222;top:6458;width:1278;height:2" coordorigin="4222,6458" coordsize="1278,0" path="m4222,6458l5500,6458e" filled="f" stroked="t" strokeweight=".478649pt" strokecolor="#383838">
                <v:path arrowok="t"/>
              </v:shape>
            </v:group>
            <v:group style="position:absolute;left:5442;top:6461;width:852;height:2" coordorigin="5442,6461" coordsize="852,2">
              <v:shape style="position:absolute;left:5442;top:6461;width:852;height:2" coordorigin="5442,6461" coordsize="852,0" path="m5442,6461l6294,6461e" filled="f" stroked="t" strokeweight=".717973pt" strokecolor="#575757">
                <v:path arrowok="t"/>
              </v:shape>
            </v:group>
            <v:group style="position:absolute;left:6237;top:6463;width:2092;height:2" coordorigin="6237,6463" coordsize="2092,2">
              <v:shape style="position:absolute;left:6237;top:6463;width:2092;height:2" coordorigin="6237,6463" coordsize="2092,0" path="m6237,6463l8328,6463e" filled="f" stroked="t" strokeweight=".478649pt" strokecolor="#343434">
                <v:path arrowok="t"/>
              </v:shape>
            </v:group>
            <v:group style="position:absolute;left:7874;top:6257;width:2;height:432" coordorigin="7874,6257" coordsize="2,432">
              <v:shape style="position:absolute;left:7874;top:6257;width:2;height:432" coordorigin="7874,6257" coordsize="0,432" path="m7874,6688l7874,6257e" filled="f" stroked="t" strokeweight=".478649pt" strokecolor="#444444">
                <v:path arrowok="t"/>
              </v:shape>
            </v:group>
            <v:group style="position:absolute;left:8271;top:6463;width:1714;height:2" coordorigin="8271,6463" coordsize="1714,2">
              <v:shape style="position:absolute;left:8271;top:6463;width:1714;height:2" coordorigin="8271,6463" coordsize="1714,0" path="m8271,6463l9985,6463e" filled="f" stroked="t" strokeweight=".717973pt" strokecolor="#4F4F4F">
                <v:path arrowok="t"/>
              </v:shape>
            </v:group>
            <v:group style="position:absolute;left:9688;top:6465;width:1986;height:2" coordorigin="9688,6465" coordsize="1986,2">
              <v:shape style="position:absolute;left:9688;top:6465;width:1986;height:2" coordorigin="9688,6465" coordsize="1986,0" path="m9688,6465l11674,6465e" filled="f" stroked="t" strokeweight=".957298pt" strokecolor="#6B6B6B">
                <v:path arrowok="t"/>
              </v:shape>
            </v:group>
            <v:group style="position:absolute;left:11667;top:6257;width:2;height:1568" coordorigin="11667,6257" coordsize="2,1568">
              <v:shape style="position:absolute;left:11667;top:6257;width:2;height:1568" coordorigin="11667,6257" coordsize="0,1568" path="m11667,7825l11667,6257e" filled="f" stroked="t" strokeweight=".717973pt" strokecolor="#484848">
                <v:path arrowok="t"/>
              </v:shape>
            </v:group>
            <v:group style="position:absolute;left:2384;top:6676;width:2274;height:2" coordorigin="2384,6676" coordsize="2274,2">
              <v:shape style="position:absolute;left:2384;top:6676;width:2274;height:2" coordorigin="2384,6676" coordsize="2274,0" path="m2384,6676l4657,6676e" filled="f" stroked="t" strokeweight=".478649pt" strokecolor="#484848">
                <v:path arrowok="t"/>
              </v:shape>
            </v:group>
            <v:group style="position:absolute;left:4600;top:6679;width:900;height:2" coordorigin="4600,6679" coordsize="900,2">
              <v:shape style="position:absolute;left:4600;top:6679;width:900;height:2" coordorigin="4600,6679" coordsize="900,0" path="m4600,6679l5500,6679e" filled="f" stroked="t" strokeweight=".478649pt" strokecolor="#343434">
                <v:path arrowok="t"/>
              </v:shape>
            </v:group>
            <v:group style="position:absolute;left:5442;top:6674;width:330;height:2" coordorigin="5442,6674" coordsize="330,2">
              <v:shape style="position:absolute;left:5442;top:6674;width:330;height:2" coordorigin="5442,6674" coordsize="330,0" path="m5442,6674l5773,6674e" filled="f" stroked="t" strokeweight=".717973pt" strokecolor="#545454">
                <v:path arrowok="t"/>
              </v:shape>
            </v:group>
            <v:group style="position:absolute;left:5629;top:6679;width:5437;height:2" coordorigin="5629,6679" coordsize="5437,2">
              <v:shape style="position:absolute;left:5629;top:6679;width:5437;height:2" coordorigin="5629,6679" coordsize="5437,0" path="m5629,6679l11066,6679e" filled="f" stroked="t" strokeweight=".957298pt" strokecolor="#676767">
                <v:path arrowok="t"/>
              </v:shape>
            </v:group>
            <v:group style="position:absolute;left:10746;top:6681;width:929;height:2" coordorigin="10746,6681" coordsize="929,2">
              <v:shape style="position:absolute;left:10746;top:6681;width:929;height:2" coordorigin="10746,6681" coordsize="929,0" path="m10746,6681l11674,6681e" filled="f" stroked="t" strokeweight=".478649pt" strokecolor="#545454">
                <v:path arrowok="t"/>
              </v:shape>
            </v:group>
            <v:group style="position:absolute;left:335;top:6890;width:541;height:2" coordorigin="335,6890" coordsize="541,2">
              <v:shape style="position:absolute;left:335;top:6890;width:541;height:2" coordorigin="335,6890" coordsize="541,0" path="m335,6890l876,6890e" filled="f" stroked="t" strokeweight=".478649pt" strokecolor="#444444">
                <v:path arrowok="t"/>
              </v:shape>
            </v:group>
            <v:group style="position:absolute;left:818;top:6892;width:335;height:2" coordorigin="818,6892" coordsize="335,2">
              <v:shape style="position:absolute;left:818;top:6892;width:335;height:2" coordorigin="818,6892" coordsize="335,0" path="m818,6892l1154,6892e" filled="f" stroked="t" strokeweight=".717973pt" strokecolor="#575757">
                <v:path arrowok="t"/>
              </v:shape>
            </v:group>
            <v:group style="position:absolute;left:1096;top:6895;width:1321;height:2" coordorigin="1096,6895" coordsize="1321,2">
              <v:shape style="position:absolute;left:1096;top:6895;width:1321;height:2" coordorigin="1096,6895" coordsize="1321,0" path="m1096,6895l2417,6895e" filled="f" stroked="t" strokeweight=".478649pt" strokecolor="#3F3F3F">
                <v:path arrowok="t"/>
              </v:shape>
            </v:group>
            <v:group style="position:absolute;left:2341;top:6895;width:2317;height:2" coordorigin="2341,6895" coordsize="2317,2">
              <v:shape style="position:absolute;left:2341;top:6895;width:2317;height:2" coordorigin="2341,6895" coordsize="2317,0" path="m2341,6895l4657,6895e" filled="f" stroked="t" strokeweight=".717973pt" strokecolor="#4F4F4F">
                <v:path arrowok="t"/>
              </v:shape>
            </v:group>
            <v:group style="position:absolute;left:3695;top:6899;width:7333;height:2" coordorigin="3695,6899" coordsize="7333,2">
              <v:shape style="position:absolute;left:3695;top:6899;width:7333;height:2" coordorigin="3695,6899" coordsize="7333,0" path="m3695,6899l11028,6899e" filled="f" stroked="t" strokeweight=".957298pt" strokecolor="#646464">
                <v:path arrowok="t"/>
              </v:shape>
            </v:group>
            <v:group style="position:absolute;left:10746;top:6904;width:929;height:2" coordorigin="10746,6904" coordsize="929,2">
              <v:shape style="position:absolute;left:10746;top:6904;width:929;height:2" coordorigin="10746,6904" coordsize="929,0" path="m10746,6904l11674,6904e" filled="f" stroked="t" strokeweight=".478649pt" strokecolor="#4F4F4F">
                <v:path arrowok="t"/>
              </v:shape>
            </v:group>
            <v:group style="position:absolute;left:335;top:7141;width:8874;height:2" coordorigin="335,7141" coordsize="8874,2">
              <v:shape style="position:absolute;left:335;top:7141;width:8874;height:2" coordorigin="335,7141" coordsize="8874,0" path="m335,7141l9209,7141e" filled="f" stroked="t" strokeweight=".717973pt" strokecolor="#606060">
                <v:path arrowok="t"/>
              </v:shape>
            </v:group>
            <v:group style="position:absolute;left:9152;top:7149;width:1651;height:2" coordorigin="9152,7149" coordsize="1651,2">
              <v:shape style="position:absolute;left:9152;top:7149;width:1651;height:2" coordorigin="9152,7149" coordsize="1651,0" path="m9152,7149l10803,7149e" filled="f" stroked="t" strokeweight=".478649pt" strokecolor="#383838">
                <v:path arrowok="t"/>
              </v:shape>
            </v:group>
            <v:group style="position:absolute;left:10746;top:7149;width:924;height:2" coordorigin="10746,7149" coordsize="924,2">
              <v:shape style="position:absolute;left:10746;top:7149;width:924;height:2" coordorigin="10746,7149" coordsize="924,0" path="m10746,7149l11669,7149e" filled="f" stroked="t" strokeweight=".717973pt" strokecolor="#5B5B5B">
                <v:path arrowok="t"/>
              </v:shape>
            </v:group>
            <v:group style="position:absolute;left:4961;top:7134;width:2;height:240" coordorigin="4961,7134" coordsize="2,240">
              <v:shape style="position:absolute;left:4961;top:7134;width:2;height:240" coordorigin="4961,7134" coordsize="0,240" path="m4961,7374l4961,7134e" filled="f" stroked="t" strokeweight="1.196622pt" strokecolor="#4B4B4B">
                <v:path arrowok="t"/>
              </v:shape>
            </v:group>
            <v:group style="position:absolute;left:4949;top:7367;width:2944;height:2" coordorigin="4949,7367" coordsize="2944,2">
              <v:shape style="position:absolute;left:4949;top:7367;width:2944;height:2" coordorigin="4949,7367" coordsize="2944,0" path="m4949,7367l7893,7367e" filled="f" stroked="t" strokeweight=".957298pt" strokecolor="#606060">
                <v:path arrowok="t"/>
              </v:shape>
            </v:group>
            <v:group style="position:absolute;left:7835;top:7367;width:2968;height:2" coordorigin="7835,7367" coordsize="2968,2">
              <v:shape style="position:absolute;left:7835;top:7367;width:2968;height:2" coordorigin="7835,7367" coordsize="2968,0" path="m7835,7367l10803,7367e" filled="f" stroked="t" strokeweight=".478649pt" strokecolor="#444444">
                <v:path arrowok="t"/>
              </v:shape>
            </v:group>
            <v:group style="position:absolute;left:10746;top:7372;width:924;height:2" coordorigin="10746,7372" coordsize="924,2">
              <v:shape style="position:absolute;left:10746;top:7372;width:924;height:2" coordorigin="10746,7372" coordsize="924,0" path="m10746,7372l11669,7372e" filled="f" stroked="t" strokeweight=".717973pt" strokecolor="#5B5B5B">
                <v:path arrowok="t"/>
              </v:shape>
            </v:group>
            <v:group style="position:absolute;left:345;top:7326;width:2;height:278" coordorigin="345,7326" coordsize="2,278">
              <v:shape style="position:absolute;left:345;top:7326;width:2;height:278" coordorigin="345,7326" coordsize="0,278" path="m345,7604l345,7326e" filled="f" stroked="t" strokeweight=".717973pt" strokecolor="#3F3F3F">
                <v:path arrowok="t"/>
              </v:shape>
            </v:group>
            <v:group style="position:absolute;left:4954;top:7134;width:2;height:671" coordorigin="4954,7134" coordsize="2,671">
              <v:shape style="position:absolute;left:4954;top:7134;width:2;height:671" coordorigin="4954,7134" coordsize="0,671" path="m4954,7805l4954,7134e" filled="f" stroked="t" strokeweight=".717973pt" strokecolor="#343434">
                <v:path arrowok="t"/>
              </v:shape>
            </v:group>
            <v:group style="position:absolute;left:4949;top:7585;width:1345;height:2" coordorigin="4949,7585" coordsize="1345,2">
              <v:shape style="position:absolute;left:4949;top:7585;width:1345;height:2" coordorigin="4949,7585" coordsize="1345,0" path="m4949,7585l6294,7585e" filled="f" stroked="t" strokeweight=".717973pt" strokecolor="#5B5B5B">
                <v:path arrowok="t"/>
              </v:shape>
            </v:group>
            <v:group style="position:absolute;left:6237;top:7587;width:3748;height:2" coordorigin="6237,7587" coordsize="3748,2">
              <v:shape style="position:absolute;left:6237;top:7587;width:3748;height:2" coordorigin="6237,7587" coordsize="3748,0" path="m6237,7587l9985,7587e" filled="f" stroked="t" strokeweight=".478649pt" strokecolor="#3F3F3F">
                <v:path arrowok="t"/>
              </v:shape>
            </v:group>
            <v:group style="position:absolute;left:9927;top:7587;width:1747;height:2" coordorigin="9927,7587" coordsize="1747,2">
              <v:shape style="position:absolute;left:9927;top:7587;width:1747;height:2" coordorigin="9927,7587" coordsize="1747,0" path="m9927,7587l11674,7587e" filled="f" stroked="t" strokeweight=".957298pt" strokecolor="#676767">
                <v:path arrowok="t"/>
              </v:shape>
            </v:group>
            <v:group style="position:absolute;left:335;top:7794;width:1264;height:2" coordorigin="335,7794" coordsize="1264,2">
              <v:shape style="position:absolute;left:335;top:7794;width:1264;height:2" coordorigin="335,7794" coordsize="1264,0" path="m335,7794l1599,7794e" filled="f" stroked="t" strokeweight=".717973pt" strokecolor="#4B4B4F">
                <v:path arrowok="t"/>
              </v:shape>
            </v:group>
            <v:group style="position:absolute;left:1541;top:7796;width:876;height:2" coordorigin="1541,7796" coordsize="876,2">
              <v:shape style="position:absolute;left:1541;top:7796;width:876;height:2" coordorigin="1541,7796" coordsize="876,0" path="m1541,7796l2417,7796e" filled="f" stroked="t" strokeweight=".478649pt" strokecolor="#2F2F2F">
                <v:path arrowok="t"/>
              </v:shape>
            </v:group>
            <v:group style="position:absolute;left:2341;top:7798;width:1939;height:2" coordorigin="2341,7798" coordsize="1939,2">
              <v:shape style="position:absolute;left:2341;top:7798;width:1939;height:2" coordorigin="2341,7798" coordsize="1939,0" path="m2341,7798l4279,7798e" filled="f" stroked="t" strokeweight=".478649pt" strokecolor="#4B484B">
                <v:path arrowok="t"/>
              </v:shape>
            </v:group>
            <v:group style="position:absolute;left:4222;top:7801;width:1278;height:2" coordorigin="4222,7801" coordsize="1278,2">
              <v:shape style="position:absolute;left:4222;top:7801;width:1278;height:2" coordorigin="4222,7801" coordsize="1278,0" path="m4222,7801l5500,7801e" filled="f" stroked="t" strokeweight=".478649pt" strokecolor="#2F2F2F">
                <v:path arrowok="t"/>
              </v:shape>
            </v:group>
            <v:group style="position:absolute;left:5442;top:7801;width:5586;height:2" coordorigin="5442,7801" coordsize="5586,2">
              <v:shape style="position:absolute;left:5442;top:7801;width:5586;height:2" coordorigin="5442,7801" coordsize="5586,0" path="m5442,7801l11028,7801e" filled="f" stroked="t" strokeweight=".957298pt" strokecolor="#646767">
                <v:path arrowok="t"/>
              </v:shape>
            </v:group>
            <v:group style="position:absolute;left:10746;top:7805;width:929;height:2" coordorigin="10746,7805" coordsize="929,2">
              <v:shape style="position:absolute;left:10746;top:7805;width:929;height:2" coordorigin="10746,7805" coordsize="929,0" path="m10746,7805l11674,7805e" filled="f" stroked="t" strokeweight=".478649pt" strokecolor="#484848">
                <v:path arrowok="t"/>
              </v:shape>
            </v:group>
            <v:group style="position:absolute;left:330;top:8613;width:2101;height:2" coordorigin="330,8613" coordsize="2101,2">
              <v:shape style="position:absolute;left:330;top:8613;width:2101;height:2" coordorigin="330,8613" coordsize="2101,0" path="m330,8613l2432,8613e" filled="f" stroked="t" strokeweight=".957298pt" strokecolor="#646464">
                <v:path arrowok="t"/>
              </v:shape>
            </v:group>
            <v:group style="position:absolute;left:2341;top:8611;width:1479;height:2" coordorigin="2341,8611" coordsize="1479,2">
              <v:shape style="position:absolute;left:2341;top:8611;width:1479;height:2" coordorigin="2341,8611" coordsize="1479,0" path="m2341,8611l3820,8611e" filled="f" stroked="t" strokeweight=".478649pt" strokecolor="#3F3F3F">
                <v:path arrowok="t"/>
              </v:shape>
            </v:group>
            <v:group style="position:absolute;left:3695;top:8613;width:4882;height:2" coordorigin="3695,8613" coordsize="4882,2">
              <v:shape style="position:absolute;left:3695;top:8613;width:4882;height:2" coordorigin="3695,8613" coordsize="4882,0" path="m3695,8613l8577,8613e" filled="f" stroked="t" strokeweight=".957298pt" strokecolor="#606060">
                <v:path arrowok="t"/>
              </v:shape>
            </v:group>
            <v:group style="position:absolute;left:8510;top:8616;width:2293;height:2" coordorigin="8510,8616" coordsize="2293,2">
              <v:shape style="position:absolute;left:8510;top:8616;width:2293;height:2" coordorigin="8510,8616" coordsize="2293,0" path="m8510,8616l10803,8616e" filled="f" stroked="t" strokeweight=".478649pt" strokecolor="#3B3B3B">
                <v:path arrowok="t"/>
              </v:shape>
            </v:group>
            <v:group style="position:absolute;left:10746;top:8618;width:933;height:2" coordorigin="10746,8618" coordsize="933,2">
              <v:shape style="position:absolute;left:10746;top:8618;width:933;height:2" coordorigin="10746,8618" coordsize="933,0" path="m10746,8618l11679,8618e" filled="f" stroked="t" strokeweight=".717973pt" strokecolor="#575757">
                <v:path arrowok="t"/>
              </v:shape>
            </v:group>
            <v:group style="position:absolute;left:342;top:7547;width:2;height:3500" coordorigin="342,7547" coordsize="2,3500">
              <v:shape style="position:absolute;left:342;top:7547;width:2;height:3500" coordorigin="342,7547" coordsize="0,3500" path="m342,11047l342,7547e" filled="f" stroked="t" strokeweight=".957298pt" strokecolor="#545454">
                <v:path arrowok="t"/>
              </v:shape>
            </v:group>
            <v:group style="position:absolute;left:2393;top:5763;width:2;height:3107" coordorigin="2393,5763" coordsize="2,3107">
              <v:shape style="position:absolute;left:2393;top:5763;width:2;height:3107" coordorigin="2393,5763" coordsize="0,3107" path="m2393,8870l2393,5763e" filled="f" stroked="t" strokeweight=".957298pt" strokecolor="#4F4F4F">
                <v:path arrowok="t"/>
              </v:shape>
            </v:group>
            <v:group style="position:absolute;left:2393;top:8812;width:2;height:1606" coordorigin="2393,8812" coordsize="2,1606">
              <v:shape style="position:absolute;left:2393;top:8812;width:2;height:1606" coordorigin="2393,8812" coordsize="0,1606" path="m2393,10419l2393,8812e" filled="f" stroked="t" strokeweight=".478649pt" strokecolor="#232323">
                <v:path arrowok="t"/>
              </v:shape>
            </v:group>
            <v:group style="position:absolute;left:330;top:9333;width:3585;height:2" coordorigin="330,9333" coordsize="3585,2">
              <v:shape style="position:absolute;left:330;top:9333;width:3585;height:2" coordorigin="330,9333" coordsize="3585,0" path="m330,9333l3915,9333e" filled="f" stroked="t" strokeweight=".957298pt" strokecolor="#5B5B5B">
                <v:path arrowok="t"/>
              </v:shape>
            </v:group>
            <v:group style="position:absolute;left:3858;top:9335;width:421;height:2" coordorigin="3858,9335" coordsize="421,2">
              <v:shape style="position:absolute;left:3858;top:9335;width:421;height:2" coordorigin="3858,9335" coordsize="421,0" path="m3858,9335l4279,9335e" filled="f" stroked="t" strokeweight=".478649pt" strokecolor="#3F3F3F">
                <v:path arrowok="t"/>
              </v:shape>
            </v:group>
            <v:group style="position:absolute;left:4222;top:9335;width:1728;height:2" coordorigin="4222,9335" coordsize="1728,2">
              <v:shape style="position:absolute;left:4222;top:9335;width:1728;height:2" coordorigin="4222,9335" coordsize="1728,0" path="m4222,9335l5950,9335e" filled="f" stroked="t" strokeweight=".478649pt" strokecolor="#2B2B2B">
                <v:path arrowok="t"/>
              </v:shape>
            </v:group>
            <v:group style="position:absolute;left:5892;top:9337;width:402;height:2" coordorigin="5892,9337" coordsize="402,2">
              <v:shape style="position:absolute;left:5892;top:9337;width:402;height:2" coordorigin="5892,9337" coordsize="402,0" path="m5892,9337l6294,9337e" filled="f" stroked="t" strokeweight=".478649pt" strokecolor="#4B4B4B">
                <v:path arrowok="t"/>
              </v:shape>
            </v:group>
            <v:group style="position:absolute;left:6218;top:9337;width:3767;height:2" coordorigin="6218,9337" coordsize="3767,2">
              <v:shape style="position:absolute;left:6218;top:9337;width:3767;height:2" coordorigin="6218,9337" coordsize="3767,0" path="m6218,9337l9985,9337e" filled="f" stroked="t" strokeweight=".957298pt" strokecolor="#646464">
                <v:path arrowok="t"/>
              </v:shape>
            </v:group>
            <v:group style="position:absolute;left:9927;top:9337;width:1747;height:2" coordorigin="9927,9337" coordsize="1747,2">
              <v:shape style="position:absolute;left:9927;top:9337;width:1747;height:2" coordorigin="9927,9337" coordsize="1747,0" path="m9927,9337l11674,9337e" filled="f" stroked="t" strokeweight=".478649pt" strokecolor="#484848">
                <v:path arrowok="t"/>
              </v:shape>
            </v:group>
            <v:group style="position:absolute;left:330;top:9671;width:3949;height:2" coordorigin="330,9671" coordsize="3949,2">
              <v:shape style="position:absolute;left:330;top:9671;width:3949;height:2" coordorigin="330,9671" coordsize="3949,0" path="m330,9671l4279,9671e" filled="f" stroked="t" strokeweight=".957298pt" strokecolor="#676767">
                <v:path arrowok="t"/>
              </v:shape>
            </v:group>
            <v:group style="position:absolute;left:4222;top:9671;width:1728;height:2" coordorigin="4222,9671" coordsize="1728,2">
              <v:shape style="position:absolute;left:4222;top:9671;width:1728;height:2" coordorigin="4222,9671" coordsize="1728,0" path="m4222,9671l5950,9671e" filled="f" stroked="t" strokeweight=".478649pt" strokecolor="#383838">
                <v:path arrowok="t"/>
              </v:shape>
            </v:group>
            <v:group style="position:absolute;left:5892;top:9673;width:5782;height:2" coordorigin="5892,9673" coordsize="5782,2">
              <v:shape style="position:absolute;left:5892;top:9673;width:5782;height:2" coordorigin="5892,9673" coordsize="5782,0" path="m5892,9673l11674,9673e" filled="f" stroked="t" strokeweight=".717973pt" strokecolor="#5B5B5B">
                <v:path arrowok="t"/>
              </v:shape>
            </v:group>
            <v:group style="position:absolute;left:330;top:9903;width:3073;height:2" coordorigin="330,9903" coordsize="3073,2">
              <v:shape style="position:absolute;left:330;top:9903;width:3073;height:2" coordorigin="330,9903" coordsize="3073,0" path="m330,9903l3403,9903e" filled="f" stroked="t" strokeweight=".478649pt" strokecolor="#3F3F3F">
                <v:path arrowok="t"/>
              </v:shape>
            </v:group>
            <v:group style="position:absolute;left:3346;top:9908;width:5232;height:2" coordorigin="3346,9908" coordsize="5232,2">
              <v:shape style="position:absolute;left:3346;top:9908;width:5232;height:2" coordorigin="3346,9908" coordsize="5232,0" path="m3346,9908l8577,9908e" filled="f" stroked="t" strokeweight=".957298pt" strokecolor="#606060">
                <v:path arrowok="t"/>
              </v:shape>
            </v:group>
            <v:group style="position:absolute;left:8510;top:9910;width:2293;height:2" coordorigin="8510,9910" coordsize="2293,2">
              <v:shape style="position:absolute;left:8510;top:9910;width:2293;height:2" coordorigin="8510,9910" coordsize="2293,0" path="m8510,9910l10803,9910e" filled="f" stroked="t" strokeweight=".478649pt" strokecolor="#3B3B3B">
                <v:path arrowok="t"/>
              </v:shape>
            </v:group>
            <v:group style="position:absolute;left:10746;top:9913;width:929;height:2" coordorigin="10746,9913" coordsize="929,2">
              <v:shape style="position:absolute;left:10746;top:9913;width:929;height:2" coordorigin="10746,9913" coordsize="929,0" path="m10746,9913l11674,9913e" filled="f" stroked="t" strokeweight=".717973pt" strokecolor="#545454">
                <v:path arrowok="t"/>
              </v:shape>
            </v:group>
            <v:group style="position:absolute;left:11669;top:9647;width:2;height:772" coordorigin="11669,9647" coordsize="2,772">
              <v:shape style="position:absolute;left:11669;top:9647;width:2;height:772" coordorigin="11669,9647" coordsize="0,772" path="m11669,10419l11669,9647e" filled="f" stroked="t" strokeweight=".478649pt" strokecolor="#282828">
                <v:path arrowok="t"/>
              </v:shape>
            </v:group>
            <v:group style="position:absolute;left:330;top:10387;width:3949;height:2" coordorigin="330,10387" coordsize="3949,2">
              <v:shape style="position:absolute;left:330;top:10387;width:3949;height:2" coordorigin="330,10387" coordsize="3949,0" path="m330,10387l4279,10387e" filled="f" stroked="t" strokeweight=".957298pt" strokecolor="#606060">
                <v:path arrowok="t"/>
              </v:shape>
            </v:group>
            <v:group style="position:absolute;left:4222;top:10390;width:436;height:2" coordorigin="4222,10390" coordsize="436,2">
              <v:shape style="position:absolute;left:4222;top:10390;width:436;height:2" coordorigin="4222,10390" coordsize="436,0" path="m4222,10390l4657,10390e" filled="f" stroked="t" strokeweight=".478649pt" strokecolor="#484848">
                <v:path arrowok="t"/>
              </v:shape>
            </v:group>
            <v:group style="position:absolute;left:4533;top:10390;width:4676;height:2" coordorigin="4533,10390" coordsize="4676,2">
              <v:shape style="position:absolute;left:4533;top:10390;width:4676;height:2" coordorigin="4533,10390" coordsize="4676,0" path="m4533,10390l9209,10390e" filled="f" stroked="t" strokeweight=".957298pt" strokecolor="#646464">
                <v:path arrowok="t"/>
              </v:shape>
            </v:group>
            <v:group style="position:absolute;left:9152;top:10390;width:833;height:2" coordorigin="9152,10390" coordsize="833,2">
              <v:shape style="position:absolute;left:9152;top:10390;width:833;height:2" coordorigin="9152,10390" coordsize="833,0" path="m9152,10390l9985,10390e" filled="f" stroked="t" strokeweight=".478649pt" strokecolor="#383838">
                <v:path arrowok="t"/>
              </v:shape>
            </v:group>
            <v:group style="position:absolute;left:9927;top:10390;width:876;height:2" coordorigin="9927,10390" coordsize="876,2">
              <v:shape style="position:absolute;left:9927;top:10390;width:876;height:2" coordorigin="9927,10390" coordsize="876,0" path="m9927,10390l10803,10390e" filled="f" stroked="t" strokeweight=".478649pt" strokecolor="#4B4B4B">
                <v:path arrowok="t"/>
              </v:shape>
            </v:group>
            <v:group style="position:absolute;left:10746;top:10390;width:929;height:2" coordorigin="10746,10390" coordsize="929,2">
              <v:shape style="position:absolute;left:10746;top:10390;width:929;height:2" coordorigin="10746,10390" coordsize="929,0" path="m10746,10390l11674,10390e" filled="f" stroked="t" strokeweight=".717973pt" strokecolor="#606060">
                <v:path arrowok="t"/>
              </v:shape>
            </v:group>
            <v:group style="position:absolute;left:330;top:10608;width:8247;height:2" coordorigin="330,10608" coordsize="8247,2">
              <v:shape style="position:absolute;left:330;top:10608;width:8247;height:2" coordorigin="330,10608" coordsize="8247,0" path="m330,10608l8577,10608e" filled="f" stroked="t" strokeweight=".957298pt" strokecolor="#5B5B5B">
                <v:path arrowok="t"/>
              </v:shape>
            </v:group>
            <v:group style="position:absolute;left:2398;top:10342;width:2;height:479" coordorigin="2398,10342" coordsize="2,479">
              <v:shape style="position:absolute;left:2398;top:10342;width:2;height:479" coordorigin="2398,10342" coordsize="0,479" path="m2398,10821l2398,10342e" filled="f" stroked="t" strokeweight=".957298pt" strokecolor="#444444">
                <v:path arrowok="t"/>
              </v:shape>
            </v:group>
            <v:group style="position:absolute;left:8510;top:10610;width:857;height:2" coordorigin="8510,10610" coordsize="857,2">
              <v:shape style="position:absolute;left:8510;top:10610;width:857;height:2" coordorigin="8510,10610" coordsize="857,0" path="m8510,10610l9367,10610e" filled="f" stroked="t" strokeweight=".478649pt" strokecolor="#444444">
                <v:path arrowok="t"/>
              </v:shape>
            </v:group>
            <v:group style="position:absolute;left:9310;top:10610;width:675;height:2" coordorigin="9310,10610" coordsize="675,2">
              <v:shape style="position:absolute;left:9310;top:10610;width:675;height:2" coordorigin="9310,10610" coordsize="675,0" path="m9310,10610l9985,10610e" filled="f" stroked="t" strokeweight=".478649pt" strokecolor="#2F2F2F">
                <v:path arrowok="t"/>
              </v:shape>
            </v:group>
            <v:group style="position:absolute;left:9927;top:10610;width:876;height:2" coordorigin="9927,10610" coordsize="876,2">
              <v:shape style="position:absolute;left:9927;top:10610;width:876;height:2" coordorigin="9927,10610" coordsize="876,0" path="m9927,10610l10803,10610e" filled="f" stroked="t" strokeweight=".478649pt" strokecolor="#444848">
                <v:path arrowok="t"/>
              </v:shape>
            </v:group>
            <v:group style="position:absolute;left:10731;top:10610;width:948;height:2" coordorigin="10731,10610" coordsize="948,2">
              <v:shape style="position:absolute;left:10731;top:10610;width:948;height:2" coordorigin="10731,10610" coordsize="948,0" path="m10731,10610l11679,10610e" filled="f" stroked="t" strokeweight=".957298pt" strokecolor="#707070">
                <v:path arrowok="t"/>
              </v:shape>
            </v:group>
            <v:group style="position:absolute;left:11672;top:10342;width:2;height:479" coordorigin="11672,10342" coordsize="2,479">
              <v:shape style="position:absolute;left:11672;top:10342;width:2;height:479" coordorigin="11672,10342" coordsize="0,479" path="m11672,10821l11672,10342e" filled="f" stroked="t" strokeweight=".478649pt" strokecolor="#4B4B4B">
                <v:path arrowok="t"/>
              </v:shape>
            </v:group>
            <v:group style="position:absolute;left:1115;top:10788;width:460;height:2" coordorigin="1115,10788" coordsize="460,2">
              <v:shape style="position:absolute;left:1115;top:10788;width:460;height:2" coordorigin="1115,10788" coordsize="460,0" path="m1115,10788l1575,10788e" filled="f" stroked="t" strokeweight=".478649pt" strokecolor="#6B6B6B">
                <v:path arrowok="t"/>
              </v:shape>
            </v:group>
            <v:group style="position:absolute;left:1570;top:10586;width:2;height:206" coordorigin="1570,10586" coordsize="2,206">
              <v:shape style="position:absolute;left:1570;top:10586;width:2;height:206" coordorigin="1570,10586" coordsize="0,206" path="m1570,10792l1570,10586e" filled="f" stroked="t" strokeweight=".478649pt" strokecolor="#676767">
                <v:path arrowok="t"/>
              </v:shape>
            </v:group>
            <v:group style="position:absolute;left:1565;top:10788;width:823;height:2" coordorigin="1565,10788" coordsize="823,2">
              <v:shape style="position:absolute;left:1565;top:10788;width:823;height:2" coordorigin="1565,10788" coordsize="823,0" path="m1565,10788l2388,10788e" filled="f" stroked="t" strokeweight=".478649pt" strokecolor="#575757">
                <v:path arrowok="t"/>
              </v:shape>
            </v:group>
            <v:group style="position:absolute;left:2388;top:10769;width:555;height:2" coordorigin="2388,10769" coordsize="555,2">
              <v:shape style="position:absolute;left:2388;top:10769;width:555;height:2" coordorigin="2388,10769" coordsize="555,0" path="m2388,10769l2944,10769e" filled="f" stroked="t" strokeweight=".717973pt" strokecolor="#444444">
                <v:path arrowok="t"/>
              </v:shape>
            </v:group>
            <v:group style="position:absolute;left:4250;top:10788;width:1493;height:2" coordorigin="4250,10788" coordsize="1493,2">
              <v:shape style="position:absolute;left:4250;top:10788;width:1493;height:2" coordorigin="4250,10788" coordsize="1493,0" path="m4250,10788l5744,10788e" filled="f" stroked="t" strokeweight=".478649pt" strokecolor="#484848">
                <v:path arrowok="t"/>
              </v:shape>
            </v:group>
            <v:group style="position:absolute;left:5744;top:10788;width:1259;height:2" coordorigin="5744,10788" coordsize="1259,2">
              <v:shape style="position:absolute;left:5744;top:10788;width:1259;height:2" coordorigin="5744,10788" coordsize="1259,0" path="m5744,10788l7003,10788e" filled="f" stroked="t" strokeweight=".478649pt" strokecolor="#000000">
                <v:path arrowok="t"/>
              </v:shape>
            </v:group>
            <v:group style="position:absolute;left:7003;top:10788;width:421;height:2" coordorigin="7003,10788" coordsize="421,2">
              <v:shape style="position:absolute;left:7003;top:10788;width:421;height:2" coordorigin="7003,10788" coordsize="421,0" path="m7003,10788l7424,10788e" filled="f" stroked="t" strokeweight=".478649pt" strokecolor="#4B4B4B">
                <v:path arrowok="t"/>
              </v:shape>
            </v:group>
            <v:group style="position:absolute;left:7405;top:10788;width:460;height:2" coordorigin="7405,10788" coordsize="460,2">
              <v:shape style="position:absolute;left:7405;top:10788;width:460;height:2" coordorigin="7405,10788" coordsize="460,0" path="m7405,10788l7864,10788e" filled="f" stroked="t" strokeweight=".478649pt" strokecolor="#646464">
                <v:path arrowok="t"/>
              </v:shape>
            </v:group>
            <v:group style="position:absolute;left:7864;top:10788;width:675;height:2" coordorigin="7864,10788" coordsize="675,2">
              <v:shape style="position:absolute;left:7864;top:10788;width:675;height:2" coordorigin="7864,10788" coordsize="675,0" path="m7864,10788l8539,10788e" filled="f" stroked="t" strokeweight=".478649pt" strokecolor="#000000">
                <v:path arrowok="t"/>
              </v:shape>
            </v:group>
            <v:group style="position:absolute;left:8539;top:10788;width:2235;height:2" coordorigin="8539,10788" coordsize="2235,2">
              <v:shape style="position:absolute;left:8539;top:10788;width:2235;height:2" coordorigin="8539,10788" coordsize="2235,0" path="m8539,10788l10774,10788e" filled="f" stroked="t" strokeweight=".478649pt" strokecolor="#4B4B4B">
                <v:path arrowok="t"/>
              </v:shape>
            </v:group>
            <v:group style="position:absolute;left:10774;top:10788;width:886;height:2" coordorigin="10774,10788" coordsize="886,2">
              <v:shape style="position:absolute;left:10774;top:10788;width:886;height:2" coordorigin="10774,10788" coordsize="886,0" path="m10774,10788l11660,10788e" filled="f" stroked="t" strokeweight=".478649pt" strokecolor="#000000">
                <v:path arrowok="t"/>
              </v:shape>
            </v:group>
            <v:group style="position:absolute;left:1570;top:10783;width:2;height:197" coordorigin="1570,10783" coordsize="2,197">
              <v:shape style="position:absolute;left:1570;top:10783;width:2;height:197" coordorigin="1570,10783" coordsize="0,197" path="m1570,10979l1570,10783e" filled="f" stroked="t" strokeweight=".478649pt" strokecolor="#484848">
                <v:path arrowok="t"/>
              </v:shape>
            </v:group>
            <v:group style="position:absolute;left:7421;top:10601;width:2;height:1779" coordorigin="7421,10601" coordsize="2,1779">
              <v:shape style="position:absolute;left:7421;top:10601;width:2;height:1779" coordorigin="7421,10601" coordsize="0,1779" path="m7421,12379l7421,10601e" filled="f" stroked="t" strokeweight=".957298pt" strokecolor="#606060">
                <v:path arrowok="t"/>
              </v:shape>
            </v:group>
            <v:group style="position:absolute;left:340;top:10951;width:2;height:743" coordorigin="340,10951" coordsize="2,743">
              <v:shape style="position:absolute;left:340;top:10951;width:2;height:743" coordorigin="340,10951" coordsize="0,743" path="m340,11694l340,10951e" filled="f" stroked="t" strokeweight=".478649pt" strokecolor="#383838">
                <v:path arrowok="t"/>
              </v:shape>
            </v:group>
            <v:group style="position:absolute;left:1570;top:10979;width:2;height:1793" coordorigin="1570,10979" coordsize="2,1793">
              <v:shape style="position:absolute;left:1570;top:10979;width:2;height:1793" coordorigin="1570,10979" coordsize="0,1793" path="m1570,12773l1570,10979e" filled="f" stroked="t" strokeweight=".478649pt" strokecolor="#000000">
                <v:path arrowok="t"/>
              </v:shape>
            </v:group>
            <v:group style="position:absolute;left:2396;top:10754;width:2;height:1529" coordorigin="2396,10754" coordsize="2,1529">
              <v:shape style="position:absolute;left:2396;top:10754;width:2;height:1529" coordorigin="2396,10754" coordsize="0,1529" path="m2396,12284l2396,10754e" filled="f" stroked="t" strokeweight=".957298pt" strokecolor="#575757">
                <v:path arrowok="t"/>
              </v:shape>
            </v:group>
            <v:group style="position:absolute;left:340;top:11636;width:2;height:940" coordorigin="340,11636" coordsize="2,940">
              <v:shape style="position:absolute;left:340;top:11636;width:2;height:940" coordorigin="340,11636" coordsize="0,940" path="m340,12576l340,11636e" filled="f" stroked="t" strokeweight=".478649pt" strokecolor="#1C1C1C">
                <v:path arrowok="t"/>
              </v:shape>
            </v:group>
            <v:group style="position:absolute;left:7419;top:12226;width:2;height:350" coordorigin="7419,12226" coordsize="2,350">
              <v:shape style="position:absolute;left:7419;top:12226;width:2;height:350" coordorigin="7419,12226" coordsize="0,350" path="m7419,12576l7419,12226e" filled="f" stroked="t" strokeweight=".717973pt" strokecolor="#484848">
                <v:path arrowok="t"/>
              </v:shape>
            </v:group>
            <v:group style="position:absolute;left:7424;top:12519;width:2;height:863" coordorigin="7424,12519" coordsize="2,863">
              <v:shape style="position:absolute;left:7424;top:12519;width:2;height:863" coordorigin="7424,12519" coordsize="0,863" path="m7424,13382l7424,12519e" filled="f" stroked="t" strokeweight=".478649pt" strokecolor="#282828">
                <v:path arrowok="t"/>
              </v:shape>
            </v:group>
            <v:group style="position:absolute;left:325;top:12979;width:1249;height:2" coordorigin="325,12979" coordsize="1249,2">
              <v:shape style="position:absolute;left:325;top:12979;width:1249;height:2" coordorigin="325,12979" coordsize="1249,0" path="m325,12979l1575,12979e" filled="f" stroked="t" strokeweight=".478649pt" strokecolor="#606060">
                <v:path arrowok="t"/>
              </v:shape>
            </v:group>
            <v:group style="position:absolute;left:1570;top:12773;width:2;height:211" coordorigin="1570,12773" coordsize="2,211">
              <v:shape style="position:absolute;left:1570;top:12773;width:2;height:211" coordorigin="1570,12773" coordsize="0,211" path="m1570,12984l1570,12773e" filled="f" stroked="t" strokeweight=".478649pt" strokecolor="#383838">
                <v:path arrowok="t"/>
              </v:shape>
            </v:group>
            <v:group style="position:absolute;left:2398;top:12519;width:2;height:681" coordorigin="2398,12519" coordsize="2,681">
              <v:shape style="position:absolute;left:2398;top:12519;width:2;height:681" coordorigin="2398,12519" coordsize="0,681" path="m2398,13199l2398,12519e" filled="f" stroked="t" strokeweight=".478649pt" strokecolor="#282828">
                <v:path arrowok="t"/>
              </v:shape>
            </v:group>
            <v:group style="position:absolute;left:1565;top:12979;width:823;height:2" coordorigin="1565,12979" coordsize="823,2">
              <v:shape style="position:absolute;left:1565;top:12979;width:823;height:2" coordorigin="1565,12979" coordsize="823,0" path="m1565,12979l2388,12979e" filled="f" stroked="t" strokeweight=".478649pt" strokecolor="#1C1C1C">
                <v:path arrowok="t"/>
              </v:shape>
            </v:group>
            <v:group style="position:absolute;left:1570;top:12974;width:2;height:2225" coordorigin="1570,12974" coordsize="2,2225">
              <v:shape style="position:absolute;left:1570;top:12974;width:2;height:2225" coordorigin="1570,12974" coordsize="0,2225" path="m1570,15199l1570,12974e" filled="f" stroked="t" strokeweight=".478649pt" strokecolor="#000000">
                <v:path arrowok="t"/>
              </v:shape>
            </v:group>
            <v:group style="position:absolute;left:2398;top:13142;width:2;height:3112" coordorigin="2398,13142" coordsize="2,3112">
              <v:shape style="position:absolute;left:2398;top:13142;width:2;height:3112" coordorigin="2398,13142" coordsize="0,3112" path="m2398,16253l2398,13142e" filled="f" stroked="t" strokeweight=".957298pt" strokecolor="#575757">
                <v:path arrowok="t"/>
              </v:shape>
            </v:group>
            <v:group style="position:absolute;left:2369;top:14115;width:2259;height:2" coordorigin="2369,14115" coordsize="2259,2">
              <v:shape style="position:absolute;left:2369;top:14115;width:2259;height:2" coordorigin="2369,14115" coordsize="2259,0" path="m2369,14115l4629,14115e" filled="f" stroked="t" strokeweight=".478649pt" strokecolor="#235BBC">
                <v:path arrowok="t"/>
              </v:shape>
            </v:group>
            <v:group style="position:absolute;left:7426;top:13324;width:2;height:1462" coordorigin="7426,13324" coordsize="2,1462">
              <v:shape style="position:absolute;left:7426;top:13324;width:2;height:1462" coordorigin="7426,13324" coordsize="0,1462" path="m7426,14786l7426,13324e" filled="f" stroked="t" strokeweight=".957298pt" strokecolor="#575757">
                <v:path arrowok="t"/>
              </v:shape>
            </v:group>
            <v:group style="position:absolute;left:342;top:12504;width:2;height:1937" coordorigin="342,12504" coordsize="2,1937">
              <v:shape style="position:absolute;left:342;top:12504;width:2;height:1937" coordorigin="342,12504" coordsize="0,1937" path="m342,14441l342,12504e" filled="f" stroked="t" strokeweight=".957298pt" strokecolor="#5B5B5B">
                <v:path arrowok="t"/>
              </v:shape>
            </v:group>
            <v:group style="position:absolute;left:1137;top:10596;width:2;height:3912" coordorigin="1137,10596" coordsize="2,3912">
              <v:shape style="position:absolute;left:1137;top:10596;width:2;height:3912" coordorigin="1137,10596" coordsize="0,3912" path="m1137,14508l1137,10596e" filled="f" stroked="t" strokeweight=".957298pt" strokecolor="#545454">
                <v:path arrowok="t"/>
              </v:shape>
            </v:group>
            <v:group style="position:absolute;left:340;top:14086;width:2;height:2162" coordorigin="340,14086" coordsize="2,2162">
              <v:shape style="position:absolute;left:340;top:14086;width:2;height:2162" coordorigin="340,14086" coordsize="0,2162" path="m340,16249l340,14086e" filled="f" stroked="t" strokeweight=".478649pt" strokecolor="#3B3B3B">
                <v:path arrowok="t"/>
              </v:shape>
            </v:group>
            <v:group style="position:absolute;left:345;top:14451;width:2;height:777" coordorigin="345,14451" coordsize="2,777">
              <v:shape style="position:absolute;left:345;top:14451;width:2;height:777" coordorigin="345,14451" coordsize="0,777" path="m345,15227l345,14451e" filled="f" stroked="t" strokeweight=".478649pt" strokecolor="#1C1C1C">
                <v:path arrowok="t"/>
              </v:shape>
            </v:group>
            <v:group style="position:absolute;left:1137;top:14451;width:2;height:336" coordorigin="1137,14451" coordsize="2,336">
              <v:shape style="position:absolute;left:1137;top:14451;width:2;height:336" coordorigin="1137,14451" coordsize="0,336" path="m1137,14786l1137,14451e" filled="f" stroked="t" strokeweight=".478649pt" strokecolor="#3F3F3F">
                <v:path arrowok="t"/>
              </v:shape>
            </v:group>
            <v:group style="position:absolute;left:1139;top:14729;width:2;height:499" coordorigin="1139,14729" coordsize="2,499">
              <v:shape style="position:absolute;left:1139;top:14729;width:2;height:499" coordorigin="1139,14729" coordsize="0,499" path="m1139,15227l1139,14729e" filled="f" stroked="t" strokeweight=".478649pt" strokecolor="#232323">
                <v:path arrowok="t"/>
              </v:shape>
            </v:group>
            <v:group style="position:absolute;left:7429;top:14729;width:2;height:499" coordorigin="7429,14729" coordsize="2,499">
              <v:shape style="position:absolute;left:7429;top:14729;width:2;height:499" coordorigin="7429,14729" coordsize="0,499" path="m7429,15227l7429,14729e" filled="f" stroked="t" strokeweight=".478649pt" strokecolor="#282828">
                <v:path arrowok="t"/>
              </v:shape>
            </v:group>
            <v:group style="position:absolute;left:335;top:16241;width:3485;height:2" coordorigin="335,16241" coordsize="3485,2">
              <v:shape style="position:absolute;left:335;top:16241;width:3485;height:2" coordorigin="335,16241" coordsize="3485,0" path="m335,16241l3820,16241e" filled="f" stroked="t" strokeweight=".957298pt" strokecolor="#878787">
                <v:path arrowok="t"/>
              </v:shape>
            </v:group>
            <v:group style="position:absolute;left:1139;top:15170;width:2;height:1079" coordorigin="1139,15170" coordsize="2,1079">
              <v:shape style="position:absolute;left:1139;top:15170;width:2;height:1079" coordorigin="1139,15170" coordsize="0,1079" path="m1139,16249l1139,15170e" filled="f" stroked="t" strokeweight=".478649pt" strokecolor="#383838">
                <v:path arrowok="t"/>
              </v:shape>
            </v:group>
            <v:group style="position:absolute;left:1570;top:15199;width:2;height:1040" coordorigin="1570,15199" coordsize="2,1040">
              <v:shape style="position:absolute;left:1570;top:15199;width:2;height:1040" coordorigin="1570,15199" coordsize="0,1040" path="m1570,16239l1570,15199e" filled="f" stroked="t" strokeweight=".478649pt" strokecolor="#9C9C9C">
                <v:path arrowok="t"/>
              </v:shape>
            </v:group>
            <v:group style="position:absolute;left:3762;top:16244;width:2187;height:2" coordorigin="3762,16244" coordsize="2187,2">
              <v:shape style="position:absolute;left:3762;top:16244;width:2187;height:2" coordorigin="3762,16244" coordsize="2187,0" path="m3762,16244l5950,16244e" filled="f" stroked="t" strokeweight=".478649pt" strokecolor="#606060">
                <v:path arrowok="t"/>
              </v:shape>
            </v:group>
            <v:group style="position:absolute;left:5892;top:16246;width:5792;height:2" coordorigin="5892,16246" coordsize="5792,2">
              <v:shape style="position:absolute;left:5892;top:16246;width:5792;height:2" coordorigin="5892,16246" coordsize="5792,0" path="m5892,16246l11684,16246e" filled="f" stroked="t" strokeweight=".717973pt" strokecolor="#808080">
                <v:path arrowok="t"/>
              </v:shape>
            </v:group>
            <v:group style="position:absolute;left:7429;top:15170;width:2;height:1084" coordorigin="7429,15170" coordsize="2,1084">
              <v:shape style="position:absolute;left:7429;top:15170;width:2;height:1084" coordorigin="7429,15170" coordsize="0,1084" path="m7429,16253l7429,15170e" filled="f" stroked="t" strokeweight=".478649pt" strokecolor="#444444">
                <v:path arrowok="t"/>
              </v:shape>
            </v:group>
            <v:group style="position:absolute;left:9152;top:16244;width:215;height:2" coordorigin="9152,16244" coordsize="215,2">
              <v:shape style="position:absolute;left:9152;top:16244;width:215;height:2" coordorigin="9152,16244" coordsize="215,0" path="m9152,16244l9367,16244e" filled="f" stroked="t" strokeweight=".478649pt" strokecolor="#6B6B6B">
                <v:path arrowok="t"/>
              </v:shape>
            </v:group>
            <v:group style="position:absolute;left:9310;top:16244;width:1493;height:2" coordorigin="9310,16244" coordsize="1493,2">
              <v:shape style="position:absolute;left:9310;top:16244;width:1493;height:2" coordorigin="9310,16244" coordsize="1493,0" path="m9310,16244l10803,16244e" filled="f" stroked="t" strokeweight=".478649pt" strokecolor="#575757">
                <v:path arrowok="t"/>
              </v:shape>
            </v:group>
            <v:group style="position:absolute;left:10774;top:16229;width:886;height:2" coordorigin="10774,16229" coordsize="886,2">
              <v:shape style="position:absolute;left:10774;top:16229;width:886;height:2" coordorigin="10774,16229" coordsize="886,0" path="m10774,16229l11660,16229e" filled="f" stroked="t" strokeweight=".957298pt" strokecolor="#AFAFA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7"/>
          <w:szCs w:val="27"/>
          <w:color w:val="919193"/>
          <w:spacing w:val="16"/>
          <w:w w:val="100"/>
        </w:rPr>
        <w:t>.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</w:rPr>
        <w:t>.</w:t>
      </w:r>
      <w:r>
        <w:rPr>
          <w:rFonts w:ascii="Arial" w:hAnsi="Arial" w:cs="Arial" w:eastAsia="Arial"/>
          <w:sz w:val="27"/>
          <w:szCs w:val="27"/>
          <w:color w:val="383838"/>
          <w:spacing w:val="-68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D.İşçi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5"/>
          <w:position w:val="7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</w:sectPr>
      </w:pPr>
      <w:rPr/>
    </w:p>
    <w:p>
      <w:pPr>
        <w:spacing w:before="76" w:after="0" w:line="217" w:lineRule="auto"/>
        <w:ind w:left="600" w:right="-149" w:firstLine="-46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242424"/>
          <w:spacing w:val="-419"/>
          <w:w w:val="175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15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5"/>
          <w:b/>
          <w:bCs/>
          <w:position w:val="0"/>
        </w:rPr>
        <w:t>BÜYÜK</w:t>
      </w:r>
      <w:r>
        <w:rPr>
          <w:rFonts w:ascii="Arial" w:hAnsi="Arial" w:cs="Arial" w:eastAsia="Arial"/>
          <w:sz w:val="15"/>
          <w:szCs w:val="15"/>
          <w:color w:val="242424"/>
          <w:spacing w:val="-5"/>
          <w:w w:val="105"/>
          <w:b/>
          <w:bCs/>
          <w:position w:val="0"/>
        </w:rPr>
        <w:t>Ş</w:t>
      </w:r>
      <w:r>
        <w:rPr>
          <w:rFonts w:ascii="Arial" w:hAnsi="Arial" w:cs="Arial" w:eastAsia="Arial"/>
          <w:sz w:val="15"/>
          <w:szCs w:val="15"/>
          <w:color w:val="3D3D3D"/>
          <w:spacing w:val="-8"/>
          <w:w w:val="98"/>
          <w:b/>
          <w:bCs/>
          <w:position w:val="0"/>
        </w:rPr>
        <w:t>E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8"/>
          <w:b/>
          <w:bCs/>
          <w:position w:val="0"/>
        </w:rPr>
        <w:t>HIR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8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6"/>
          <w:position w:val="0"/>
        </w:rPr>
        <w:t>BE</w:t>
      </w:r>
      <w:r>
        <w:rPr>
          <w:rFonts w:ascii="Arial" w:hAnsi="Arial" w:cs="Arial" w:eastAsia="Arial"/>
          <w:sz w:val="15"/>
          <w:szCs w:val="15"/>
          <w:color w:val="3D3D3D"/>
          <w:spacing w:val="6"/>
          <w:w w:val="107"/>
          <w:position w:val="0"/>
        </w:rPr>
        <w:t>L</w:t>
      </w:r>
      <w:r>
        <w:rPr>
          <w:rFonts w:ascii="Arial" w:hAnsi="Arial" w:cs="Arial" w:eastAsia="Arial"/>
          <w:sz w:val="15"/>
          <w:szCs w:val="15"/>
          <w:color w:val="626464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10"/>
          <w:position w:val="0"/>
        </w:rPr>
        <w:t>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-35" w:right="519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58" w:right="530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BAŞKANLJGl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3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588" w:right="589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60" w:bottom="280" w:left="140" w:right="320"/>
          <w:cols w:num="2" w:equalWidth="0">
            <w:col w:w="1639" w:space="1793"/>
            <w:col w:w="8028"/>
          </w:cols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192" w:lineRule="exact"/>
        <w:ind w:left="118" w:right="-20"/>
        <w:jc w:val="left"/>
        <w:tabs>
          <w:tab w:pos="1340" w:val="left"/>
          <w:tab w:pos="322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  <w:position w:val="-1"/>
        </w:rPr>
        <w:t>bta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09/05/2017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30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18:34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-1"/>
        </w:rPr>
        <w:t>tfel: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20"/>
        </w:sectPr>
      </w:pPr>
      <w:rPr/>
    </w:p>
    <w:p>
      <w:pPr>
        <w:spacing w:before="28" w:after="0" w:line="240" w:lineRule="auto"/>
        <w:ind w:left="137" w:right="-66"/>
        <w:jc w:val="left"/>
        <w:tabs>
          <w:tab w:pos="1340" w:val="left"/>
          <w:tab w:pos="3220" w:val="left"/>
          <w:tab w:pos="4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:09/05/2017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Kayıı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97B7E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97B7E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2928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64" w:lineRule="auto"/>
        <w:ind w:left="132" w:right="1437" w:firstLine="-14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1215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No:35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6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DoğruAdres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1215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</w:rPr>
        <w:t>/A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</w:rPr>
        <w:t>JBildiriı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-12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20"/>
          <w:cols w:num="2" w:equalWidth="0">
            <w:col w:w="4877" w:space="651"/>
            <w:col w:w="5932"/>
          </w:cols>
        </w:sectPr>
      </w:pPr>
      <w:rPr/>
    </w:p>
    <w:p>
      <w:pPr>
        <w:spacing w:before="0" w:after="0" w:line="192" w:lineRule="exact"/>
        <w:ind w:left="137" w:right="-20"/>
        <w:jc w:val="left"/>
        <w:tabs>
          <w:tab w:pos="1340" w:val="left"/>
          <w:tab w:pos="3940" w:val="left"/>
          <w:tab w:pos="6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12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Yangını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-39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-1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20"/>
        </w:sectPr>
      </w:pPr>
      <w:rPr/>
    </w:p>
    <w:p>
      <w:pPr>
        <w:spacing w:before="28" w:after="0" w:line="240" w:lineRule="auto"/>
        <w:ind w:left="118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34729pt;margin-top:10.523896pt;width:70.401996pt;height:26pt;mso-position-horizontal-relative:page;mso-position-vertical-relative:paragraph;z-index:-1509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134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42424"/>
                      <w:spacing w:val="0"/>
                      <w:w w:val="3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42424"/>
                      <w:spacing w:val="-45"/>
                      <w:w w:val="3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4242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4242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254"/>
                      <w:spacing w:val="0"/>
                      <w:w w:val="3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254"/>
                      <w:spacing w:val="-45"/>
                      <w:w w:val="3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25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254"/>
                      <w:spacing w:val="0"/>
                      <w:w w:val="36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3680" w:right="-7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Betonıırme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Alışnp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3" w:after="0" w:line="240" w:lineRule="auto"/>
        <w:ind w:right="1846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X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9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2"/>
        </w:rPr>
        <w:t>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Metruk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18:40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20"/>
          <w:cols w:num="3" w:equalWidth="0">
            <w:col w:w="6011" w:space="195"/>
            <w:col w:w="394" w:space="189"/>
            <w:col w:w="4671"/>
          </w:cols>
        </w:sectPr>
      </w:pPr>
      <w:rPr/>
    </w:p>
    <w:p>
      <w:pPr>
        <w:spacing w:before="90" w:after="0" w:line="240" w:lineRule="auto"/>
        <w:ind w:left="132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0" w:after="0" w:line="240" w:lineRule="auto"/>
        <w:ind w:left="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1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3"/>
        </w:rPr>
        <w:t>emedi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2" w:after="0" w:line="263" w:lineRule="auto"/>
        <w:ind w:right="-49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Sami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LSiZ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7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79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7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7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9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0" w:after="0" w:line="240" w:lineRule="auto"/>
        <w:ind w:left="103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Kinıcı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7"/>
          <w:w w:val="112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7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18:35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18:37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20"/>
          <w:cols w:num="3" w:equalWidth="0">
            <w:col w:w="1075" w:space="1106"/>
            <w:col w:w="2134" w:space="407"/>
            <w:col w:w="6738"/>
          </w:cols>
        </w:sectPr>
      </w:pPr>
      <w:rPr/>
    </w:p>
    <w:p>
      <w:pPr>
        <w:spacing w:before="0" w:after="0" w:line="282" w:lineRule="exact"/>
        <w:ind w:left="13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6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93" w:lineRule="auto"/>
        <w:ind w:left="4735" w:right="4373" w:firstLine="1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0"/>
          <w:w w:val="12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797B7E"/>
          <w:spacing w:val="0"/>
          <w:w w:val="6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797B7E"/>
          <w:spacing w:val="2"/>
          <w:w w:val="6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nıııiy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11"/>
          <w:w w:val="10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-Jandarına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2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0" w:lineRule="exact"/>
        <w:ind w:left="2185" w:right="-20"/>
        <w:jc w:val="left"/>
        <w:tabs>
          <w:tab w:pos="4720" w:val="left"/>
          <w:tab w:pos="6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20"/>
        </w:sectPr>
      </w:pPr>
      <w:rPr/>
    </w:p>
    <w:p>
      <w:pPr>
        <w:spacing w:before="42" w:after="0" w:line="252" w:lineRule="auto"/>
        <w:ind w:left="2185" w:right="-49" w:firstLine="-2068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!Yardımcı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97B7E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97B7E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20"/>
          <w:cols w:num="3" w:equalWidth="0">
            <w:col w:w="3117" w:space="1619"/>
            <w:col w:w="941" w:space="1981"/>
            <w:col w:w="3802"/>
          </w:cols>
        </w:sectPr>
      </w:pPr>
      <w:rPr/>
    </w:p>
    <w:p>
      <w:pPr>
        <w:spacing w:before="0" w:after="0" w:line="205" w:lineRule="exact"/>
        <w:ind w:left="299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.77112pt;margin-top:3.9644pt;width:2.173500pt;height:11.5pt;mso-position-horizontal-relative:page;mso-position-vertical-relative:paragraph;z-index:-15091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D3D3D"/>
                      <w:spacing w:val="0"/>
                      <w:w w:val="105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3D3D3D"/>
          <w:spacing w:val="0"/>
          <w:w w:val="100"/>
          <w:i/>
          <w:position w:val="8"/>
        </w:rPr>
        <w:t>r</w:t>
      </w:r>
      <w:r>
        <w:rPr>
          <w:rFonts w:ascii="Arial" w:hAnsi="Arial" w:cs="Arial" w:eastAsia="Arial"/>
          <w:sz w:val="11"/>
          <w:szCs w:val="11"/>
          <w:color w:val="3D3D3D"/>
          <w:spacing w:val="-26"/>
          <w:w w:val="100"/>
          <w:i/>
          <w:position w:val="8"/>
        </w:rPr>
        <w:t> </w:t>
      </w:r>
      <w:r>
        <w:rPr>
          <w:rFonts w:ascii="Arial" w:hAnsi="Arial" w:cs="Arial" w:eastAsia="Arial"/>
          <w:sz w:val="11"/>
          <w:szCs w:val="11"/>
          <w:color w:val="3D3D3D"/>
          <w:spacing w:val="0"/>
          <w:w w:val="100"/>
          <w:i/>
          <w:position w:val="8"/>
        </w:rPr>
        <w:tab/>
      </w:r>
      <w:r>
        <w:rPr>
          <w:rFonts w:ascii="Arial" w:hAnsi="Arial" w:cs="Arial" w:eastAsia="Arial"/>
          <w:sz w:val="11"/>
          <w:szCs w:val="11"/>
          <w:color w:val="3D3D3D"/>
          <w:spacing w:val="0"/>
          <w:w w:val="100"/>
          <w:i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0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192" w:lineRule="exact"/>
        <w:ind w:left="218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Anıirini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2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3"/>
        </w:rPr>
        <w:t>ptayı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duma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4"/>
        </w:rPr>
        <w:t>n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64"/>
        </w:rPr>
        <w:t>l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63"/>
        </w:rPr>
        <w:t>ı</w:t>
      </w:r>
      <w:r>
        <w:rPr>
          <w:rFonts w:ascii="Arial" w:hAnsi="Arial" w:cs="Arial" w:eastAsia="Arial"/>
          <w:sz w:val="17"/>
          <w:szCs w:val="17"/>
          <w:color w:val="3D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181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6"/>
        </w:rPr>
        <w:t>öndürınede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söndüıücü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75" w:lineRule="exact"/>
        <w:ind w:left="168" w:right="-20"/>
        <w:jc w:val="left"/>
        <w:tabs>
          <w:tab w:pos="4720" w:val="left"/>
          <w:tab w:pos="6640" w:val="left"/>
          <w:tab w:pos="8220" w:val="left"/>
          <w:tab w:pos="9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18"/>
          <w:position w:val="-1"/>
        </w:rPr>
        <w:t>öndürnıe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-8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86"/>
          <w:position w:val="-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86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ıKöpü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  <w:position w:val="-3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IC0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3"/>
          <w:position w:val="-4"/>
        </w:rPr>
        <w:t>K_g.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4801" w:right="-20"/>
        <w:jc w:val="left"/>
        <w:tabs>
          <w:tab w:pos="6640" w:val="left"/>
          <w:tab w:pos="8220" w:val="left"/>
          <w:tab w:pos="98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Courier New" w:hAnsi="Courier New" w:cs="Courier New" w:eastAsia="Courier New"/>
          <w:sz w:val="19"/>
          <w:szCs w:val="19"/>
          <w:color w:val="3D3D3D"/>
          <w:spacing w:val="0"/>
          <w:w w:val="61"/>
        </w:rPr>
        <w:t>.5</w:t>
      </w:r>
      <w:r>
        <w:rPr>
          <w:rFonts w:ascii="Courier New" w:hAnsi="Courier New" w:cs="Courier New" w:eastAsia="Courier New"/>
          <w:sz w:val="19"/>
          <w:szCs w:val="19"/>
          <w:color w:val="3D3D3D"/>
          <w:spacing w:val="-49"/>
          <w:w w:val="61"/>
        </w:rPr>
        <w:t> </w:t>
      </w:r>
      <w:r>
        <w:rPr>
          <w:rFonts w:ascii="Courier New" w:hAnsi="Courier New" w:cs="Courier New" w:eastAsia="Courier New"/>
          <w:sz w:val="19"/>
          <w:szCs w:val="19"/>
          <w:color w:val="3D3D3D"/>
          <w:spacing w:val="0"/>
          <w:w w:val="100"/>
        </w:rPr>
        <w:tab/>
      </w:r>
      <w:r>
        <w:rPr>
          <w:rFonts w:ascii="Courier New" w:hAnsi="Courier New" w:cs="Courier New" w:eastAsia="Courier New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61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-56"/>
          <w:w w:val="61"/>
        </w:rPr>
        <w:t> 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242424"/>
          <w:spacing w:val="0"/>
          <w:w w:val="61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242424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20"/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68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3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797B7E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20"/>
          <w:cols w:num="2" w:equalWidth="0">
            <w:col w:w="2169" w:space="92"/>
            <w:col w:w="9199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2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2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2" w:lineRule="auto"/>
        <w:ind w:right="5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olduğu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soruşturnıada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kişilercesönmenıi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düşürülmesi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1"/>
          <w:w w:val="10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20"/>
          <w:cols w:num="2" w:equalWidth="0">
            <w:col w:w="1615" w:space="565"/>
            <w:col w:w="9280"/>
          </w:cols>
        </w:sectPr>
      </w:pPr>
      <w:rPr/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7" w:after="0" w:line="240" w:lineRule="auto"/>
        <w:ind w:left="170" w:right="-20"/>
        <w:jc w:val="left"/>
        <w:tabs>
          <w:tab w:pos="218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1"/>
          <w:position w:val="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04"/>
          <w:position w:val="2"/>
        </w:rPr>
        <w:t>Şirke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10"/>
          <w:w w:val="104"/>
          <w:position w:val="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62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14"/>
          <w:position w:val="0"/>
        </w:rPr>
        <w:t>pedeli: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8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8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5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58" w:lineRule="auto"/>
        <w:ind w:left="146" w:right="9734" w:firstLine="-2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</w:rPr>
        <w:t>[Yangı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fesJim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20"/>
        </w:sectPr>
      </w:pPr>
      <w:rPr/>
    </w:p>
    <w:p>
      <w:pPr>
        <w:spacing w:before="58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1.579302pt;margin-top:32.308987pt;width:564.878953pt;height:745.948375pt;mso-position-horizontal-relative:page;mso-position-vertical-relative:page;z-index:-15093" coordorigin="232,646" coordsize="11298,14919">
            <v:shape style="position:absolute;left:2362;top:14074;width:960;height:1440" type="#_x0000_t75">
              <v:imagedata r:id="rId35" o:title=""/>
            </v:shape>
            <v:group style="position:absolute;left:239;top:670;width:11255;height:2" coordorigin="239,670" coordsize="11255,2">
              <v:shape style="position:absolute;left:239;top:670;width:11255;height:2" coordorigin="239,670" coordsize="11255,0" path="m239,670l11493,670e" filled="f" stroked="t" strokeweight=".716246pt" strokecolor="#5B5B5B">
                <v:path arrowok="t"/>
              </v:shape>
            </v:group>
            <v:group style="position:absolute;left:258;top:661;width:2;height:14838" coordorigin="258,661" coordsize="2,14838">
              <v:shape style="position:absolute;left:258;top:661;width:2;height:14838" coordorigin="258,661" coordsize="0,14838" path="m258,15498l258,661e" filled="f" stroked="t" strokeweight=".716246pt" strokecolor="#545454">
                <v:path arrowok="t"/>
              </v:shape>
            </v:group>
            <v:group style="position:absolute;left:2302;top:670;width:2;height:1493" coordorigin="2302,670" coordsize="2,1493">
              <v:shape style="position:absolute;left:2302;top:670;width:2;height:1493" coordorigin="2302,670" coordsize="0,1493" path="m2302,2163l2302,670e" filled="f" stroked="t" strokeweight=".477497pt" strokecolor="#3B3B3B">
                <v:path arrowok="t"/>
              </v:shape>
            </v:group>
            <v:group style="position:absolute;left:9080;top:656;width:2;height:1503" coordorigin="9080,656" coordsize="2,1503">
              <v:shape style="position:absolute;left:9080;top:656;width:2;height:1503" coordorigin="9080,656" coordsize="0,1503" path="m9080,2159l9080,656e" filled="f" stroked="t" strokeweight=".954994pt" strokecolor="#606060">
                <v:path arrowok="t"/>
              </v:shape>
            </v:group>
            <v:group style="position:absolute;left:11491;top:656;width:2;height:3331" coordorigin="11491,656" coordsize="2,3331">
              <v:shape style="position:absolute;left:11491;top:656;width:2;height:3331" coordorigin="11491,656" coordsize="0,3331" path="m11491,3987l11491,656e" filled="f" stroked="t" strokeweight=".954994pt" strokecolor="#606060">
                <v:path arrowok="t"/>
              </v:shape>
            </v:group>
            <v:group style="position:absolute;left:248;top:2156;width:11250;height:2" coordorigin="248,2156" coordsize="11250,2">
              <v:shape style="position:absolute;left:248;top:2156;width:11250;height:2" coordorigin="248,2156" coordsize="11250,0" path="m248,2156l11498,2156e" filled="f" stroked="t" strokeweight=".716246pt" strokecolor="#5B5B5B">
                <v:path arrowok="t"/>
              </v:shape>
            </v:group>
            <v:group style="position:absolute;left:248;top:2374;width:11250;height:2" coordorigin="248,2374" coordsize="11250,2">
              <v:shape style="position:absolute;left:248;top:2374;width:11250;height:2" coordorigin="248,2374" coordsize="11250,0" path="m248,2374l11498,2374e" filled="f" stroked="t" strokeweight=".716246pt" strokecolor="#5B5B5B">
                <v:path arrowok="t"/>
              </v:shape>
            </v:group>
            <v:group style="position:absolute;left:248;top:2589;width:11250;height:2" coordorigin="248,2589" coordsize="11250,2">
              <v:shape style="position:absolute;left:248;top:2589;width:11250;height:2" coordorigin="248,2589" coordsize="11250,0" path="m248,2589l11498,2589e" filled="f" stroked="t" strokeweight=".716246pt" strokecolor="#5B5B5B">
                <v:path arrowok="t"/>
              </v:shape>
            </v:group>
            <v:group style="position:absolute;left:248;top:2810;width:11255;height:2" coordorigin="248,2810" coordsize="11255,2">
              <v:shape style="position:absolute;left:248;top:2810;width:11255;height:2" coordorigin="248,2810" coordsize="11255,0" path="m248,2810l11503,2810e" filled="f" stroked="t" strokeweight=".716246pt" strokecolor="#575757">
                <v:path arrowok="t"/>
              </v:shape>
            </v:group>
            <v:group style="position:absolute;left:248;top:3025;width:11255;height:2" coordorigin="248,3025" coordsize="11255,2">
              <v:shape style="position:absolute;left:248;top:3025;width:11255;height:2" coordorigin="248,3025" coordsize="11255,0" path="m248,3025l11503,3025e" filled="f" stroked="t" strokeweight=".716246pt" strokecolor="#606060">
                <v:path arrowok="t"/>
              </v:shape>
            </v:group>
            <v:group style="position:absolute;left:248;top:3245;width:11255;height:2" coordorigin="248,3245" coordsize="11255,2">
              <v:shape style="position:absolute;left:248;top:3245;width:11255;height:2" coordorigin="248,3245" coordsize="11255,0" path="m248,3245l11503,3245e" filled="f" stroked="t" strokeweight=".716246pt" strokecolor="#606060">
                <v:path arrowok="t"/>
              </v:shape>
            </v:group>
            <v:group style="position:absolute;left:3801;top:3240;width:2;height:747" coordorigin="3801,3240" coordsize="2,747">
              <v:shape style="position:absolute;left:3801;top:3240;width:2;height:747" coordorigin="3801,3240" coordsize="0,747" path="m3801,3987l3801,3240e" filled="f" stroked="t" strokeweight=".477497pt" strokecolor="#282828">
                <v:path arrowok="t"/>
              </v:shape>
            </v:group>
            <v:group style="position:absolute;left:6917;top:3236;width:2;height:747" coordorigin="6917,3236" coordsize="2,747">
              <v:shape style="position:absolute;left:6917;top:3236;width:2;height:747" coordorigin="6917,3236" coordsize="0,747" path="m6917,3982l6917,3236e" filled="f" stroked="t" strokeweight=".716246pt" strokecolor="#3F3F3F">
                <v:path arrowok="t"/>
              </v:shape>
            </v:group>
            <v:group style="position:absolute;left:244;top:3977;width:11259;height:2" coordorigin="244,3977" coordsize="11259,2">
              <v:shape style="position:absolute;left:244;top:3977;width:11259;height:2" coordorigin="244,3977" coordsize="11259,0" path="m244,3977l11503,3977e" filled="f" stroked="t" strokeweight=".716246pt" strokecolor="#4F4F4F">
                <v:path arrowok="t"/>
              </v:shape>
            </v:group>
            <v:group style="position:absolute;left:2311;top:3973;width:2;height:11516" coordorigin="2311,3973" coordsize="2,11516">
              <v:shape style="position:absolute;left:2311;top:3973;width:2;height:11516" coordorigin="2311,3973" coordsize="0,11516" path="m2311,15489l2311,3973e" filled="f" stroked="t" strokeweight=".716246pt" strokecolor="#4B4B4B">
                <v:path arrowok="t"/>
              </v:shape>
            </v:group>
            <v:group style="position:absolute;left:244;top:4253;width:11264;height:2" coordorigin="244,4253" coordsize="11264,2">
              <v:shape style="position:absolute;left:244;top:4253;width:11264;height:2" coordorigin="244,4253" coordsize="11264,0" path="m244,4253l11508,4253e" filled="f" stroked="t" strokeweight=".716246pt" strokecolor="#5B5B5B">
                <v:path arrowok="t"/>
              </v:shape>
            </v:group>
            <v:group style="position:absolute;left:11505;top:4245;width:2;height:11248" coordorigin="11505,4245" coordsize="2,11248">
              <v:shape style="position:absolute;left:11505;top:4245;width:2;height:11248" coordorigin="11505,4245" coordsize="0,11248" path="m11505,15493l11505,4245e" filled="f" stroked="t" strokeweight=".716246pt" strokecolor="#5B5B5B">
                <v:path arrowok="t"/>
              </v:shape>
            </v:group>
            <v:group style="position:absolute;left:2302;top:4470;width:9206;height:2" coordorigin="2302,4470" coordsize="9206,2">
              <v:shape style="position:absolute;left:2302;top:4470;width:9206;height:2" coordorigin="2302,4470" coordsize="9206,0" path="m2302,4470l11508,4470e" filled="f" stroked="t" strokeweight=".716246pt" strokecolor="#5B5B5B">
                <v:path arrowok="t"/>
              </v:shape>
            </v:group>
            <v:group style="position:absolute;left:4856;top:4461;width:2;height:2068" coordorigin="4856,4461" coordsize="2,2068">
              <v:shape style="position:absolute;left:4856;top:4461;width:2;height:2068" coordorigin="4856,4461" coordsize="0,2068" path="m4856,6529l4856,4461e" filled="f" stroked="t" strokeweight=".716246pt" strokecolor="#444444">
                <v:path arrowok="t"/>
              </v:shape>
            </v:group>
            <v:group style="position:absolute;left:4851;top:4951;width:6656;height:2" coordorigin="4851,4951" coordsize="6656,2">
              <v:shape style="position:absolute;left:4851;top:4951;width:6656;height:2" coordorigin="4851,4951" coordsize="6656,0" path="m4851,4951l11508,4951e" filled="f" stroked="t" strokeweight=".477497pt" strokecolor="#707070">
                <v:path arrowok="t"/>
              </v:shape>
            </v:group>
            <v:group style="position:absolute;left:4851;top:5193;width:6656;height:2" coordorigin="4851,5193" coordsize="6656,2">
              <v:shape style="position:absolute;left:4851;top:5193;width:6656;height:2" coordorigin="4851,5193" coordsize="6656,0" path="m4851,5193l11508,5193e" filled="f" stroked="t" strokeweight=".716246pt" strokecolor="#5B5B5B">
                <v:path arrowok="t"/>
              </v:shape>
            </v:group>
            <v:group style="position:absolute;left:4847;top:5433;width:6661;height:2" coordorigin="4847,5433" coordsize="6661,2">
              <v:shape style="position:absolute;left:4847;top:5433;width:6661;height:2" coordorigin="4847,5433" coordsize="6661,0" path="m4847,5433l11508,5433e" filled="f" stroked="t" strokeweight=".716246pt" strokecolor="#606060">
                <v:path arrowok="t"/>
              </v:shape>
            </v:group>
            <v:group style="position:absolute;left:2302;top:5653;width:9211;height:2" coordorigin="2302,5653" coordsize="9211,2">
              <v:shape style="position:absolute;left:2302;top:5653;width:9211;height:2" coordorigin="2302,5653" coordsize="9211,0" path="m2302,5653l11512,5653e" filled="f" stroked="t" strokeweight=".716246pt" strokecolor="#575757">
                <v:path arrowok="t"/>
              </v:shape>
            </v:group>
            <v:group style="position:absolute;left:253;top:5882;width:11259;height:2" coordorigin="253,5882" coordsize="11259,2">
              <v:shape style="position:absolute;left:253;top:5882;width:11259;height:2" coordorigin="253,5882" coordsize="11259,0" path="m253,5882l11512,5882e" filled="f" stroked="t" strokeweight=".716246pt" strokecolor="#5B5B5B">
                <v:path arrowok="t"/>
              </v:shape>
            </v:group>
            <v:group style="position:absolute;left:7778;top:5878;width:2;height:661" coordorigin="7778,5878" coordsize="2,661">
              <v:shape style="position:absolute;left:7778;top:5878;width:2;height:661" coordorigin="7778,5878" coordsize="0,661" path="m7778,6538l7778,5878e" filled="f" stroked="t" strokeweight=".954994pt" strokecolor="#606060">
                <v:path arrowok="t"/>
              </v:shape>
            </v:group>
            <v:group style="position:absolute;left:2306;top:6308;width:9201;height:2" coordorigin="2306,6308" coordsize="9201,2">
              <v:shape style="position:absolute;left:2306;top:6308;width:9201;height:2" coordorigin="2306,6308" coordsize="9201,0" path="m2306,6308l11508,6308e" filled="f" stroked="t" strokeweight=".716246pt" strokecolor="#5B5B5B">
                <v:path arrowok="t"/>
              </v:shape>
            </v:group>
            <v:group style="position:absolute;left:2306;top:6524;width:9201;height:2" coordorigin="2306,6524" coordsize="9201,2">
              <v:shape style="position:absolute;left:2306;top:6524;width:9201;height:2" coordorigin="2306,6524" coordsize="9201,0" path="m2306,6524l11508,6524e" filled="f" stroked="t" strokeweight=".716246pt" strokecolor="#5B5B5B">
                <v:path arrowok="t"/>
              </v:shape>
            </v:group>
            <v:group style="position:absolute;left:244;top:6744;width:11264;height:2" coordorigin="244,6744" coordsize="11264,2">
              <v:shape style="position:absolute;left:244;top:6744;width:11264;height:2" coordorigin="244,6744" coordsize="11264,0" path="m244,6744l11508,6744e" filled="f" stroked="t" strokeweight=".716246pt" strokecolor="#5B5B5B">
                <v:path arrowok="t"/>
              </v:shape>
            </v:group>
            <v:group style="position:absolute;left:248;top:7170;width:11259;height:2" coordorigin="248,7170" coordsize="11259,2">
              <v:shape style="position:absolute;left:248;top:7170;width:11259;height:2" coordorigin="248,7170" coordsize="11259,0" path="m248,7170l11508,7170e" filled="f" stroked="t" strokeweight=".716246pt" strokecolor="#606060">
                <v:path arrowok="t"/>
              </v:shape>
            </v:group>
            <v:group style="position:absolute;left:4875;top:7160;width:2;height:670" coordorigin="4875,7160" coordsize="2,670">
              <v:shape style="position:absolute;left:4875;top:7160;width:2;height:670" coordorigin="4875,7160" coordsize="0,670" path="m4875,7830l4875,7160e" filled="f" stroked="t" strokeweight="1.432491pt" strokecolor="#545454">
                <v:path arrowok="t"/>
              </v:shape>
            </v:group>
            <v:group style="position:absolute;left:4851;top:7390;width:6656;height:2" coordorigin="4851,7390" coordsize="6656,2">
              <v:shape style="position:absolute;left:4851;top:7390;width:6656;height:2" coordorigin="4851,7390" coordsize="6656,0" path="m4851,7390l11508,7390e" filled="f" stroked="t" strokeweight=".716246pt" strokecolor="#606060">
                <v:path arrowok="t"/>
              </v:shape>
            </v:group>
            <v:group style="position:absolute;left:4851;top:7606;width:6656;height:2" coordorigin="4851,7606" coordsize="6656,2">
              <v:shape style="position:absolute;left:4851;top:7606;width:6656;height:2" coordorigin="4851,7606" coordsize="6656,0" path="m4851,7606l11508,7606e" filled="f" stroked="t" strokeweight=".716246pt" strokecolor="#646464">
                <v:path arrowok="t"/>
              </v:shape>
            </v:group>
            <v:group style="position:absolute;left:248;top:7823;width:11264;height:2" coordorigin="248,7823" coordsize="11264,2">
              <v:shape style="position:absolute;left:248;top:7823;width:11264;height:2" coordorigin="248,7823" coordsize="11264,0" path="m248,7823l11512,7823e" filled="f" stroked="t" strokeweight=".716246pt" strokecolor="#646464">
                <v:path arrowok="t"/>
              </v:shape>
            </v:group>
            <v:group style="position:absolute;left:253;top:8635;width:11259;height:2" coordorigin="253,8635" coordsize="11259,2">
              <v:shape style="position:absolute;left:253;top:8635;width:11259;height:2" coordorigin="253,8635" coordsize="11259,0" path="m253,8635l11512,8635e" filled="f" stroked="t" strokeweight=".716246pt" strokecolor="#606060">
                <v:path arrowok="t"/>
              </v:shape>
            </v:group>
            <v:group style="position:absolute;left:248;top:9515;width:11264;height:2" coordorigin="248,9515" coordsize="11264,2">
              <v:shape style="position:absolute;left:248;top:9515;width:11264;height:2" coordorigin="248,9515" coordsize="11264,0" path="m248,9515l11512,9515e" filled="f" stroked="t" strokeweight=".716246pt" strokecolor="#606060">
                <v:path arrowok="t"/>
              </v:shape>
            </v:group>
            <v:group style="position:absolute;left:248;top:9855;width:11264;height:2" coordorigin="248,9855" coordsize="11264,2">
              <v:shape style="position:absolute;left:248;top:9855;width:11264;height:2" coordorigin="248,9855" coordsize="11264,0" path="m248,9855l11512,9855e" filled="f" stroked="t" strokeweight=".716246pt" strokecolor="#5B5B5B">
                <v:path arrowok="t"/>
              </v:shape>
            </v:group>
            <v:group style="position:absolute;left:248;top:10092;width:11264;height:2" coordorigin="248,10092" coordsize="11264,2">
              <v:shape style="position:absolute;left:248;top:10092;width:11264;height:2" coordorigin="248,10092" coordsize="11264,0" path="m248,10092l11512,10092e" filled="f" stroked="t" strokeweight=".716246pt" strokecolor="#606060">
                <v:path arrowok="t"/>
              </v:shape>
            </v:group>
            <v:group style="position:absolute;left:253;top:10571;width:11259;height:2" coordorigin="253,10571" coordsize="11259,2">
              <v:shape style="position:absolute;left:253;top:10571;width:11259;height:2" coordorigin="253,10571" coordsize="11259,0" path="m253,10571l11512,10571e" filled="f" stroked="t" strokeweight=".716246pt" strokecolor="#606060">
                <v:path arrowok="t"/>
              </v:shape>
            </v:group>
            <v:group style="position:absolute;left:253;top:10784;width:11259;height:2" coordorigin="253,10784" coordsize="11259,2">
              <v:shape style="position:absolute;left:253;top:10784;width:11259;height:2" coordorigin="253,10784" coordsize="11259,0" path="m253,10784l11512,10784e" filled="f" stroked="t" strokeweight=".716246pt" strokecolor="#646464">
                <v:path arrowok="t"/>
              </v:shape>
            </v:group>
            <v:group style="position:absolute;left:1060;top:10731;width:2;height:4762" coordorigin="1060,10731" coordsize="2,4762">
              <v:shape style="position:absolute;left:1060;top:10731;width:2;height:4762" coordorigin="1060,10731" coordsize="0,4762" path="m1060,15493l1060,10731e" filled="f" stroked="t" strokeweight=".716246pt" strokecolor="#545454">
                <v:path arrowok="t"/>
              </v:shape>
            </v:group>
            <v:group style="position:absolute;left:1638;top:10779;width:2;height:4715" coordorigin="1638,10779" coordsize="2,4715">
              <v:shape style="position:absolute;left:1638;top:10779;width:2;height:4715" coordorigin="1638,10779" coordsize="0,4715" path="m1638,15493l1638,10779e" filled="f" stroked="t" strokeweight=".716246pt" strokecolor="#4B4B4B">
                <v:path arrowok="t"/>
              </v:shape>
            </v:group>
            <v:group style="position:absolute;left:7332;top:10779;width:2;height:4719" coordorigin="7332,10779" coordsize="2,4719">
              <v:shape style="position:absolute;left:7332;top:10779;width:2;height:4719" coordorigin="7332,10779" coordsize="0,4719" path="m7332,15498l7332,10779e" filled="f" stroked="t" strokeweight=".477497pt" strokecolor="#4F4F4F">
                <v:path arrowok="t"/>
              </v:shape>
            </v:group>
            <v:group style="position:absolute;left:807;top:11021;width:10705;height:2" coordorigin="807,11021" coordsize="10705,2">
              <v:shape style="position:absolute;left:807;top:11021;width:10705;height:2" coordorigin="807,11021" coordsize="10705,0" path="m807,11021l11512,11021e" filled="f" stroked="t" strokeweight=".716246pt" strokecolor="#606060">
                <v:path arrowok="t"/>
              </v:shape>
            </v:group>
            <v:group style="position:absolute;left:253;top:13107;width:2072;height:2" coordorigin="253,13107" coordsize="2072,2">
              <v:shape style="position:absolute;left:253;top:13107;width:2072;height:2" coordorigin="253,13107" coordsize="2072,0" path="m253,13107l2325,13107e" filled="f" stroked="t" strokeweight=".477497pt" strokecolor="#575757">
                <v:path arrowok="t"/>
              </v:shape>
            </v:group>
            <v:group style="position:absolute;left:3338;top:14101;width:2;height:1201" coordorigin="3338,14101" coordsize="2,1201">
              <v:shape style="position:absolute;left:3338;top:14101;width:2;height:1201" coordorigin="3338,14101" coordsize="0,1201" path="m3338,15302l3338,14101e" filled="f" stroked="t" strokeweight="1.909988pt" strokecolor="#4B5490">
                <v:path arrowok="t"/>
              </v:shape>
            </v:group>
            <v:group style="position:absolute;left:3658;top:14469;width:2;height:1072" coordorigin="3658,14469" coordsize="2,1072">
              <v:shape style="position:absolute;left:3658;top:14469;width:2;height:1072" coordorigin="3658,14469" coordsize="0,1072" path="m3658,15541l3658,14469e" filled="f" stroked="t" strokeweight="2.387485pt" strokecolor="#545B97">
                <v:path arrowok="t"/>
              </v:shape>
            </v:group>
            <v:group style="position:absolute;left:253;top:15484;width:11269;height:2" coordorigin="253,15484" coordsize="11269,2">
              <v:shape style="position:absolute;left:253;top:15484;width:11269;height:2" coordorigin="253,15484" coordsize="11269,0" path="m253,15484l11522,15484e" filled="f" stroked="t" strokeweight=".716246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53" w:lineRule="exact"/>
        <w:ind w:left="213" w:right="-78"/>
        <w:jc w:val="left"/>
        <w:tabs>
          <w:tab w:pos="1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1"/>
          <w:position w:val="-4"/>
        </w:rPr>
        <w:t>Yı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-4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18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26464"/>
          <w:spacing w:val="0"/>
          <w:w w:val="112"/>
          <w:position w:val="1"/>
        </w:rPr>
        <w:t>r--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3" w:after="0" w:line="240" w:lineRule="auto"/>
        <w:ind w:left="640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5"/>
          <w:w w:val="10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9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3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-21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09/0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2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147"/>
        </w:rPr>
        <w:t>aat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6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-6"/>
          <w:w w:val="128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-7"/>
          <w:w w:val="18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8:55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tabs>
          <w:tab w:pos="640" w:val="left"/>
          <w:tab w:pos="7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69"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3257" w:right="-20"/>
        <w:jc w:val="left"/>
        <w:tabs>
          <w:tab w:pos="7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09.920013pt;margin-top:30.970818pt;width:125.760003pt;height:96.96pt;mso-position-horizontal-relative:page;mso-position-vertical-relative:paragraph;z-index:-15095" type="#_x0000_t75">
            <v:imagedata r:id="rId36" o:title=""/>
          </v:shape>
        </w:pict>
      </w:r>
      <w:r>
        <w:rPr/>
        <w:pict>
          <v:shape style="position:absolute;margin-left:240.960007pt;margin-top:32.89082pt;width:62.400002pt;height:51.84pt;mso-position-horizontal-relative:page;mso-position-vertical-relative:paragraph;z-index:-15094" type="#_x0000_t75">
            <v:imagedata r:id="rId37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w w:val="108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w w:val="100"/>
        </w:rPr>
        <w:pict>
          <v:shape style="width:57.599998pt;height:18.240pt;mso-position-horizontal-relative:char;mso-position-vertical-relative:line" type="#_x0000_t75">
            <v:imagedata r:id="rId38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00000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99.839998pt;height:65.28pt;mso-position-horizontal-relative:char;mso-position-vertical-relative:line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24" w:right="-20"/>
        <w:jc w:val="left"/>
        <w:tabs>
          <w:tab w:pos="2360" w:val="left"/>
          <w:tab w:pos="3380" w:val="left"/>
          <w:tab w:pos="484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797B7E"/>
          <w:spacing w:val="0"/>
          <w:w w:val="241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797B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97B7E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626464"/>
          <w:spacing w:val="0"/>
          <w:w w:val="86"/>
          <w:i/>
        </w:rPr>
        <w:t>PÇ</w:t>
      </w:r>
      <w:r>
        <w:rPr>
          <w:rFonts w:ascii="Times New Roman" w:hAnsi="Times New Roman" w:cs="Times New Roman" w:eastAsia="Times New Roman"/>
          <w:sz w:val="28"/>
          <w:szCs w:val="28"/>
          <w:color w:val="1834B8"/>
          <w:spacing w:val="0"/>
          <w:w w:val="167"/>
          <w:i/>
        </w:rPr>
        <w:t>'k</w:t>
      </w:r>
      <w:r>
        <w:rPr>
          <w:rFonts w:ascii="Times New Roman" w:hAnsi="Times New Roman" w:cs="Times New Roman" w:eastAsia="Times New Roman"/>
          <w:sz w:val="28"/>
          <w:szCs w:val="28"/>
          <w:color w:val="1834B8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1834B8"/>
          <w:spacing w:val="0"/>
          <w:w w:val="100"/>
          <w:i/>
        </w:rPr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71"/>
        </w:rPr>
        <w:t>itr.</w:t>
      </w:r>
      <w:r>
        <w:rPr>
          <w:rFonts w:ascii="Arial" w:hAnsi="Arial" w:cs="Arial" w:eastAsia="Arial"/>
          <w:sz w:val="26"/>
          <w:szCs w:val="26"/>
          <w:color w:val="3D3D3D"/>
          <w:spacing w:val="-43"/>
          <w:w w:val="71"/>
        </w:rPr>
        <w:t>S</w:t>
      </w:r>
      <w:r>
        <w:rPr>
          <w:rFonts w:ascii="Arial" w:hAnsi="Arial" w:cs="Arial" w:eastAsia="Arial"/>
          <w:sz w:val="26"/>
          <w:szCs w:val="26"/>
          <w:color w:val="626464"/>
          <w:spacing w:val="-23"/>
          <w:w w:val="71"/>
        </w:rPr>
        <w:t>T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71"/>
        </w:rPr>
        <w:t>II"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71"/>
        </w:rPr>
        <w:t>v</w:t>
      </w:r>
      <w:r>
        <w:rPr>
          <w:rFonts w:ascii="Arial" w:hAnsi="Arial" w:cs="Arial" w:eastAsia="Arial"/>
          <w:sz w:val="26"/>
          <w:szCs w:val="26"/>
          <w:color w:val="3D3D3D"/>
          <w:spacing w:val="-4"/>
          <w:w w:val="71"/>
        </w:rPr>
        <w:t> </w:t>
      </w:r>
      <w:r>
        <w:rPr>
          <w:rFonts w:ascii="Arial" w:hAnsi="Arial" w:cs="Arial" w:eastAsia="Arial"/>
          <w:sz w:val="26"/>
          <w:szCs w:val="26"/>
          <w:color w:val="242677"/>
          <w:spacing w:val="0"/>
          <w:w w:val="335"/>
          <w:i/>
        </w:rPr>
        <w:t>(</w:t>
      </w:r>
      <w:r>
        <w:rPr>
          <w:rFonts w:ascii="Arial" w:hAnsi="Arial" w:cs="Arial" w:eastAsia="Arial"/>
          <w:sz w:val="26"/>
          <w:szCs w:val="26"/>
          <w:color w:val="242677"/>
          <w:spacing w:val="0"/>
          <w:w w:val="100"/>
          <w:i/>
        </w:rPr>
        <w:tab/>
      </w:r>
      <w:r>
        <w:rPr>
          <w:rFonts w:ascii="Arial" w:hAnsi="Arial" w:cs="Arial" w:eastAsia="Arial"/>
          <w:sz w:val="26"/>
          <w:szCs w:val="26"/>
          <w:color w:val="242677"/>
          <w:spacing w:val="0"/>
          <w:w w:val="100"/>
          <w:i/>
        </w:rPr>
      </w:r>
      <w:r>
        <w:rPr>
          <w:rFonts w:ascii="Arial" w:hAnsi="Arial" w:cs="Arial" w:eastAsia="Arial"/>
          <w:sz w:val="26"/>
          <w:szCs w:val="26"/>
          <w:color w:val="8380A8"/>
          <w:spacing w:val="0"/>
          <w:w w:val="103"/>
        </w:rPr>
        <w:t>,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354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D3D3D"/>
          <w:spacing w:val="0"/>
          <w:w w:val="66"/>
          <w:b/>
          <w:bCs/>
        </w:rPr>
        <w:t>Amır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66"/>
          <w:b/>
          <w:bCs/>
        </w:rPr>
        <w:t>r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66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31"/>
          <w:w w:val="66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1834B8"/>
          <w:spacing w:val="0"/>
          <w:w w:val="140"/>
        </w:rPr>
        <w:t>\</w:t>
      </w:r>
      <w:r>
        <w:rPr>
          <w:rFonts w:ascii="Arial" w:hAnsi="Arial" w:cs="Arial" w:eastAsia="Arial"/>
          <w:sz w:val="23"/>
          <w:szCs w:val="23"/>
          <w:color w:val="1834B8"/>
          <w:spacing w:val="0"/>
          <w:w w:val="141"/>
        </w:rPr>
        <w:t>)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20"/>
          <w:cols w:num="2" w:equalWidth="0">
            <w:col w:w="1300" w:space="241"/>
            <w:col w:w="9919"/>
          </w:cols>
        </w:sectPr>
      </w:pPr>
      <w:rPr/>
    </w:p>
    <w:p>
      <w:pPr>
        <w:spacing w:before="0" w:after="0" w:line="475" w:lineRule="exact"/>
        <w:ind w:left="-182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86"/>
          <w:szCs w:val="86"/>
          <w:color w:val="282828"/>
          <w:spacing w:val="-986"/>
          <w:w w:val="419"/>
          <w:position w:val="-42"/>
        </w:rPr>
        <w:t>!</w:t>
      </w:r>
      <w:r>
        <w:rPr>
          <w:rFonts w:ascii="Arial" w:hAnsi="Arial" w:cs="Arial" w:eastAsia="Arial"/>
          <w:sz w:val="16"/>
          <w:szCs w:val="16"/>
          <w:color w:val="383838"/>
          <w:spacing w:val="1"/>
          <w:w w:val="101"/>
          <w:position w:val="-55"/>
        </w:rPr>
        <w:t>I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1"/>
          <w:position w:val="-55"/>
        </w:rPr>
        <w:t>ZMIR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88" w:lineRule="exact"/>
        <w:ind w:left="996"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82828"/>
          <w:spacing w:val="0"/>
          <w:w w:val="87"/>
          <w:position w:val="-1"/>
        </w:rPr>
        <w:t>BÜYÜKSEHIR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103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64646"/>
          <w:spacing w:val="0"/>
          <w:w w:val="102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4" w:lineRule="exact"/>
        <w:ind w:left="268" w:right="433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376" w:right="444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-35" w:right="385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Müdürlügü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192" w:lineRule="exact"/>
        <w:ind w:left="944" w:right="497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200"/>
          <w:cols w:num="2" w:equalWidth="0">
            <w:col w:w="1968" w:space="2301"/>
            <w:col w:w="7451"/>
          </w:cols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438.977509" w:type="dxa"/>
      </w:tblPr>
      <w:tblGrid/>
      <w:tr>
        <w:trPr>
          <w:trHeight w:val="216" w:hRule="exact"/>
        </w:trPr>
        <w:tc>
          <w:tcPr>
            <w:tcW w:w="1087" w:type="dxa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w w:val="39"/>
              </w:rPr>
              <w:t>[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-9"/>
                <w:w w:val="119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spacing w:val="0"/>
                <w:w w:val="48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30" w:type="dxa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17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1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-9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14"/>
              </w:rPr>
              <w:t>09/05/2017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769" w:type="dxa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45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90"/>
              </w:rPr>
              <w:t>lJ3i!dirim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12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3"/>
              </w:rPr>
              <w:t>No: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715" w:type="dxa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23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6"/>
              </w:rPr>
              <w:t>29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045" w:type="dxa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single" w:sz="5.635032" w:space="0" w:color="575757"/>
            </w:tcBorders>
          </w:tcPr>
          <w:p>
            <w:pPr>
              <w:spacing w:before="5" w:after="0" w:line="240" w:lineRule="auto"/>
              <w:ind w:left="297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14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7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18:07</w:t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5"/>
              </w:rPr>
              <w:t>tf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2"/>
                <w:w w:val="105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spacing w:val="0"/>
                <w:w w:val="60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0"/>
                <w:w w:val="12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-25"/>
                <w:w w:val="12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0535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4"/>
              </w:rPr>
              <w:t>0481395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1" w:hRule="exact"/>
        </w:trPr>
        <w:tc>
          <w:tcPr>
            <w:tcW w:w="1087" w:type="dxa"/>
            <w:tcBorders>
              <w:top w:val="single" w:sz="5.635032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6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30" w:type="dxa"/>
            <w:tcBorders>
              <w:top w:val="single" w:sz="5.635032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18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0"/>
                <w:w w:val="11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-9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14"/>
              </w:rPr>
              <w:t>09/05/2017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769" w:type="dxa"/>
            <w:tcBorders>
              <w:top w:val="single" w:sz="5.635032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448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0"/>
                <w:w w:val="92"/>
              </w:rPr>
              <w:t>!Ka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7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92"/>
              </w:rPr>
              <w:t>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7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0"/>
                <w:w w:val="12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715" w:type="dxa"/>
            <w:tcBorders>
              <w:top w:val="single" w:sz="5.635032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4"/>
              </w:rPr>
              <w:t>2927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045" w:type="dxa"/>
            <w:tcBorders>
              <w:top w:val="single" w:sz="5.635032" w:space="0" w:color="575757"/>
              <w:bottom w:val="nil" w:sz="6" w:space="0" w:color="auto"/>
              <w:left w:val="nil" w:sz="6" w:space="0" w:color="auto"/>
              <w:right w:val="single" w:sz="5.635032" w:space="0" w:color="575757"/>
            </w:tcBorders>
          </w:tcPr>
          <w:p>
            <w:pPr>
              <w:spacing w:before="7" w:after="0" w:line="240" w:lineRule="auto"/>
              <w:ind w:left="29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spacing w:val="-18"/>
                <w:w w:val="103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3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3"/>
                <w:w w:val="10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Orha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2"/>
              </w:rPr>
              <w:t>ASLAN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620" w:bottom="280" w:left="0" w:right="200"/>
        </w:sectPr>
      </w:pPr>
      <w:rPr/>
    </w:p>
    <w:p>
      <w:pPr>
        <w:spacing w:before="10" w:after="0" w:line="240" w:lineRule="auto"/>
        <w:ind w:left="502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w w:val="9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4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4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40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4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40"/>
        </w:rPr>
        <w:t>IJ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14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mahalles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5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Hurmalı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8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"/>
          <w:w w:val="18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84"/>
        </w:rPr>
        <w:t>sı.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0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64646"/>
          <w:w w:val="59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esme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9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69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2" w:equalWidth="0">
            <w:col w:w="4889" w:space="868"/>
            <w:col w:w="5963"/>
          </w:cols>
        </w:sectPr>
      </w:pPr>
      <w:rPr/>
    </w:p>
    <w:p>
      <w:pPr>
        <w:spacing w:before="0" w:after="0" w:line="212" w:lineRule="exact"/>
        <w:ind w:left="502" w:right="-20"/>
        <w:jc w:val="left"/>
        <w:tabs>
          <w:tab w:pos="1700" w:val="left"/>
          <w:tab w:pos="5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Dol!r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Alaçatı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mahall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4"/>
          <w:w w:val="12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9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16062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2"/>
        </w:rPr>
        <w:t>sok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sonu.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Çeşınc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E5E5E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5E5E5E"/>
          <w:spacing w:val="-16"/>
          <w:w w:val="100"/>
          <w:i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-19"/>
          <w:w w:val="15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</w:sectPr>
      </w:pPr>
      <w:rPr/>
    </w:p>
    <w:p>
      <w:pPr>
        <w:spacing w:before="15" w:after="0" w:line="192" w:lineRule="exact"/>
        <w:ind w:left="498" w:right="-66"/>
        <w:jc w:val="left"/>
        <w:tabs>
          <w:tab w:pos="1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8"/>
          <w:position w:val="-1"/>
        </w:rPr>
        <w:t>Yaıı.guıı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192" w:lineRule="exact"/>
        <w:ind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ınıfı: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6"/>
          <w:position w:val="-1"/>
        </w:rPr>
        <w:t>:Sigara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36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-1"/>
        </w:rPr>
        <w:t>izmariti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2" w:equalWidth="0">
            <w:col w:w="2624" w:space="1950"/>
            <w:col w:w="7146"/>
          </w:cols>
        </w:sectPr>
      </w:pPr>
      <w:rPr/>
    </w:p>
    <w:p>
      <w:pPr>
        <w:spacing w:before="17" w:after="0" w:line="203" w:lineRule="exact"/>
        <w:ind w:left="479" w:right="-20"/>
        <w:jc w:val="left"/>
        <w:tabs>
          <w:tab w:pos="3960" w:val="left"/>
          <w:tab w:pos="7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E5E5E"/>
          <w:w w:val="73"/>
          <w:position w:val="-1"/>
        </w:rPr>
        <w:t>!Y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w w:val="72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tse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:</w:t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5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42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6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2" w:lineRule="exact"/>
        <w:ind w:left="479" w:right="-67"/>
        <w:jc w:val="left"/>
        <w:tabs>
          <w:tab w:pos="2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</w:rPr>
        <w:t>!Yana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!Sahibi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5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91" w:lineRule="exact"/>
        <w:ind w:right="-11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2"/>
        </w:rPr>
        <w:t>Betonıırme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6"/>
          <w:w w:val="100"/>
          <w:position w:val="22"/>
        </w:rPr>
        <w:t> </w:t>
      </w:r>
      <w:r>
        <w:rPr>
          <w:rFonts w:ascii="Arial" w:hAnsi="Arial" w:cs="Arial" w:eastAsia="Arial"/>
          <w:sz w:val="48"/>
          <w:szCs w:val="48"/>
          <w:color w:val="282828"/>
          <w:spacing w:val="-4"/>
          <w:w w:val="49"/>
          <w:b/>
          <w:bCs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2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2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76"/>
          <w:w w:val="102"/>
          <w:position w:val="22"/>
        </w:rPr>
        <w:t>A</w:t>
      </w:r>
      <w:r>
        <w:rPr>
          <w:rFonts w:ascii="Arial" w:hAnsi="Arial" w:cs="Arial" w:eastAsia="Arial"/>
          <w:sz w:val="48"/>
          <w:szCs w:val="48"/>
          <w:color w:val="282828"/>
          <w:spacing w:val="20"/>
          <w:w w:val="42"/>
          <w:b/>
          <w:bCs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1"/>
          <w:position w:val="22"/>
        </w:rPr>
        <w:t>hşap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38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Çelik</w:t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left="610" w:right="-20"/>
        <w:jc w:val="left"/>
        <w:tabs>
          <w:tab w:pos="1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3.021545pt;margin-top:-10.124652pt;width:2.85864pt;height:24pt;mso-position-horizontal-relative:page;mso-position-vertical-relative:paragraph;z-index:-1508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42"/>
                      <w:b/>
                      <w:bCs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53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5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4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1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15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AACAC"/>
          <w:spacing w:val="-2"/>
          <w:w w:val="3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3" w:equalWidth="0">
            <w:col w:w="3123" w:space="849"/>
            <w:col w:w="1786" w:space="102"/>
            <w:col w:w="586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5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479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[Ekibin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4" w:after="0" w:line="193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lAnıiri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1"/>
          <w:w w:val="1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5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C4C4C4"/>
          <w:spacing w:val="0"/>
          <w:w w:val="5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C4C4C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tfa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Çavuşu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SUNUCU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3" w:lineRule="exact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8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1"/>
          <w:w w:val="18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80"/>
        </w:rPr>
        <w:t>ı</w:t>
      </w:r>
      <w:r>
        <w:rPr>
          <w:rFonts w:ascii="Arial" w:hAnsi="Arial" w:cs="Arial" w:eastAsia="Arial"/>
          <w:sz w:val="23"/>
          <w:szCs w:val="23"/>
          <w:color w:val="383838"/>
          <w:spacing w:val="-112"/>
          <w:w w:val="18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r;ıkı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18:08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784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0" w:after="0" w:line="240" w:lineRule="auto"/>
        <w:ind w:left="25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10"/>
          <w:w w:val="8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8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2"/>
        </w:rPr>
        <w:t>ektri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25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7" w:after="0" w:line="192" w:lineRule="exact"/>
        <w:ind w:left="252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5E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  <w:position w:val="-1"/>
        </w:rPr>
        <w:t>mni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5"/>
          <w:w w:val="131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t-Jandarma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6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5"/>
          <w:w w:val="20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4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3" w:equalWidth="0">
            <w:col w:w="958" w:space="1530"/>
            <w:col w:w="4769" w:space="622"/>
            <w:col w:w="3841"/>
          </w:cols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02" w:right="-66"/>
        <w:jc w:val="left"/>
        <w:tabs>
          <w:tab w:pos="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-2"/>
          <w:w w:val="82"/>
          <w:i/>
        </w:rPr>
        <w:t>Y</w:t>
      </w:r>
      <w:r>
        <w:rPr>
          <w:rFonts w:ascii="Arial" w:hAnsi="Arial" w:cs="Arial" w:eastAsia="Arial"/>
          <w:sz w:val="17"/>
          <w:szCs w:val="17"/>
          <w:color w:val="5E5E5E"/>
          <w:spacing w:val="0"/>
          <w:w w:val="82"/>
          <w:i/>
        </w:rPr>
        <w:t>?</w:t>
      </w:r>
      <w:r>
        <w:rPr>
          <w:rFonts w:ascii="Arial" w:hAnsi="Arial" w:cs="Arial" w:eastAsia="Arial"/>
          <w:sz w:val="17"/>
          <w:szCs w:val="17"/>
          <w:color w:val="5E5E5E"/>
          <w:spacing w:val="-37"/>
          <w:w w:val="82"/>
          <w:i/>
        </w:rPr>
        <w:t> </w:t>
      </w:r>
      <w:r>
        <w:rPr>
          <w:rFonts w:ascii="Arial" w:hAnsi="Arial" w:cs="Arial" w:eastAsia="Arial"/>
          <w:sz w:val="17"/>
          <w:szCs w:val="17"/>
          <w:color w:val="5E5E5E"/>
          <w:spacing w:val="0"/>
          <w:w w:val="100"/>
          <w:i/>
        </w:rPr>
        <w:tab/>
      </w:r>
      <w:r>
        <w:rPr>
          <w:rFonts w:ascii="Arial" w:hAnsi="Arial" w:cs="Arial" w:eastAsia="Arial"/>
          <w:sz w:val="17"/>
          <w:szCs w:val="17"/>
          <w:color w:val="5E5E5E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-ncı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4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6" w:after="0" w:line="291" w:lineRule="auto"/>
        <w:ind w:right="564" w:firstLine="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95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9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16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6"/>
          <w:w w:val="116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8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2"/>
          <w:w w:val="11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r.iıkı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54" w:lineRule="exact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  <w:position w:val="1"/>
        </w:rPr>
        <w:t>DönUş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9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AAACAC"/>
          <w:spacing w:val="-7"/>
          <w:w w:val="9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1"/>
        </w:rPr>
        <w:t>rdıına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192" w:lineRule="exact"/>
        <w:ind w:left="1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  <w:position w:val="-1"/>
        </w:rPr>
        <w:t>Adı-Şoyadı: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9" w:right="-6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75"/>
        </w:rPr>
        <w:t>f.&lt;\raç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7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4" w:equalWidth="0">
            <w:col w:w="2202" w:space="287"/>
            <w:col w:w="1924" w:space="593"/>
            <w:col w:w="2249" w:space="630"/>
            <w:col w:w="3835"/>
          </w:cols>
        </w:sectPr>
      </w:pPr>
      <w:rPr/>
    </w:p>
    <w:p>
      <w:pPr>
        <w:spacing w:before="17" w:after="0" w:line="240" w:lineRule="auto"/>
        <w:ind w:left="47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1"/>
          <w:w w:val="153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4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1"/>
        </w:rPr>
        <w:t>a.yı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5"/>
        </w:rPr>
        <w:t>oldu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6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C4C4C4"/>
          <w:spacing w:val="-10"/>
          <w:w w:val="21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1" w:after="0" w:line="192" w:lineRule="exact"/>
        <w:ind w:left="238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SöndUrınede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2" w:equalWidth="0">
            <w:col w:w="2314" w:space="306"/>
            <w:col w:w="9100"/>
          </w:cols>
        </w:sectPr>
      </w:pPr>
      <w:rPr/>
    </w:p>
    <w:p>
      <w:pPr>
        <w:spacing w:before="12" w:after="0" w:line="144" w:lineRule="exact"/>
        <w:ind w:left="52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6"/>
          <w:position w:val="-4"/>
        </w:rPr>
        <w:t>öııdUrnıe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106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-4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2" w:after="0" w:line="144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4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5" w:after="0" w:line="121" w:lineRule="exact"/>
        <w:ind w:right="-66"/>
        <w:jc w:val="left"/>
        <w:tabs>
          <w:tab w:pos="1880" w:val="left"/>
          <w:tab w:pos="342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7"/>
          <w:position w:val="-6"/>
        </w:rPr>
        <w:t>IK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87"/>
          <w:position w:val="-6"/>
        </w:rPr>
        <w:t>öpOk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28"/>
          <w:w w:val="87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6"/>
        </w:rPr>
        <w:t>Kg.</w:t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2"/>
          <w:position w:val="-6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2"/>
          <w:position w:val="-6"/>
        </w:rPr>
        <w:t>K.K.T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2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92"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4"/>
          <w:position w:val="-6"/>
        </w:rPr>
        <w:t>Kg.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0" w:after="0" w:line="126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5E5E5E"/>
          <w:spacing w:val="0"/>
          <w:w w:val="100"/>
          <w:position w:val="-6"/>
        </w:rPr>
        <w:t>K;0</w:t>
      </w:r>
      <w:r>
        <w:rPr>
          <w:rFonts w:ascii="Arial" w:hAnsi="Arial" w:cs="Arial" w:eastAsia="Arial"/>
          <w:sz w:val="17"/>
          <w:szCs w:val="17"/>
          <w:color w:val="5E5E5E"/>
          <w:spacing w:val="0"/>
          <w:w w:val="100"/>
          <w:position w:val="-6"/>
        </w:rPr>
        <w:t>2</w:t>
      </w:r>
      <w:r>
        <w:rPr>
          <w:rFonts w:ascii="Arial" w:hAnsi="Arial" w:cs="Arial" w:eastAsia="Arial"/>
          <w:sz w:val="17"/>
          <w:szCs w:val="17"/>
          <w:color w:val="5E5E5E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E7E7E"/>
          <w:spacing w:val="0"/>
          <w:w w:val="153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4" w:equalWidth="0">
            <w:col w:w="1616" w:space="1591"/>
            <w:col w:w="1100" w:space="698"/>
            <w:col w:w="4236" w:space="746"/>
            <w:col w:w="1733"/>
          </w:cols>
        </w:sectPr>
      </w:pPr>
      <w:rPr/>
    </w:p>
    <w:p>
      <w:pPr>
        <w:spacing w:before="0" w:after="0" w:line="340" w:lineRule="exact"/>
        <w:ind w:left="5400" w:right="-20"/>
        <w:jc w:val="left"/>
        <w:tabs>
          <w:tab w:pos="6880" w:val="left"/>
          <w:tab w:pos="8440" w:val="left"/>
          <w:tab w:pos="99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2.5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54"/>
          <w:position w:val="2"/>
        </w:rPr>
        <w:t>1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64646"/>
          <w:spacing w:val="-43"/>
          <w:w w:val="54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526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9"/>
        </w:rPr>
        <w:t>öndUrme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5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49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9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9"/>
          <w:w w:val="9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2" w:lineRule="auto"/>
        <w:ind w:left="479" w:right="45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r.,r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96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5"/>
        </w:rPr>
        <w:t>Ya</w:t>
      </w:r>
      <w:r>
        <w:rPr>
          <w:rFonts w:ascii="Arial" w:hAnsi="Arial" w:cs="Arial" w:eastAsia="Arial"/>
          <w:sz w:val="18"/>
          <w:szCs w:val="18"/>
          <w:color w:val="383838"/>
          <w:spacing w:val="-6"/>
          <w:w w:val="86"/>
        </w:rPr>
        <w:t>n</w:t>
      </w:r>
      <w:r>
        <w:rPr>
          <w:rFonts w:ascii="Arial" w:hAnsi="Arial" w:cs="Arial" w:eastAsia="Arial"/>
          <w:sz w:val="18"/>
          <w:szCs w:val="18"/>
          <w:color w:val="5E5E5E"/>
          <w:spacing w:val="-17"/>
          <w:w w:val="108"/>
        </w:rPr>
        <w:t>g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1"/>
        </w:rPr>
        <w:t>ı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2"/>
        </w:rPr>
        <w:t>n</w:t>
      </w:r>
      <w:r>
        <w:rPr>
          <w:rFonts w:ascii="Arial" w:hAnsi="Arial" w:cs="Arial" w:eastAsia="Arial"/>
          <w:sz w:val="18"/>
          <w:szCs w:val="18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liııı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1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6" w:lineRule="auto"/>
        <w:ind w:right="122" w:firstLine="13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sonışturmada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35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belirsi;z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"annatiııe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58" w:right="4052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w w:val="135"/>
        </w:rPr>
        <w:t>irk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13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6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</w:rPr>
        <w:t>IBedel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7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E7E7E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0" w:right="200"/>
          <w:cols w:num="2" w:equalWidth="0">
            <w:col w:w="2483" w:space="6"/>
            <w:col w:w="9231"/>
          </w:cols>
        </w:sectPr>
      </w:pPr>
      <w:rPr/>
    </w:p>
    <w:p>
      <w:pPr>
        <w:spacing w:before="55" w:after="0" w:line="240" w:lineRule="auto"/>
        <w:ind w:left="48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5E"/>
          <w:w w:val="87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w w:val="8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ibiıı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13"/>
        </w:rPr>
        <w:t>D</w:t>
      </w:r>
      <w:r>
        <w:rPr>
          <w:rFonts w:ascii="Arial" w:hAnsi="Arial" w:cs="Arial" w:eastAsia="Arial"/>
          <w:sz w:val="16"/>
          <w:szCs w:val="16"/>
          <w:color w:val="464646"/>
          <w:spacing w:val="-8"/>
          <w:w w:val="113"/>
        </w:rPr>
        <w:t>ö</w:t>
      </w:r>
      <w:r>
        <w:rPr>
          <w:rFonts w:ascii="Arial" w:hAnsi="Arial" w:cs="Arial" w:eastAsia="Arial"/>
          <w:sz w:val="16"/>
          <w:szCs w:val="16"/>
          <w:color w:val="282828"/>
          <w:spacing w:val="-15"/>
          <w:w w:val="112"/>
        </w:rPr>
        <w:t>n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95"/>
        </w:rPr>
        <w:t>ilşi.l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6" w:after="0" w:line="240" w:lineRule="auto"/>
        <w:ind w:left="479" w:right="-87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E5E5E"/>
          <w:spacing w:val="-34"/>
          <w:w w:val="126"/>
          <w:position w:val="-10"/>
        </w:rPr>
        <w:t>-</w:t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386"/>
          <w:position w:val="0"/>
        </w:rPr>
        <w:t>"</w:t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2"/>
          <w:szCs w:val="12"/>
          <w:color w:val="383838"/>
          <w:spacing w:val="-11"/>
          <w:w w:val="100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160"/>
          <w:position w:val="0"/>
        </w:rPr>
        <w:t>"ll</w:t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1"/>
          <w:position w:val="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6" w:lineRule="exact"/>
        <w:ind w:left="599" w:right="809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04"/>
          <w:position w:val="-1"/>
        </w:rPr>
        <w:t>'G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left="642" w:right="818"/>
        <w:jc w:val="center"/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46225pt;margin-top:.824412pt;width:6.07725pt;height:12.5pt;mso-position-horizontal-relative:page;mso-position-vertical-relative:paragraph;z-index:-15087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83838"/>
                      <w:spacing w:val="0"/>
                      <w:w w:val="14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383838"/>
          <w:spacing w:val="0"/>
          <w:w w:val="162"/>
          <w:i/>
        </w:rPr>
        <w:t>4)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559" w:right="80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50"/>
        </w:rPr>
        <w:t>.:E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74" w:lineRule="exact"/>
        <w:ind w:left="61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0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09/05/2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4"/>
        </w:rPr>
        <w:t>0</w:t>
      </w:r>
      <w:r>
        <w:rPr>
          <w:rFonts w:ascii="Arial" w:hAnsi="Arial" w:cs="Arial" w:eastAsia="Arial"/>
          <w:sz w:val="24"/>
          <w:szCs w:val="24"/>
          <w:color w:val="383838"/>
          <w:spacing w:val="-17"/>
          <w:w w:val="15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4" w:lineRule="exact"/>
        <w:ind w:left="-34" w:right="80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piDE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46464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Kİ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Çcşme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4"/>
        </w:rPr>
        <w:t>Gnıbu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51" w:right="-69"/>
        <w:jc w:val="left"/>
        <w:tabs>
          <w:tab w:pos="2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4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right="274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10" w:lineRule="exact"/>
        <w:ind w:left="575" w:right="155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E5E5E"/>
          <w:w w:val="105"/>
          <w:position w:val="-2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w w:val="104"/>
          <w:position w:val="-2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0"/>
          <w:position w:val="-2"/>
        </w:rPr>
        <w:t>FAİYE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2"/>
          <w:w w:val="90"/>
          <w:position w:val="-2"/>
        </w:rPr>
        <w:t> </w:t>
      </w:r>
      <w:r>
        <w:rPr>
          <w:rFonts w:ascii="Arial" w:hAnsi="Arial" w:cs="Arial" w:eastAsia="Arial"/>
          <w:sz w:val="46"/>
          <w:szCs w:val="46"/>
          <w:color w:val="383D57"/>
          <w:spacing w:val="0"/>
          <w:w w:val="51"/>
          <w:position w:val="-2"/>
        </w:rPr>
        <w:t>41?</w:t>
      </w:r>
      <w:r>
        <w:rPr>
          <w:rFonts w:ascii="Arial" w:hAnsi="Arial" w:cs="Arial" w:eastAsia="Arial"/>
          <w:sz w:val="46"/>
          <w:szCs w:val="46"/>
          <w:color w:val="383D57"/>
          <w:spacing w:val="0"/>
          <w:w w:val="51"/>
          <w:position w:val="-2"/>
        </w:rPr>
        <w:t> </w:t>
      </w:r>
      <w:r>
        <w:rPr>
          <w:rFonts w:ascii="Arial" w:hAnsi="Arial" w:cs="Arial" w:eastAsia="Arial"/>
          <w:sz w:val="46"/>
          <w:szCs w:val="46"/>
          <w:color w:val="383D57"/>
          <w:spacing w:val="8"/>
          <w:w w:val="51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9"/>
          <w:position w:val="-2"/>
        </w:rPr>
        <w:t>BÖLGE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353" w:right="130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</w:rPr>
        <w:t>2..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8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1"/>
        </w:rPr>
        <w:t>I&gt;OS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6"/>
          <w:w w:val="81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"/>
          <w:w w:val="8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79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D57"/>
          <w:spacing w:val="0"/>
          <w:w w:val="129"/>
        </w:rPr>
        <w:t>t;IL</w:t>
      </w:r>
      <w:r>
        <w:rPr>
          <w:rFonts w:ascii="Times New Roman" w:hAnsi="Times New Roman" w:cs="Times New Roman" w:eastAsia="Times New Roman"/>
          <w:sz w:val="22"/>
          <w:szCs w:val="22"/>
          <w:color w:val="383D57"/>
          <w:spacing w:val="14"/>
          <w:w w:val="13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88"/>
          <w:b/>
          <w:bCs/>
        </w:rPr>
        <w:t>AMİRİ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64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ISaııti: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18:47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left="498" w:right="162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ONAYLAYAN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1" w:after="0" w:line="240" w:lineRule="auto"/>
        <w:ind w:left="723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4"/>
          <w:szCs w:val="24"/>
          <w:color w:val="383838"/>
          <w:spacing w:val="0"/>
          <w:w w:val="74"/>
        </w:rPr>
        <w:t>1</w:t>
      </w:r>
      <w:r>
        <w:rPr>
          <w:rFonts w:ascii="Arial" w:hAnsi="Arial" w:cs="Arial" w:eastAsia="Arial"/>
          <w:sz w:val="24"/>
          <w:szCs w:val="24"/>
          <w:color w:val="383838"/>
          <w:spacing w:val="11"/>
          <w:w w:val="74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83838"/>
          <w:spacing w:val="0"/>
          <w:w w:val="99"/>
          <w:i/>
        </w:rPr>
        <w:t>ı</w:t>
      </w:r>
      <w:r>
        <w:rPr>
          <w:rFonts w:ascii="Times New Roman" w:hAnsi="Times New Roman" w:cs="Times New Roman" w:eastAsia="Times New Roman"/>
          <w:sz w:val="39"/>
          <w:szCs w:val="39"/>
          <w:color w:val="383838"/>
          <w:spacing w:val="-4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1"/>
        </w:rPr>
        <w:t>MaYıs</w:t>
      </w:r>
      <w:r>
        <w:rPr>
          <w:rFonts w:ascii="Arial" w:hAnsi="Arial" w:cs="Arial" w:eastAsia="Arial"/>
          <w:sz w:val="24"/>
          <w:szCs w:val="24"/>
          <w:color w:val="383838"/>
          <w:spacing w:val="31"/>
          <w:w w:val="5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60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77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9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9"/>
          <w:i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69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4" w:equalWidth="0">
            <w:col w:w="1632" w:space="242"/>
            <w:col w:w="4268" w:space="203"/>
            <w:col w:w="902" w:space="1201"/>
            <w:col w:w="3272"/>
          </w:cols>
        </w:sectPr>
      </w:pPr>
      <w:rPr/>
    </w:p>
    <w:p>
      <w:pPr>
        <w:spacing w:before="10" w:after="0" w:line="240" w:lineRule="auto"/>
        <w:ind w:left="460" w:right="-96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Courier New" w:hAnsi="Courier New" w:cs="Courier New" w:eastAsia="Courier New"/>
          <w:sz w:val="26"/>
          <w:szCs w:val="26"/>
          <w:color w:val="383838"/>
          <w:spacing w:val="0"/>
          <w:w w:val="83"/>
        </w:rPr>
        <w:t>r--</w:t>
      </w:r>
      <w:r>
        <w:rPr>
          <w:rFonts w:ascii="Courier New" w:hAnsi="Courier New" w:cs="Courier New" w:eastAsia="Courier New"/>
          <w:sz w:val="26"/>
          <w:szCs w:val="26"/>
          <w:color w:val="383838"/>
          <w:spacing w:val="-41"/>
          <w:w w:val="83"/>
        </w:rPr>
        <w:t>-</w:t>
      </w:r>
      <w:r>
        <w:rPr>
          <w:rFonts w:ascii="Courier New" w:hAnsi="Courier New" w:cs="Courier New" w:eastAsia="Courier New"/>
          <w:sz w:val="26"/>
          <w:szCs w:val="26"/>
          <w:color w:val="5E5E5E"/>
          <w:spacing w:val="0"/>
          <w:w w:val="83"/>
        </w:rPr>
        <w:t>---</w:t>
      </w:r>
      <w:r>
        <w:rPr>
          <w:rFonts w:ascii="Courier New" w:hAnsi="Courier New" w:cs="Courier New" w:eastAsia="Courier New"/>
          <w:sz w:val="26"/>
          <w:szCs w:val="26"/>
          <w:color w:val="5E5E5E"/>
          <w:spacing w:val="-31"/>
          <w:w w:val="83"/>
        </w:rPr>
        <w:t>r</w:t>
      </w:r>
      <w:r>
        <w:rPr>
          <w:rFonts w:ascii="Courier New" w:hAnsi="Courier New" w:cs="Courier New" w:eastAsia="Courier New"/>
          <w:sz w:val="26"/>
          <w:szCs w:val="26"/>
          <w:color w:val="383838"/>
          <w:spacing w:val="0"/>
          <w:w w:val="83"/>
        </w:rPr>
        <w:t>----r---</w:t>
      </w:r>
      <w:r>
        <w:rPr>
          <w:rFonts w:ascii="Courier New" w:hAnsi="Courier New" w:cs="Courier New" w:eastAsia="Courier New"/>
          <w:sz w:val="26"/>
          <w:szCs w:val="26"/>
          <w:color w:val="383838"/>
          <w:spacing w:val="-14"/>
          <w:w w:val="83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13"/>
        </w:rPr>
        <w:t>Hüseyin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13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9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3"/>
        </w:rPr>
        <w:t>AKTOPRAK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-20"/>
        <w:jc w:val="left"/>
        <w:tabs>
          <w:tab w:pos="7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afa,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2"/>
          <w:position w:val="0"/>
        </w:rPr>
        <w:t>uc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3" w:lineRule="exact"/>
        <w:ind w:left="8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22.399994pt;margin-top:-54.564323pt;width:143.039993pt;height:108.480003pt;mso-position-horizontal-relative:page;mso-position-vertical-relative:paragraph;z-index:-15090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88"/>
          <w:position w:val="-1"/>
        </w:rPr>
        <w:t>lt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-1"/>
        </w:rPr>
        <w:t>f.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5"/>
          <w:position w:val="-1"/>
        </w:rPr>
        <w:t>vş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2" w:equalWidth="0">
            <w:col w:w="4487" w:space="693"/>
            <w:col w:w="654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4" w:after="0" w:line="240" w:lineRule="auto"/>
        <w:ind w:left="2667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AAACAC"/>
          <w:spacing w:val="0"/>
          <w:w w:val="112"/>
        </w:rPr>
        <w:t>Cl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10" w:after="0" w:line="223" w:lineRule="exact"/>
        <w:ind w:left="2758" w:right="-20"/>
        <w:jc w:val="left"/>
        <w:tabs>
          <w:tab w:pos="55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AACAC"/>
          <w:w w:val="96"/>
          <w:position w:val="-2"/>
        </w:rPr>
        <w:t>{</w:t>
      </w:r>
      <w:r>
        <w:rPr>
          <w:rFonts w:ascii="Times New Roman" w:hAnsi="Times New Roman" w:cs="Times New Roman" w:eastAsia="Times New Roman"/>
          <w:sz w:val="16"/>
          <w:szCs w:val="16"/>
          <w:color w:val="AAACAC"/>
          <w:spacing w:val="5"/>
          <w:w w:val="96"/>
          <w:position w:val="-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C4C4C4"/>
          <w:spacing w:val="-27"/>
          <w:w w:val="109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AACAC"/>
          <w:spacing w:val="0"/>
          <w:w w:val="54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AACAC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AACAC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AAACAC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AACAC"/>
          <w:spacing w:val="0"/>
          <w:w w:val="384"/>
          <w:position w:val="-3"/>
        </w:rPr>
        <w:t>;,,</w:t>
      </w:r>
      <w:r>
        <w:rPr>
          <w:rFonts w:ascii="Times New Roman" w:hAnsi="Times New Roman" w:cs="Times New Roman" w:eastAsia="Times New Roman"/>
          <w:sz w:val="7"/>
          <w:szCs w:val="7"/>
          <w:color w:val="AAACAC"/>
          <w:spacing w:val="30"/>
          <w:w w:val="384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AAACAC"/>
          <w:spacing w:val="0"/>
          <w:w w:val="100"/>
          <w:position w:val="-2"/>
        </w:rPr>
        <w:t>p</w:t>
      </w:r>
      <w:r>
        <w:rPr>
          <w:rFonts w:ascii="Arial" w:hAnsi="Arial" w:cs="Arial" w:eastAsia="Arial"/>
          <w:sz w:val="18"/>
          <w:szCs w:val="18"/>
          <w:color w:val="AAACAC"/>
          <w:spacing w:val="27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AAACAC"/>
          <w:spacing w:val="0"/>
          <w:w w:val="100"/>
          <w:position w:val="-2"/>
        </w:rPr>
        <w:t>·}tl</w:t>
      </w:r>
      <w:r>
        <w:rPr>
          <w:rFonts w:ascii="Arial" w:hAnsi="Arial" w:cs="Arial" w:eastAsia="Arial"/>
          <w:sz w:val="16"/>
          <w:szCs w:val="16"/>
          <w:color w:val="AAACAC"/>
          <w:spacing w:val="-2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AAACAC"/>
          <w:spacing w:val="0"/>
          <w:w w:val="100"/>
          <w:position w:val="-2"/>
        </w:rPr>
        <w:t>8</w:t>
      </w:r>
      <w:r>
        <w:rPr>
          <w:rFonts w:ascii="Arial" w:hAnsi="Arial" w:cs="Arial" w:eastAsia="Arial"/>
          <w:sz w:val="21"/>
          <w:szCs w:val="21"/>
          <w:color w:val="AAACAC"/>
          <w:spacing w:val="-23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AAACAC"/>
          <w:spacing w:val="0"/>
          <w:w w:val="77"/>
          <w:position w:val="-2"/>
        </w:rPr>
        <w:t>1</w:t>
      </w:r>
      <w:r>
        <w:rPr>
          <w:rFonts w:ascii="Arial" w:hAnsi="Arial" w:cs="Arial" w:eastAsia="Arial"/>
          <w:sz w:val="21"/>
          <w:szCs w:val="21"/>
          <w:color w:val="AAACAC"/>
          <w:spacing w:val="0"/>
          <w:w w:val="77"/>
          <w:position w:val="-2"/>
        </w:rPr>
        <w:t>18</w:t>
      </w:r>
      <w:r>
        <w:rPr>
          <w:rFonts w:ascii="Arial" w:hAnsi="Arial" w:cs="Arial" w:eastAsia="Arial"/>
          <w:sz w:val="21"/>
          <w:szCs w:val="21"/>
          <w:color w:val="AAACAC"/>
          <w:spacing w:val="0"/>
          <w:w w:val="77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AAACAC"/>
          <w:spacing w:val="33"/>
          <w:w w:val="77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AACAC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AAACAC"/>
          <w:spacing w:val="0"/>
          <w:w w:val="100"/>
          <w:position w:val="-2"/>
        </w:rPr>
        <w:t>\nlir</w:t>
      </w:r>
      <w:r>
        <w:rPr>
          <w:rFonts w:ascii="Times New Roman" w:hAnsi="Times New Roman" w:cs="Times New Roman" w:eastAsia="Times New Roman"/>
          <w:sz w:val="16"/>
          <w:szCs w:val="16"/>
          <w:color w:val="AAACAC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AACA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AACA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5E5E5E"/>
          <w:spacing w:val="0"/>
          <w:w w:val="82"/>
          <w:position w:val="-2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7" w:lineRule="atLeast"/>
        <w:ind w:left="2724" w:right="-20"/>
        <w:jc w:val="left"/>
        <w:tabs>
          <w:tab w:pos="4040" w:val="left"/>
          <w:tab w:pos="5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AACAC"/>
          <w:spacing w:val="0"/>
          <w:w w:val="128"/>
          <w:i/>
        </w:rPr>
        <w:t>''""}'-'</w:t>
      </w:r>
      <w:r>
        <w:rPr>
          <w:rFonts w:ascii="Times New Roman" w:hAnsi="Times New Roman" w:cs="Times New Roman" w:eastAsia="Times New Roman"/>
          <w:sz w:val="17"/>
          <w:szCs w:val="17"/>
          <w:color w:val="AAACAC"/>
          <w:spacing w:val="33"/>
          <w:w w:val="128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AACAC"/>
          <w:spacing w:val="0"/>
          <w:w w:val="100"/>
        </w:rPr>
        <w:t>""'</w:t>
      </w:r>
      <w:r>
        <w:rPr>
          <w:rFonts w:ascii="Times New Roman" w:hAnsi="Times New Roman" w:cs="Times New Roman" w:eastAsia="Times New Roman"/>
          <w:sz w:val="17"/>
          <w:szCs w:val="17"/>
          <w:color w:val="AAACAC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AAC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AACAC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C4C4C4"/>
          <w:spacing w:val="0"/>
          <w:w w:val="5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C4C4C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C4C4C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Erta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GOKÇEN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</w:sectPr>
      </w:pPr>
      <w:rPr/>
    </w:p>
    <w:p>
      <w:pPr>
        <w:spacing w:before="0" w:after="0" w:line="461" w:lineRule="exact"/>
        <w:ind w:right="-20"/>
        <w:jc w:val="right"/>
        <w:rPr>
          <w:rFonts w:ascii="Times New Roman" w:hAnsi="Times New Roman" w:cs="Times New Roman" w:eastAsia="Times New Roman"/>
          <w:sz w:val="61"/>
          <w:szCs w:val="61"/>
        </w:rPr>
      </w:pPr>
      <w:rPr/>
      <w:r>
        <w:rPr/>
        <w:pict>
          <v:group style="position:absolute;margin-left:22.657515pt;margin-top:36.675919pt;width:557.398355pt;height:770.936483pt;mso-position-horizontal-relative:page;mso-position-vertical-relative:page;z-index:-15089" coordorigin="453,734" coordsize="11148,15419">
            <v:group style="position:absolute;left:479;top:755;width:11106;height:2" coordorigin="479,755" coordsize="11106,2">
              <v:shape style="position:absolute;left:479;top:755;width:11106;height:2" coordorigin="479,755" coordsize="11106,0" path="m479,755l11585,755e" filled="f" stroked="t" strokeweight=".704379pt" strokecolor="#575757">
                <v:path arrowok="t"/>
              </v:shape>
            </v:group>
            <v:group style="position:absolute;left:2494;top:750;width:2;height:1595" coordorigin="2494,750" coordsize="2,1595">
              <v:shape style="position:absolute;left:2494;top:750;width:2;height:1595" coordorigin="2494,750" coordsize="0,1595" path="m2494,2345l2494,750e" filled="f" stroked="t" strokeweight=".704379pt" strokecolor="#484848">
                <v:path arrowok="t"/>
              </v:shape>
            </v:group>
            <v:group style="position:absolute;left:9157;top:741;width:2;height:1605" coordorigin="9157,741" coordsize="2,1605">
              <v:shape style="position:absolute;left:9157;top:741;width:2;height:1605" coordorigin="9157,741" coordsize="0,1605" path="m9157,2345l9157,741e" filled="f" stroked="t" strokeweight=".704379pt" strokecolor="#606060">
                <v:path arrowok="t"/>
              </v:shape>
            </v:group>
            <v:group style="position:absolute;left:11585;top:745;width:2;height:15400" coordorigin="11585,745" coordsize="2,15400">
              <v:shape style="position:absolute;left:11585;top:745;width:2;height:15400" coordorigin="11585,745" coordsize="0,15400" path="m11585,16145l11585,745e" filled="f" stroked="t" strokeweight=".704379pt" strokecolor="#575757">
                <v:path arrowok="t"/>
              </v:shape>
            </v:group>
            <v:group style="position:absolute;left:479;top:2768;width:11115;height:2" coordorigin="479,2768" coordsize="11115,2">
              <v:shape style="position:absolute;left:479;top:2768;width:11115;height:2" coordorigin="479,2768" coordsize="11115,0" path="m479,2768l11594,2768e" filled="f" stroked="t" strokeweight=".704379pt" strokecolor="#575757">
                <v:path arrowok="t"/>
              </v:shape>
            </v:group>
            <v:group style="position:absolute;left:474;top:2986;width:11115;height:2" coordorigin="474,2986" coordsize="11115,2">
              <v:shape style="position:absolute;left:474;top:2986;width:11115;height:2" coordorigin="474,2986" coordsize="11115,0" path="m474,2986l11589,2986e" filled="f" stroked="t" strokeweight=".704379pt" strokecolor="#545454">
                <v:path arrowok="t"/>
              </v:shape>
            </v:group>
            <v:group style="position:absolute;left:479;top:3200;width:11115;height:2" coordorigin="479,3200" coordsize="11115,2">
              <v:shape style="position:absolute;left:479;top:3200;width:11115;height:2" coordorigin="479,3200" coordsize="11115,0" path="m479,3200l11594,3200e" filled="f" stroked="t" strokeweight=".704379pt" strokecolor="#575757">
                <v:path arrowok="t"/>
              </v:shape>
            </v:group>
            <v:group style="position:absolute;left:479;top:3413;width:11115;height:2" coordorigin="479,3413" coordsize="11115,2">
              <v:shape style="position:absolute;left:479;top:3413;width:11115;height:2" coordorigin="479,3413" coordsize="11115,0" path="m479,3413l11594,3413e" filled="f" stroked="t" strokeweight=".704379pt" strokecolor="#575757">
                <v:path arrowok="t"/>
              </v:shape>
            </v:group>
            <v:group style="position:absolute;left:3963;top:3404;width:2;height:760" coordorigin="3963,3404" coordsize="2,760">
              <v:shape style="position:absolute;left:3963;top:3404;width:2;height:760" coordorigin="3963,3404" coordsize="0,760" path="m3963,4163l3963,3404e" filled="f" stroked="t" strokeweight=".939172pt" strokecolor="#3B3B3B">
                <v:path arrowok="t"/>
              </v:shape>
            </v:group>
            <v:group style="position:absolute;left:7020;top:3371;width:2;height:793" coordorigin="7020,3371" coordsize="2,793">
              <v:shape style="position:absolute;left:7020;top:3371;width:2;height:793" coordorigin="7020,3371" coordsize="0,793" path="m7020,4163l7020,3371e" filled="f" stroked="t" strokeweight=".704379pt" strokecolor="#4F4F4F">
                <v:path arrowok="t"/>
              </v:shape>
            </v:group>
            <v:group style="position:absolute;left:2486;top:4149;width:2;height:11996" coordorigin="2486,4149" coordsize="2,11996">
              <v:shape style="position:absolute;left:2486;top:4149;width:2;height:11996" coordorigin="2486,4149" coordsize="0,11996" path="m2486,16145l2486,4149e" filled="f" stroked="t" strokeweight=".704379pt" strokecolor="#4B4B4B">
                <v:path arrowok="t"/>
              </v:shape>
            </v:group>
            <v:group style="position:absolute;left:474;top:4156;width:11115;height:2" coordorigin="474,4156" coordsize="11115,2">
              <v:shape style="position:absolute;left:474;top:4156;width:11115;height:2" coordorigin="474,4156" coordsize="11115,0" path="m474,4156l11589,4156e" filled="f" stroked="t" strokeweight=".704379pt" strokecolor="#484848">
                <v:path arrowok="t"/>
              </v:shape>
            </v:group>
            <v:group style="position:absolute;left:474;top:4415;width:2;height:11721" coordorigin="474,4415" coordsize="2,11721">
              <v:shape style="position:absolute;left:474;top:4415;width:2;height:11721" coordorigin="474,4415" coordsize="0,11721" path="m474,16136l474,4415e" filled="f" stroked="t" strokeweight=".704379pt" strokecolor="#4B4B4B">
                <v:path arrowok="t"/>
              </v:shape>
            </v:group>
            <v:group style="position:absolute;left:470;top:4432;width:11124;height:2" coordorigin="470,4432" coordsize="11124,2">
              <v:shape style="position:absolute;left:470;top:4432;width:11124;height:2" coordorigin="470,4432" coordsize="11124,0" path="m470,4432l11594,4432e" filled="f" stroked="t" strokeweight=".704379pt" strokecolor="#575757">
                <v:path arrowok="t"/>
              </v:shape>
            </v:group>
            <v:group style="position:absolute;left:2489;top:4648;width:9105;height:2" coordorigin="2489,4648" coordsize="9105,2">
              <v:shape style="position:absolute;left:2489;top:4648;width:9105;height:2" coordorigin="2489,4648" coordsize="9105,0" path="m2489,4648l11594,4648e" filled="f" stroked="t" strokeweight=".704379pt" strokecolor="#575757">
                <v:path arrowok="t"/>
              </v:shape>
            </v:group>
            <v:group style="position:absolute;left:5001;top:4638;width:2;height:2060" coordorigin="5001,4638" coordsize="2,2060">
              <v:shape style="position:absolute;left:5001;top:4638;width:2;height:2060" coordorigin="5001,4638" coordsize="0,2060" path="m5001,6698l5001,4638e" filled="f" stroked="t" strokeweight=".704379pt" strokecolor="#484848">
                <v:path arrowok="t"/>
              </v:shape>
            </v:group>
            <v:group style="position:absolute;left:4992;top:5132;width:6602;height:2" coordorigin="4992,5132" coordsize="6602,2">
              <v:shape style="position:absolute;left:4992;top:5132;width:6602;height:2" coordorigin="4992,5132" coordsize="6602,0" path="m4992,5132l11594,5132e" filled="f" stroked="t" strokeweight=".704379pt" strokecolor="#747474">
                <v:path arrowok="t"/>
              </v:shape>
            </v:group>
            <v:group style="position:absolute;left:4992;top:5369;width:6598;height:2" coordorigin="4992,5369" coordsize="6598,2">
              <v:shape style="position:absolute;left:4992;top:5369;width:6598;height:2" coordorigin="4992,5369" coordsize="6598,0" path="m4992,5369l11589,5369e" filled="f" stroked="t" strokeweight=".704379pt" strokecolor="#575757">
                <v:path arrowok="t"/>
              </v:shape>
            </v:group>
            <v:group style="position:absolute;left:4992;top:5606;width:6602;height:2" coordorigin="4992,5606" coordsize="6602,2">
              <v:shape style="position:absolute;left:4992;top:5606;width:6602;height:2" coordorigin="4992,5606" coordsize="6602,0" path="m4992,5606l11594,5606e" filled="f" stroked="t" strokeweight=".704379pt" strokecolor="#575757">
                <v:path arrowok="t"/>
              </v:shape>
            </v:group>
            <v:group style="position:absolute;left:2484;top:5825;width:9110;height:2" coordorigin="2484,5825" coordsize="9110,2">
              <v:shape style="position:absolute;left:2484;top:5825;width:9110;height:2" coordorigin="2484,5825" coordsize="9110,0" path="m2484,5825l11594,5825e" filled="f" stroked="t" strokeweight=".704379pt" strokecolor="#575757">
                <v:path arrowok="t"/>
              </v:shape>
            </v:group>
            <v:group style="position:absolute;left:7866;top:6038;width:2;height:655" coordorigin="7866,6038" coordsize="2,655">
              <v:shape style="position:absolute;left:7866;top:6038;width:2;height:655" coordorigin="7866,6038" coordsize="0,655" path="m7866,6694l7866,6038e" filled="f" stroked="t" strokeweight=".704379pt" strokecolor="#575757">
                <v:path arrowok="t"/>
              </v:shape>
            </v:group>
            <v:group style="position:absolute;left:2479;top:6473;width:9110;height:2" coordorigin="2479,6473" coordsize="9110,2">
              <v:shape style="position:absolute;left:2479;top:6473;width:9110;height:2" coordorigin="2479,6473" coordsize="9110,0" path="m2479,6473l11589,6473e" filled="f" stroked="t" strokeweight=".704379pt" strokecolor="#575757">
                <v:path arrowok="t"/>
              </v:shape>
            </v:group>
            <v:group style="position:absolute;left:2484;top:6689;width:9105;height:2" coordorigin="2484,6689" coordsize="9105,2">
              <v:shape style="position:absolute;left:2484;top:6689;width:9105;height:2" coordorigin="2484,6689" coordsize="9105,0" path="m2484,6689l11589,6689e" filled="f" stroked="t" strokeweight=".704379pt" strokecolor="#575757">
                <v:path arrowok="t"/>
              </v:shape>
            </v:group>
            <v:group style="position:absolute;left:474;top:6053;width:11115;height:2" coordorigin="474,6053" coordsize="11115,2">
              <v:shape style="position:absolute;left:474;top:6053;width:11115;height:2" coordorigin="474,6053" coordsize="11115,0" path="m474,6053l11589,6053e" filled="f" stroked="t" strokeweight=".704379pt" strokecolor="#575757">
                <v:path arrowok="t"/>
              </v:shape>
            </v:group>
            <v:group style="position:absolute;left:470;top:6902;width:11124;height:2" coordorigin="470,6902" coordsize="11124,2">
              <v:shape style="position:absolute;left:470;top:6902;width:11124;height:2" coordorigin="470,6902" coordsize="11124,0" path="m470,6902l11594,6902e" filled="f" stroked="t" strokeweight=".704379pt" strokecolor="#575757">
                <v:path arrowok="t"/>
              </v:shape>
            </v:group>
            <v:group style="position:absolute;left:5001;top:7135;width:2;height:674" coordorigin="5001,7135" coordsize="2,674">
              <v:shape style="position:absolute;left:5001;top:7135;width:2;height:674" coordorigin="5001,7135" coordsize="0,674" path="m5001,7809l5001,7135e" filled="f" stroked="t" strokeweight=".704379pt" strokecolor="#4B4B4B">
                <v:path arrowok="t"/>
              </v:shape>
            </v:group>
            <v:group style="position:absolute;left:4992;top:7368;width:6602;height:2" coordorigin="4992,7368" coordsize="6602,2">
              <v:shape style="position:absolute;left:4992;top:7368;width:6602;height:2" coordorigin="4992,7368" coordsize="6602,0" path="m4992,7368l11594,7368e" filled="f" stroked="t" strokeweight=".704379pt" strokecolor="#575757">
                <v:path arrowok="t"/>
              </v:shape>
            </v:group>
            <v:group style="position:absolute;left:4987;top:7586;width:6607;height:2" coordorigin="4987,7586" coordsize="6607,2">
              <v:shape style="position:absolute;left:4987;top:7586;width:6607;height:2" coordorigin="4987,7586" coordsize="6607,0" path="m4987,7586l11594,7586e" filled="f" stroked="t" strokeweight=".704379pt" strokecolor="#575757">
                <v:path arrowok="t"/>
              </v:shape>
            </v:group>
            <v:group style="position:absolute;left:460;top:9319;width:11134;height:2" coordorigin="460,9319" coordsize="11134,2">
              <v:shape style="position:absolute;left:460;top:9319;width:11134;height:2" coordorigin="460,9319" coordsize="11134,0" path="m460,9319l11594,9319e" filled="f" stroked="t" strokeweight=".704379pt" strokecolor="#575757">
                <v:path arrowok="t"/>
              </v:shape>
            </v:group>
            <v:group style="position:absolute;left:470;top:7145;width:11120;height:2" coordorigin="470,7145" coordsize="11120,2">
              <v:shape style="position:absolute;left:470;top:7145;width:11120;height:2" coordorigin="470,7145" coordsize="11120,0" path="m470,7145l11589,7145e" filled="f" stroked="t" strokeweight=".704379pt" strokecolor="#575757">
                <v:path arrowok="t"/>
              </v:shape>
            </v:group>
            <v:group style="position:absolute;left:465;top:7800;width:11124;height:2" coordorigin="465,7800" coordsize="11124,2">
              <v:shape style="position:absolute;left:465;top:7800;width:11124;height:2" coordorigin="465,7800" coordsize="11124,0" path="m465,7800l11589,7800e" filled="f" stroked="t" strokeweight=".704379pt" strokecolor="#5B5B5B">
                <v:path arrowok="t"/>
              </v:shape>
            </v:group>
            <v:group style="position:absolute;left:465;top:8602;width:11129;height:2" coordorigin="465,8602" coordsize="11129,2">
              <v:shape style="position:absolute;left:465;top:8602;width:11129;height:2" coordorigin="465,8602" coordsize="11129,0" path="m465,8602l11594,8602e" filled="f" stroked="t" strokeweight=".704379pt" strokecolor="#575757">
                <v:path arrowok="t"/>
              </v:shape>
            </v:group>
            <v:group style="position:absolute;left:465;top:10339;width:11124;height:2" coordorigin="465,10339" coordsize="11124,2">
              <v:shape style="position:absolute;left:465;top:10339;width:11124;height:2" coordorigin="465,10339" coordsize="11124,0" path="m465,10339l11589,10339e" filled="f" stroked="t" strokeweight=".704379pt" strokecolor="#575757">
                <v:path arrowok="t"/>
              </v:shape>
            </v:group>
            <v:group style="position:absolute;left:465;top:9627;width:11124;height:2" coordorigin="465,9627" coordsize="11124,2">
              <v:shape style="position:absolute;left:465;top:9627;width:11124;height:2" coordorigin="465,9627" coordsize="11124,0" path="m465,9627l11589,9627e" filled="f" stroked="t" strokeweight=".704379pt" strokecolor="#575757">
                <v:path arrowok="t"/>
              </v:shape>
            </v:group>
            <v:group style="position:absolute;left:465;top:9860;width:11129;height:2" coordorigin="465,9860" coordsize="11129,2">
              <v:shape style="position:absolute;left:465;top:9860;width:11129;height:2" coordorigin="465,9860" coordsize="11129,0" path="m465,9860l11594,9860e" filled="f" stroked="t" strokeweight=".704379pt" strokecolor="#575757">
                <v:path arrowok="t"/>
              </v:shape>
            </v:group>
            <v:group style="position:absolute;left:1822;top:10539;width:2;height:5606" coordorigin="1822,10539" coordsize="2,5606">
              <v:shape style="position:absolute;left:1822;top:10539;width:2;height:5606" coordorigin="1822,10539" coordsize="0,5606" path="m1822,16145l1822,10539e" filled="f" stroked="t" strokeweight=".704379pt" strokecolor="#4B4B4B">
                <v:path arrowok="t"/>
              </v:shape>
            </v:group>
            <v:group style="position:absolute;left:460;top:10553;width:11134;height:2" coordorigin="460,10553" coordsize="11134,2">
              <v:shape style="position:absolute;left:460;top:10553;width:11134;height:2" coordorigin="460,10553" coordsize="11134,0" path="m460,10553l11594,10553e" filled="f" stroked="t" strokeweight=".704379pt" strokecolor="#575757">
                <v:path arrowok="t"/>
              </v:shape>
            </v:group>
            <v:group style="position:absolute;left:1254;top:10539;width:2;height:5597" coordorigin="1254,10539" coordsize="2,5597">
              <v:shape style="position:absolute;left:1254;top:10539;width:2;height:5597" coordorigin="1254,10539" coordsize="0,5597" path="m1254,16136l1254,10539e" filled="f" stroked="t" strokeweight=".704379pt" strokecolor="#4B4B4B">
                <v:path arrowok="t"/>
              </v:shape>
            </v:group>
            <v:group style="position:absolute;left:7419;top:10548;width:2;height:5587" coordorigin="7419,10548" coordsize="2,5587">
              <v:shape style="position:absolute;left:7419;top:10548;width:2;height:5587" coordorigin="7419,10548" coordsize="0,5587" path="m7419,16136l7419,10548e" filled="f" stroked="t" strokeweight=".704379pt" strokecolor="#4F4F4F">
                <v:path arrowok="t"/>
              </v:shape>
            </v:group>
            <v:group style="position:absolute;left:939;top:10786;width:10650;height:2" coordorigin="939,10786" coordsize="10650,2">
              <v:shape style="position:absolute;left:939;top:10786;width:10650;height:2" coordorigin="939,10786" coordsize="10650,0" path="m939,10786l11589,10786e" filled="f" stroked="t" strokeweight=".704379pt" strokecolor="#5B5B5B">
                <v:path arrowok="t"/>
              </v:shape>
            </v:group>
            <v:group style="position:absolute;left:460;top:16131;width:11134;height:2" coordorigin="460,16131" coordsize="11134,2">
              <v:shape style="position:absolute;left:460;top:16131;width:11134;height:2" coordorigin="460,16131" coordsize="11134,0" path="m460,16131l11594,16131e" filled="f" stroked="t" strokeweight=".704379pt" strokecolor="#747474">
                <v:path arrowok="t"/>
              </v:shape>
            </v:group>
            <v:group style="position:absolute;left:2676;top:6465;width:2;height:229" coordorigin="2676,6465" coordsize="2,229">
              <v:shape style="position:absolute;left:2676;top:6465;width:2;height:229" coordorigin="2676,6465" coordsize="0,229" path="m2676,6693l2676,6465e" filled="f" stroked="t" strokeweight="1.73625pt" strokecolor="#CDCDC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6"/>
          <w:szCs w:val="36"/>
          <w:color w:val="95C1F0"/>
          <w:spacing w:val="23"/>
          <w:w w:val="38"/>
          <w:b/>
          <w:bCs/>
          <w:position w:val="4"/>
        </w:rPr>
        <w:t>·</w:t>
      </w:r>
      <w:r>
        <w:rPr>
          <w:rFonts w:ascii="Arial" w:hAnsi="Arial" w:cs="Arial" w:eastAsia="Arial"/>
          <w:sz w:val="36"/>
          <w:szCs w:val="36"/>
          <w:color w:val="0152D1"/>
          <w:spacing w:val="0"/>
          <w:w w:val="94"/>
          <w:b/>
          <w:bCs/>
          <w:position w:val="4"/>
        </w:rPr>
        <w:t>f1-)</w:t>
      </w:r>
      <w:r>
        <w:rPr>
          <w:rFonts w:ascii="Arial" w:hAnsi="Arial" w:cs="Arial" w:eastAsia="Arial"/>
          <w:sz w:val="36"/>
          <w:szCs w:val="36"/>
          <w:color w:val="0152D1"/>
          <w:spacing w:val="-56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61"/>
          <w:szCs w:val="61"/>
          <w:color w:val="0152D1"/>
          <w:spacing w:val="0"/>
          <w:w w:val="59"/>
          <w:b/>
          <w:bCs/>
          <w:position w:val="4"/>
        </w:rPr>
        <w:t>or-</w:t>
      </w:r>
      <w:r>
        <w:rPr>
          <w:rFonts w:ascii="Times New Roman" w:hAnsi="Times New Roman" w:cs="Times New Roman" w:eastAsia="Times New Roman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D.işçi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2" w:equalWidth="0">
            <w:col w:w="4003" w:space="1284"/>
            <w:col w:w="6433"/>
          </w:cols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3" w:lineRule="exact"/>
        <w:ind w:left="3909" w:right="385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7.399048pt;margin-top:-12.911335pt;width:33.540702pt;height:47.5pt;mso-position-horizontal-relative:page;mso-position-vertical-relative:paragraph;z-index:-15084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Arial" w:hAnsi="Arial" w:cs="Arial" w:eastAsia="Arial"/>
                      <w:sz w:val="95"/>
                      <w:szCs w:val="95"/>
                    </w:rPr>
                  </w:pPr>
                  <w:rPr/>
                  <w:r>
                    <w:rPr>
                      <w:rFonts w:ascii="Arial" w:hAnsi="Arial" w:cs="Arial" w:eastAsia="Arial"/>
                      <w:sz w:val="95"/>
                      <w:szCs w:val="95"/>
                      <w:color w:val="262626"/>
                      <w:spacing w:val="0"/>
                      <w:w w:val="127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4057" w:right="-20"/>
        <w:jc w:val="left"/>
        <w:tabs>
          <w:tab w:pos="99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12"/>
          <w:position w:val="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12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5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12"/>
          <w:position w:val="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12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5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13"/>
          <w:position w:val="5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79"/>
          <w:position w:val="5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-4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32"/>
          <w:w w:val="100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35"/>
          <w:position w:val="-5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943" w:right="-20"/>
        <w:jc w:val="left"/>
        <w:tabs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83838"/>
          <w:w w:val="87"/>
          <w:position w:val="1"/>
        </w:rPr>
        <w:t>I</w:t>
      </w:r>
      <w:r>
        <w:rPr>
          <w:rFonts w:ascii="Arial" w:hAnsi="Arial" w:cs="Arial" w:eastAsia="Arial"/>
          <w:sz w:val="17"/>
          <w:szCs w:val="17"/>
          <w:color w:val="383838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position w:val="1"/>
        </w:rPr>
        <w:t>ZMIR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696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9.79715pt;margin-top:2.499619pt;width:26.817226pt;height:.1pt;mso-position-horizontal-relative:page;mso-position-vertical-relative:paragraph;z-index:-15085" coordorigin="9996,50" coordsize="536,2">
            <v:shape style="position:absolute;left:9996;top:50;width:536;height:2" coordorigin="9996,50" coordsize="536,0" path="m9996,50l10532,50e" filled="f" stroked="t" strokeweight="2.135885pt" strokecolor="#5B646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71962pt;margin-top:7.547255pt;width:42.931314pt;height:8.5pt;mso-position-horizontal-relative:page;mso-position-vertical-relative:paragraph;z-index:-15083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4D4D4D"/>
                      <w:w w:val="85"/>
                    </w:rPr>
                    <w:t>BE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D4D4D"/>
                      <w:spacing w:val="8"/>
                      <w:w w:val="86"/>
                    </w:rPr>
                    <w:t>L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727274"/>
                      <w:spacing w:val="8"/>
                      <w:w w:val="72"/>
                    </w:rPr>
                    <w:t>E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D4D4D"/>
                      <w:spacing w:val="0"/>
                      <w:w w:val="86"/>
                    </w:rPr>
                    <w:t>DIYESI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78"/>
          <w:position w:val="9"/>
        </w:rPr>
        <w:t>BÜYÜKŞEHIR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51" w:right="-20"/>
        <w:jc w:val="left"/>
        <w:tabs>
          <w:tab w:pos="12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1"/>
          <w:szCs w:val="21"/>
          <w:color w:val="BCBCBC"/>
          <w:spacing w:val="0"/>
          <w:w w:val="598"/>
        </w:rPr>
        <w:t>-</w:t>
      </w:r>
      <w:r>
        <w:rPr>
          <w:rFonts w:ascii="Arial" w:hAnsi="Arial" w:cs="Arial" w:eastAsia="Arial"/>
          <w:sz w:val="21"/>
          <w:szCs w:val="21"/>
          <w:color w:val="BCBCBC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BCBCBC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BCBCBC"/>
          <w:spacing w:val="0"/>
          <w:w w:val="340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312" w:lineRule="exact"/>
        <w:ind w:left="103" w:right="-20"/>
        <w:jc w:val="left"/>
        <w:tabs>
          <w:tab w:pos="1480" w:val="left"/>
          <w:tab w:pos="2840" w:val="left"/>
          <w:tab w:pos="5220" w:val="left"/>
          <w:tab w:pos="72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1"/>
        </w:rPr>
        <w:t>[Qla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18:00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tfei: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6"/>
          <w:position w:val="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32" w:right="-20"/>
        <w:jc w:val="left"/>
        <w:tabs>
          <w:tab w:pos="1480" w:val="left"/>
          <w:tab w:pos="2840" w:val="left"/>
          <w:tab w:pos="4200" w:val="left"/>
          <w:tab w:pos="5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1"/>
          <w:w w:val="1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09.05.20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2926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4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</w:rPr>
        <w:t>mdi.bi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5748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3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7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5748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3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27" w:right="-20"/>
        <w:jc w:val="left"/>
        <w:tabs>
          <w:tab w:pos="1480" w:val="left"/>
          <w:tab w:pos="414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9" w:lineRule="exact"/>
        <w:ind w:left="122" w:right="-20"/>
        <w:jc w:val="left"/>
        <w:tabs>
          <w:tab w:pos="332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2"/>
        </w:rPr>
        <w:t>Ise: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95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27274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27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KulJanını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33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-6"/>
          <w:w w:val="100"/>
          <w:position w:val="-1"/>
        </w:rPr>
        <w:t>B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tonarm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383838"/>
          <w:spacing w:val="-8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Kagi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15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82"/>
          <w:position w:val="-1"/>
        </w:rPr>
        <w:t>Ahş-ap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82"/>
          <w:position w:val="-1"/>
        </w:rPr>
        <w:t>  </w:t>
      </w:r>
      <w:r>
        <w:rPr>
          <w:rFonts w:ascii="Arial" w:hAnsi="Arial" w:cs="Arial" w:eastAsia="Arial"/>
          <w:sz w:val="17"/>
          <w:szCs w:val="17"/>
          <w:color w:val="4D4D4D"/>
          <w:spacing w:val="12"/>
          <w:w w:val="82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position w:val="-1"/>
        </w:rPr>
        <w:t>Çe</w:t>
      </w:r>
      <w:r>
        <w:rPr>
          <w:rFonts w:ascii="Arial" w:hAnsi="Arial" w:cs="Arial" w:eastAsia="Arial"/>
          <w:sz w:val="17"/>
          <w:szCs w:val="17"/>
          <w:color w:val="5D5D5D"/>
          <w:spacing w:val="-8"/>
          <w:w w:val="100"/>
          <w:position w:val="-1"/>
        </w:rPr>
        <w:t>l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ik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17"/>
          <w:szCs w:val="17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1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90" w:lineRule="exact"/>
        <w:ind w:left="4142" w:right="-20"/>
        <w:jc w:val="left"/>
        <w:tabs>
          <w:tab w:pos="4740" w:val="left"/>
          <w:tab w:pos="5240" w:val="left"/>
          <w:tab w:pos="566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262626"/>
          <w:spacing w:val="0"/>
          <w:w w:val="50"/>
        </w:rPr>
        <w:t>ı</w:t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181818"/>
          <w:spacing w:val="0"/>
          <w:w w:val="50"/>
        </w:rPr>
        <w:t>ı</w:t>
      </w:r>
      <w:r>
        <w:rPr>
          <w:rFonts w:ascii="Arial" w:hAnsi="Arial" w:cs="Arial" w:eastAsia="Arial"/>
          <w:sz w:val="42"/>
          <w:szCs w:val="42"/>
          <w:color w:val="181818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181818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BCBCBC"/>
          <w:spacing w:val="0"/>
          <w:w w:val="50"/>
        </w:rPr>
        <w:t>ı</w:t>
      </w:r>
      <w:r>
        <w:rPr>
          <w:rFonts w:ascii="Arial" w:hAnsi="Arial" w:cs="Arial" w:eastAsia="Arial"/>
          <w:sz w:val="42"/>
          <w:szCs w:val="42"/>
          <w:color w:val="BCBCBC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BCBCBC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262626"/>
          <w:spacing w:val="0"/>
          <w:w w:val="193"/>
          <w:position w:val="1"/>
        </w:rPr>
        <w:t>I</w:t>
      </w:r>
      <w:r>
        <w:rPr>
          <w:rFonts w:ascii="Arial" w:hAnsi="Arial" w:cs="Arial" w:eastAsia="Arial"/>
          <w:sz w:val="36"/>
          <w:szCs w:val="36"/>
          <w:color w:val="2626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6"/>
          <w:szCs w:val="36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1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8"/>
        </w:rPr>
        <w:t>ı8:15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27" w:right="-20"/>
        <w:jc w:val="left"/>
        <w:tabs>
          <w:tab w:pos="244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4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0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4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Ün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ATSAK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366" w:right="2425"/>
        <w:jc w:val="center"/>
        <w:tabs>
          <w:tab w:pos="440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1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4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8:0ı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"/>
        </w:rPr>
        <w:t>18:04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00" w:bottom="0" w:left="400" w:right="260"/>
        </w:sectPr>
      </w:pPr>
      <w:rPr/>
    </w:p>
    <w:p>
      <w:pPr>
        <w:spacing w:before="5" w:after="0" w:line="240" w:lineRule="auto"/>
        <w:ind w:left="10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60"/>
          <w:cols w:num="2" w:equalWidth="0">
            <w:col w:w="589" w:space="1812"/>
            <w:col w:w="8859"/>
          </w:cols>
        </w:sectPr>
      </w:pPr>
      <w:rPr/>
    </w:p>
    <w:p>
      <w:pPr>
        <w:spacing w:before="13" w:after="0" w:line="240" w:lineRule="auto"/>
        <w:ind w:left="127" w:right="-20"/>
        <w:jc w:val="left"/>
        <w:tabs>
          <w:tab w:pos="2400" w:val="left"/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</w:r>
      <w:r>
        <w:rPr>
          <w:rFonts w:ascii="Courier New" w:hAnsi="Courier New" w:cs="Courier New" w:eastAsia="Courier New"/>
          <w:sz w:val="22"/>
          <w:szCs w:val="22"/>
          <w:color w:val="4D4D4D"/>
          <w:spacing w:val="0"/>
          <w:w w:val="80"/>
          <w:position w:val="2"/>
        </w:rPr>
        <w:t>22</w:t>
      </w:r>
      <w:r>
        <w:rPr>
          <w:rFonts w:ascii="Courier New" w:hAnsi="Courier New" w:cs="Courier New" w:eastAsia="Courier New"/>
          <w:sz w:val="22"/>
          <w:szCs w:val="22"/>
          <w:color w:val="4D4D4D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D4D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Elekt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4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4367" w:right="466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2" w:lineRule="auto"/>
        <w:ind w:left="2410" w:right="4283" w:firstLine="1984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155981pt;margin-top:12.153861pt;width:7.517475pt;height:21.5pt;mso-position-horizontal-relative:page;mso-position-vertical-relative:paragraph;z-index:-15082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rPr>
                      <w:rFonts w:ascii="Times New Roman" w:hAnsi="Times New Roman" w:cs="Times New Roman" w:eastAsia="Times New Roman"/>
                      <w:sz w:val="43"/>
                      <w:szCs w:val="4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8E8E90"/>
                      <w:spacing w:val="0"/>
                      <w:w w:val="105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1" w:lineRule="auto"/>
        <w:ind w:left="2410" w:right="2639" w:firstLine="-1989"/>
        <w:jc w:val="left"/>
        <w:tabs>
          <w:tab w:pos="2400" w:val="left"/>
          <w:tab w:pos="438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jımcı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7" w:lineRule="auto"/>
        <w:ind w:left="2410" w:right="7330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4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74"/>
        </w:rPr>
        <w:t>Ekiı&gt;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75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03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göıiildü.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3277" w:right="4032"/>
        <w:jc w:val="center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öndüımede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86" w:lineRule="exact"/>
        <w:ind w:left="159" w:right="-20"/>
        <w:jc w:val="left"/>
        <w:tabs>
          <w:tab w:pos="4440" w:val="left"/>
          <w:tab w:pos="6280" w:val="left"/>
          <w:tab w:pos="7840" w:val="left"/>
          <w:tab w:pos="9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3"/>
          <w:position w:val="-5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4"/>
        </w:rPr>
        <w:t>jK.K.T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52"/>
          <w:position w:val="-5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52"/>
          <w:position w:val="-5"/>
        </w:rPr>
        <w:t>      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3"/>
          <w:w w:val="5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C0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left="4403" w:right="-20"/>
        <w:jc w:val="left"/>
        <w:tabs>
          <w:tab w:pos="6280" w:val="left"/>
          <w:tab w:pos="7840" w:val="left"/>
          <w:tab w:pos="94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</w:r>
      <w:r>
        <w:rPr>
          <w:rFonts w:ascii="Arial" w:hAnsi="Arial" w:cs="Arial" w:eastAsia="Arial"/>
          <w:sz w:val="45"/>
          <w:szCs w:val="45"/>
          <w:color w:val="5D5D5D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5D5D5D"/>
          <w:spacing w:val="-61"/>
          <w:w w:val="60"/>
          <w:position w:val="-1"/>
        </w:rPr>
        <w:t> </w:t>
      </w:r>
      <w:r>
        <w:rPr>
          <w:rFonts w:ascii="Arial" w:hAnsi="Arial" w:cs="Arial" w:eastAsia="Arial"/>
          <w:sz w:val="45"/>
          <w:szCs w:val="45"/>
          <w:color w:val="5D5D5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5D5D5D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5D5D5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5D5D5D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25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7" w:lineRule="auto"/>
        <w:ind w:left="117" w:right="6505" w:firstLine="-9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7" w:lineRule="auto"/>
        <w:ind w:left="113" w:right="60" w:firstLine="2497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soruşhırmada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4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7" w:lineRule="auto"/>
        <w:ind w:left="108" w:right="4153"/>
        <w:jc w:val="left"/>
        <w:tabs>
          <w:tab w:pos="240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Sig_ortalı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:;ıirketi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1" w:lineRule="auto"/>
        <w:ind w:left="435" w:right="9036" w:firstLine="-32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13" w:right="-20"/>
        <w:jc w:val="left"/>
        <w:tabs>
          <w:tab w:pos="238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!Tarih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2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0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2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0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2"/>
          <w:position w:val="0"/>
        </w:rPr>
        <w:t>18:25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84" w:right="-20"/>
        <w:jc w:val="left"/>
        <w:tabs>
          <w:tab w:pos="1200" w:val="left"/>
          <w:tab w:pos="238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8"/>
          <w:position w:val="3"/>
        </w:rPr>
        <w:t>Var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88"/>
          <w:position w:val="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88"/>
          <w:position w:val="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88"/>
          <w:position w:val="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8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60"/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21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"/>
        </w:rPr>
        <w:t>'G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5" w:lineRule="exact"/>
        <w:ind w:left="255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83838"/>
          <w:w w:val="160"/>
          <w:position w:val="-1"/>
        </w:rPr>
        <w:t>(</w:t>
      </w:r>
      <w:r>
        <w:rPr>
          <w:rFonts w:ascii="Arial" w:hAnsi="Arial" w:cs="Arial" w:eastAsia="Arial"/>
          <w:sz w:val="7"/>
          <w:szCs w:val="7"/>
          <w:color w:val="383838"/>
          <w:w w:val="159"/>
          <w:position w:val="-1"/>
        </w:rPr>
        <w:t>!</w:t>
      </w:r>
      <w:r>
        <w:rPr>
          <w:rFonts w:ascii="Arial" w:hAnsi="Arial" w:cs="Arial" w:eastAsia="Arial"/>
          <w:sz w:val="7"/>
          <w:szCs w:val="7"/>
          <w:color w:val="383838"/>
          <w:w w:val="160"/>
          <w:position w:val="-1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  <w:position w:val="0"/>
        </w:rPr>
      </w:r>
    </w:p>
    <w:p>
      <w:pPr>
        <w:spacing w:before="0" w:after="0" w:line="4" w:lineRule="atLeast"/>
        <w:ind w:left="250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19"/>
        </w:rPr>
        <w:t>&gt;.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40" w:after="0" w:line="240" w:lineRule="auto"/>
        <w:ind w:right="-7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3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15267"/>
          <w:w w:val="97"/>
          <w:b/>
          <w:bCs/>
        </w:rPr>
        <w:t>1.</w:t>
      </w:r>
      <w:r>
        <w:rPr>
          <w:rFonts w:ascii="Arial" w:hAnsi="Arial" w:cs="Arial" w:eastAsia="Arial"/>
          <w:sz w:val="25"/>
          <w:szCs w:val="25"/>
          <w:color w:val="415267"/>
          <w:w w:val="58"/>
        </w:rPr>
        <w:t>Mıms</w:t>
      </w:r>
      <w:r>
        <w:rPr>
          <w:rFonts w:ascii="Arial" w:hAnsi="Arial" w:cs="Arial" w:eastAsia="Arial"/>
          <w:sz w:val="25"/>
          <w:szCs w:val="25"/>
          <w:color w:val="415267"/>
          <w:w w:val="100"/>
        </w:rPr>
        <w:t>  </w:t>
      </w:r>
      <w:r>
        <w:rPr>
          <w:rFonts w:ascii="Arial" w:hAnsi="Arial" w:cs="Arial" w:eastAsia="Arial"/>
          <w:sz w:val="25"/>
          <w:szCs w:val="25"/>
          <w:color w:val="415267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15267"/>
          <w:spacing w:val="0"/>
          <w:w w:val="60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60"/>
          <w:cols w:num="3" w:equalWidth="0">
            <w:col w:w="416" w:space="2127"/>
            <w:col w:w="3993" w:space="2311"/>
            <w:col w:w="2413"/>
          </w:cols>
        </w:sectPr>
      </w:pPr>
      <w:rPr/>
    </w:p>
    <w:p>
      <w:pPr>
        <w:spacing w:before="0" w:after="0" w:line="44" w:lineRule="atLeast"/>
        <w:ind w:left="184" w:right="-20"/>
        <w:jc w:val="left"/>
        <w:tabs>
          <w:tab w:pos="8540" w:val="left"/>
          <w:tab w:pos="93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6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3"/>
        </w:rPr>
        <w:t>......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59"/>
          <w:szCs w:val="59"/>
          <w:color w:val="383838"/>
          <w:spacing w:val="0"/>
          <w:w w:val="29"/>
          <w:position w:val="-4"/>
        </w:rPr>
        <w:t>..</w:t>
      </w:r>
      <w:r>
        <w:rPr>
          <w:rFonts w:ascii="Times New Roman" w:hAnsi="Times New Roman" w:cs="Times New Roman" w:eastAsia="Times New Roman"/>
          <w:sz w:val="59"/>
          <w:szCs w:val="59"/>
          <w:color w:val="383838"/>
          <w:spacing w:val="0"/>
          <w:w w:val="29"/>
          <w:position w:val="-4"/>
        </w:rPr>
        <w:t> </w:t>
      </w:r>
      <w:r>
        <w:rPr>
          <w:rFonts w:ascii="Times New Roman" w:hAnsi="Times New Roman" w:cs="Times New Roman" w:eastAsia="Times New Roman"/>
          <w:sz w:val="59"/>
          <w:szCs w:val="59"/>
          <w:color w:val="383838"/>
          <w:spacing w:val="33"/>
          <w:w w:val="29"/>
          <w:position w:val="-4"/>
        </w:rPr>
        <w:t> </w:t>
      </w:r>
      <w:r>
        <w:rPr>
          <w:rFonts w:ascii="Times New Roman" w:hAnsi="Times New Roman" w:cs="Times New Roman" w:eastAsia="Times New Roman"/>
          <w:sz w:val="59"/>
          <w:szCs w:val="59"/>
          <w:color w:val="BCBCBC"/>
          <w:spacing w:val="0"/>
          <w:w w:val="45"/>
          <w:position w:val="-4"/>
        </w:rPr>
        <w:t>.</w:t>
      </w:r>
      <w:r>
        <w:rPr>
          <w:rFonts w:ascii="Times New Roman" w:hAnsi="Times New Roman" w:cs="Times New Roman" w:eastAsia="Times New Roman"/>
          <w:sz w:val="59"/>
          <w:szCs w:val="59"/>
          <w:color w:val="BCBCBC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59"/>
          <w:szCs w:val="59"/>
          <w:color w:val="BCBCBC"/>
          <w:spacing w:val="0"/>
          <w:w w:val="100"/>
          <w:position w:val="-4"/>
        </w:rPr>
      </w:r>
      <w:r>
        <w:rPr>
          <w:rFonts w:ascii="Arial" w:hAnsi="Arial" w:cs="Arial" w:eastAsia="Arial"/>
          <w:sz w:val="25"/>
          <w:szCs w:val="25"/>
          <w:color w:val="8E8E90"/>
          <w:spacing w:val="-29"/>
          <w:w w:val="142"/>
          <w:position w:val="-4"/>
        </w:rPr>
        <w:t>,</w:t>
      </w:r>
      <w:r>
        <w:rPr>
          <w:rFonts w:ascii="Arial" w:hAnsi="Arial" w:cs="Arial" w:eastAsia="Arial"/>
          <w:sz w:val="18"/>
          <w:szCs w:val="18"/>
          <w:color w:val="A8A7D6"/>
          <w:spacing w:val="0"/>
          <w:w w:val="104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60"/>
        </w:sectPr>
      </w:pPr>
      <w:rPr/>
    </w:p>
    <w:p>
      <w:pPr>
        <w:spacing w:before="0" w:after="0" w:line="127" w:lineRule="atLeast"/>
        <w:ind w:left="208" w:right="-95"/>
        <w:jc w:val="left"/>
        <w:tabs>
          <w:tab w:pos="8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-39"/>
          <w:w w:val="62"/>
          <w:b/>
          <w:bCs/>
          <w:i/>
          <w:position w:val="9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5"/>
          <w:w w:val="50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32"/>
          <w:w w:val="62"/>
          <w:b/>
          <w:bCs/>
          <w:i/>
          <w:position w:val="9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0"/>
          <w:position w:val="0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8E8E90"/>
          <w:spacing w:val="-18"/>
          <w:w w:val="110"/>
          <w:i/>
          <w:position w:val="-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A8AAAA"/>
          <w:spacing w:val="0"/>
          <w:w w:val="105"/>
          <w:i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9" w:lineRule="atLeast"/>
        <w:ind w:left="103" w:right="1066"/>
        <w:jc w:val="center"/>
        <w:tabs>
          <w:tab w:pos="1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2"/>
        </w:rPr>
        <w:t>ii1lii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9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8"/>
          <w:w w:val="90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77"/>
          <w:position w:val="2"/>
        </w:rPr>
        <w:t>ı;</w:t>
      </w:r>
      <w:r>
        <w:rPr>
          <w:rFonts w:ascii="Arial" w:hAnsi="Arial" w:cs="Arial" w:eastAsia="Arial"/>
          <w:sz w:val="25"/>
          <w:szCs w:val="25"/>
          <w:color w:val="383838"/>
          <w:spacing w:val="-19"/>
          <w:w w:val="78"/>
          <w:position w:val="2"/>
        </w:rPr>
        <w:t>r</w:t>
      </w:r>
      <w:r>
        <w:rPr>
          <w:rFonts w:ascii="Arial" w:hAnsi="Arial" w:cs="Arial" w:eastAsia="Arial"/>
          <w:sz w:val="25"/>
          <w:szCs w:val="25"/>
          <w:color w:val="BCBCBC"/>
          <w:spacing w:val="-36"/>
          <w:w w:val="95"/>
          <w:position w:val="2"/>
        </w:rPr>
        <w:t>·</w:t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57"/>
          <w:position w:val="2"/>
        </w:rPr>
        <w:t>:-</w:t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6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23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3" w:lineRule="exact"/>
        <w:ind w:left="-41" w:right="944"/>
        <w:jc w:val="center"/>
        <w:tabs>
          <w:tab w:pos="12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70"/>
          <w:position w:val="-8"/>
        </w:rPr>
        <w:t>iiı.!te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70"/>
          <w:position w:val="-8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36"/>
          <w:w w:val="70"/>
          <w:position w:val="-8"/>
        </w:rPr>
        <w:t> </w:t>
      </w:r>
      <w:r>
        <w:rPr>
          <w:rFonts w:ascii="Arial" w:hAnsi="Arial" w:cs="Arial" w:eastAsia="Arial"/>
          <w:sz w:val="24"/>
          <w:szCs w:val="24"/>
          <w:color w:val="727274"/>
          <w:spacing w:val="0"/>
          <w:w w:val="100"/>
          <w:position w:val="-6"/>
        </w:rPr>
        <w:t>t'lf'</w:t>
      </w:r>
      <w:r>
        <w:rPr>
          <w:rFonts w:ascii="Arial" w:hAnsi="Arial" w:cs="Arial" w:eastAsia="Arial"/>
          <w:sz w:val="24"/>
          <w:szCs w:val="24"/>
          <w:color w:val="727274"/>
          <w:spacing w:val="3"/>
          <w:w w:val="100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727274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4"/>
          <w:szCs w:val="24"/>
          <w:color w:val="727274"/>
          <w:spacing w:val="0"/>
          <w:w w:val="100"/>
          <w:position w:val="-6"/>
        </w:rPr>
      </w:r>
      <w:r>
        <w:rPr>
          <w:rFonts w:ascii="Arial" w:hAnsi="Arial" w:cs="Arial" w:eastAsia="Arial"/>
          <w:sz w:val="24"/>
          <w:szCs w:val="24"/>
          <w:color w:val="8E8E90"/>
          <w:spacing w:val="-20"/>
          <w:w w:val="98"/>
          <w:position w:val="-4"/>
        </w:rPr>
        <w:t>.</w:t>
      </w:r>
      <w:r>
        <w:rPr>
          <w:rFonts w:ascii="Arial" w:hAnsi="Arial" w:cs="Arial" w:eastAsia="Arial"/>
          <w:sz w:val="24"/>
          <w:szCs w:val="24"/>
          <w:color w:val="5D5D5D"/>
          <w:spacing w:val="0"/>
          <w:w w:val="123"/>
          <w:position w:val="-4"/>
        </w:rPr>
        <w:t>UN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00" w:right="260"/>
          <w:cols w:num="2" w:equalWidth="0">
            <w:col w:w="8469" w:space="2"/>
            <w:col w:w="2789"/>
          </w:cols>
        </w:sectPr>
      </w:pPr>
      <w:rPr/>
    </w:p>
    <w:p>
      <w:pPr>
        <w:spacing w:before="99" w:after="0" w:line="293" w:lineRule="exact"/>
        <w:ind w:right="-20"/>
        <w:jc w:val="right"/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51"/>
          <w:szCs w:val="51"/>
          <w:color w:val="262F82"/>
          <w:spacing w:val="-52"/>
          <w:w w:val="58"/>
          <w:position w:val="-24"/>
        </w:rPr>
        <w:t>I</w:t>
      </w:r>
      <w:r>
        <w:rPr>
          <w:rFonts w:ascii="Arial" w:hAnsi="Arial" w:cs="Arial" w:eastAsia="Arial"/>
          <w:sz w:val="51"/>
          <w:szCs w:val="51"/>
          <w:color w:val="383838"/>
          <w:spacing w:val="0"/>
          <w:w w:val="77"/>
          <w:position w:val="-24"/>
        </w:rPr>
        <w:t>N{;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60" w:after="0" w:line="240" w:lineRule="auto"/>
        <w:ind w:left="-39" w:right="-59"/>
        <w:jc w:val="center"/>
        <w:tabs>
          <w:tab w:pos="2860" w:val="left"/>
          <w:tab w:pos="4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ATSAK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A8AAAA"/>
          <w:spacing w:val="0"/>
          <w:w w:val="201"/>
          <w:position w:val="0"/>
        </w:rPr>
        <w:t>'</w:t>
      </w:r>
      <w:r>
        <w:rPr>
          <w:rFonts w:ascii="Arial" w:hAnsi="Arial" w:cs="Arial" w:eastAsia="Arial"/>
          <w:sz w:val="21"/>
          <w:szCs w:val="21"/>
          <w:color w:val="A8AAAA"/>
          <w:spacing w:val="-57"/>
          <w:w w:val="201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A8AAAA"/>
          <w:spacing w:val="-9"/>
          <w:w w:val="224"/>
          <w:position w:val="0"/>
        </w:rPr>
        <w:t>'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70"/>
          <w:b/>
          <w:bCs/>
          <w:position w:val="0"/>
        </w:rPr>
        <w:t>dt</w:t>
      </w:r>
      <w:r>
        <w:rPr>
          <w:rFonts w:ascii="Arial" w:hAnsi="Arial" w:cs="Arial" w:eastAsia="Arial"/>
          <w:sz w:val="21"/>
          <w:szCs w:val="21"/>
          <w:color w:val="383838"/>
          <w:spacing w:val="-1"/>
          <w:w w:val="71"/>
          <w:b/>
          <w:bCs/>
          <w:position w:val="0"/>
        </w:rPr>
        <w:t>f</w:t>
      </w:r>
      <w:r>
        <w:rPr>
          <w:rFonts w:ascii="Arial" w:hAnsi="Arial" w:cs="Arial" w:eastAsia="Arial"/>
          <w:sz w:val="21"/>
          <w:szCs w:val="21"/>
          <w:color w:val="5D5D5D"/>
          <w:spacing w:val="0"/>
          <w:w w:val="95"/>
          <w:b/>
          <w:bCs/>
          <w:position w:val="0"/>
        </w:rPr>
        <w:t>a</w:t>
      </w:r>
      <w:r>
        <w:rPr>
          <w:rFonts w:ascii="Arial" w:hAnsi="Arial" w:cs="Arial" w:eastAsia="Arial"/>
          <w:sz w:val="21"/>
          <w:szCs w:val="21"/>
          <w:color w:val="646B87"/>
          <w:spacing w:val="0"/>
          <w:w w:val="84"/>
          <w:b/>
          <w:bCs/>
          <w:position w:val="0"/>
        </w:rPr>
        <w:t>e</w:t>
      </w:r>
      <w:r>
        <w:rPr>
          <w:rFonts w:ascii="Arial" w:hAnsi="Arial" w:cs="Arial" w:eastAsia="Arial"/>
          <w:sz w:val="21"/>
          <w:szCs w:val="21"/>
          <w:color w:val="646B87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646B87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9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left="163" w:right="118"/>
        <w:jc w:val="center"/>
        <w:tabs>
          <w:tab w:pos="30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66"/>
          <w:position w:val="-1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7"/>
          <w:w w:val="66"/>
          <w:position w:val="-1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66"/>
          <w:position w:val="-1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6"/>
          <w:w w:val="66"/>
          <w:position w:val="-1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66"/>
          <w:position w:val="-11"/>
        </w:rPr>
        <w:t>ıı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66"/>
          <w:position w:val="-11"/>
        </w:rPr>
        <w:t>    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20"/>
          <w:w w:val="66"/>
          <w:position w:val="-1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-17"/>
          <w:w w:val="150"/>
          <w:position w:val="-9"/>
        </w:rPr>
        <w:t>l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7"/>
          <w:position w:val="-9"/>
        </w:rPr>
        <w:t>eŞ\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92" w:lineRule="exact"/>
        <w:ind w:right="-20"/>
        <w:jc w:val="left"/>
        <w:rPr>
          <w:rFonts w:ascii="Arial" w:hAnsi="Arial" w:cs="Arial" w:eastAsia="Arial"/>
          <w:sz w:val="56"/>
          <w:szCs w:val="5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5D5D5D"/>
          <w:w w:val="61"/>
          <w:position w:val="-14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-38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8"/>
          <w:w w:val="69"/>
          <w:position w:val="-14"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727274"/>
          <w:spacing w:val="1"/>
          <w:w w:val="69"/>
          <w:position w:val="-14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69"/>
          <w:position w:val="-14"/>
        </w:rPr>
        <w:t>lı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69"/>
          <w:position w:val="-14"/>
        </w:rPr>
        <w:t>(O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34"/>
          <w:w w:val="69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69"/>
          <w:position w:val="-14"/>
        </w:rPr>
        <w:t>V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69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3"/>
          <w:w w:val="69"/>
          <w:position w:val="-14"/>
        </w:rPr>
        <w:t> </w:t>
      </w:r>
      <w:r>
        <w:rPr>
          <w:rFonts w:ascii="Arial" w:hAnsi="Arial" w:cs="Arial" w:eastAsia="Arial"/>
          <w:sz w:val="56"/>
          <w:szCs w:val="56"/>
          <w:color w:val="1A2495"/>
          <w:spacing w:val="0"/>
          <w:w w:val="123"/>
          <w:i/>
          <w:position w:val="-14"/>
        </w:rPr>
        <w:t>1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60"/>
          <w:cols w:num="3" w:equalWidth="0">
            <w:col w:w="3395" w:space="1749"/>
            <w:col w:w="4259" w:space="89"/>
            <w:col w:w="1768"/>
          </w:cols>
        </w:sectPr>
      </w:pPr>
      <w:rPr/>
    </w:p>
    <w:p>
      <w:pPr>
        <w:spacing w:before="0" w:after="0" w:line="794" w:lineRule="exact"/>
        <w:ind w:left="2581" w:right="-15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6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3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11"/>
          <w:w w:val="58"/>
          <w:position w:val="36"/>
        </w:rPr>
        <w:t>P</w:t>
      </w:r>
      <w:r>
        <w:rPr>
          <w:rFonts w:ascii="Times New Roman" w:hAnsi="Times New Roman" w:cs="Times New Roman" w:eastAsia="Times New Roman"/>
          <w:sz w:val="75"/>
          <w:szCs w:val="75"/>
          <w:color w:val="41468C"/>
          <w:spacing w:val="36"/>
          <w:w w:val="117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58"/>
          <w:position w:val="3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4"/>
          <w:w w:val="100"/>
          <w:position w:val="3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E8E90"/>
          <w:spacing w:val="0"/>
          <w:w w:val="79"/>
          <w:position w:val="36"/>
        </w:rPr>
        <w:t>kez</w:t>
      </w:r>
      <w:r>
        <w:rPr>
          <w:rFonts w:ascii="Times New Roman" w:hAnsi="Times New Roman" w:cs="Times New Roman" w:eastAsia="Times New Roman"/>
          <w:sz w:val="21"/>
          <w:szCs w:val="21"/>
          <w:color w:val="8E8E90"/>
          <w:spacing w:val="0"/>
          <w:w w:val="79"/>
          <w:position w:val="3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E8E90"/>
          <w:spacing w:val="13"/>
          <w:w w:val="79"/>
          <w:position w:val="3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46B87"/>
          <w:spacing w:val="11"/>
          <w:w w:val="96"/>
          <w:position w:val="3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96"/>
          <w:position w:val="36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27"/>
          <w:w w:val="96"/>
          <w:position w:val="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6"/>
        </w:rPr>
        <w:t>Aınir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07" w:lineRule="exact"/>
        <w:ind w:right="1635"/>
        <w:jc w:val="right"/>
        <w:rPr>
          <w:rFonts w:ascii="Arial" w:hAnsi="Arial" w:cs="Arial" w:eastAsia="Arial"/>
          <w:sz w:val="50"/>
          <w:szCs w:val="50"/>
        </w:rPr>
      </w:pPr>
      <w:rPr/>
      <w:r>
        <w:rPr/>
        <w:br w:type="column"/>
      </w:r>
      <w:r>
        <w:rPr>
          <w:rFonts w:ascii="Arial" w:hAnsi="Arial" w:cs="Arial" w:eastAsia="Arial"/>
          <w:sz w:val="50"/>
          <w:szCs w:val="50"/>
          <w:color w:val="BCBCBC"/>
          <w:spacing w:val="0"/>
          <w:w w:val="56"/>
          <w:position w:val="-8"/>
        </w:rPr>
        <w:t>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448" w:lineRule="exact"/>
        <w:ind w:right="-20"/>
        <w:jc w:val="left"/>
        <w:tabs>
          <w:tab w:pos="420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2.346405pt;margin-top:22.398874pt;width:21.775521pt;height:29pt;mso-position-horizontal-relative:page;mso-position-vertical-relative:paragraph;z-index:-15081" type="#_x0000_t202" filled="f" stroked="f">
            <v:textbox inset="0,0,0,0">
              <w:txbxContent>
                <w:p>
                  <w:pPr>
                    <w:spacing w:before="0" w:after="0" w:line="580" w:lineRule="exact"/>
                    <w:ind w:right="-127"/>
                    <w:jc w:val="left"/>
                    <w:rPr>
                      <w:rFonts w:ascii="Times New Roman" w:hAnsi="Times New Roman" w:cs="Times New Roman" w:eastAsia="Times New Roman"/>
                      <w:sz w:val="58"/>
                      <w:szCs w:val="5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8"/>
                      <w:szCs w:val="58"/>
                      <w:color w:val="2F386E"/>
                      <w:spacing w:val="0"/>
                      <w:w w:val="104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sz w:val="58"/>
                      <w:szCs w:val="5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2.644989pt;margin-top:-2.854624pt;width:5.33781pt;height:9pt;mso-position-horizontal-relative:page;mso-position-vertical-relative:paragraph;z-index:-15080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BCBCBC"/>
                      <w:spacing w:val="0"/>
                      <w:w w:val="126"/>
                      <w:i/>
                    </w:rPr>
                    <w:t>:'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1"/>
          <w:szCs w:val="91"/>
          <w:color w:val="646B87"/>
          <w:spacing w:val="28"/>
          <w:w w:val="41"/>
          <w:position w:val="-27"/>
        </w:rPr>
        <w:t>-</w:t>
      </w:r>
      <w:r>
        <w:rPr>
          <w:rFonts w:ascii="Times New Roman" w:hAnsi="Times New Roman" w:cs="Times New Roman" w:eastAsia="Times New Roman"/>
          <w:sz w:val="91"/>
          <w:szCs w:val="91"/>
          <w:color w:val="383838"/>
          <w:spacing w:val="0"/>
          <w:w w:val="25"/>
          <w:position w:val="-27"/>
        </w:rPr>
        <w:t>-</w:t>
      </w:r>
      <w:r>
        <w:rPr>
          <w:rFonts w:ascii="Times New Roman" w:hAnsi="Times New Roman" w:cs="Times New Roman" w:eastAsia="Times New Roman"/>
          <w:sz w:val="91"/>
          <w:szCs w:val="91"/>
          <w:color w:val="383838"/>
          <w:spacing w:val="-68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91"/>
          <w:szCs w:val="91"/>
          <w:color w:val="2F386E"/>
          <w:spacing w:val="0"/>
          <w:w w:val="128"/>
          <w:position w:val="-27"/>
        </w:rPr>
        <w:t>g_</w:t>
      </w:r>
      <w:r>
        <w:rPr>
          <w:rFonts w:ascii="Times New Roman" w:hAnsi="Times New Roman" w:cs="Times New Roman" w:eastAsia="Times New Roman"/>
          <w:sz w:val="91"/>
          <w:szCs w:val="91"/>
          <w:color w:val="2F386E"/>
          <w:spacing w:val="0"/>
          <w:w w:val="100"/>
          <w:position w:val="-27"/>
        </w:rPr>
        <w:tab/>
      </w:r>
      <w:r>
        <w:rPr>
          <w:rFonts w:ascii="Times New Roman" w:hAnsi="Times New Roman" w:cs="Times New Roman" w:eastAsia="Times New Roman"/>
          <w:sz w:val="91"/>
          <w:szCs w:val="91"/>
          <w:color w:val="2F386E"/>
          <w:spacing w:val="0"/>
          <w:w w:val="100"/>
          <w:position w:val="-27"/>
        </w:rPr>
      </w:r>
      <w:r>
        <w:rPr>
          <w:rFonts w:ascii="Arial" w:hAnsi="Arial" w:cs="Arial" w:eastAsia="Arial"/>
          <w:sz w:val="28"/>
          <w:szCs w:val="28"/>
          <w:color w:val="BCBCBC"/>
          <w:spacing w:val="-4"/>
          <w:w w:val="169"/>
          <w:position w:val="-1"/>
        </w:rPr>
        <w:t>.</w:t>
      </w:r>
      <w:r>
        <w:rPr>
          <w:rFonts w:ascii="Arial" w:hAnsi="Arial" w:cs="Arial" w:eastAsia="Arial"/>
          <w:sz w:val="46"/>
          <w:szCs w:val="46"/>
          <w:color w:val="BCBCBC"/>
          <w:spacing w:val="0"/>
          <w:w w:val="71"/>
          <w:position w:val="5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60"/>
          <w:cols w:num="2" w:equalWidth="0">
            <w:col w:w="4416" w:space="586"/>
            <w:col w:w="6258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3" w:lineRule="exact"/>
        <w:ind w:left="146" w:right="-87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83838"/>
          <w:w w:val="51"/>
          <w:position w:val="-11"/>
        </w:rPr>
        <w:t>:</w:t>
      </w:r>
      <w:r>
        <w:rPr>
          <w:rFonts w:ascii="Arial" w:hAnsi="Arial" w:cs="Arial" w:eastAsia="Arial"/>
          <w:sz w:val="23"/>
          <w:szCs w:val="23"/>
          <w:color w:val="383838"/>
          <w:spacing w:val="-42"/>
          <w:w w:val="51"/>
          <w:position w:val="-11"/>
        </w:rPr>
        <w:t>:</w:t>
      </w:r>
      <w:r>
        <w:rPr>
          <w:rFonts w:ascii="Arial" w:hAnsi="Arial" w:cs="Arial" w:eastAsia="Arial"/>
          <w:sz w:val="31"/>
          <w:szCs w:val="31"/>
          <w:color w:val="383838"/>
          <w:spacing w:val="-64"/>
          <w:w w:val="70"/>
          <w:position w:val="-11"/>
        </w:rPr>
        <w:t>"</w:t>
      </w:r>
      <w:r>
        <w:rPr>
          <w:rFonts w:ascii="Arial" w:hAnsi="Arial" w:cs="Arial" w:eastAsia="Arial"/>
          <w:sz w:val="23"/>
          <w:szCs w:val="23"/>
          <w:color w:val="383838"/>
          <w:spacing w:val="-15"/>
          <w:w w:val="52"/>
          <w:position w:val="-11"/>
        </w:rPr>
        <w:t>c</w:t>
      </w:r>
      <w:r>
        <w:rPr>
          <w:rFonts w:ascii="Arial" w:hAnsi="Arial" w:cs="Arial" w:eastAsia="Arial"/>
          <w:sz w:val="31"/>
          <w:szCs w:val="31"/>
          <w:color w:val="383838"/>
          <w:spacing w:val="-41"/>
          <w:w w:val="70"/>
          <w:position w:val="-11"/>
        </w:rPr>
        <w:t>'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51"/>
          <w:position w:val="-11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6"/>
        </w:rPr>
        <w:t>Muhammet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6"/>
        </w:rPr>
        <w:t>KAN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4"/>
          <w:position w:val="-1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6"/>
        </w:rPr>
        <w:t>ARKIRAN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60"/>
          <w:cols w:num="2" w:equalWidth="0">
            <w:col w:w="306" w:space="4292"/>
            <w:col w:w="6662"/>
          </w:cols>
        </w:sectPr>
      </w:pPr>
      <w:rPr/>
    </w:p>
    <w:p>
      <w:pPr>
        <w:spacing w:before="0" w:after="0" w:line="542" w:lineRule="exact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D4D4D"/>
          <w:w w:val="91"/>
          <w:position w:val="-12"/>
        </w:rPr>
        <w:t>A.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32"/>
          <w:w w:val="91"/>
          <w:position w:val="-12"/>
        </w:rPr>
        <w:t>d</w:t>
      </w:r>
      <w:r>
        <w:rPr>
          <w:rFonts w:ascii="Times New Roman" w:hAnsi="Times New Roman" w:cs="Times New Roman" w:eastAsia="Times New Roman"/>
          <w:sz w:val="29"/>
          <w:szCs w:val="29"/>
          <w:color w:val="5D5D5D"/>
          <w:spacing w:val="0"/>
          <w:w w:val="210"/>
          <w:position w:val="-1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D5D5D"/>
          <w:spacing w:val="5"/>
          <w:w w:val="210"/>
          <w:position w:val="-12"/>
        </w:rPr>
        <w:t>.</w:t>
      </w:r>
      <w:r>
        <w:rPr>
          <w:rFonts w:ascii="Times New Roman" w:hAnsi="Times New Roman" w:cs="Times New Roman" w:eastAsia="Times New Roman"/>
          <w:sz w:val="69"/>
          <w:szCs w:val="69"/>
          <w:color w:val="262F82"/>
          <w:spacing w:val="0"/>
          <w:w w:val="52"/>
          <w:position w:val="-12"/>
        </w:rPr>
        <w:t>.!J</w:t>
      </w:r>
      <w:r>
        <w:rPr>
          <w:rFonts w:ascii="Times New Roman" w:hAnsi="Times New Roman" w:cs="Times New Roman" w:eastAsia="Times New Roman"/>
          <w:sz w:val="69"/>
          <w:szCs w:val="69"/>
          <w:color w:val="262F82"/>
          <w:spacing w:val="-9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9"/>
          <w:position w:val="-1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542" w:lineRule="exact"/>
        <w:ind w:right="-176"/>
        <w:jc w:val="left"/>
        <w:rPr>
          <w:rFonts w:ascii="Times New Roman" w:hAnsi="Times New Roman" w:cs="Times New Roman" w:eastAsia="Times New Roman"/>
          <w:sz w:val="91"/>
          <w:szCs w:val="9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1"/>
          <w:szCs w:val="91"/>
          <w:color w:val="383838"/>
          <w:spacing w:val="-104"/>
          <w:w w:val="26"/>
          <w:position w:val="-34"/>
        </w:rPr>
        <w:t>O</w:t>
      </w:r>
      <w:r>
        <w:rPr>
          <w:rFonts w:ascii="Times New Roman" w:hAnsi="Times New Roman" w:cs="Times New Roman" w:eastAsia="Times New Roman"/>
          <w:sz w:val="91"/>
          <w:szCs w:val="91"/>
          <w:color w:val="41468C"/>
          <w:spacing w:val="-475"/>
          <w:w w:val="108"/>
          <w:position w:val="-34"/>
        </w:rPr>
        <w:t>1</w:t>
      </w:r>
      <w:r>
        <w:rPr>
          <w:rFonts w:ascii="Times New Roman" w:hAnsi="Times New Roman" w:cs="Times New Roman" w:eastAsia="Times New Roman"/>
          <w:sz w:val="91"/>
          <w:szCs w:val="91"/>
          <w:color w:val="383838"/>
          <w:spacing w:val="0"/>
          <w:w w:val="26"/>
          <w:position w:val="-34"/>
        </w:rPr>
        <w:t>P</w:t>
      </w:r>
      <w:r>
        <w:rPr>
          <w:rFonts w:ascii="Times New Roman" w:hAnsi="Times New Roman" w:cs="Times New Roman" w:eastAsia="Times New Roman"/>
          <w:sz w:val="91"/>
          <w:szCs w:val="91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60"/>
          <w:cols w:num="3" w:equalWidth="0">
            <w:col w:w="4155" w:space="305"/>
            <w:col w:w="303" w:space="684"/>
            <w:col w:w="5813"/>
          </w:cols>
        </w:sectPr>
      </w:pPr>
      <w:rPr/>
    </w:p>
    <w:p>
      <w:pPr>
        <w:spacing w:before="0" w:after="0" w:line="348" w:lineRule="exact"/>
        <w:ind w:right="-20"/>
        <w:jc w:val="righ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2"/>
          <w:szCs w:val="22"/>
          <w:color w:val="415267"/>
          <w:spacing w:val="0"/>
          <w:w w:val="83"/>
        </w:rPr>
        <w:t>Itfaiye</w:t>
      </w:r>
      <w:r>
        <w:rPr>
          <w:rFonts w:ascii="Arial" w:hAnsi="Arial" w:cs="Arial" w:eastAsia="Arial"/>
          <w:sz w:val="22"/>
          <w:szCs w:val="22"/>
          <w:color w:val="415267"/>
          <w:spacing w:val="-12"/>
          <w:w w:val="83"/>
        </w:rPr>
        <w:t> </w:t>
      </w:r>
      <w:r>
        <w:rPr>
          <w:rFonts w:ascii="Arial" w:hAnsi="Arial" w:cs="Arial" w:eastAsia="Arial"/>
          <w:sz w:val="34"/>
          <w:szCs w:val="34"/>
          <w:color w:val="2F386E"/>
          <w:spacing w:val="0"/>
          <w:w w:val="42"/>
        </w:rPr>
        <w:t>t.,</w:t>
      </w:r>
      <w:r>
        <w:rPr>
          <w:rFonts w:ascii="Arial" w:hAnsi="Arial" w:cs="Arial" w:eastAsia="Arial"/>
          <w:sz w:val="34"/>
          <w:szCs w:val="34"/>
          <w:color w:val="2F386E"/>
          <w:spacing w:val="-12"/>
          <w:w w:val="42"/>
        </w:rPr>
        <w:t>f</w:t>
      </w:r>
      <w:r>
        <w:rPr>
          <w:rFonts w:ascii="Arial" w:hAnsi="Arial" w:cs="Arial" w:eastAsia="Arial"/>
          <w:sz w:val="34"/>
          <w:szCs w:val="34"/>
          <w:color w:val="4D4D4D"/>
          <w:spacing w:val="-148"/>
          <w:w w:val="53"/>
        </w:rPr>
        <w:t>e</w:t>
      </w:r>
      <w:r>
        <w:rPr>
          <w:rFonts w:ascii="Arial" w:hAnsi="Arial" w:cs="Arial" w:eastAsia="Arial"/>
          <w:sz w:val="34"/>
          <w:szCs w:val="34"/>
          <w:color w:val="2F386E"/>
          <w:spacing w:val="0"/>
          <w:w w:val="42"/>
        </w:rPr>
        <w:t>'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357" w:lineRule="exact"/>
        <w:ind w:right="-20"/>
        <w:jc w:val="left"/>
        <w:tabs>
          <w:tab w:pos="580" w:val="left"/>
          <w:tab w:pos="10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2F386E"/>
          <w:spacing w:val="0"/>
          <w:w w:val="141"/>
          <w:position w:val="1"/>
        </w:rPr>
        <w:t>l</w:t>
      </w:r>
      <w:r>
        <w:rPr>
          <w:rFonts w:ascii="Arial" w:hAnsi="Arial" w:cs="Arial" w:eastAsia="Arial"/>
          <w:sz w:val="34"/>
          <w:szCs w:val="34"/>
          <w:color w:val="2F386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F386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2F386E"/>
          <w:spacing w:val="-5"/>
          <w:w w:val="77"/>
          <w:i/>
          <w:position w:val="-4"/>
        </w:rPr>
        <w:t>V</w:t>
      </w:r>
      <w:r>
        <w:rPr>
          <w:rFonts w:ascii="Times New Roman" w:hAnsi="Times New Roman" w:cs="Times New Roman" w:eastAsia="Times New Roman"/>
          <w:sz w:val="29"/>
          <w:szCs w:val="29"/>
          <w:color w:val="2F386E"/>
          <w:spacing w:val="0"/>
          <w:w w:val="77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2F386E"/>
          <w:spacing w:val="-54"/>
          <w:w w:val="77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386E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F386E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29"/>
          <w:szCs w:val="29"/>
          <w:color w:val="727274"/>
          <w:spacing w:val="0"/>
          <w:w w:val="54"/>
          <w:i/>
          <w:position w:val="-4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727274"/>
          <w:spacing w:val="-5"/>
          <w:w w:val="55"/>
          <w:i/>
          <w:position w:val="-4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8E8E90"/>
          <w:spacing w:val="0"/>
          <w:w w:val="58"/>
          <w:i/>
          <w:position w:val="-4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247" w:right="-20"/>
        <w:jc w:val="left"/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1A2495"/>
          <w:spacing w:val="0"/>
          <w:w w:val="75"/>
        </w:rPr>
        <w:t>\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60"/>
          <w:cols w:num="2" w:equalWidth="0">
            <w:col w:w="3659" w:space="165"/>
            <w:col w:w="7436"/>
          </w:cols>
        </w:sectPr>
      </w:pPr>
      <w:rPr/>
    </w:p>
    <w:p>
      <w:pPr>
        <w:spacing w:before="0" w:after="0" w:line="257" w:lineRule="exact"/>
        <w:ind w:left="4142" w:right="6926"/>
        <w:jc w:val="center"/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23.613398pt;margin-top:34.733856pt;width:554.380873pt;height:795.842926pt;mso-position-horizontal-relative:page;mso-position-vertical-relative:page;z-index:-15086" coordorigin="472,695" coordsize="11088,15917">
            <v:group style="position:absolute;left:508;top:733;width:2354;height:2" coordorigin="508,733" coordsize="2354,2">
              <v:shape style="position:absolute;left:508;top:733;width:2354;height:2" coordorigin="508,733" coordsize="2354,0" path="m508,733l2862,733e" filled="f" stroked="t" strokeweight=".711962pt" strokecolor="#606060">
                <v:path arrowok="t"/>
              </v:shape>
            </v:group>
            <v:group style="position:absolute;left:2748;top:735;width:494;height:2" coordorigin="2748,735" coordsize="494,2">
              <v:shape style="position:absolute;left:2748;top:735;width:494;height:2" coordorigin="2748,735" coordsize="494,0" path="m2748,735l3242,735e" filled="f" stroked="t" strokeweight=".474641pt" strokecolor="#484848">
                <v:path arrowok="t"/>
              </v:shape>
            </v:group>
            <v:group style="position:absolute;left:3185;top:740;width:8354;height:2" coordorigin="3185,740" coordsize="8354,2">
              <v:shape style="position:absolute;left:3185;top:740;width:8354;height:2" coordorigin="3185,740" coordsize="8354,0" path="m3185,740l11539,740e" filled="f" stroked="t" strokeweight=".711962pt" strokecolor="#5B5B5B">
                <v:path arrowok="t"/>
              </v:shape>
            </v:group>
            <v:group style="position:absolute;left:8145;top:740;width:826;height:2" coordorigin="8145,740" coordsize="826,2">
              <v:shape style="position:absolute;left:8145;top:740;width:826;height:2" coordorigin="8145,740" coordsize="826,0" path="m8145,740l8971,740e" filled="f" stroked="t" strokeweight=".474641pt" strokecolor="#4F4F4F">
                <v:path arrowok="t"/>
              </v:shape>
            </v:group>
            <v:group style="position:absolute;left:9483;top:735;width:2;height:611" coordorigin="9483,735" coordsize="2,611">
              <v:shape style="position:absolute;left:9483;top:735;width:2;height:611" coordorigin="9483,735" coordsize="0,611" path="m9483,1346l9483,735e" filled="f" stroked="t" strokeweight=".949282pt" strokecolor="#707070">
                <v:path arrowok="t"/>
              </v:shape>
            </v:group>
            <v:group style="position:absolute;left:9967;top:745;width:593;height:2" coordorigin="9967,745" coordsize="593,2">
              <v:shape style="position:absolute;left:9967;top:745;width:593;height:2" coordorigin="9967,745" coordsize="593,0" path="m9967,745l10561,745e" filled="f" stroked="t" strokeweight=".474641pt" strokecolor="#444444">
                <v:path arrowok="t"/>
              </v:shape>
            </v:group>
            <v:group style="position:absolute;left:11536;top:702;width:2;height:3065" coordorigin="11536,702" coordsize="2,3065">
              <v:shape style="position:absolute;left:11536;top:702;width:2;height:3065" coordorigin="11536,702" coordsize="0,3065" path="m11536,3767l11536,702e" filled="f" stroked="t" strokeweight=".711962pt" strokecolor="#777777">
                <v:path arrowok="t"/>
              </v:shape>
            </v:group>
            <v:group style="position:absolute;left:9488;top:1260;width:2;height:306" coordorigin="9488,1260" coordsize="2,306">
              <v:shape style="position:absolute;left:9488;top:1260;width:2;height:306" coordorigin="9488,1260" coordsize="0,306" path="m9488,1566l9488,1260e" filled="f" stroked="t" strokeweight=".474641pt" strokecolor="#4F4F4F">
                <v:path arrowok="t"/>
              </v:shape>
            </v:group>
            <v:group style="position:absolute;left:2608;top:726;width:2;height:1112" coordorigin="2608,726" coordsize="2,1112">
              <v:shape style="position:absolute;left:2608;top:726;width:2;height:1112" coordorigin="2608,726" coordsize="0,1112" path="m2608,1838l2608,726e" filled="f" stroked="t" strokeweight=".949282pt" strokecolor="#BCBCBC">
                <v:path arrowok="t"/>
              </v:shape>
            </v:group>
            <v:group style="position:absolute;left:9488;top:1509;width:2;height:831" coordorigin="9488,1509" coordsize="2,831">
              <v:shape style="position:absolute;left:9488;top:1509;width:2;height:831" coordorigin="9488,1509" coordsize="0,831" path="m9488,2339l9488,1509e" filled="f" stroked="t" strokeweight=".711962pt" strokecolor="#676767">
                <v:path arrowok="t"/>
              </v:shape>
            </v:group>
            <v:group style="position:absolute;left:2611;top:1781;width:2;height:339" coordorigin="2611,1781" coordsize="2,339">
              <v:shape style="position:absolute;left:2611;top:1781;width:2;height:339" coordorigin="2611,1781" coordsize="0,339" path="m2611,2120l2611,1781e" filled="f" stroked="t" strokeweight=".474641pt" strokecolor="#ACACAC">
                <v:path arrowok="t"/>
              </v:shape>
            </v:group>
            <v:group style="position:absolute;left:510;top:1222;width:2;height:912" coordorigin="510,1222" coordsize="2,912">
              <v:shape style="position:absolute;left:510;top:1222;width:2;height:912" coordorigin="510,1222" coordsize="0,912" path="m510,2134l510,1222e" filled="f" stroked="t" strokeweight=".949282pt" strokecolor="#676767">
                <v:path arrowok="t"/>
              </v:shape>
            </v:group>
            <v:group style="position:absolute;left:503;top:2327;width:2335;height:2" coordorigin="503,2327" coordsize="2335,2">
              <v:shape style="position:absolute;left:503;top:2327;width:2335;height:2" coordorigin="503,2327" coordsize="2335,0" path="m503,2327l2838,2327e" filled="f" stroked="t" strokeweight=".711962pt" strokecolor="#606060">
                <v:path arrowok="t"/>
              </v:shape>
            </v:group>
            <v:group style="position:absolute;left:508;top:721;width:2;height:5624" coordorigin="508,721" coordsize="2,5624">
              <v:shape style="position:absolute;left:508;top:721;width:2;height:5624" coordorigin="508,721" coordsize="0,5624" path="m508,6345l508,721e" filled="f" stroked="t" strokeweight=".474641pt" strokecolor="#4F4F4F">
                <v:path arrowok="t"/>
              </v:shape>
            </v:group>
            <v:group style="position:absolute;left:2796;top:730;width:2;height:1614" coordorigin="2796,730" coordsize="2,1614">
              <v:shape style="position:absolute;left:2796;top:730;width:2;height:1614" coordorigin="2796,730" coordsize="0,1614" path="m2796,2344l2796,730e" filled="f" stroked="t" strokeweight=".949282pt" strokecolor="#5B5B5B">
                <v:path arrowok="t"/>
              </v:shape>
            </v:group>
            <v:group style="position:absolute;left:2748;top:2330;width:494;height:2" coordorigin="2748,2330" coordsize="494,2">
              <v:shape style="position:absolute;left:2748;top:2330;width:494;height:2" coordorigin="2748,2330" coordsize="494,0" path="m2748,2330l3242,2330e" filled="f" stroked="t" strokeweight=".474641pt" strokecolor="#4F4F4F">
                <v:path arrowok="t"/>
              </v:shape>
            </v:group>
            <v:group style="position:absolute;left:3185;top:2330;width:2288;height:2" coordorigin="3185,2330" coordsize="2288,2">
              <v:shape style="position:absolute;left:3185;top:2330;width:2288;height:2" coordorigin="3185,2330" coordsize="2288,0" path="m3185,2330l5473,2330e" filled="f" stroked="t" strokeweight=".711962pt" strokecolor="#646464">
                <v:path arrowok="t"/>
              </v:shape>
            </v:group>
            <v:group style="position:absolute;left:5416;top:2330;width:460;height:2" coordorigin="5416,2330" coordsize="460,2">
              <v:shape style="position:absolute;left:5416;top:2330;width:460;height:2" coordorigin="5416,2330" coordsize="460,0" path="m5416,2330l5876,2330e" filled="f" stroked="t" strokeweight=".474641pt" strokecolor="#575757">
                <v:path arrowok="t"/>
              </v:shape>
            </v:group>
            <v:group style="position:absolute;left:5729;top:2330;width:935;height:2" coordorigin="5729,2330" coordsize="935,2">
              <v:shape style="position:absolute;left:5729;top:2330;width:935;height:2" coordorigin="5729,2330" coordsize="935,0" path="m5729,2330l6664,2330e" filled="f" stroked="t" strokeweight=".711962pt" strokecolor="#676767">
                <v:path arrowok="t"/>
              </v:shape>
            </v:group>
            <v:group style="position:absolute;left:6607;top:2330;width:228;height:2" coordorigin="6607,2330" coordsize="228,2">
              <v:shape style="position:absolute;left:6607;top:2330;width:228;height:2" coordorigin="6607,2330" coordsize="228,0" path="m6607,2330l6835,2330e" filled="f" stroked="t" strokeweight=".474641pt" strokecolor="#4F4F4F">
                <v:path arrowok="t"/>
              </v:shape>
            </v:group>
            <v:group style="position:absolute;left:6778;top:2332;width:1001;height:2" coordorigin="6778,2332" coordsize="1001,2">
              <v:shape style="position:absolute;left:6778;top:2332;width:1001;height:2" coordorigin="6778,2332" coordsize="1001,0" path="m6778,2332l7779,2332e" filled="f" stroked="t" strokeweight=".949282pt" strokecolor="#6B6B6B">
                <v:path arrowok="t"/>
              </v:shape>
            </v:group>
            <v:group style="position:absolute;left:7722;top:2332;width:693;height:2" coordorigin="7722,2332" coordsize="693,2">
              <v:shape style="position:absolute;left:7722;top:2332;width:693;height:2" coordorigin="7722,2332" coordsize="693,0" path="m7722,2332l8415,2332e" filled="f" stroked="t" strokeweight=".474641pt" strokecolor="#545454">
                <v:path arrowok="t"/>
              </v:shape>
            </v:group>
            <v:group style="position:absolute;left:8358;top:2332;width:1158;height:2" coordorigin="8358,2332" coordsize="1158,2">
              <v:shape style="position:absolute;left:8358;top:2332;width:1158;height:2" coordorigin="8358,2332" coordsize="1158,0" path="m8358,2332l9517,2332e" filled="f" stroked="t" strokeweight=".949282pt" strokecolor="#6B6B6B">
                <v:path arrowok="t"/>
              </v:shape>
            </v:group>
            <v:group style="position:absolute;left:9445;top:2335;width:579;height:2" coordorigin="9445,2335" coordsize="579,2">
              <v:shape style="position:absolute;left:9445;top:2335;width:579;height:2" coordorigin="9445,2335" coordsize="579,0" path="m9445,2335l10024,2335e" filled="f" stroked="t" strokeweight=".474641pt" strokecolor="#3F3F3F">
                <v:path arrowok="t"/>
              </v:shape>
            </v:group>
            <v:group style="position:absolute;left:9967;top:2335;width:1576;height:2" coordorigin="9967,2335" coordsize="1576,2">
              <v:shape style="position:absolute;left:9967;top:2335;width:1576;height:2" coordorigin="9967,2335" coordsize="1576,0" path="m9967,2335l11543,2335e" filled="f" stroked="t" strokeweight=".711962pt" strokecolor="#5B5B5B">
                <v:path arrowok="t"/>
              </v:shape>
            </v:group>
            <v:group style="position:absolute;left:503;top:2568;width:9004;height:2" coordorigin="503,2568" coordsize="9004,2">
              <v:shape style="position:absolute;left:503;top:2568;width:9004;height:2" coordorigin="503,2568" coordsize="9004,0" path="m503,2568l9507,2568e" filled="f" stroked="t" strokeweight=".711962pt" strokecolor="#606060">
                <v:path arrowok="t"/>
              </v:shape>
            </v:group>
            <v:group style="position:absolute;left:9450;top:2573;width:394;height:2" coordorigin="9450,2573" coordsize="394,2">
              <v:shape style="position:absolute;left:9450;top:2573;width:394;height:2" coordorigin="9450,2573" coordsize="394,0" path="m9450,2573l9844,2573e" filled="f" stroked="t" strokeweight=".474641pt" strokecolor="#3F3F3F">
                <v:path arrowok="t"/>
              </v:shape>
            </v:group>
            <v:group style="position:absolute;left:9787;top:2571;width:1756;height:2" coordorigin="9787,2571" coordsize="1756,2">
              <v:shape style="position:absolute;left:9787;top:2571;width:1756;height:2" coordorigin="9787,2571" coordsize="1756,0" path="m9787,2571l11543,2571e" filled="f" stroked="t" strokeweight=".711962pt" strokecolor="#646464">
                <v:path arrowok="t"/>
              </v:shape>
            </v:group>
            <v:group style="position:absolute;left:11539;top:2287;width:2;height:549" coordorigin="11539,2287" coordsize="2,549">
              <v:shape style="position:absolute;left:11539;top:2287;width:2;height:549" coordorigin="11539,2287" coordsize="0,549" path="m11539,2836l11539,2287e" filled="f" stroked="t" strokeweight=".474641pt" strokecolor="#5B5B5B">
                <v:path arrowok="t"/>
              </v:shape>
            </v:group>
            <v:group style="position:absolute;left:498;top:2807;width:7703;height:2" coordorigin="498,2807" coordsize="7703,2">
              <v:shape style="position:absolute;left:498;top:2807;width:7703;height:2" coordorigin="498,2807" coordsize="7703,0" path="m498,2807l8202,2807e" filled="f" stroked="t" strokeweight=".711962pt" strokecolor="#606060">
                <v:path arrowok="t"/>
              </v:shape>
            </v:group>
            <v:group style="position:absolute;left:8145;top:2812;width:826;height:2" coordorigin="8145,2812" coordsize="826,2">
              <v:shape style="position:absolute;left:8145;top:2812;width:826;height:2" coordorigin="8145,2812" coordsize="826,0" path="m8145,2812l8971,2812e" filled="f" stroked="t" strokeweight=".474641pt" strokecolor="#545454">
                <v:path arrowok="t"/>
              </v:shape>
            </v:group>
            <v:group style="position:absolute;left:8814;top:2814;width:1030;height:2" coordorigin="8814,2814" coordsize="1030,2">
              <v:shape style="position:absolute;left:8814;top:2814;width:1030;height:2" coordorigin="8814,2814" coordsize="1030,0" path="m8814,2814l9844,2814e" filled="f" stroked="t" strokeweight=".949282pt" strokecolor="#6B6B6B">
                <v:path arrowok="t"/>
              </v:shape>
            </v:group>
            <v:group style="position:absolute;left:9787;top:2812;width:237;height:2" coordorigin="9787,2812" coordsize="237,2">
              <v:shape style="position:absolute;left:9787;top:2812;width:237;height:2" coordorigin="9787,2812" coordsize="237,0" path="m9787,2812l10024,2812e" filled="f" stroked="t" strokeweight=".474641pt" strokecolor="#545454">
                <v:path arrowok="t"/>
              </v:shape>
            </v:group>
            <v:group style="position:absolute;left:9967;top:2812;width:1581;height:2" coordorigin="9967,2812" coordsize="1581,2">
              <v:shape style="position:absolute;left:9967;top:2812;width:1581;height:2" coordorigin="9967,2812" coordsize="1581,0" path="m9967,2812l11548,2812e" filled="f" stroked="t" strokeweight=".711962pt" strokecolor="#606060">
                <v:path arrowok="t"/>
              </v:shape>
            </v:group>
            <v:group style="position:absolute;left:498;top:3046;width:4974;height:2" coordorigin="498,3046" coordsize="4974,2">
              <v:shape style="position:absolute;left:498;top:3046;width:4974;height:2" coordorigin="498,3046" coordsize="4974,0" path="m498,3046l5473,3046e" filled="f" stroked="t" strokeweight=".711962pt" strokecolor="#777777">
                <v:path arrowok="t"/>
              </v:shape>
            </v:group>
            <v:group style="position:absolute;left:5416;top:3046;width:460;height:2" coordorigin="5416,3046" coordsize="460,2">
              <v:shape style="position:absolute;left:5416;top:3046;width:460;height:2" coordorigin="5416,3046" coordsize="460,0" path="m5416,3046l5876,3046e" filled="f" stroked="t" strokeweight=".474641pt" strokecolor="#606060">
                <v:path arrowok="t"/>
              </v:shape>
            </v:group>
            <v:group style="position:absolute;left:5776;top:3048;width:888;height:2" coordorigin="5776,3048" coordsize="888,2">
              <v:shape style="position:absolute;left:5776;top:3048;width:888;height:2" coordorigin="5776,3048" coordsize="888,0" path="m5776,3048l6664,3048e" filled="f" stroked="t" strokeweight=".949282pt" strokecolor="#838383">
                <v:path arrowok="t"/>
              </v:shape>
            </v:group>
            <v:group style="position:absolute;left:6607;top:3046;width:228;height:2" coordorigin="6607,3046" coordsize="228,2">
              <v:shape style="position:absolute;left:6607;top:3046;width:228;height:2" coordorigin="6607,3046" coordsize="228,0" path="m6607,3046l6835,3046e" filled="f" stroked="t" strokeweight=".474641pt" strokecolor="#606060">
                <v:path arrowok="t"/>
              </v:shape>
            </v:group>
            <v:group style="position:absolute;left:6778;top:3048;width:2729;height:2" coordorigin="6778,3048" coordsize="2729,2">
              <v:shape style="position:absolute;left:6778;top:3048;width:2729;height:2" coordorigin="6778,3048" coordsize="2729,0" path="m6778,3048l9507,3048e" filled="f" stroked="t" strokeweight=".711962pt" strokecolor="#808080">
                <v:path arrowok="t"/>
              </v:shape>
            </v:group>
            <v:group style="position:absolute;left:9450;top:3051;width:574;height:2" coordorigin="9450,3051" coordsize="574,2">
              <v:shape style="position:absolute;left:9450;top:3051;width:574;height:2" coordorigin="9450,3051" coordsize="574,0" path="m9450,3051l10024,3051e" filled="f" stroked="t" strokeweight=".474641pt" strokecolor="#606060">
                <v:path arrowok="t"/>
              </v:shape>
            </v:group>
            <v:group style="position:absolute;left:9967;top:3051;width:1581;height:2" coordorigin="9967,3051" coordsize="1581,2">
              <v:shape style="position:absolute;left:9967;top:3051;width:1581;height:2" coordorigin="9967,3051" coordsize="1581,0" path="m9967,3051l11548,3051e" filled="f" stroked="t" strokeweight=".711962pt" strokecolor="#777777">
                <v:path arrowok="t"/>
              </v:shape>
            </v:group>
            <v:group style="position:absolute;left:498;top:3289;width:5378;height:2" coordorigin="498,3289" coordsize="5378,2">
              <v:shape style="position:absolute;left:498;top:3289;width:5378;height:2" coordorigin="498,3289" coordsize="5378,0" path="m498,3289l5876,3289e" filled="f" stroked="t" strokeweight=".711962pt" strokecolor="#5B5B5B">
                <v:path arrowok="t"/>
              </v:shape>
            </v:group>
            <v:group style="position:absolute;left:5819;top:3289;width:446;height:2" coordorigin="5819,3289" coordsize="446,2">
              <v:shape style="position:absolute;left:5819;top:3289;width:446;height:2" coordorigin="5819,3289" coordsize="446,0" path="m5819,3289l6265,3289e" filled="f" stroked="t" strokeweight=".474641pt" strokecolor="#383838">
                <v:path arrowok="t"/>
              </v:shape>
            </v:group>
            <v:group style="position:absolute;left:6208;top:3292;width:2762;height:2" coordorigin="6208,3292" coordsize="2762,2">
              <v:shape style="position:absolute;left:6208;top:3292;width:2762;height:2" coordorigin="6208,3292" coordsize="2762,0" path="m6208,3292l8971,3292e" filled="f" stroked="t" strokeweight=".711962pt" strokecolor="#606060">
                <v:path arrowok="t"/>
              </v:shape>
            </v:group>
            <v:group style="position:absolute;left:8914;top:3294;width:266;height:2" coordorigin="8914,3294" coordsize="266,2">
              <v:shape style="position:absolute;left:8914;top:3294;width:266;height:2" coordorigin="8914,3294" coordsize="266,0" path="m8914,3294l9180,3294e" filled="f" stroked="t" strokeweight=".474641pt" strokecolor="#3B3B3B">
                <v:path arrowok="t"/>
              </v:shape>
            </v:group>
            <v:group style="position:absolute;left:9123;top:3292;width:940;height:2" coordorigin="9123,3292" coordsize="940,2">
              <v:shape style="position:absolute;left:9123;top:3292;width:940;height:2" coordorigin="9123,3292" coordsize="940,0" path="m9123,3292l10062,3292e" filled="f" stroked="t" strokeweight=".949282pt" strokecolor="#6B6B6B">
                <v:path arrowok="t"/>
              </v:shape>
            </v:group>
            <v:group style="position:absolute;left:9967;top:3294;width:593;height:2" coordorigin="9967,3294" coordsize="593,2">
              <v:shape style="position:absolute;left:9967;top:3294;width:593;height:2" coordorigin="9967,3294" coordsize="593,0" path="m9967,3294l10561,3294e" filled="f" stroked="t" strokeweight=".474641pt" strokecolor="#4B4B4B">
                <v:path arrowok="t"/>
              </v:shape>
            </v:group>
            <v:group style="position:absolute;left:10504;top:3294;width:1044;height:2" coordorigin="10504,3294" coordsize="1044,2">
              <v:shape style="position:absolute;left:10504;top:3294;width:1044;height:2" coordorigin="10504,3294" coordsize="1044,0" path="m10504,3294l11548,3294e" filled="f" stroked="t" strokeweight=".711962pt" strokecolor="#606060">
                <v:path arrowok="t"/>
              </v:shape>
            </v:group>
            <v:group style="position:absolute;left:498;top:3528;width:5378;height:2" coordorigin="498,3528" coordsize="5378,2">
              <v:shape style="position:absolute;left:498;top:3528;width:5378;height:2" coordorigin="498,3528" coordsize="5378,0" path="m498,3528l5876,3528e" filled="f" stroked="t" strokeweight=".711962pt" strokecolor="#5B5B5B">
                <v:path arrowok="t"/>
              </v:shape>
            </v:group>
            <v:group style="position:absolute;left:5819;top:3528;width:446;height:2" coordorigin="5819,3528" coordsize="446,2">
              <v:shape style="position:absolute;left:5819;top:3528;width:446;height:2" coordorigin="5819,3528" coordsize="446,0" path="m5819,3528l6265,3528e" filled="f" stroked="t" strokeweight=".474641pt" strokecolor="#2F2F2F">
                <v:path arrowok="t"/>
              </v:shape>
            </v:group>
            <v:group style="position:absolute;left:6208;top:3528;width:1410;height:2" coordorigin="6208,3528" coordsize="1410,2">
              <v:shape style="position:absolute;left:6208;top:3528;width:1410;height:2" coordorigin="6208,3528" coordsize="1410,0" path="m6208,3528l7618,3528e" filled="f" stroked="t" strokeweight=".711962pt" strokecolor="#545454">
                <v:path arrowok="t"/>
              </v:shape>
            </v:group>
            <v:group style="position:absolute;left:7561;top:3533;width:3000;height:2" coordorigin="7561,3533" coordsize="3000,2">
              <v:shape style="position:absolute;left:7561;top:3533;width:3000;height:2" coordorigin="7561,3533" coordsize="3000,0" path="m7561,3533l10561,3533e" filled="f" stroked="t" strokeweight=".474641pt" strokecolor="#575757">
                <v:path arrowok="t"/>
              </v:shape>
            </v:group>
            <v:group style="position:absolute;left:10504;top:3533;width:1044;height:2" coordorigin="10504,3533" coordsize="1044,2">
              <v:shape style="position:absolute;left:10504;top:3533;width:1044;height:2" coordorigin="10504,3533" coordsize="1044,0" path="m10504,3533l11548,3533e" filled="f" stroked="t" strokeweight=".711962pt" strokecolor="#646464">
                <v:path arrowok="t"/>
              </v:shape>
            </v:group>
            <v:group style="position:absolute;left:3669;top:3514;width:2;height:224" coordorigin="3669,3514" coordsize="2,224">
              <v:shape style="position:absolute;left:3669;top:3514;width:2;height:224" coordorigin="3669,3514" coordsize="0,224" path="m3669,3738l3669,3514e" filled="f" stroked="t" strokeweight=".237321pt" strokecolor="#343434">
                <v:path arrowok="t"/>
              </v:shape>
            </v:group>
            <v:group style="position:absolute;left:6802;top:3948;width:1372;height:2" coordorigin="6802,3948" coordsize="1372,2">
              <v:shape style="position:absolute;left:6802;top:3948;width:1372;height:2" coordorigin="6802,3948" coordsize="1372,0" path="m6802,3948l8173,3948e" filled="f" stroked="t" strokeweight=".237321pt" strokecolor="#676767">
                <v:path arrowok="t"/>
              </v:shape>
            </v:group>
            <v:group style="position:absolute;left:3669;top:3738;width:2;height:210" coordorigin="3669,3738" coordsize="2,210">
              <v:shape style="position:absolute;left:3669;top:3738;width:2;height:210" coordorigin="3669,3738" coordsize="0,210" path="m3669,3948l3669,3738e" filled="f" stroked="t" strokeweight=".237321pt" strokecolor="#000000">
                <v:path arrowok="t"/>
              </v:shape>
            </v:group>
            <v:group style="position:absolute;left:3702;top:3953;width:3095;height:2" coordorigin="3702,3953" coordsize="3095,2">
              <v:shape style="position:absolute;left:3702;top:3953;width:3095;height:2" coordorigin="3702,3953" coordsize="3095,0" path="m3702,3953l6797,3953e" filled="f" stroked="t" strokeweight=".711962pt" strokecolor="#707070">
                <v:path arrowok="t"/>
              </v:shape>
            </v:group>
            <v:group style="position:absolute;left:6137;top:3948;width:688;height:2" coordorigin="6137,3948" coordsize="688,2">
              <v:shape style="position:absolute;left:6137;top:3948;width:688;height:2" coordorigin="6137,3948" coordsize="688,0" path="m6137,3948l6825,3948e" filled="f" stroked="t" strokeweight=".711962pt" strokecolor="#A3A3A3">
                <v:path arrowok="t"/>
              </v:shape>
            </v:group>
            <v:group style="position:absolute;left:8173;top:3948;width:2359;height:2" coordorigin="8173,3948" coordsize="2359,2">
              <v:shape style="position:absolute;left:8173;top:3948;width:2359;height:2" coordorigin="8173,3948" coordsize="2359,0" path="m8173,3948l10532,3948e" filled="f" stroked="t" strokeweight=".237321pt" strokecolor="#000000">
                <v:path arrowok="t"/>
              </v:shape>
            </v:group>
            <v:group style="position:absolute;left:10532;top:3948;width:1001;height:2" coordorigin="10532,3948" coordsize="1001,2">
              <v:shape style="position:absolute;left:10532;top:3948;width:1001;height:2" coordorigin="10532,3948" coordsize="1001,0" path="m10532,3948l11534,3948e" filled="f" stroked="t" strokeweight=".237321pt" strokecolor="#545454">
                <v:path arrowok="t"/>
              </v:shape>
            </v:group>
            <v:group style="position:absolute;left:498;top:4266;width:2312;height:2" coordorigin="498,4266" coordsize="2312,2">
              <v:shape style="position:absolute;left:498;top:4266;width:2312;height:2" coordorigin="498,4266" coordsize="2312,0" path="m498,4266l2810,4266e" filled="f" stroked="t" strokeweight=".711962pt" strokecolor="#5B5B5B">
                <v:path arrowok="t"/>
              </v:shape>
            </v:group>
            <v:group style="position:absolute;left:2753;top:4268;width:489;height:2" coordorigin="2753,4268" coordsize="489,2">
              <v:shape style="position:absolute;left:2753;top:4268;width:489;height:2" coordorigin="2753,4268" coordsize="489,0" path="m2753,4268l3242,4268e" filled="f" stroked="t" strokeweight=".474641pt" strokecolor="#3B3B3B">
                <v:path arrowok="t"/>
              </v:shape>
            </v:group>
            <v:group style="position:absolute;left:3114;top:4268;width:589;height:2" coordorigin="3114,4268" coordsize="589,2">
              <v:shape style="position:absolute;left:3114;top:4268;width:589;height:2" coordorigin="3114,4268" coordsize="589,0" path="m3114,4268l3702,4268e" filled="f" stroked="t" strokeweight=".949282pt" strokecolor="#606060">
                <v:path arrowok="t"/>
              </v:shape>
            </v:group>
            <v:group style="position:absolute;left:3700;top:3920;width:2;height:349" coordorigin="3700,3920" coordsize="2,349">
              <v:shape style="position:absolute;left:3700;top:3920;width:2;height:349" coordorigin="3700,3920" coordsize="0,349" path="m3700,4268l3700,3920e" filled="f" stroked="t" strokeweight=".949282pt" strokecolor="#777777">
                <v:path arrowok="t"/>
              </v:shape>
            </v:group>
            <v:group style="position:absolute;left:3626;top:4261;width:2250;height:2" coordorigin="3626,4261" coordsize="2250,2">
              <v:shape style="position:absolute;left:3626;top:4261;width:2250;height:2" coordorigin="3626,4261" coordsize="2250,0" path="m3626,4261l5876,4261e" filled="f" stroked="t" strokeweight=".949282pt" strokecolor="#383838">
                <v:path arrowok="t"/>
              </v:shape>
            </v:group>
            <v:group style="position:absolute;left:5819;top:4270;width:5724;height:2" coordorigin="5819,4270" coordsize="5724,2">
              <v:shape style="position:absolute;left:5819;top:4270;width:5724;height:2" coordorigin="5819,4270" coordsize="5724,0" path="m5819,4270l11543,4270e" filled="f" stroked="t" strokeweight=".711962pt" strokecolor="#5B5B5B">
                <v:path arrowok="t"/>
              </v:shape>
            </v:group>
            <v:group style="position:absolute;left:6813;top:3519;width:2;height:754" coordorigin="6813,3519" coordsize="2,754">
              <v:shape style="position:absolute;left:6813;top:3519;width:2;height:754" coordorigin="6813,3519" coordsize="0,754" path="m6813,4273l6813,3519e" filled="f" stroked="t" strokeweight=".949282pt" strokecolor="#5B5B5B">
                <v:path arrowok="t"/>
              </v:shape>
            </v:group>
            <v:group style="position:absolute;left:11536;top:3709;width:2;height:602" coordorigin="11536,3709" coordsize="2,602">
              <v:shape style="position:absolute;left:11536;top:3709;width:2;height:602" coordorigin="11536,3709" coordsize="0,602" path="m11536,4311l11536,3709e" filled="f" stroked="t" strokeweight=".474641pt" strokecolor="#606060">
                <v:path arrowok="t"/>
              </v:shape>
            </v:group>
            <v:group style="position:absolute;left:494;top:4545;width:7708;height:2" coordorigin="494,4545" coordsize="7708,2">
              <v:shape style="position:absolute;left:494;top:4545;width:7708;height:2" coordorigin="494,4545" coordsize="7708,0" path="m494,4545l8202,4545e" filled="f" stroked="t" strokeweight=".711962pt" strokecolor="#5B5B5B">
                <v:path arrowok="t"/>
              </v:shape>
            </v:group>
            <v:group style="position:absolute;left:2796;top:4259;width:2;height:315" coordorigin="2796,4259" coordsize="2,315">
              <v:shape style="position:absolute;left:2796;top:4259;width:2;height:315" coordorigin="2796,4259" coordsize="0,315" path="m2796,4574l2796,4259e" filled="f" stroked="t" strokeweight=".949282pt" strokecolor="#575757">
                <v:path arrowok="t"/>
              </v:shape>
            </v:group>
            <v:group style="position:absolute;left:8145;top:4550;width:271;height:2" coordorigin="8145,4550" coordsize="271,2">
              <v:shape style="position:absolute;left:8145;top:4550;width:271;height:2" coordorigin="8145,4550" coordsize="271,0" path="m8145,4550l8415,4550e" filled="f" stroked="t" strokeweight=".474641pt" strokecolor="#444444">
                <v:path arrowok="t"/>
              </v:shape>
            </v:group>
            <v:group style="position:absolute;left:8358;top:4547;width:1149;height:2" coordorigin="8358,4547" coordsize="1149,2">
              <v:shape style="position:absolute;left:8358;top:4547;width:1149;height:2" coordorigin="8358,4547" coordsize="1149,0" path="m8358,4547l9507,4547e" filled="f" stroked="t" strokeweight=".949282pt" strokecolor="#606060">
                <v:path arrowok="t"/>
              </v:shape>
            </v:group>
            <v:group style="position:absolute;left:9450;top:4550;width:574;height:2" coordorigin="9450,4550" coordsize="574,2">
              <v:shape style="position:absolute;left:9450;top:4550;width:574;height:2" coordorigin="9450,4550" coordsize="574,0" path="m9450,4550l10024,4550e" filled="f" stroked="t" strokeweight=".474641pt" strokecolor="#383838">
                <v:path arrowok="t"/>
              </v:shape>
            </v:group>
            <v:group style="position:absolute;left:9967;top:4550;width:1581;height:2" coordorigin="9967,4550" coordsize="1581,2">
              <v:shape style="position:absolute;left:9967;top:4550;width:1581;height:2" coordorigin="9967,4550" coordsize="1581,0" path="m9967,4550l11548,4550e" filled="f" stroked="t" strokeweight=".711962pt" strokecolor="#5B5B5B">
                <v:path arrowok="t"/>
              </v:shape>
            </v:group>
            <v:group style="position:absolute;left:2781;top:4786;width:3883;height:2" coordorigin="2781,4786" coordsize="3883,2">
              <v:shape style="position:absolute;left:2781;top:4786;width:3883;height:2" coordorigin="2781,4786" coordsize="3883,0" path="m2781,4786l6664,4786e" filled="f" stroked="t" strokeweight=".711962pt" strokecolor="#575757">
                <v:path arrowok="t"/>
              </v:shape>
            </v:group>
            <v:group style="position:absolute;left:6607;top:4784;width:228;height:2" coordorigin="6607,4784" coordsize="228,2">
              <v:shape style="position:absolute;left:6607;top:4784;width:228;height:2" coordorigin="6607,4784" coordsize="228,0" path="m6607,4784l6835,4784e" filled="f" stroked="t" strokeweight=".474641pt" strokecolor="#343434">
                <v:path arrowok="t"/>
              </v:shape>
            </v:group>
            <v:group style="position:absolute;left:6778;top:4788;width:1443;height:2" coordorigin="6778,4788" coordsize="1443,2">
              <v:shape style="position:absolute;left:6778;top:4788;width:1443;height:2" coordorigin="6778,4788" coordsize="1443,0" path="m6778,4788l8221,4788e" filled="f" stroked="t" strokeweight=".711962pt" strokecolor="#5B5B5B">
                <v:path arrowok="t"/>
              </v:shape>
            </v:group>
            <v:group style="position:absolute;left:8145;top:4788;width:826;height:2" coordorigin="8145,4788" coordsize="826,2">
              <v:shape style="position:absolute;left:8145;top:4788;width:826;height:2" coordorigin="8145,4788" coordsize="826,0" path="m8145,4788l8971,4788e" filled="f" stroked="t" strokeweight=".474641pt" strokecolor="#545454">
                <v:path arrowok="t"/>
              </v:shape>
            </v:group>
            <v:group style="position:absolute;left:8814;top:4791;width:1210;height:2" coordorigin="8814,4791" coordsize="1210,2">
              <v:shape style="position:absolute;left:8814;top:4791;width:1210;height:2" coordorigin="8814,4791" coordsize="1210,0" path="m8814,4791l10024,4791e" filled="f" stroked="t" strokeweight=".949282pt" strokecolor="#646464">
                <v:path arrowok="t"/>
              </v:shape>
            </v:group>
            <v:group style="position:absolute;left:9967;top:4793;width:593;height:2" coordorigin="9967,4793" coordsize="593,2">
              <v:shape style="position:absolute;left:9967;top:4793;width:593;height:2" coordorigin="9967,4793" coordsize="593,0" path="m9967,4793l10561,4793e" filled="f" stroked="t" strokeweight=".474641pt" strokecolor="#3F3F3F">
                <v:path arrowok="t"/>
              </v:shape>
            </v:group>
            <v:group style="position:absolute;left:10428;top:4793;width:1115;height:2" coordorigin="10428,4793" coordsize="1115,2">
              <v:shape style="position:absolute;left:10428;top:4793;width:1115;height:2" coordorigin="10428,4793" coordsize="1115,0" path="m10428,4793l11543,4793e" filled="f" stroked="t" strokeweight=".711962pt" strokecolor="#606060">
                <v:path arrowok="t"/>
              </v:shape>
            </v:group>
            <v:group style="position:absolute;left:2791;top:4750;width:2;height:539" coordorigin="2791,4750" coordsize="2,539">
              <v:shape style="position:absolute;left:2791;top:4750;width:2;height:539" coordorigin="2791,4750" coordsize="0,539" path="m2791,5290l2791,4750e" filled="f" stroked="t" strokeweight=".711962pt" strokecolor="#484848">
                <v:path arrowok="t"/>
              </v:shape>
            </v:group>
            <v:group style="position:absolute;left:4775;top:4774;width:2;height:535" coordorigin="4775,4774" coordsize="2,535">
              <v:shape style="position:absolute;left:4775;top:4774;width:2;height:535" coordorigin="4775,4774" coordsize="0,535" path="m4775,5309l4775,4774e" filled="f" stroked="t" strokeweight=".949282pt" strokecolor="#6B6B6B">
                <v:path arrowok="t"/>
              </v:shape>
            </v:group>
            <v:group style="position:absolute;left:4761;top:5271;width:1903;height:2" coordorigin="4761,5271" coordsize="1903,2">
              <v:shape style="position:absolute;left:4761;top:5271;width:1903;height:2" coordorigin="4761,5271" coordsize="1903,0" path="m4761,5271l6664,5271e" filled="f" stroked="t" strokeweight=".711962pt" strokecolor="#707070">
                <v:path arrowok="t"/>
              </v:shape>
            </v:group>
            <v:group style="position:absolute;left:7590;top:4774;width:2;height:253" coordorigin="7590,4774" coordsize="2,253">
              <v:shape style="position:absolute;left:7590;top:4774;width:2;height:253" coordorigin="7590,4774" coordsize="0,253" path="m7590,5027l7590,4774e" filled="f" stroked="t" strokeweight=".237321pt" strokecolor="#676767">
                <v:path arrowok="t"/>
              </v:shape>
            </v:group>
            <v:group style="position:absolute;left:11536;top:4225;width:2;height:831" coordorigin="11536,4225" coordsize="2,831">
              <v:shape style="position:absolute;left:11536;top:4225;width:2;height:831" coordorigin="11536,4225" coordsize="0,831" path="m11536,5056l11536,4225e" filled="f" stroked="t" strokeweight=".711962pt" strokecolor="#7C7C7C">
                <v:path arrowok="t"/>
              </v:shape>
            </v:group>
            <v:group style="position:absolute;left:6607;top:5271;width:228;height:2" coordorigin="6607,5271" coordsize="228,2">
              <v:shape style="position:absolute;left:6607;top:5271;width:228;height:2" coordorigin="6607,5271" coordsize="228,0" path="m6607,5271l6835,5271e" filled="f" stroked="t" strokeweight=".474641pt" strokecolor="#4F4F4F">
                <v:path arrowok="t"/>
              </v:shape>
            </v:group>
            <v:group style="position:absolute;left:6778;top:5273;width:4765;height:2" coordorigin="6778,5273" coordsize="4765,2">
              <v:shape style="position:absolute;left:6778;top:5273;width:4765;height:2" coordorigin="6778,5273" coordsize="4765,0" path="m6778,5273l11543,5273e" filled="f" stroked="t" strokeweight=".711962pt" strokecolor="#777777">
                <v:path arrowok="t"/>
              </v:shape>
            </v:group>
            <v:group style="position:absolute;left:7590;top:5027;width:2;height:243" coordorigin="7590,5027" coordsize="2,243">
              <v:shape style="position:absolute;left:7590;top:5027;width:2;height:243" coordorigin="7590,5027" coordsize="0,243" path="m7590,5271l7590,5027e" filled="f" stroked="t" strokeweight=".237321pt" strokecolor="#838383">
                <v:path arrowok="t"/>
              </v:shape>
            </v:group>
            <v:group style="position:absolute;left:9450;top:5275;width:574;height:2" coordorigin="9450,5275" coordsize="574,2">
              <v:shape style="position:absolute;left:9450;top:5275;width:574;height:2" coordorigin="9450,5275" coordsize="574,0" path="m9450,5275l10024,5275e" filled="f" stroked="t" strokeweight=".474641pt" strokecolor="#5B5B5B">
                <v:path arrowok="t"/>
              </v:shape>
            </v:group>
            <v:group style="position:absolute;left:11539;top:4999;width:2;height:301" coordorigin="11539,4999" coordsize="2,301">
              <v:shape style="position:absolute;left:11539;top:4999;width:2;height:301" coordorigin="11539,4999" coordsize="0,301" path="m11539,5299l11539,4999e" filled="f" stroked="t" strokeweight=".474641pt" strokecolor="#545454">
                <v:path arrowok="t"/>
              </v:shape>
            </v:group>
            <v:group style="position:absolute;left:505;top:721;width:2;height:6474" coordorigin="505,721" coordsize="2,6474">
              <v:shape style="position:absolute;left:505;top:721;width:2;height:6474" coordorigin="505,721" coordsize="0,6474" path="m505,7195l505,721e" filled="f" stroked="t" strokeweight=".711962pt" strokecolor="#545454">
                <v:path arrowok="t"/>
              </v:shape>
            </v:group>
            <v:group style="position:absolute;left:2791;top:5232;width:2;height:301" coordorigin="2791,5232" coordsize="2,301">
              <v:shape style="position:absolute;left:2791;top:5232;width:2;height:301" coordorigin="2791,5232" coordsize="0,301" path="m2791,5533l2791,5232e" filled="f" stroked="t" strokeweight=".474641pt" strokecolor="#3B3B3B">
                <v:path arrowok="t"/>
              </v:shape>
            </v:group>
            <v:group style="position:absolute;left:4775;top:5232;width:2;height:539" coordorigin="4775,5232" coordsize="2,539">
              <v:shape style="position:absolute;left:4775;top:5232;width:2;height:539" coordorigin="4775,5232" coordsize="0,539" path="m4775,5772l4775,5232e" filled="f" stroked="t" strokeweight=".474641pt" strokecolor="#444444">
                <v:path arrowok="t"/>
              </v:shape>
            </v:group>
            <v:group style="position:absolute;left:4770;top:5512;width:3645;height:2" coordorigin="4770,5512" coordsize="3645,2">
              <v:shape style="position:absolute;left:4770;top:5512;width:3645;height:2" coordorigin="4770,5512" coordsize="3645,0" path="m4770,5512l8415,5512e" filled="f" stroked="t" strokeweight=".711962pt" strokecolor="#5B5B5B">
                <v:path arrowok="t"/>
              </v:shape>
            </v:group>
            <v:group style="position:absolute;left:8358;top:5514;width:612;height:2" coordorigin="8358,5514" coordsize="612,2">
              <v:shape style="position:absolute;left:8358;top:5514;width:612;height:2" coordorigin="8358,5514" coordsize="612,0" path="m8358,5514l8971,5514e" filled="f" stroked="t" strokeweight=".474641pt" strokecolor="#484848">
                <v:path arrowok="t"/>
              </v:shape>
            </v:group>
            <v:group style="position:absolute;left:8914;top:5517;width:1111;height:2" coordorigin="8914,5517" coordsize="1111,2">
              <v:shape style="position:absolute;left:8914;top:5517;width:1111;height:2" coordorigin="8914,5517" coordsize="1111,0" path="m8914,5517l10024,5517e" filled="f" stroked="t" strokeweight=".949282pt" strokecolor="#676767">
                <v:path arrowok="t"/>
              </v:shape>
            </v:group>
            <v:group style="position:absolute;left:9967;top:5519;width:593;height:2" coordorigin="9967,5519" coordsize="593,2">
              <v:shape style="position:absolute;left:9967;top:5519;width:593;height:2" coordorigin="9967,5519" coordsize="593,0" path="m9967,5519l10561,5519e" filled="f" stroked="t" strokeweight=".474641pt" strokecolor="#3F3F3F">
                <v:path arrowok="t"/>
              </v:shape>
            </v:group>
            <v:group style="position:absolute;left:10504;top:5519;width:1044;height:2" coordorigin="10504,5519" coordsize="1044,2">
              <v:shape style="position:absolute;left:10504;top:5519;width:1044;height:2" coordorigin="10504,5519" coordsize="1044,0" path="m10504,5519l11548,5519e" filled="f" stroked="t" strokeweight=".711962pt" strokecolor="#5B5B5B">
                <v:path arrowok="t"/>
              </v:shape>
            </v:group>
            <v:group style="position:absolute;left:503;top:5476;width:2;height:296" coordorigin="503,5476" coordsize="2,296">
              <v:shape style="position:absolute;left:503;top:5476;width:2;height:296" coordorigin="503,5476" coordsize="0,296" path="m503,5772l503,5476e" filled="f" stroked="t" strokeweight=".474641pt" strokecolor="#343434">
                <v:path arrowok="t"/>
              </v:shape>
            </v:group>
            <v:group style="position:absolute;left:2791;top:5476;width:2;height:296" coordorigin="2791,5476" coordsize="2,296">
              <v:shape style="position:absolute;left:2791;top:5476;width:2;height:296" coordorigin="2791,5476" coordsize="0,296" path="m2791,5772l2791,5476e" filled="f" stroked="t" strokeweight=".474641pt" strokecolor="#282828">
                <v:path arrowok="t"/>
              </v:shape>
            </v:group>
            <v:group style="position:absolute;left:4770;top:5755;width:4201;height:2" coordorigin="4770,5755" coordsize="4201,2">
              <v:shape style="position:absolute;left:4770;top:5755;width:4201;height:2" coordorigin="4770,5755" coordsize="4201,0" path="m4770,5755l8971,5755e" filled="f" stroked="t" strokeweight=".711962pt" strokecolor="#5B5B5B">
                <v:path arrowok="t"/>
              </v:shape>
            </v:group>
            <v:group style="position:absolute;left:8914;top:5758;width:266;height:2" coordorigin="8914,5758" coordsize="266,2">
              <v:shape style="position:absolute;left:8914;top:5758;width:266;height:2" coordorigin="8914,5758" coordsize="266,0" path="m8914,5758l9180,5758e" filled="f" stroked="t" strokeweight=".474641pt" strokecolor="#282828">
                <v:path arrowok="t"/>
              </v:shape>
            </v:group>
            <v:group style="position:absolute;left:9123;top:5758;width:384;height:2" coordorigin="9123,5758" coordsize="384,2">
              <v:shape style="position:absolute;left:9123;top:5758;width:384;height:2" coordorigin="9123,5758" coordsize="384,0" path="m9123,5758l9507,5758e" filled="f" stroked="t" strokeweight=".474641pt" strokecolor="#444444">
                <v:path arrowok="t"/>
              </v:shape>
            </v:group>
            <v:group style="position:absolute;left:9422;top:5760;width:2126;height:2" coordorigin="9422,5760" coordsize="2126,2">
              <v:shape style="position:absolute;left:9422;top:5760;width:2126;height:2" coordorigin="9422,5760" coordsize="2126,0" path="m9422,5760l11548,5760e" filled="f" stroked="t" strokeweight=".711962pt" strokecolor="#606060">
                <v:path arrowok="t"/>
              </v:shape>
            </v:group>
            <v:group style="position:absolute;left:2791;top:5715;width:2;height:864" coordorigin="2791,5715" coordsize="2,864">
              <v:shape style="position:absolute;left:2791;top:5715;width:2;height:864" coordorigin="2791,5715" coordsize="0,864" path="m2791,6579l2791,5715e" filled="f" stroked="t" strokeweight=".949282pt" strokecolor="#575757">
                <v:path arrowok="t"/>
              </v:shape>
            </v:group>
            <v:group style="position:absolute;left:2781;top:5992;width:484;height:2" coordorigin="2781,5992" coordsize="484,2">
              <v:shape style="position:absolute;left:2781;top:5992;width:484;height:2" coordorigin="2781,5992" coordsize="484,0" path="m2781,5992l3266,5992e" filled="f" stroked="t" strokeweight=".949282pt" strokecolor="#646464">
                <v:path arrowok="t"/>
              </v:shape>
            </v:group>
            <v:group style="position:absolute;left:3185;top:5992;width:513;height:2" coordorigin="3185,5992" coordsize="513,2">
              <v:shape style="position:absolute;left:3185;top:5992;width:513;height:2" coordorigin="3185,5992" coordsize="513,0" path="m3185,5992l3697,5992e" filled="f" stroked="t" strokeweight=".474641pt" strokecolor="#4F4F4F">
                <v:path arrowok="t"/>
              </v:shape>
            </v:group>
            <v:group style="position:absolute;left:3640;top:5992;width:3977;height:2" coordorigin="3640,5992" coordsize="3977,2">
              <v:shape style="position:absolute;left:3640;top:5992;width:3977;height:2" coordorigin="3640,5992" coordsize="3977,0" path="m3640,5992l7618,5992e" filled="f" stroked="t" strokeweight=".711962pt" strokecolor="#606060">
                <v:path arrowok="t"/>
              </v:shape>
            </v:group>
            <v:group style="position:absolute;left:4651;top:5992;width:152;height:2" coordorigin="4651,5992" coordsize="152,2">
              <v:shape style="position:absolute;left:4651;top:5992;width:152;height:2" coordorigin="4651,5992" coordsize="152,0" path="m4651,5992l4803,5992e" filled="f" stroked="t" strokeweight=".474641pt" strokecolor="#444444">
                <v:path arrowok="t"/>
              </v:shape>
            </v:group>
            <v:group style="position:absolute;left:4775;top:5715;width:2;height:306" coordorigin="4775,5715" coordsize="2,306">
              <v:shape style="position:absolute;left:4775;top:5715;width:2;height:306" coordorigin="4775,5715" coordsize="0,306" path="m4775,6020l4775,5715e" filled="f" stroked="t" strokeweight=".474641pt" strokecolor="#575757">
                <v:path arrowok="t"/>
              </v:shape>
            </v:group>
            <v:group style="position:absolute;left:7561;top:5996;width:218;height:2" coordorigin="7561,5996" coordsize="218,2">
              <v:shape style="position:absolute;left:7561;top:5996;width:218;height:2" coordorigin="7561,5996" coordsize="218,0" path="m7561,5996l7779,5996e" filled="f" stroked="t" strokeweight=".474641pt" strokecolor="#484848">
                <v:path arrowok="t"/>
              </v:shape>
            </v:group>
            <v:group style="position:absolute;left:7722;top:5994;width:1248;height:2" coordorigin="7722,5994" coordsize="1248,2">
              <v:shape style="position:absolute;left:7722;top:5994;width:1248;height:2" coordorigin="7722,5994" coordsize="1248,0" path="m7722,5994l8971,5994e" filled="f" stroked="t" strokeweight=".711962pt" strokecolor="#606060">
                <v:path arrowok="t"/>
              </v:shape>
            </v:group>
            <v:group style="position:absolute;left:8914;top:5996;width:266;height:2" coordorigin="8914,5996" coordsize="266,2">
              <v:shape style="position:absolute;left:8914;top:5996;width:266;height:2" coordorigin="8914,5996" coordsize="266,0" path="m8914,5996l9180,5996e" filled="f" stroked="t" strokeweight=".474641pt" strokecolor="#2F2F2F">
                <v:path arrowok="t"/>
              </v:shape>
            </v:group>
            <v:group style="position:absolute;left:9123;top:5999;width:721;height:2" coordorigin="9123,5999" coordsize="721,2">
              <v:shape style="position:absolute;left:9123;top:5999;width:721;height:2" coordorigin="9123,5999" coordsize="721,0" path="m9123,5999l9844,5999e" filled="f" stroked="t" strokeweight=".474641pt" strokecolor="#444444">
                <v:path arrowok="t"/>
              </v:shape>
            </v:group>
            <v:group style="position:absolute;left:9787;top:5999;width:1761;height:2" coordorigin="9787,5999" coordsize="1761,2">
              <v:shape style="position:absolute;left:9787;top:5999;width:1761;height:2" coordorigin="9787,5999" coordsize="1761,0" path="m9787,5999l11548,5999e" filled="f" stroked="t" strokeweight=".711962pt" strokecolor="#5B5B5B">
                <v:path arrowok="t"/>
              </v:shape>
            </v:group>
            <v:group style="position:absolute;left:484;top:6283;width:574;height:2" coordorigin="484,6283" coordsize="574,2">
              <v:shape style="position:absolute;left:484;top:6283;width:574;height:2" coordorigin="484,6283" coordsize="574,0" path="m484,6283l1058,6283e" filled="f" stroked="t" strokeweight=".237321pt" strokecolor="#444444">
                <v:path arrowok="t"/>
              </v:shape>
            </v:group>
            <v:group style="position:absolute;left:498;top:5953;width:2;height:391" coordorigin="498,5953" coordsize="2,391">
              <v:shape style="position:absolute;left:498;top:5953;width:2;height:391" coordorigin="498,5953" coordsize="0,391" path="m498,6345l498,5953e" filled="f" stroked="t" strokeweight=".474641pt" strokecolor="#2F2F2F">
                <v:path arrowok="t"/>
              </v:shape>
            </v:group>
            <v:group style="position:absolute;left:1058;top:6283;width:479;height:2" coordorigin="1058,6283" coordsize="479,2">
              <v:shape style="position:absolute;left:1058;top:6283;width:479;height:2" coordorigin="1058,6283" coordsize="479,0" path="m1058,6283l1538,6283e" filled="f" stroked="t" strokeweight=".237321pt" strokecolor="#606060">
                <v:path arrowok="t"/>
              </v:shape>
            </v:group>
            <v:group style="position:absolute;left:1538;top:6283;width:1058;height:2" coordorigin="1538,6283" coordsize="1058,2">
              <v:shape style="position:absolute;left:1538;top:6283;width:1058;height:2" coordorigin="1538,6283" coordsize="1058,0" path="m1538,6283l2596,6283e" filled="f" stroked="t" strokeweight=".237321pt" strokecolor="#444444">
                <v:path arrowok="t"/>
              </v:shape>
            </v:group>
            <v:group style="position:absolute;left:2596;top:6283;width:1766;height:2" coordorigin="2596,6283" coordsize="1766,2">
              <v:shape style="position:absolute;left:2596;top:6283;width:1766;height:2" coordorigin="2596,6283" coordsize="1766,0" path="m2596,6283l4362,6283e" filled="f" stroked="t" strokeweight=".237321pt" strokecolor="#606060">
                <v:path arrowok="t"/>
              </v:shape>
            </v:group>
            <v:group style="position:absolute;left:4362;top:6283;width:318;height:2" coordorigin="4362,6283" coordsize="318,2">
              <v:shape style="position:absolute;left:4362;top:6283;width:318;height:2" coordorigin="4362,6283" coordsize="318,0" path="m4362,6283l4680,6283e" filled="f" stroked="t" strokeweight=".237321pt" strokecolor="#000000">
                <v:path arrowok="t"/>
              </v:shape>
            </v:group>
            <v:group style="position:absolute;left:4680;top:6283;width:3071;height:2" coordorigin="4680,6283" coordsize="3071,2">
              <v:shape style="position:absolute;left:4680;top:6283;width:3071;height:2" coordorigin="4680,6283" coordsize="3071,0" path="m4680,6283l7751,6283e" filled="f" stroked="t" strokeweight=".237321pt" strokecolor="#646464">
                <v:path arrowok="t"/>
              </v:shape>
            </v:group>
            <v:group style="position:absolute;left:7751;top:6283;width:422;height:2" coordorigin="7751,6283" coordsize="422,2">
              <v:shape style="position:absolute;left:7751;top:6283;width:422;height:2" coordorigin="7751,6283" coordsize="422,0" path="m7751,6283l8173,6283e" filled="f" stroked="t" strokeweight=".237321pt" strokecolor="#000000">
                <v:path arrowok="t"/>
              </v:shape>
            </v:group>
            <v:group style="position:absolute;left:8173;top:6283;width:214;height:2" coordorigin="8173,6283" coordsize="214,2">
              <v:shape style="position:absolute;left:8173;top:6283;width:214;height:2" coordorigin="8173,6283" coordsize="214,0" path="m8173,6283l8387,6283e" filled="f" stroked="t" strokeweight=".237321pt" strokecolor="#484848">
                <v:path arrowok="t"/>
              </v:shape>
            </v:group>
            <v:group style="position:absolute;left:8387;top:6283;width:1092;height:2" coordorigin="8387,6283" coordsize="1092,2">
              <v:shape style="position:absolute;left:8387;top:6283;width:1092;height:2" coordorigin="8387,6283" coordsize="1092,0" path="m8387,6283l9479,6283e" filled="f" stroked="t" strokeweight=".237321pt" strokecolor="#000000">
                <v:path arrowok="t"/>
              </v:shape>
            </v:group>
            <v:group style="position:absolute;left:9450;top:6252;width:133;height:2" coordorigin="9450,6252" coordsize="133,2">
              <v:shape style="position:absolute;left:9450;top:6252;width:133;height:2" coordorigin="9450,6252" coordsize="133,0" path="m9450,6252l9583,6252e" filled="f" stroked="t" strokeweight=".237321pt" strokecolor="#A8A8A8">
                <v:path arrowok="t"/>
              </v:shape>
            </v:group>
            <v:group style="position:absolute;left:9668;top:6283;width:864;height:2" coordorigin="9668,6283" coordsize="864,2">
              <v:shape style="position:absolute;left:9668;top:6283;width:864;height:2" coordorigin="9668,6283" coordsize="864,0" path="m9668,6283l10532,6283e" filled="f" stroked="t" strokeweight=".237321pt" strokecolor="#000000">
                <v:path arrowok="t"/>
              </v:shape>
            </v:group>
            <v:group style="position:absolute;left:10532;top:6283;width:1001;height:2" coordorigin="10532,6283" coordsize="1001,2">
              <v:shape style="position:absolute;left:10532;top:6283;width:1001;height:2" coordorigin="10532,6283" coordsize="1001,0" path="m10532,6283l11534,6283e" filled="f" stroked="t" strokeweight=".237321pt" strokecolor="#838383">
                <v:path arrowok="t"/>
              </v:shape>
            </v:group>
            <v:group style="position:absolute;left:7590;top:6283;width:2;height:229" coordorigin="7590,6283" coordsize="2,229">
              <v:shape style="position:absolute;left:7590;top:6283;width:2;height:229" coordorigin="7590,6283" coordsize="0,229" path="m7590,6512l7590,6283e" filled="f" stroked="t" strokeweight=".237321pt" strokecolor="#000000">
                <v:path arrowok="t"/>
              </v:shape>
            </v:group>
            <v:group style="position:absolute;left:2791;top:6483;width:2;height:487" coordorigin="2791,6483" coordsize="2,487">
              <v:shape style="position:absolute;left:2791;top:6483;width:2;height:487" coordorigin="2791,6483" coordsize="0,487" path="m2791,6970l2791,6483e" filled="f" stroked="t" strokeweight=".474641pt" strokecolor="#2F2F2F">
                <v:path arrowok="t"/>
              </v:shape>
            </v:group>
            <v:group style="position:absolute;left:2786;top:6703;width:2686;height:2" coordorigin="2786,6703" coordsize="2686,2">
              <v:shape style="position:absolute;left:2786;top:6703;width:2686;height:2" coordorigin="2786,6703" coordsize="2686,0" path="m2786,6703l5473,6703e" filled="f" stroked="t" strokeweight=".711962pt" strokecolor="#5B5B5B">
                <v:path arrowok="t"/>
              </v:shape>
            </v:group>
            <v:group style="position:absolute;left:4773;top:5929;width:2;height:802" coordorigin="4773,5929" coordsize="2,802">
              <v:shape style="position:absolute;left:4773;top:5929;width:2;height:802" coordorigin="4773,5929" coordsize="0,802" path="m4773,6732l4773,5929e" filled="f" stroked="t" strokeweight=".949282pt" strokecolor="#676767">
                <v:path arrowok="t"/>
              </v:shape>
            </v:group>
            <v:group style="position:absolute;left:5416;top:6703;width:460;height:2" coordorigin="5416,6703" coordsize="460,2">
              <v:shape style="position:absolute;left:5416;top:6703;width:460;height:2" coordorigin="5416,6703" coordsize="460,0" path="m5416,6703l5876,6703e" filled="f" stroked="t" strokeweight=".474641pt" strokecolor="#484848">
                <v:path arrowok="t"/>
              </v:shape>
            </v:group>
            <v:group style="position:absolute;left:5776;top:6705;width:888;height:2" coordorigin="5776,6705" coordsize="888,2">
              <v:shape style="position:absolute;left:5776;top:6705;width:888;height:2" coordorigin="5776,6705" coordsize="888,0" path="m5776,6705l6664,6705e" filled="f" stroked="t" strokeweight=".949282pt" strokecolor="#676767">
                <v:path arrowok="t"/>
              </v:shape>
            </v:group>
            <v:group style="position:absolute;left:6607;top:6703;width:228;height:2" coordorigin="6607,6703" coordsize="228,2">
              <v:shape style="position:absolute;left:6607;top:6703;width:228;height:2" coordorigin="6607,6703" coordsize="228,0" path="m6607,6703l6835,6703e" filled="f" stroked="t" strokeweight=".474641pt" strokecolor="#3B3B3B">
                <v:path arrowok="t"/>
              </v:shape>
            </v:group>
            <v:group style="position:absolute;left:6778;top:6705;width:1424;height:2" coordorigin="6778,6705" coordsize="1424,2">
              <v:shape style="position:absolute;left:6778;top:6705;width:1424;height:2" coordorigin="6778,6705" coordsize="1424,0" path="m6778,6705l8202,6705e" filled="f" stroked="t" strokeweight=".711962pt" strokecolor="#646464">
                <v:path arrowok="t"/>
              </v:shape>
            </v:group>
            <v:group style="position:absolute;left:7590;top:6512;width:2;height:664" coordorigin="7590,6512" coordsize="2,664">
              <v:shape style="position:absolute;left:7590;top:6512;width:2;height:664" coordorigin="7590,6512" coordsize="0,664" path="m7590,7176l7590,6512e" filled="f" stroked="t" strokeweight=".237321pt" strokecolor="#6B6B6B">
                <v:path arrowok="t"/>
              </v:shape>
            </v:group>
            <v:group style="position:absolute;left:8145;top:6708;width:826;height:2" coordorigin="8145,6708" coordsize="826,2">
              <v:shape style="position:absolute;left:8145;top:6708;width:826;height:2" coordorigin="8145,6708" coordsize="826,0" path="m8145,6708l8971,6708e" filled="f" stroked="t" strokeweight=".474641pt" strokecolor="#545454">
                <v:path arrowok="t"/>
              </v:shape>
            </v:group>
            <v:group style="position:absolute;left:8819;top:6710;width:907;height:2" coordorigin="8819,6710" coordsize="907,2">
              <v:shape style="position:absolute;left:8819;top:6710;width:907;height:2" coordorigin="8819,6710" coordsize="907,0" path="m8819,6710l9725,6710e" filled="f" stroked="t" strokeweight=".949282pt" strokecolor="#707070">
                <v:path arrowok="t"/>
              </v:shape>
            </v:group>
            <v:group style="position:absolute;left:9640;top:6712;width:204;height:2" coordorigin="9640,6712" coordsize="204,2">
              <v:shape style="position:absolute;left:9640;top:6712;width:204;height:2" coordorigin="9640,6712" coordsize="204,0" path="m9640,6712l9844,6712e" filled="f" stroked="t" strokeweight=".711962pt" strokecolor="#5B5B5B">
                <v:path arrowok="t"/>
              </v:shape>
            </v:group>
            <v:group style="position:absolute;left:9787;top:6708;width:237;height:2" coordorigin="9787,6708" coordsize="237,2">
              <v:shape style="position:absolute;left:9787;top:6708;width:237;height:2" coordorigin="9787,6708" coordsize="237,0" path="m9787,6708l10024,6708e" filled="f" stroked="t" strokeweight=".474641pt" strokecolor="#545454">
                <v:path arrowok="t"/>
              </v:shape>
            </v:group>
            <v:group style="position:absolute;left:9967;top:6710;width:1581;height:2" coordorigin="9967,6710" coordsize="1581,2">
              <v:shape style="position:absolute;left:9967;top:6710;width:1581;height:2" coordorigin="9967,6710" coordsize="1581,0" path="m9967,6710l11548,6710e" filled="f" stroked="t" strokeweight=".711962pt" strokecolor="#646464">
                <v:path arrowok="t"/>
              </v:shape>
            </v:group>
            <v:group style="position:absolute;left:11543;top:6660;width:2;height:773" coordorigin="11543,6660" coordsize="2,773">
              <v:shape style="position:absolute;left:11543;top:6660;width:2;height:773" coordorigin="11543,6660" coordsize="0,773" path="m11543,7433l11543,6660e" filled="f" stroked="t" strokeweight=".474641pt" strokecolor="#676767">
                <v:path arrowok="t"/>
              </v:shape>
            </v:group>
            <v:group style="position:absolute;left:2791;top:6913;width:2;height:282" coordorigin="2791,6913" coordsize="2,282">
              <v:shape style="position:absolute;left:2791;top:6913;width:2;height:282" coordorigin="2791,6913" coordsize="0,282" path="m2791,7195l2791,6913e" filled="f" stroked="t" strokeweight=".474641pt" strokecolor="#4B4B4B">
                <v:path arrowok="t"/>
              </v:shape>
            </v:group>
            <v:group style="position:absolute;left:2781;top:7176;width:1927;height:2" coordorigin="2781,7176" coordsize="1927,2">
              <v:shape style="position:absolute;left:2781;top:7176;width:1927;height:2" coordorigin="2781,7176" coordsize="1927,0" path="m2781,7176l4708,7176e" filled="f" stroked="t" strokeweight=".711962pt" strokecolor="#606060">
                <v:path arrowok="t"/>
              </v:shape>
            </v:group>
            <v:group style="position:absolute;left:4651;top:7176;width:370;height:2" coordorigin="4651,7176" coordsize="370,2">
              <v:shape style="position:absolute;left:4651;top:7176;width:370;height:2" coordorigin="4651,7176" coordsize="370,0" path="m4651,7176l5022,7176e" filled="f" stroked="t" strokeweight=".474641pt" strokecolor="#383838">
                <v:path arrowok="t"/>
              </v:shape>
            </v:group>
            <v:group style="position:absolute;left:4773;top:6660;width:2;height:520" coordorigin="4773,6660" coordsize="2,520">
              <v:shape style="position:absolute;left:4773;top:6660;width:2;height:520" coordorigin="4773,6660" coordsize="0,520" path="m4773,7180l4773,6660e" filled="f" stroked="t" strokeweight=".474641pt" strokecolor="#4B4B4B">
                <v:path arrowok="t"/>
              </v:shape>
            </v:group>
            <v:group style="position:absolute;left:4965;top:7178;width:4006;height:2" coordorigin="4965,7178" coordsize="4006,2">
              <v:shape style="position:absolute;left:4965;top:7178;width:4006;height:2" coordorigin="4965,7178" coordsize="4006,0" path="m4965,7178l8971,7178e" filled="f" stroked="t" strokeweight=".711962pt" strokecolor="#676767">
                <v:path arrowok="t"/>
              </v:shape>
            </v:group>
            <v:group style="position:absolute;left:8914;top:7180;width:266;height:2" coordorigin="8914,7180" coordsize="266,2">
              <v:shape style="position:absolute;left:8914;top:7180;width:266;height:2" coordorigin="8914,7180" coordsize="266,0" path="m8914,7180l9180,7180e" filled="f" stroked="t" strokeweight=".474641pt" strokecolor="#3F3F3F">
                <v:path arrowok="t"/>
              </v:shape>
            </v:group>
            <v:group style="position:absolute;left:9123;top:7180;width:384;height:2" coordorigin="9123,7180" coordsize="384,2">
              <v:shape style="position:absolute;left:9123;top:7180;width:384;height:2" coordorigin="9123,7180" coordsize="384,0" path="m9123,7180l9507,7180e" filled="f" stroked="t" strokeweight=".474641pt" strokecolor="#545454">
                <v:path arrowok="t"/>
              </v:shape>
            </v:group>
            <v:group style="position:absolute;left:9426;top:7183;width:2122;height:2" coordorigin="9426,7183" coordsize="2122,2">
              <v:shape style="position:absolute;left:9426;top:7183;width:2122;height:2" coordorigin="9426,7183" coordsize="2122,0" path="m9426,7183l11548,7183e" filled="f" stroked="t" strokeweight=".711962pt" strokecolor="#676767">
                <v:path arrowok="t"/>
              </v:shape>
            </v:group>
            <v:group style="position:absolute;left:494;top:7417;width:6170;height:2" coordorigin="494,7417" coordsize="6170,2">
              <v:shape style="position:absolute;left:494;top:7417;width:6170;height:2" coordorigin="494,7417" coordsize="6170,0" path="m494,7417l6664,7417e" filled="f" stroked="t" strokeweight=".711962pt" strokecolor="#606060">
                <v:path arrowok="t"/>
              </v:shape>
            </v:group>
            <v:group style="position:absolute;left:498;top:7137;width:2;height:325" coordorigin="498,7137" coordsize="2,325">
              <v:shape style="position:absolute;left:498;top:7137;width:2;height:325" coordorigin="498,7137" coordsize="0,325" path="m498,7462l498,7137e" filled="f" stroked="t" strokeweight=".474641pt" strokecolor="#232323">
                <v:path arrowok="t"/>
              </v:shape>
            </v:group>
            <v:group style="position:absolute;left:2791;top:7104;width:2;height:936" coordorigin="2791,7104" coordsize="2,936">
              <v:shape style="position:absolute;left:2791;top:7104;width:2;height:936" coordorigin="2791,7104" coordsize="0,936" path="m2791,8040l2791,7104e" filled="f" stroked="t" strokeweight=".949282pt" strokecolor="#5B5B5B">
                <v:path arrowok="t"/>
              </v:shape>
            </v:group>
            <v:group style="position:absolute;left:6607;top:7419;width:228;height:2" coordorigin="6607,7419" coordsize="228,2">
              <v:shape style="position:absolute;left:6607;top:7419;width:228;height:2" coordorigin="6607,7419" coordsize="228,0" path="m6607,7419l6835,7419e" filled="f" stroked="t" strokeweight=".474641pt" strokecolor="#3B3B3B">
                <v:path arrowok="t"/>
              </v:shape>
            </v:group>
            <v:group style="position:absolute;left:6778;top:7419;width:840;height:2" coordorigin="6778,7419" coordsize="840,2">
              <v:shape style="position:absolute;left:6778;top:7419;width:840;height:2" coordorigin="6778,7419" coordsize="840,0" path="m6778,7419l7618,7419e" filled="f" stroked="t" strokeweight=".711962pt" strokecolor="#676767">
                <v:path arrowok="t"/>
              </v:shape>
            </v:group>
            <v:group style="position:absolute;left:7561;top:7419;width:641;height:2" coordorigin="7561,7419" coordsize="641,2">
              <v:shape style="position:absolute;left:7561;top:7419;width:641;height:2" coordorigin="7561,7419" coordsize="641,0" path="m7561,7419l8202,7419e" filled="f" stroked="t" strokeweight=".474641pt" strokecolor="#4F4F4F">
                <v:path arrowok="t"/>
              </v:shape>
            </v:group>
            <v:group style="position:absolute;left:8126;top:7419;width:845;height:2" coordorigin="8126,7419" coordsize="845,2">
              <v:shape style="position:absolute;left:8126;top:7419;width:845;height:2" coordorigin="8126,7419" coordsize="845,0" path="m8126,7419l8971,7419e" filled="f" stroked="t" strokeweight=".949282pt" strokecolor="#707070">
                <v:path arrowok="t"/>
              </v:shape>
            </v:group>
            <v:group style="position:absolute;left:8914;top:7419;width:593;height:2" coordorigin="8914,7419" coordsize="593,2">
              <v:shape style="position:absolute;left:8914;top:7419;width:593;height:2" coordorigin="8914,7419" coordsize="593,0" path="m8914,7419l9507,7419e" filled="f" stroked="t" strokeweight=".474641pt" strokecolor="#4F4F4F">
                <v:path arrowok="t"/>
              </v:shape>
            </v:group>
            <v:group style="position:absolute;left:9422;top:7421;width:2122;height:2" coordorigin="9422,7421" coordsize="2122,2">
              <v:shape style="position:absolute;left:9422;top:7421;width:2122;height:2" coordorigin="9422,7421" coordsize="2122,0" path="m9422,7421l11543,7421e" filled="f" stroked="t" strokeweight=".711962pt" strokecolor="#676767">
                <v:path arrowok="t"/>
              </v:shape>
            </v:group>
            <v:group style="position:absolute;left:498;top:7390;width:2;height:320" coordorigin="498,7390" coordsize="2,320">
              <v:shape style="position:absolute;left:498;top:7390;width:2;height:320" coordorigin="498,7390" coordsize="0,320" path="m498,7710l498,7390e" filled="f" stroked="t" strokeweight=".474641pt" strokecolor="#3F3F3F">
                <v:path arrowok="t"/>
              </v:shape>
            </v:group>
            <v:group style="position:absolute;left:489;top:7662;width:9540;height:2" coordorigin="489,7662" coordsize="9540,2">
              <v:shape style="position:absolute;left:489;top:7662;width:9540;height:2" coordorigin="489,7662" coordsize="9540,0" path="m489,7662l10029,7662e" filled="f" stroked="t" strokeweight=".711962pt" strokecolor="#646464">
                <v:path arrowok="t"/>
              </v:shape>
            </v:group>
            <v:group style="position:absolute;left:9967;top:7667;width:593;height:2" coordorigin="9967,7667" coordsize="593,2">
              <v:shape style="position:absolute;left:9967;top:7667;width:593;height:2" coordorigin="9967,7667" coordsize="593,0" path="m9967,7667l10561,7667e" filled="f" stroked="t" strokeweight=".474641pt" strokecolor="#444444">
                <v:path arrowok="t"/>
              </v:shape>
            </v:group>
            <v:group style="position:absolute;left:10504;top:7667;width:1044;height:2" coordorigin="10504,7667" coordsize="1044,2">
              <v:shape style="position:absolute;left:10504;top:7667;width:1044;height:2" coordorigin="10504,7667" coordsize="1044,0" path="m10504,7667l11548,7667e" filled="f" stroked="t" strokeweight=".711962pt" strokecolor="#6B6B6B">
                <v:path arrowok="t"/>
              </v:shape>
            </v:group>
            <v:group style="position:absolute;left:498;top:7639;width:2;height:611" coordorigin="498,7639" coordsize="2,611">
              <v:shape style="position:absolute;left:498;top:7639;width:2;height:611" coordorigin="498,7639" coordsize="0,611" path="m498,8250l498,7639e" filled="f" stroked="t" strokeweight=".949282pt" strokecolor="#5B5B5B">
                <v:path arrowok="t"/>
              </v:shape>
            </v:group>
            <v:group style="position:absolute;left:4770;top:7904;width:3678;height:2" coordorigin="4770,7904" coordsize="3678,2">
              <v:shape style="position:absolute;left:4770;top:7904;width:3678;height:2" coordorigin="4770,7904" coordsize="3678,0" path="m4770,7904l8449,7904e" filled="f" stroked="t" strokeweight=".711962pt" strokecolor="#606060">
                <v:path arrowok="t"/>
              </v:shape>
            </v:group>
            <v:group style="position:absolute;left:8358;top:7904;width:612;height:2" coordorigin="8358,7904" coordsize="612,2">
              <v:shape style="position:absolute;left:8358;top:7904;width:612;height:2" coordorigin="8358,7904" coordsize="612,0" path="m8358,7904l8971,7904e" filled="f" stroked="t" strokeweight=".474641pt" strokecolor="#4B4B4B">
                <v:path arrowok="t"/>
              </v:shape>
            </v:group>
            <v:group style="position:absolute;left:8914;top:7906;width:266;height:2" coordorigin="8914,7906" coordsize="266,2">
              <v:shape style="position:absolute;left:8914;top:7906;width:266;height:2" coordorigin="8914,7906" coordsize="266,0" path="m8914,7906l9180,7906e" filled="f" stroked="t" strokeweight=".474641pt" strokecolor="#2F2F2F">
                <v:path arrowok="t"/>
              </v:shape>
            </v:group>
            <v:group style="position:absolute;left:9123;top:7906;width:902;height:2" coordorigin="9123,7906" coordsize="902,2">
              <v:shape style="position:absolute;left:9123;top:7906;width:902;height:2" coordorigin="9123,7906" coordsize="902,0" path="m9123,7906l10024,7906e" filled="f" stroked="t" strokeweight=".949282pt" strokecolor="#646464">
                <v:path arrowok="t"/>
              </v:shape>
            </v:group>
            <v:group style="position:absolute;left:9967;top:7906;width:593;height:2" coordorigin="9967,7906" coordsize="593,2">
              <v:shape style="position:absolute;left:9967;top:7906;width:593;height:2" coordorigin="9967,7906" coordsize="593,0" path="m9967,7906l10561,7906e" filled="f" stroked="t" strokeweight=".474641pt" strokecolor="#444444">
                <v:path arrowok="t"/>
              </v:shape>
            </v:group>
            <v:group style="position:absolute;left:10504;top:7906;width:1044;height:2" coordorigin="10504,7906" coordsize="1044,2">
              <v:shape style="position:absolute;left:10504;top:7906;width:1044;height:2" coordorigin="10504,7906" coordsize="1044,0" path="m10504,7906l11548,7906e" filled="f" stroked="t" strokeweight=".711962pt" strokecolor="#646464">
                <v:path arrowok="t"/>
              </v:shape>
            </v:group>
            <v:group style="position:absolute;left:4770;top:8142;width:2848;height:2" coordorigin="4770,8142" coordsize="2848,2">
              <v:shape style="position:absolute;left:4770;top:8142;width:2848;height:2" coordorigin="4770,8142" coordsize="2848,0" path="m4770,8142l7618,8142e" filled="f" stroked="t" strokeweight=".711962pt" strokecolor="#57575B">
                <v:path arrowok="t"/>
              </v:shape>
            </v:group>
            <v:group style="position:absolute;left:7561;top:8145;width:218;height:2" coordorigin="7561,8145" coordsize="218,2">
              <v:shape style="position:absolute;left:7561;top:8145;width:218;height:2" coordorigin="7561,8145" coordsize="218,0" path="m7561,8145l7779,8145e" filled="f" stroked="t" strokeweight=".474641pt" strokecolor="#444444">
                <v:path arrowok="t"/>
              </v:shape>
            </v:group>
            <v:group style="position:absolute;left:7722;top:8145;width:1785;height:2" coordorigin="7722,8145" coordsize="1785,2">
              <v:shape style="position:absolute;left:7722;top:8145;width:1785;height:2" coordorigin="7722,8145" coordsize="1785,0" path="m7722,8145l9507,8145e" filled="f" stroked="t" strokeweight=".711962pt" strokecolor="#5B5B5B">
                <v:path arrowok="t"/>
              </v:shape>
            </v:group>
            <v:group style="position:absolute;left:9450;top:8149;width:394;height:2" coordorigin="9450,8149" coordsize="394,2">
              <v:shape style="position:absolute;left:9450;top:8149;width:394;height:2" coordorigin="9450,8149" coordsize="394,0" path="m9450,8149l9844,8149e" filled="f" stroked="t" strokeweight=".474641pt" strokecolor="#383838">
                <v:path arrowok="t"/>
              </v:shape>
            </v:group>
            <v:group style="position:absolute;left:9787;top:8149;width:1761;height:2" coordorigin="9787,8149" coordsize="1761,2">
              <v:shape style="position:absolute;left:9787;top:8149;width:1761;height:2" coordorigin="9787,8149" coordsize="1761,0" path="m9787,8149l11548,8149e" filled="f" stroked="t" strokeweight=".711962pt" strokecolor="#5B5B5B">
                <v:path arrowok="t"/>
              </v:shape>
            </v:group>
            <v:group style="position:absolute;left:484;top:8410;width:646;height:2" coordorigin="484,8410" coordsize="646,2">
              <v:shape style="position:absolute;left:484;top:8410;width:646;height:2" coordorigin="484,8410" coordsize="646,0" path="m484,8410l1130,8410e" filled="f" stroked="t" strokeweight=".949282pt" strokecolor="#676767">
                <v:path arrowok="t"/>
              </v:shape>
            </v:group>
            <v:group style="position:absolute;left:1030;top:8407;width:536;height:2" coordorigin="1030,8407" coordsize="536,2">
              <v:shape style="position:absolute;left:1030;top:8407;width:536;height:2" coordorigin="1030,8407" coordsize="536,0" path="m1030,8407l1566,8407e" filled="f" stroked="t" strokeweight=".474641pt" strokecolor="#444444">
                <v:path arrowok="t"/>
              </v:shape>
            </v:group>
            <v:group style="position:absolute;left:1509;top:8408;width:3199;height:2" coordorigin="1509,8408" coordsize="3199,2">
              <v:shape style="position:absolute;left:1509;top:8408;width:3199;height:2" coordorigin="1509,8408" coordsize="3199,0" path="m1509,8408l4708,8408e" filled="f" stroked="t" strokeweight=".831315pt" strokecolor="#606060">
                <v:path arrowok="t"/>
              </v:shape>
            </v:group>
            <v:group style="position:absolute;left:2568;top:8407;width:252;height:2" coordorigin="2568,8407" coordsize="252,2">
              <v:shape style="position:absolute;left:2568;top:8407;width:252;height:2" coordorigin="2568,8407" coordsize="252,0" path="m2568,8407l2819,8407e" filled="f" stroked="t" strokeweight=".474641pt" strokecolor="#4F4F4F">
                <v:path arrowok="t"/>
              </v:shape>
            </v:group>
            <v:group style="position:absolute;left:4651;top:8410;width:821;height:2" coordorigin="4651,8410" coordsize="821,2">
              <v:shape style="position:absolute;left:4651;top:8410;width:821;height:2" coordorigin="4651,8410" coordsize="821,0" path="m4651,8410l5473,8410e" filled="f" stroked="t" strokeweight=".474641pt" strokecolor="#3F3F3F">
                <v:path arrowok="t"/>
              </v:shape>
            </v:group>
            <v:group style="position:absolute;left:4773;top:7658;width:2;height:754" coordorigin="4773,7658" coordsize="2,754">
              <v:shape style="position:absolute;left:4773;top:7658;width:2;height:754" coordorigin="4773,7658" coordsize="0,754" path="m4773,8412l4773,7658e" filled="f" stroked="t" strokeweight=".474641pt" strokecolor="#575757">
                <v:path arrowok="t"/>
              </v:shape>
            </v:group>
            <v:group style="position:absolute;left:5416;top:8407;width:603;height:2" coordorigin="5416,8407" coordsize="603,2">
              <v:shape style="position:absolute;left:5416;top:8407;width:603;height:2" coordorigin="5416,8407" coordsize="603,0" path="m5416,8407l6018,8407e" filled="f" stroked="t" strokeweight=".949282pt" strokecolor="#646464">
                <v:path arrowok="t"/>
              </v:shape>
            </v:group>
            <v:group style="position:absolute;left:5819;top:8412;width:845;height:2" coordorigin="5819,8412" coordsize="845,2">
              <v:shape style="position:absolute;left:5819;top:8412;width:845;height:2" coordorigin="5819,8412" coordsize="845,0" path="m5819,8412l6664,8412e" filled="f" stroked="t" strokeweight=".711962pt" strokecolor="#4B4B4B">
                <v:path arrowok="t"/>
              </v:shape>
            </v:group>
            <v:group style="position:absolute;left:6607;top:8412;width:228;height:2" coordorigin="6607,8412" coordsize="228,2">
              <v:shape style="position:absolute;left:6607;top:8412;width:228;height:2" coordorigin="6607,8412" coordsize="228,0" path="m6607,8412l6835,8412e" filled="f" stroked="t" strokeweight=".474641pt" strokecolor="#282828">
                <v:path arrowok="t"/>
              </v:shape>
            </v:group>
            <v:group style="position:absolute;left:6778;top:8412;width:1001;height:2" coordorigin="6778,8412" coordsize="1001,2">
              <v:shape style="position:absolute;left:6778;top:8412;width:1001;height:2" coordorigin="6778,8412" coordsize="1001,0" path="m6778,8412l7779,8412e" filled="f" stroked="t" strokeweight=".711962pt" strokecolor="#5B5B5B">
                <v:path arrowok="t"/>
              </v:shape>
            </v:group>
            <v:group style="position:absolute;left:7722;top:8412;width:693;height:2" coordorigin="7722,8412" coordsize="693,2">
              <v:shape style="position:absolute;left:7722;top:8412;width:693;height:2" coordorigin="7722,8412" coordsize="693,0" path="m7722,8412l8415,8412e" filled="f" stroked="t" strokeweight=".474641pt" strokecolor="#4B4B4B">
                <v:path arrowok="t"/>
              </v:shape>
            </v:group>
            <v:group style="position:absolute;left:8202;top:8414;width:1305;height:2" coordorigin="8202,8414" coordsize="1305,2">
              <v:shape style="position:absolute;left:8202;top:8414;width:1305;height:2" coordorigin="8202,8414" coordsize="1305,0" path="m8202,8414l9507,8414e" filled="f" stroked="t" strokeweight=".949282pt" strokecolor="#646464">
                <v:path arrowok="t"/>
              </v:shape>
            </v:group>
            <v:group style="position:absolute;left:9450;top:8417;width:247;height:2" coordorigin="9450,8417" coordsize="247,2">
              <v:shape style="position:absolute;left:9450;top:8417;width:247;height:2" coordorigin="9450,8417" coordsize="247,0" path="m9450,8417l9697,8417e" filled="f" stroked="t" strokeweight=".474641pt" strokecolor="#545454">
                <v:path arrowok="t"/>
              </v:shape>
            </v:group>
            <v:group style="position:absolute;left:9640;top:8417;width:204;height:2" coordorigin="9640,8417" coordsize="204,2">
              <v:shape style="position:absolute;left:9640;top:8417;width:204;height:2" coordorigin="9640,8417" coordsize="204,0" path="m9640,8417l9844,8417e" filled="f" stroked="t" strokeweight=".474641pt" strokecolor="#2B2B2F">
                <v:path arrowok="t"/>
              </v:shape>
            </v:group>
            <v:group style="position:absolute;left:9787;top:8414;width:1756;height:2" coordorigin="9787,8414" coordsize="1756,2">
              <v:shape style="position:absolute;left:9787;top:8414;width:1756;height:2" coordorigin="9787,8414" coordsize="1756,0" path="m9787,8414l11543,8414e" filled="f" stroked="t" strokeweight=".711962pt" strokecolor="#575757">
                <v:path arrowok="t"/>
              </v:shape>
            </v:group>
            <v:group style="position:absolute;left:494;top:8398;width:2;height:530" coordorigin="494,8398" coordsize="2,530">
              <v:shape style="position:absolute;left:494;top:8398;width:2;height:530" coordorigin="494,8398" coordsize="0,530" path="m494,8928l494,8398e" filled="f" stroked="t" strokeweight=".711962pt" strokecolor="#4B4B4B">
                <v:path arrowok="t"/>
              </v:shape>
            </v:group>
            <v:group style="position:absolute;left:2791;top:8398;width:2;height:296" coordorigin="2791,8398" coordsize="2,296">
              <v:shape style="position:absolute;left:2791;top:8398;width:2;height:296" coordorigin="2791,8398" coordsize="0,296" path="m2791,8694l2791,8398e" filled="f" stroked="t" strokeweight=".711962pt" strokecolor="#3B3B3B">
                <v:path arrowok="t"/>
              </v:shape>
            </v:group>
            <v:group style="position:absolute;left:11539;top:5228;width:2;height:11043" coordorigin="11539,5228" coordsize="2,11043">
              <v:shape style="position:absolute;left:11539;top:5228;width:2;height:11043" coordorigin="11539,5228" coordsize="0,11043" path="m11539,16270l11539,5228e" filled="f" stroked="t" strokeweight=".711962pt" strokecolor="#777777">
                <v:path arrowok="t"/>
              </v:shape>
            </v:group>
            <v:group style="position:absolute;left:2791;top:8579;width:2;height:349" coordorigin="2791,8579" coordsize="2,349">
              <v:shape style="position:absolute;left:2791;top:8579;width:2;height:349" coordorigin="2791,8579" coordsize="0,349" path="m2791,8928l2791,8579e" filled="f" stroked="t" strokeweight=".949282pt" strokecolor="#606060">
                <v:path arrowok="t"/>
              </v:shape>
            </v:group>
            <v:group style="position:absolute;left:11539;top:8636;width:2;height:291" coordorigin="11539,8636" coordsize="2,291">
              <v:shape style="position:absolute;left:11539;top:8636;width:2;height:291" coordorigin="11539,8636" coordsize="0,291" path="m11539,8928l11539,8636e" filled="f" stroked="t" strokeweight=".474641pt" strokecolor="#575757">
                <v:path arrowok="t"/>
              </v:shape>
            </v:group>
            <v:group style="position:absolute;left:489;top:9214;width:2383;height:2" coordorigin="489,9214" coordsize="2383,2">
              <v:shape style="position:absolute;left:489;top:9214;width:2383;height:2" coordorigin="489,9214" coordsize="2383,0" path="m489,9214l2872,9214e" filled="f" stroked="t" strokeweight=".711962pt" strokecolor="#575757">
                <v:path arrowok="t"/>
              </v:shape>
            </v:group>
            <v:group style="position:absolute;left:494;top:8870;width:2;height:377" coordorigin="494,8870" coordsize="2,377">
              <v:shape style="position:absolute;left:494;top:8870;width:2;height:377" coordorigin="494,8870" coordsize="0,377" path="m494,9247l494,8870e" filled="f" stroked="t" strokeweight=".474641pt" strokecolor="#2F2F2F">
                <v:path arrowok="t"/>
              </v:shape>
            </v:group>
            <v:group style="position:absolute;left:2748;top:9214;width:494;height:2" coordorigin="2748,9214" coordsize="494,2">
              <v:shape style="position:absolute;left:2748;top:9214;width:494;height:2" coordorigin="2748,9214" coordsize="494,0" path="m2748,9214l3242,9214e" filled="f" stroked="t" strokeweight=".474641pt" strokecolor="#3F3F3F">
                <v:path arrowok="t"/>
              </v:shape>
            </v:group>
            <v:group style="position:absolute;left:3185;top:9214;width:2288;height:2" coordorigin="3185,9214" coordsize="2288,2">
              <v:shape style="position:absolute;left:3185;top:9214;width:2288;height:2" coordorigin="3185,9214" coordsize="2288,0" path="m3185,9214l5473,9214e" filled="f" stroked="t" strokeweight=".711962pt" strokecolor="#646464">
                <v:path arrowok="t"/>
              </v:shape>
            </v:group>
            <v:group style="position:absolute;left:5416;top:9216;width:460;height:2" coordorigin="5416,9216" coordsize="460,2">
              <v:shape style="position:absolute;left:5416;top:9216;width:460;height:2" coordorigin="5416,9216" coordsize="460,0" path="m5416,9216l5876,9216e" filled="f" stroked="t" strokeweight=".474641pt" strokecolor="#4B4B4B">
                <v:path arrowok="t"/>
              </v:shape>
            </v:group>
            <v:group style="position:absolute;left:5819;top:9219;width:4205;height:2" coordorigin="5819,9219" coordsize="4205,2">
              <v:shape style="position:absolute;left:5819;top:9219;width:4205;height:2" coordorigin="5819,9219" coordsize="4205,0" path="m5819,9219l10024,9219e" filled="f" stroked="t" strokeweight=".711962pt" strokecolor="#6B6B6B">
                <v:path arrowok="t"/>
              </v:shape>
            </v:group>
            <v:group style="position:absolute;left:9967;top:9224;width:593;height:2" coordorigin="9967,9224" coordsize="593,2">
              <v:shape style="position:absolute;left:9967;top:9224;width:593;height:2" coordorigin="9967,9224" coordsize="593,0" path="m9967,9224l10561,9224e" filled="f" stroked="t" strokeweight=".474641pt" strokecolor="#4F4F4F">
                <v:path arrowok="t"/>
              </v:shape>
            </v:group>
            <v:group style="position:absolute;left:10504;top:9224;width:1039;height:2" coordorigin="10504,9224" coordsize="1039,2">
              <v:shape style="position:absolute;left:10504;top:9224;width:1039;height:2" coordorigin="10504,9224" coordsize="1039,0" path="m10504,9224l11543,9224e" filled="f" stroked="t" strokeweight=".711962pt" strokecolor="#707070">
                <v:path arrowok="t"/>
              </v:shape>
            </v:group>
            <v:group style="position:absolute;left:494;top:9247;width:2;height:1108" coordorigin="494,9247" coordsize="2,1108">
              <v:shape style="position:absolute;left:494;top:9247;width:2;height:1108" coordorigin="494,9247" coordsize="0,1108" path="m494,10355l494,9247e" filled="f" stroked="t" strokeweight=".949282pt" strokecolor="#646464">
                <v:path arrowok="t"/>
              </v:shape>
            </v:group>
            <v:group style="position:absolute;left:484;top:10059;width:603;height:2" coordorigin="484,10059" coordsize="603,2">
              <v:shape style="position:absolute;left:484;top:10059;width:603;height:2" coordorigin="484,10059" coordsize="603,0" path="m484,10059l1087,10059e" filled="f" stroked="t" strokeweight=".711962pt" strokecolor="#575757">
                <v:path arrowok="t"/>
              </v:shape>
            </v:group>
            <v:group style="position:absolute;left:1030;top:10059;width:536;height:2" coordorigin="1030,10059" coordsize="536,2">
              <v:shape style="position:absolute;left:1030;top:10059;width:536;height:2" coordorigin="1030,10059" coordsize="536,0" path="m1030,10059l1566,10059e" filled="f" stroked="t" strokeweight=".474641pt" strokecolor="#444444">
                <v:path arrowok="t"/>
              </v:shape>
            </v:group>
            <v:group style="position:absolute;left:1509;top:10064;width:9327;height:2" coordorigin="1509,10064" coordsize="9327,2">
              <v:shape style="position:absolute;left:1509;top:10064;width:9327;height:2" coordorigin="1509,10064" coordsize="9327,0" path="m1509,10064l10836,10064e" filled="f" stroked="t" strokeweight=".711962pt" strokecolor="#646464">
                <v:path arrowok="t"/>
              </v:shape>
            </v:group>
            <v:group style="position:absolute;left:2568;top:10059;width:252;height:2" coordorigin="2568,10059" coordsize="252,2">
              <v:shape style="position:absolute;left:2568;top:10059;width:252;height:2" coordorigin="2568,10059" coordsize="252,0" path="m2568,10059l2819,10059e" filled="f" stroked="t" strokeweight=".474641pt" strokecolor="#4F4F4F">
                <v:path arrowok="t"/>
              </v:shape>
            </v:group>
            <v:group style="position:absolute;left:10504;top:10071;width:1039;height:2" coordorigin="10504,10071" coordsize="1039,2">
              <v:shape style="position:absolute;left:10504;top:10071;width:1039;height:2" coordorigin="10504,10071" coordsize="1039,0" path="m10504,10071l11543,10071e" filled="f" stroked="t" strokeweight=".474641pt" strokecolor="#5B5B5B">
                <v:path arrowok="t"/>
              </v:shape>
            </v:group>
            <v:group style="position:absolute;left:11539;top:9682;width:2;height:411" coordorigin="11539,9682" coordsize="2,411">
              <v:shape style="position:absolute;left:11539;top:9682;width:2;height:411" coordorigin="11539,9682" coordsize="0,411" path="m11539,10093l11539,9682e" filled="f" stroked="t" strokeweight=".474641pt" strokecolor="#606060">
                <v:path arrowok="t"/>
              </v:shape>
            </v:group>
            <v:group style="position:absolute;left:489;top:10305;width:11059;height:2" coordorigin="489,10305" coordsize="11059,2">
              <v:shape style="position:absolute;left:489;top:10305;width:11059;height:2" coordorigin="489,10305" coordsize="11059,0" path="m489,10305l11548,10305e" filled="f" stroked="t" strokeweight=".711962pt" strokecolor="#646464">
                <v:path arrowok="t"/>
              </v:shape>
            </v:group>
            <v:group style="position:absolute;left:5416;top:10303;width:460;height:2" coordorigin="5416,10303" coordsize="460,2">
              <v:shape style="position:absolute;left:5416;top:10303;width:460;height:2" coordorigin="5416,10303" coordsize="460,0" path="m5416,10303l5876,10303e" filled="f" stroked="t" strokeweight=".474641pt" strokecolor="#4F4F4F">
                <v:path arrowok="t"/>
              </v:shape>
            </v:group>
            <v:group style="position:absolute;left:6607;top:10303;width:233;height:2" coordorigin="6607,10303" coordsize="233,2">
              <v:shape style="position:absolute;left:6607;top:10303;width:233;height:2" coordorigin="6607,10303" coordsize="233,0" path="m6607,10303l6840,10303e" filled="f" stroked="t" strokeweight=".474641pt" strokecolor="#444444">
                <v:path arrowok="t"/>
              </v:shape>
            </v:group>
            <v:group style="position:absolute;left:6806;top:10050;width:2;height:253" coordorigin="6806,10050" coordsize="2,253">
              <v:shape style="position:absolute;left:6806;top:10050;width:2;height:253" coordorigin="6806,10050" coordsize="0,253" path="m6806,10303l6806,10050e" filled="f" stroked="t" strokeweight=".237321pt" strokecolor="#606060">
                <v:path arrowok="t"/>
              </v:shape>
            </v:group>
            <v:group style="position:absolute;left:8145;top:10307;width:826;height:2" coordorigin="8145,10307" coordsize="826,2">
              <v:shape style="position:absolute;left:8145;top:10307;width:826;height:2" coordorigin="8145,10307" coordsize="826,0" path="m8145,10307l8971,10307e" filled="f" stroked="t" strokeweight=".474641pt" strokecolor="#545454">
                <v:path arrowok="t"/>
              </v:shape>
            </v:group>
            <v:group style="position:absolute;left:9787;top:10310;width:774;height:2" coordorigin="9787,10310" coordsize="774,2">
              <v:shape style="position:absolute;left:9787;top:10310;width:774;height:2" coordorigin="9787,10310" coordsize="774,0" path="m9787,10310l10561,10310e" filled="f" stroked="t" strokeweight=".474641pt" strokecolor="#484848">
                <v:path arrowok="t"/>
              </v:shape>
            </v:group>
            <v:group style="position:absolute;left:489;top:10541;width:2330;height:2" coordorigin="489,10541" coordsize="2330,2">
              <v:shape style="position:absolute;left:489;top:10541;width:2330;height:2" coordorigin="489,10541" coordsize="2330,0" path="m489,10541l2819,10541e" filled="f" stroked="t" strokeweight=".711962pt" strokecolor="#676767">
                <v:path arrowok="t"/>
              </v:shape>
            </v:group>
            <v:group style="position:absolute;left:2748;top:10541;width:494;height:2" coordorigin="2748,10541" coordsize="494,2">
              <v:shape style="position:absolute;left:2748;top:10541;width:494;height:2" coordorigin="2748,10541" coordsize="494,0" path="m2748,10541l3242,10541e" filled="f" stroked="t" strokeweight=".474641pt" strokecolor="#3F3F3F">
                <v:path arrowok="t"/>
              </v:shape>
            </v:group>
            <v:group style="position:absolute;left:3166;top:10541;width:532;height:2" coordorigin="3166,10541" coordsize="532,2">
              <v:shape style="position:absolute;left:3166;top:10541;width:532;height:2" coordorigin="3166,10541" coordsize="532,0" path="m3166,10541l3697,10541e" filled="f" stroked="t" strokeweight=".949282pt" strokecolor="#707070">
                <v:path arrowok="t"/>
              </v:shape>
            </v:group>
            <v:group style="position:absolute;left:3640;top:10541;width:1832;height:2" coordorigin="3640,10541" coordsize="1832,2">
              <v:shape style="position:absolute;left:3640;top:10541;width:1832;height:2" coordorigin="3640,10541" coordsize="1832,0" path="m3640,10541l5473,10541e" filled="f" stroked="t" strokeweight=".711962pt" strokecolor="#545454">
                <v:path arrowok="t"/>
              </v:shape>
            </v:group>
            <v:group style="position:absolute;left:5416;top:10541;width:460;height:2" coordorigin="5416,10541" coordsize="460,2">
              <v:shape style="position:absolute;left:5416;top:10541;width:460;height:2" coordorigin="5416,10541" coordsize="460,0" path="m5416,10541l5876,10541e" filled="f" stroked="t" strokeweight=".474641pt" strokecolor="#3F3F3F">
                <v:path arrowok="t"/>
              </v:shape>
            </v:group>
            <v:group style="position:absolute;left:5776;top:10544;width:888;height:2" coordorigin="5776,10544" coordsize="888,2">
              <v:shape style="position:absolute;left:5776;top:10544;width:888;height:2" coordorigin="5776,10544" coordsize="888,0" path="m5776,10544l6664,10544e" filled="f" stroked="t" strokeweight=".949282pt" strokecolor="#646464">
                <v:path arrowok="t"/>
              </v:shape>
            </v:group>
            <v:group style="position:absolute;left:6607;top:10541;width:228;height:2" coordorigin="6607,10541" coordsize="228,2">
              <v:shape style="position:absolute;left:6607;top:10541;width:228;height:2" coordorigin="6607,10541" coordsize="228,0" path="m6607,10541l6835,10541e" filled="f" stroked="t" strokeweight=".474641pt" strokecolor="#343434">
                <v:path arrowok="t"/>
              </v:shape>
            </v:group>
            <v:group style="position:absolute;left:6778;top:10544;width:1424;height:2" coordorigin="6778,10544" coordsize="1424,2">
              <v:shape style="position:absolute;left:6778;top:10544;width:1424;height:2" coordorigin="6778,10544" coordsize="1424,0" path="m6778,10544l8202,10544e" filled="f" stroked="t" strokeweight=".949282pt" strokecolor="#646464">
                <v:path arrowok="t"/>
              </v:shape>
            </v:group>
            <v:group style="position:absolute;left:8145;top:10546;width:826;height:2" coordorigin="8145,10546" coordsize="826,2">
              <v:shape style="position:absolute;left:8145;top:10546;width:826;height:2" coordorigin="8145,10546" coordsize="826,0" path="m8145,10546l8971,10546e" filled="f" stroked="t" strokeweight=".474641pt" strokecolor="#5B5B5B">
                <v:path arrowok="t"/>
              </v:shape>
            </v:group>
            <v:group style="position:absolute;left:8771;top:10548;width:926;height:2" coordorigin="8771,10548" coordsize="926,2">
              <v:shape style="position:absolute;left:8771;top:10548;width:926;height:2" coordorigin="8771,10548" coordsize="926,0" path="m8771,10548l9697,10548e" filled="f" stroked="t" strokeweight=".949282pt" strokecolor="#6B6B6B">
                <v:path arrowok="t"/>
              </v:shape>
            </v:group>
            <v:group style="position:absolute;left:9640;top:10546;width:204;height:2" coordorigin="9640,10546" coordsize="204,2">
              <v:shape style="position:absolute;left:9640;top:10546;width:204;height:2" coordorigin="9640,10546" coordsize="204,0" path="m9640,10546l9844,10546e" filled="f" stroked="t" strokeweight=".474641pt" strokecolor="#3F3F3F">
                <v:path arrowok="t"/>
              </v:shape>
            </v:group>
            <v:group style="position:absolute;left:9787;top:10548;width:774;height:2" coordorigin="9787,10548" coordsize="774,2">
              <v:shape style="position:absolute;left:9787;top:10548;width:774;height:2" coordorigin="9787,10548" coordsize="774,0" path="m9787,10548l10561,10548e" filled="f" stroked="t" strokeweight=".474641pt" strokecolor="#545454">
                <v:path arrowok="t"/>
              </v:shape>
            </v:group>
            <v:group style="position:absolute;left:10442;top:10551;width:1106;height:2" coordorigin="10442,10551" coordsize="1106,2">
              <v:shape style="position:absolute;left:10442;top:10551;width:1106;height:2" coordorigin="10442,10551" coordsize="1106,0" path="m10442,10551l11548,10551e" filled="f" stroked="t" strokeweight=".949282pt" strokecolor="#6B6B6B">
                <v:path arrowok="t"/>
              </v:shape>
            </v:group>
            <v:group style="position:absolute;left:491;top:10260;width:2;height:568" coordorigin="491,10260" coordsize="2,568">
              <v:shape style="position:absolute;left:491;top:10260;width:2;height:568" coordorigin="491,10260" coordsize="0,568" path="m491,10828l491,10260e" filled="f" stroked="t" strokeweight=".474641pt" strokecolor="#3F3F3F">
                <v:path arrowok="t"/>
              </v:shape>
            </v:group>
            <v:group style="position:absolute;left:2789;top:4259;width:2;height:12002" coordorigin="2789,4259" coordsize="2,12002">
              <v:shape style="position:absolute;left:2789;top:4259;width:2;height:12002" coordorigin="2789,4259" coordsize="0,12002" path="m2789,16261l2789,4259e" filled="f" stroked="t" strokeweight=".711962pt" strokecolor="#545454">
                <v:path arrowok="t"/>
              </v:shape>
            </v:group>
            <v:group style="position:absolute;left:489;top:10770;width:2;height:267" coordorigin="489,10770" coordsize="2,267">
              <v:shape style="position:absolute;left:489;top:10770;width:2;height:267" coordorigin="489,10770" coordsize="0,267" path="m489,11038l489,10770e" filled="f" stroked="t" strokeweight=".474641pt" strokecolor="#2B2B2B">
                <v:path arrowok="t"/>
              </v:shape>
            </v:group>
            <v:group style="position:absolute;left:759;top:11019;width:2060;height:2" coordorigin="759,11019" coordsize="2060,2">
              <v:shape style="position:absolute;left:759;top:11019;width:2060;height:2" coordorigin="759,11019" coordsize="2060,0" path="m759,11019l2819,11019e" filled="f" stroked="t" strokeweight=".711962pt" strokecolor="#646464">
                <v:path arrowok="t"/>
              </v:shape>
            </v:group>
            <v:group style="position:absolute;left:2748;top:11019;width:494;height:2" coordorigin="2748,11019" coordsize="494,2">
              <v:shape style="position:absolute;left:2748;top:11019;width:494;height:2" coordorigin="2748,11019" coordsize="494,0" path="m2748,11019l3242,11019e" filled="f" stroked="t" strokeweight=".474641pt" strokecolor="#444444">
                <v:path arrowok="t"/>
              </v:shape>
            </v:group>
            <v:group style="position:absolute;left:3185;top:11016;width:2288;height:2" coordorigin="3185,11016" coordsize="2288,2">
              <v:shape style="position:absolute;left:3185;top:11016;width:2288;height:2" coordorigin="3185,11016" coordsize="2288,0" path="m3185,11016l5473,11016e" filled="f" stroked="t" strokeweight=".711962pt" strokecolor="#646464">
                <v:path arrowok="t"/>
              </v:shape>
            </v:group>
            <v:group style="position:absolute;left:5416;top:11019;width:460;height:2" coordorigin="5416,11019" coordsize="460,2">
              <v:shape style="position:absolute;left:5416;top:11019;width:460;height:2" coordorigin="5416,11019" coordsize="460,0" path="m5416,11019l5876,11019e" filled="f" stroked="t" strokeweight=".474641pt" strokecolor="#4B4B4B">
                <v:path arrowok="t"/>
              </v:shape>
            </v:group>
            <v:group style="position:absolute;left:5748;top:11019;width:916;height:2" coordorigin="5748,11019" coordsize="916,2">
              <v:shape style="position:absolute;left:5748;top:11019;width:916;height:2" coordorigin="5748,11019" coordsize="916,0" path="m5748,11019l6664,11019e" filled="f" stroked="t" strokeweight=".711962pt" strokecolor="#646464">
                <v:path arrowok="t"/>
              </v:shape>
            </v:group>
            <v:group style="position:absolute;left:6607;top:11019;width:228;height:2" coordorigin="6607,11019" coordsize="228,2">
              <v:shape style="position:absolute;left:6607;top:11019;width:228;height:2" coordorigin="6607,11019" coordsize="228,0" path="m6607,11019l6835,11019e" filled="f" stroked="t" strokeweight=".474641pt" strokecolor="#3B3B3B">
                <v:path arrowok="t"/>
              </v:shape>
            </v:group>
            <v:group style="position:absolute;left:6778;top:11021;width:1424;height:2" coordorigin="6778,11021" coordsize="1424,2">
              <v:shape style="position:absolute;left:6778;top:11021;width:1424;height:2" coordorigin="6778,11021" coordsize="1424,0" path="m6778,11021l8202,11021e" filled="f" stroked="t" strokeweight=".711962pt" strokecolor="#606060">
                <v:path arrowok="t"/>
              </v:shape>
            </v:group>
            <v:group style="position:absolute;left:8145;top:11023;width:826;height:2" coordorigin="8145,11023" coordsize="826,2">
              <v:shape style="position:absolute;left:8145;top:11023;width:826;height:2" coordorigin="8145,11023" coordsize="826,0" path="m8145,11023l8971,11023e" filled="f" stroked="t" strokeweight=".474641pt" strokecolor="#4F4F4F">
                <v:path arrowok="t"/>
              </v:shape>
            </v:group>
            <v:group style="position:absolute;left:8814;top:11026;width:1030;height:2" coordorigin="8814,11026" coordsize="1030,2">
              <v:shape style="position:absolute;left:8814;top:11026;width:1030;height:2" coordorigin="8814,11026" coordsize="1030,0" path="m8814,11026l9844,11026e" filled="f" stroked="t" strokeweight=".949282pt" strokecolor="#6B6B6B">
                <v:path arrowok="t"/>
              </v:shape>
            </v:group>
            <v:group style="position:absolute;left:9787;top:11023;width:237;height:2" coordorigin="9787,11023" coordsize="237,2">
              <v:shape style="position:absolute;left:9787;top:11023;width:237;height:2" coordorigin="9787,11023" coordsize="237,0" path="m9787,11023l10024,11023e" filled="f" stroked="t" strokeweight=".474641pt" strokecolor="#444444">
                <v:path arrowok="t"/>
              </v:shape>
            </v:group>
            <v:group style="position:absolute;left:9967;top:11028;width:1581;height:2" coordorigin="9967,11028" coordsize="1581,2">
              <v:shape style="position:absolute;left:9967;top:11028;width:1581;height:2" coordorigin="9967,11028" coordsize="1581,0" path="m9967,11028l11548,11028e" filled="f" stroked="t" strokeweight=".711962pt" strokecolor="#646464">
                <v:path arrowok="t"/>
              </v:shape>
            </v:group>
            <v:group style="position:absolute;left:11541;top:10770;width:2;height:277" coordorigin="11541,10770" coordsize="2,277">
              <v:shape style="position:absolute;left:11541;top:10770;width:2;height:277" coordorigin="11541,10770" coordsize="0,277" path="m11541,11047l11541,10770e" filled="f" stroked="t" strokeweight=".474641pt" strokecolor="#606060">
                <v:path arrowok="t"/>
              </v:shape>
            </v:group>
            <v:group style="position:absolute;left:484;top:11257;width:2335;height:2" coordorigin="484,11257" coordsize="2335,2">
              <v:shape style="position:absolute;left:484;top:11257;width:2335;height:2" coordorigin="484,11257" coordsize="2335,0" path="m484,11257l2819,11257e" filled="f" stroked="t" strokeweight=".711962pt" strokecolor="#646464">
                <v:path arrowok="t"/>
              </v:shape>
            </v:group>
            <v:group style="position:absolute;left:494;top:10976;width:2;height:315" coordorigin="494,10976" coordsize="2,315">
              <v:shape style="position:absolute;left:494;top:10976;width:2;height:315" coordorigin="494,10976" coordsize="0,315" path="m494,11291l494,10976e" filled="f" stroked="t" strokeweight=".949282pt" strokecolor="#4F4F4F">
                <v:path arrowok="t"/>
              </v:shape>
            </v:group>
            <v:group style="position:absolute;left:2781;top:10976;width:2;height:315" coordorigin="2781,10976" coordsize="2,315">
              <v:shape style="position:absolute;left:2781;top:10976;width:2;height:315" coordorigin="2781,10976" coordsize="0,315" path="m2781,11291l2781,10976e" filled="f" stroked="t" strokeweight=".711962pt" strokecolor="#3F3F3F">
                <v:path arrowok="t"/>
              </v:shape>
            </v:group>
            <v:group style="position:absolute;left:2748;top:11257;width:494;height:2" coordorigin="2748,11257" coordsize="494,2">
              <v:shape style="position:absolute;left:2748;top:11257;width:494;height:2" coordorigin="2748,11257" coordsize="494,0" path="m2748,11257l3242,11257e" filled="f" stroked="t" strokeweight=".474641pt" strokecolor="#3F3F3F">
                <v:path arrowok="t"/>
              </v:shape>
            </v:group>
            <v:group style="position:absolute;left:3185;top:11257;width:2288;height:2" coordorigin="3185,11257" coordsize="2288,2">
              <v:shape style="position:absolute;left:3185;top:11257;width:2288;height:2" coordorigin="3185,11257" coordsize="2288,0" path="m3185,11257l5473,11257e" filled="f" stroked="t" strokeweight=".711962pt" strokecolor="#646464">
                <v:path arrowok="t"/>
              </v:shape>
            </v:group>
            <v:group style="position:absolute;left:5416;top:11257;width:460;height:2" coordorigin="5416,11257" coordsize="460,2">
              <v:shape style="position:absolute;left:5416;top:11257;width:460;height:2" coordorigin="5416,11257" coordsize="460,0" path="m5416,11257l5876,11257e" filled="f" stroked="t" strokeweight=".474641pt" strokecolor="#4B4B4B">
                <v:path arrowok="t"/>
              </v:shape>
            </v:group>
            <v:group style="position:absolute;left:5776;top:11260;width:2425;height:2" coordorigin="5776,11260" coordsize="2425,2">
              <v:shape style="position:absolute;left:5776;top:11260;width:2425;height:2" coordorigin="5776,11260" coordsize="2425,0" path="m5776,11260l8202,11260e" filled="f" stroked="t" strokeweight=".711962pt" strokecolor="#646464">
                <v:path arrowok="t"/>
              </v:shape>
            </v:group>
            <v:group style="position:absolute;left:8145;top:11262;width:826;height:2" coordorigin="8145,11262" coordsize="826,2">
              <v:shape style="position:absolute;left:8145;top:11262;width:826;height:2" coordorigin="8145,11262" coordsize="826,0" path="m8145,11262l8971,11262e" filled="f" stroked="t" strokeweight=".474641pt" strokecolor="#4F4F4F">
                <v:path arrowok="t"/>
              </v:shape>
            </v:group>
            <v:group style="position:absolute;left:8781;top:11265;width:916;height:2" coordorigin="8781,11265" coordsize="916,2">
              <v:shape style="position:absolute;left:8781;top:11265;width:916;height:2" coordorigin="8781,11265" coordsize="916,0" path="m8781,11265l9697,11265e" filled="f" stroked="t" strokeweight=".949282pt" strokecolor="#676767">
                <v:path arrowok="t"/>
              </v:shape>
            </v:group>
            <v:group style="position:absolute;left:9640;top:11262;width:384;height:2" coordorigin="9640,11262" coordsize="384,2">
              <v:shape style="position:absolute;left:9640;top:11262;width:384;height:2" coordorigin="9640,11262" coordsize="384,0" path="m9640,11262l10024,11262e" filled="f" stroked="t" strokeweight=".474641pt" strokecolor="#3B3B3B">
                <v:path arrowok="t"/>
              </v:shape>
            </v:group>
            <v:group style="position:absolute;left:9967;top:11265;width:593;height:2" coordorigin="9967,11265" coordsize="593,2">
              <v:shape style="position:absolute;left:9967;top:11265;width:593;height:2" coordorigin="9967,11265" coordsize="593,0" path="m9967,11265l10561,11265e" filled="f" stroked="t" strokeweight=".474641pt" strokecolor="#4F4F4F">
                <v:path arrowok="t"/>
              </v:shape>
            </v:group>
            <v:group style="position:absolute;left:10504;top:11267;width:1049;height:2" coordorigin="10504,11267" coordsize="1049,2">
              <v:shape style="position:absolute;left:10504;top:11267;width:1049;height:2" coordorigin="10504,11267" coordsize="1049,0" path="m10504,11267l11553,11267e" filled="f" stroked="t" strokeweight=".711962pt" strokecolor="#676767">
                <v:path arrowok="t"/>
              </v:shape>
            </v:group>
            <v:group style="position:absolute;left:1058;top:11248;width:2;height:745" coordorigin="1058,11248" coordsize="2,745">
              <v:shape style="position:absolute;left:1058;top:11248;width:2;height:745" coordorigin="1058,11248" coordsize="0,745" path="m1058,11993l1058,11248e" filled="f" stroked="t" strokeweight=".237321pt" strokecolor="#575757">
                <v:path arrowok="t"/>
              </v:shape>
            </v:group>
            <v:group style="position:absolute;left:479;top:11501;width:11069;height:2" coordorigin="479,11501" coordsize="11069,2">
              <v:shape style="position:absolute;left:479;top:11501;width:11069;height:2" coordorigin="479,11501" coordsize="11069,0" path="m479,11501l11548,11501e" filled="f" stroked="t" strokeweight=".711962pt" strokecolor="#646464">
                <v:path arrowok="t"/>
              </v:shape>
            </v:group>
            <v:group style="position:absolute;left:1552;top:11219;width:2;height:802" coordorigin="1552,11219" coordsize="2,802">
              <v:shape style="position:absolute;left:1552;top:11219;width:2;height:802" coordorigin="1552,11219" coordsize="0,802" path="m1552,12021l1552,11219e" filled="f" stroked="t" strokeweight=".949282pt" strokecolor="#5B5B5B">
                <v:path arrowok="t"/>
              </v:shape>
            </v:group>
            <v:group style="position:absolute;left:489;top:11964;width:2;height:296" coordorigin="489,11964" coordsize="2,296">
              <v:shape style="position:absolute;left:489;top:11964;width:2;height:296" coordorigin="489,11964" coordsize="0,296" path="m489,12260l489,11964e" filled="f" stroked="t" strokeweight=".474641pt" strokecolor="#343434">
                <v:path arrowok="t"/>
              </v:shape>
            </v:group>
            <v:group style="position:absolute;left:1058;top:11993;width:2;height:1442" coordorigin="1058,11993" coordsize="2,1442">
              <v:shape style="position:absolute;left:1058;top:11993;width:2;height:1442" coordorigin="1058,11993" coordsize="0,1442" path="m1058,13434l1058,11993e" filled="f" stroked="t" strokeweight=".237321pt" strokecolor="#000000">
                <v:path arrowok="t"/>
              </v:shape>
            </v:group>
            <v:group style="position:absolute;left:1552;top:11964;width:2;height:563" coordorigin="1552,11964" coordsize="2,563">
              <v:shape style="position:absolute;left:1552;top:11964;width:2;height:563" coordorigin="1552,11964" coordsize="0,563" path="m1552,12527l1552,11964e" filled="f" stroked="t" strokeweight=".474641pt" strokecolor="#383838">
                <v:path arrowok="t"/>
              </v:shape>
            </v:group>
            <v:group style="position:absolute;left:2781;top:4259;width:2;height:12002" coordorigin="2781,4259" coordsize="2,12002">
              <v:shape style="position:absolute;left:2781;top:4259;width:2;height:12002" coordorigin="2781,4259" coordsize="0,12002" path="m2781,16261l2781,4259e" filled="f" stroked="t" strokeweight=".949282pt" strokecolor="#545454">
                <v:path arrowok="t"/>
              </v:shape>
            </v:group>
            <v:group style="position:absolute;left:7768;top:11253;width:2;height:1375" coordorigin="7768,11253" coordsize="2,1375">
              <v:shape style="position:absolute;left:7768;top:11253;width:2;height:1375" coordorigin="7768,11253" coordsize="0,1375" path="m7768,12628l7768,11253e" filled="f" stroked="t" strokeweight=".711962pt" strokecolor="#5B5B5B">
                <v:path arrowok="t"/>
              </v:shape>
            </v:group>
            <v:group style="position:absolute;left:494;top:12203;width:2;height:1012" coordorigin="494,12203" coordsize="2,1012">
              <v:shape style="position:absolute;left:494;top:12203;width:2;height:1012" coordorigin="494,12203" coordsize="0,1012" path="m494,13215l494,12203e" filled="f" stroked="t" strokeweight=".711962pt" strokecolor="#606060">
                <v:path arrowok="t"/>
              </v:shape>
            </v:group>
            <v:group style="position:absolute;left:2786;top:12203;width:2;height:239" coordorigin="2786,12203" coordsize="2,239">
              <v:shape style="position:absolute;left:2786;top:12203;width:2;height:239" coordorigin="2786,12203" coordsize="0,239" path="m2786,12441l2786,12203e" filled="f" stroked="t" strokeweight=".474641pt" strokecolor="#343434">
                <v:path arrowok="t"/>
              </v:shape>
            </v:group>
            <v:group style="position:absolute;left:11539;top:12203;width:2;height:325" coordorigin="11539,12203" coordsize="2,325">
              <v:shape style="position:absolute;left:11539;top:12203;width:2;height:325" coordorigin="11539,12203" coordsize="0,325" path="m11539,12527l11539,12203e" filled="f" stroked="t" strokeweight=".474641pt" strokecolor="#6B6B6B">
                <v:path arrowok="t"/>
              </v:shape>
            </v:group>
            <v:group style="position:absolute;left:7765;top:12570;width:2;height:263" coordorigin="7765,12570" coordsize="2,263">
              <v:shape style="position:absolute;left:7765;top:12570;width:2;height:263" coordorigin="7765,12570" coordsize="0,263" path="m7765,12833l7765,12570e" filled="f" stroked="t" strokeweight=".474641pt" strokecolor="#444444">
                <v:path arrowok="t"/>
              </v:shape>
            </v:group>
            <v:group style="position:absolute;left:7765;top:12776;width:2;height:339" coordorigin="7765,12776" coordsize="2,339">
              <v:shape style="position:absolute;left:7765;top:12776;width:2;height:339" coordorigin="7765,12776" coordsize="0,339" path="m7765,13115l7765,12776e" filled="f" stroked="t" strokeweight=".474641pt" strokecolor="#2B2B2B">
                <v:path arrowok="t"/>
              </v:shape>
            </v:group>
            <v:group style="position:absolute;left:11534;top:12776;width:2;height:339" coordorigin="11534,12776" coordsize="2,339">
              <v:shape style="position:absolute;left:11534;top:12776;width:2;height:339" coordorigin="11534,12776" coordsize="0,339" path="m11534,13115l11534,12776e" filled="f" stroked="t" strokeweight=".474641pt" strokecolor="#575757">
                <v:path arrowok="t"/>
              </v:shape>
            </v:group>
            <v:group style="position:absolute;left:7765;top:13057;width:2;height:812" coordorigin="7765,13057" coordsize="2,812">
              <v:shape style="position:absolute;left:7765;top:13057;width:2;height:812" coordorigin="7765,13057" coordsize="0,812" path="m7765,13869l7765,13057e" filled="f" stroked="t" strokeweight=".949282pt" strokecolor="#5B5B5B">
                <v:path arrowok="t"/>
              </v:shape>
            </v:group>
            <v:group style="position:absolute;left:489;top:13239;width:2;height:425" coordorigin="489,13239" coordsize="2,425">
              <v:shape style="position:absolute;left:489;top:13239;width:2;height:425" coordorigin="489,13239" coordsize="0,425" path="m489,13664l489,13239e" filled="f" stroked="t" strokeweight=".474641pt" strokecolor="#2F2F2F">
                <v:path arrowok="t"/>
              </v:shape>
            </v:group>
            <v:group style="position:absolute;left:484;top:13630;width:318;height:2" coordorigin="484,13630" coordsize="318,2">
              <v:shape style="position:absolute;left:484;top:13630;width:318;height:2" coordorigin="484,13630" coordsize="318,0" path="m484,13630l802,13630e" filled="f" stroked="t" strokeweight=".237321pt" strokecolor="#383838">
                <v:path arrowok="t"/>
              </v:shape>
            </v:group>
            <v:group style="position:absolute;left:802;top:13630;width:1989;height:2" coordorigin="802,13630" coordsize="1989,2">
              <v:shape style="position:absolute;left:802;top:13630;width:1989;height:2" coordorigin="802,13630" coordsize="1989,0" path="m802,13630l2791,13630e" filled="f" stroked="t" strokeweight=".237321pt" strokecolor="#575757">
                <v:path arrowok="t"/>
              </v:shape>
            </v:group>
            <v:group style="position:absolute;left:1058;top:13434;width:2;height:201" coordorigin="1058,13434" coordsize="2,201">
              <v:shape style="position:absolute;left:1058;top:13434;width:2;height:201" coordorigin="1058,13434" coordsize="0,201" path="m1058,13635l1058,13434e" filled="f" stroked="t" strokeweight=".237321pt" strokecolor="#676767">
                <v:path arrowok="t"/>
              </v:shape>
            </v:group>
            <v:group style="position:absolute;left:1550;top:12470;width:2;height:1399" coordorigin="1550,12470" coordsize="2,1399">
              <v:shape style="position:absolute;left:1550;top:12470;width:2;height:1399" coordorigin="1550,12470" coordsize="0,1399" path="m1550,13869l1550,12470e" filled="f" stroked="t" strokeweight=".949282pt" strokecolor="#5B5B5B">
                <v:path arrowok="t"/>
              </v:shape>
            </v:group>
            <v:group style="position:absolute;left:3235;top:13511;width:2;height:148" coordorigin="3235,13511" coordsize="2,148">
              <v:shape style="position:absolute;left:3235;top:13511;width:2;height:148" coordorigin="3235,13511" coordsize="0,148" path="m3235,13659l3235,13511e" filled="f" stroked="t" strokeweight=".949282pt" strokecolor="#60609C">
                <v:path arrowok="t"/>
              </v:shape>
            </v:group>
            <v:group style="position:absolute;left:1058;top:13630;width:2;height:2282" coordorigin="1058,13630" coordsize="2,2282">
              <v:shape style="position:absolute;left:1058;top:13630;width:2;height:2282" coordorigin="1058,13630" coordsize="0,2282" path="m1058,15912l1058,13630e" filled="f" stroked="t" strokeweight=".237321pt" strokecolor="#000000">
                <v:path arrowok="t"/>
              </v:shape>
            </v:group>
            <v:group style="position:absolute;left:3230;top:13621;width:2;height:201" coordorigin="3230,13621" coordsize="2,201">
              <v:shape style="position:absolute;left:3230;top:13621;width:2;height:201" coordorigin="3230,13621" coordsize="0,201" path="m3230,13821l3230,13621e" filled="f" stroked="t" strokeweight="2.373206pt" strokecolor="#3F4857">
                <v:path arrowok="t"/>
              </v:shape>
            </v:group>
            <v:group style="position:absolute;left:1547;top:13812;width:2;height:630" coordorigin="1547,13812" coordsize="2,630">
              <v:shape style="position:absolute;left:1547;top:13812;width:2;height:630" coordorigin="1547,13812" coordsize="0,630" path="m1547,14442l1547,13812e" filled="f" stroked="t" strokeweight=".474641pt" strokecolor="#3F3F3F">
                <v:path arrowok="t"/>
              </v:shape>
            </v:group>
            <v:group style="position:absolute;left:2781;top:13812;width:2;height:630" coordorigin="2781,13812" coordsize="2,630">
              <v:shape style="position:absolute;left:2781;top:13812;width:2;height:630" coordorigin="2781,13812" coordsize="0,630" path="m2781,14442l2781,13812e" filled="f" stroked="t" strokeweight=".474641pt" strokecolor="#383838">
                <v:path arrowok="t"/>
              </v:shape>
            </v:group>
            <v:group style="position:absolute;left:7765;top:13812;width:2;height:248" coordorigin="7765,13812" coordsize="2,248">
              <v:shape style="position:absolute;left:7765;top:13812;width:2;height:248" coordorigin="7765,13812" coordsize="0,248" path="m7765,14060l7765,13812e" filled="f" stroked="t" strokeweight=".474641pt" strokecolor="#3F3F3F">
                <v:path arrowok="t"/>
              </v:shape>
            </v:group>
            <v:group style="position:absolute;left:3213;top:14031;width:2;height:382" coordorigin="3213,14031" coordsize="2,382">
              <v:shape style="position:absolute;left:3213;top:14031;width:2;height:382" coordorigin="3213,14031" coordsize="0,382" path="m3213,14413l3213,14031e" filled="f" stroked="t" strokeweight=".237321pt" strokecolor="#6764AF">
                <v:path arrowok="t"/>
              </v:shape>
            </v:group>
            <v:group style="position:absolute;left:7770;top:14003;width:2;height:439" coordorigin="7770,14003" coordsize="2,439">
              <v:shape style="position:absolute;left:7770;top:14003;width:2;height:439" coordorigin="7770,14003" coordsize="0,439" path="m7770,14442l7770,14003e" filled="f" stroked="t" strokeweight=".711962pt" strokecolor="#4F4F4F">
                <v:path arrowok="t"/>
              </v:shape>
            </v:group>
            <v:group style="position:absolute;left:1547;top:14361;width:2;height:625" coordorigin="1547,14361" coordsize="2,625">
              <v:shape style="position:absolute;left:1547;top:14361;width:2;height:625" coordorigin="1547,14361" coordsize="0,625" path="m1547,14986l1547,14361e" filled="f" stroked="t" strokeweight=".949282pt" strokecolor="#646464">
                <v:path arrowok="t"/>
              </v:shape>
            </v:group>
            <v:group style="position:absolute;left:7765;top:14265;width:2;height:716" coordorigin="7765,14265" coordsize="2,716">
              <v:shape style="position:absolute;left:7765;top:14265;width:2;height:716" coordorigin="7765,14265" coordsize="0,716" path="m7765,14981l7765,14265e" filled="f" stroked="t" strokeweight=".949282pt" strokecolor="#646464">
                <v:path arrowok="t"/>
              </v:shape>
            </v:group>
            <v:group style="position:absolute;left:11539;top:14833;width:2;height:148" coordorigin="11539,14833" coordsize="2,148">
              <v:shape style="position:absolute;left:11539;top:14833;width:2;height:148" coordorigin="11539,14833" coordsize="0,148" path="m11539,14981l11539,14833e" filled="f" stroked="t" strokeweight=".474641pt" strokecolor="#6B6B6B">
                <v:path arrowok="t"/>
              </v:shape>
            </v:group>
            <v:group style="position:absolute;left:484;top:14833;width:2;height:463" coordorigin="484,14833" coordsize="2,463">
              <v:shape style="position:absolute;left:484;top:14833;width:2;height:463" coordorigin="484,14833" coordsize="0,463" path="m484,15296l484,14833e" filled="f" stroked="t" strokeweight=".474641pt" strokecolor="#444444">
                <v:path arrowok="t"/>
              </v:shape>
            </v:group>
            <v:group style="position:absolute;left:1545;top:14924;width:2;height:315" coordorigin="1545,14924" coordsize="2,315">
              <v:shape style="position:absolute;left:1545;top:14924;width:2;height:315" coordorigin="1545,14924" coordsize="0,315" path="m1545,15239l1545,14924e" filled="f" stroked="t" strokeweight=".711962pt" strokecolor="#4F4F4F">
                <v:path arrowok="t"/>
              </v:shape>
            </v:group>
            <v:group style="position:absolute;left:4362;top:14953;width:2;height:640" coordorigin="4362,14953" coordsize="2,640">
              <v:shape style="position:absolute;left:4362;top:14953;width:2;height:640" coordorigin="4362,14953" coordsize="0,640" path="m4362,15592l4362,14953e" filled="f" stroked="t" strokeweight=".711962pt" strokecolor="#48444B">
                <v:path arrowok="t"/>
              </v:shape>
            </v:group>
            <v:group style="position:absolute;left:7768;top:14924;width:2;height:516" coordorigin="7768,14924" coordsize="2,516">
              <v:shape style="position:absolute;left:7768;top:14924;width:2;height:516" coordorigin="7768,14924" coordsize="0,516" path="m7768,15440l7768,14924e" filled="f" stroked="t" strokeweight=".474641pt" strokecolor="#4F4F4F">
                <v:path arrowok="t"/>
              </v:shape>
            </v:group>
            <v:group style="position:absolute;left:1547;top:15182;width:2;height:258" coordorigin="1547,15182" coordsize="2,258">
              <v:shape style="position:absolute;left:1547;top:15182;width:2;height:258" coordorigin="1547,15182" coordsize="0,258" path="m1547,15440l1547,15182e" filled="f" stroked="t" strokeweight=".474641pt" strokecolor="#1F1F1F">
                <v:path arrowok="t"/>
              </v:shape>
            </v:group>
            <v:group style="position:absolute;left:2781;top:15182;width:2;height:258" coordorigin="2781,15182" coordsize="2,258">
              <v:shape style="position:absolute;left:2781;top:15182;width:2;height:258" coordorigin="2781,15182" coordsize="0,258" path="m2781,15440l2781,15182e" filled="f" stroked="t" strokeweight=".474641pt" strokecolor="#2F2F2F">
                <v:path arrowok="t"/>
              </v:shape>
            </v:group>
            <v:group style="position:absolute;left:4723;top:14914;width:2;height:630" coordorigin="4723,14914" coordsize="2,630">
              <v:shape style="position:absolute;left:4723;top:14914;width:2;height:630" coordorigin="4723,14914" coordsize="0,630" path="m4723,15545l4723,14914e" filled="f" stroked="t" strokeweight="1.186603pt" strokecolor="#2B38AC">
                <v:path arrowok="t"/>
              </v:shape>
            </v:group>
            <v:group style="position:absolute;left:11534;top:15182;width:2;height:258" coordorigin="11534,15182" coordsize="2,258">
              <v:shape style="position:absolute;left:11534;top:15182;width:2;height:258" coordorigin="11534,15182" coordsize="0,258" path="m11534,15440l11534,15182e" filled="f" stroked="t" strokeweight=".474641pt" strokecolor="#6B6B6B">
                <v:path arrowok="t"/>
              </v:shape>
            </v:group>
            <v:group style="position:absolute;left:1547;top:15382;width:2;height:239" coordorigin="1547,15382" coordsize="2,239">
              <v:shape style="position:absolute;left:1547;top:15382;width:2;height:239" coordorigin="1547,15382" coordsize="0,239" path="m1547,15621l1547,15382e" filled="f" stroked="t" strokeweight=".474641pt" strokecolor="#4B4B4B">
                <v:path arrowok="t"/>
              </v:shape>
            </v:group>
            <v:group style="position:absolute;left:4733;top:15564;width:2;height:57" coordorigin="4733,15564" coordsize="2,57">
              <v:shape style="position:absolute;left:4733;top:15564;width:2;height:57" coordorigin="4733,15564" coordsize="0,57" path="m4733,15621l4733,15564e" filled="f" stroked="t" strokeweight="2.847847pt" strokecolor="#343B8C">
                <v:path arrowok="t"/>
              </v:shape>
            </v:group>
            <v:group style="position:absolute;left:4305;top:15592;width:330;height:2" coordorigin="4305,15592" coordsize="330,2">
              <v:shape style="position:absolute;left:4305;top:15592;width:330;height:2" coordorigin="4305,15592" coordsize="330,0" path="m4305,15592l4635,15592e" filled="f" stroked="t" strokeweight="2.847847pt" strokecolor="#343B8C">
                <v:path arrowok="t"/>
              </v:shape>
            </v:group>
            <v:group style="position:absolute;left:4680;top:15411;width:2;height:501" coordorigin="4680,15411" coordsize="2,501">
              <v:shape style="position:absolute;left:4680;top:15411;width:2;height:501" coordorigin="4680,15411" coordsize="0,501" path="m4680,15912l4680,15411e" filled="f" stroked="t" strokeweight="4.509091pt" strokecolor="#2B389C">
                <v:path arrowok="t"/>
              </v:shape>
            </v:group>
            <v:group style="position:absolute;left:1547;top:15564;width:2;height:697" coordorigin="1547,15564" coordsize="2,697">
              <v:shape style="position:absolute;left:1547;top:15564;width:2;height:697" coordorigin="1547,15564" coordsize="0,697" path="m1547,16261l1547,15564e" filled="f" stroked="t" strokeweight=".949282pt" strokecolor="#646464">
                <v:path arrowok="t"/>
              </v:shape>
            </v:group>
            <v:group style="position:absolute;left:4362;top:15592;width:2;height:320" coordorigin="4362,15592" coordsize="2,320">
              <v:shape style="position:absolute;left:4362;top:15592;width:2;height:320" coordorigin="4362,15592" coordsize="0,320" path="m4362,15912l4362,15592e" filled="f" stroked="t" strokeweight="2.610526pt" strokecolor="#343F83">
                <v:path arrowok="t"/>
              </v:shape>
            </v:group>
            <v:group style="position:absolute;left:4737;top:16251;width:6806;height:2" coordorigin="4737,16251" coordsize="6806,2">
              <v:shape style="position:absolute;left:4737;top:16251;width:6806;height:2" coordorigin="4737,16251" coordsize="6806,0" path="m4737,16251l11543,16251e" filled="f" stroked="t" strokeweight=".711962pt" strokecolor="#838383">
                <v:path arrowok="t"/>
              </v:shape>
            </v:group>
            <v:group style="position:absolute;left:7768;top:15382;width:2;height:878" coordorigin="7768,15382" coordsize="2,878">
              <v:shape style="position:absolute;left:7768;top:15382;width:2;height:878" coordorigin="7768,15382" coordsize="0,878" path="m7768,16261l7768,15382e" filled="f" stroked="t" strokeweight=".949282pt" strokecolor="#646464">
                <v:path arrowok="t"/>
              </v:shape>
            </v:group>
            <v:group style="position:absolute;left:479;top:16251;width:2145;height:2" coordorigin="479,16251" coordsize="2145,2">
              <v:shape style="position:absolute;left:479;top:16251;width:2145;height:2" coordorigin="479,16251" coordsize="2145,0" path="m479,16251l2625,16251e" filled="f" stroked="t" strokeweight=".711962pt" strokecolor="#747474">
                <v:path arrowok="t"/>
              </v:shape>
            </v:group>
            <v:group style="position:absolute;left:491;top:6364;width:2;height:9911" coordorigin="491,6364" coordsize="2,9911">
              <v:shape style="position:absolute;left:491;top:6364;width:2;height:9911" coordorigin="491,6364" coordsize="0,9911" path="m491,16275l491,6364e" filled="f" stroked="t" strokeweight=".711962pt" strokecolor="#575757">
                <v:path arrowok="t"/>
              </v:shape>
            </v:group>
            <v:group style="position:absolute;left:1058;top:15912;width:2;height:334" coordorigin="1058,15912" coordsize="2,334">
              <v:shape style="position:absolute;left:1058;top:15912;width:2;height:334" coordorigin="1058,15912" coordsize="0,334" path="m1058,16246l1058,15912e" filled="f" stroked="t" strokeweight=".237321pt" strokecolor="#4B4B4B">
                <v:path arrowok="t"/>
              </v:shape>
            </v:group>
            <v:group style="position:absolute;left:1030;top:16251;width:546;height:2" coordorigin="1030,16251" coordsize="546,2">
              <v:shape style="position:absolute;left:1030;top:16251;width:546;height:2" coordorigin="1030,16251" coordsize="546,0" path="m1030,16251l1576,16251e" filled="f" stroked="t" strokeweight=".474641pt" strokecolor="#545454">
                <v:path arrowok="t"/>
              </v:shape>
            </v:group>
            <v:group style="position:absolute;left:2568;top:16251;width:252;height:2" coordorigin="2568,16251" coordsize="252,2">
              <v:shape style="position:absolute;left:2568;top:16251;width:252;height:2" coordorigin="2568,16251" coordsize="252,0" path="m2568,16251l2819,16251e" filled="f" stroked="t" strokeweight=".474641pt" strokecolor="#707070">
                <v:path arrowok="t"/>
              </v:shape>
            </v:group>
            <v:group style="position:absolute;left:2748;top:16251;width:522;height:2" coordorigin="2748,16251" coordsize="522,2">
              <v:shape style="position:absolute;left:2748;top:16251;width:522;height:2" coordorigin="2748,16251" coordsize="522,0" path="m2748,16251l3270,16251e" filled="f" stroked="t" strokeweight=".949282pt" strokecolor="#838383">
                <v:path arrowok="t"/>
              </v:shape>
            </v:group>
            <v:group style="position:absolute;left:3185;top:16251;width:513;height:2" coordorigin="3185,16251" coordsize="513,2">
              <v:shape style="position:absolute;left:3185;top:16251;width:513;height:2" coordorigin="3185,16251" coordsize="513,0" path="m3185,16251l3697,16251e" filled="f" stroked="t" strokeweight=".474641pt" strokecolor="#6B6B70">
                <v:path arrowok="t"/>
              </v:shape>
            </v:group>
            <v:group style="position:absolute;left:3356;top:16251;width:1058;height:2" coordorigin="3356,16251" coordsize="1058,2">
              <v:shape style="position:absolute;left:3356;top:16251;width:1058;height:2" coordorigin="3356,16251" coordsize="1058,0" path="m3356,16251l4414,16251e" filled="f" stroked="t" strokeweight=".711962pt" strokecolor="#6B6B74">
                <v:path arrowok="t"/>
              </v:shape>
            </v:group>
            <v:group style="position:absolute;left:4357;top:15884;width:2;height:473" coordorigin="4357,15884" coordsize="2,473">
              <v:shape style="position:absolute;left:4357;top:15884;width:2;height:473" coordorigin="4357,15884" coordsize="0,473" path="m4357,16356l4357,15884e" filled="f" stroked="t" strokeweight="2.135885pt" strokecolor="#2F38A0">
                <v:path arrowok="t"/>
              </v:shape>
            </v:group>
            <v:group style="position:absolute;left:4314;top:16249;width:418;height:2" coordorigin="4314,16249" coordsize="418,2">
              <v:shape style="position:absolute;left:4314;top:16249;width:418;height:2" coordorigin="4314,16249" coordsize="418,0" path="m4314,16249l4732,16249e" filled="f" stroked="t" strokeweight=".474641pt" strokecolor="#4B5480">
                <v:path arrowok="t"/>
              </v:shape>
            </v:group>
            <v:group style="position:absolute;left:4642;top:15884;width:2;height:196" coordorigin="4642,15884" coordsize="2,196">
              <v:shape style="position:absolute;left:4642;top:15884;width:2;height:196" coordorigin="4642,15884" coordsize="0,196" path="m4642,16079l4642,15884e" filled="f" stroked="t" strokeweight=".949282pt" strokecolor="#1C2BA3">
                <v:path arrowok="t"/>
              </v:shape>
            </v:group>
            <v:group style="position:absolute;left:4632;top:16249;width:161;height:2" coordorigin="4632,16249" coordsize="161,2">
              <v:shape style="position:absolute;left:4632;top:16249;width:161;height:2" coordorigin="4632,16249" coordsize="161,0" path="m4632,16249l4794,16249e" filled="f" stroked="t" strokeweight=".474641pt" strokecolor="#646777">
                <v:path arrowok="t"/>
              </v:shape>
            </v:group>
            <v:group style="position:absolute;left:5416;top:16246;width:460;height:2" coordorigin="5416,16246" coordsize="460,2">
              <v:shape style="position:absolute;left:5416;top:16246;width:460;height:2" coordorigin="5416,16246" coordsize="460,0" path="m5416,16246l5876,16246e" filled="f" stroked="t" strokeweight=".474641pt" strokecolor="#606060">
                <v:path arrowok="t"/>
              </v:shape>
            </v:group>
            <v:group style="position:absolute;left:6778;top:16254;width:1011;height:2" coordorigin="6778,16254" coordsize="1011,2">
              <v:shape style="position:absolute;left:6778;top:16254;width:1011;height:2" coordorigin="6778,16254" coordsize="1011,0" path="m6778,16254l7789,16254e" filled="f" stroked="t" strokeweight=".474641pt" strokecolor="#707070">
                <v:path arrowok="t"/>
              </v:shape>
            </v:group>
            <v:group style="position:absolute;left:8358;top:16254;width:821;height:2" coordorigin="8358,16254" coordsize="821,2">
              <v:shape style="position:absolute;left:8358;top:16254;width:821;height:2" coordorigin="8358,16254" coordsize="821,0" path="m8358,16254l9180,16254e" filled="f" stroked="t" strokeweight=".474641pt" strokecolor="#777777">
                <v:path arrowok="t"/>
              </v:shape>
            </v:group>
            <v:group style="position:absolute;left:9967;top:16256;width:593;height:2" coordorigin="9967,16256" coordsize="593,2">
              <v:shape style="position:absolute;left:9967;top:16256;width:593;height:2" coordorigin="9967,16256" coordsize="593,0" path="m9967,16256l10561,16256e" filled="f" stroked="t" strokeweight=".474641pt" strokecolor="#67676B">
                <v:path arrowok="t"/>
              </v:shape>
            </v:group>
            <v:group style="position:absolute;left:4398;top:16041;width:2;height:497" coordorigin="4398,16041" coordsize="2,497">
              <v:shape style="position:absolute;left:4398;top:16041;width:2;height:497" coordorigin="4398,16041" coordsize="0,497" path="m4398,16538l4398,16041e" filled="f" stroked="t" strokeweight="1.423923pt" strokecolor="#232FA8">
                <v:path arrowok="t"/>
              </v:shape>
            </v:group>
            <v:group style="position:absolute;left:4680;top:16232;width:2;height:372" coordorigin="4680,16232" coordsize="2,372">
              <v:shape style="position:absolute;left:4680;top:16232;width:2;height:372" coordorigin="4680,16232" coordsize="0,372" path="m4680,16604l4680,16232e" filled="f" stroked="t" strokeweight=".711962pt" strokecolor="#706B6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646B87"/>
          <w:spacing w:val="0"/>
          <w:w w:val="57"/>
          <w:i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0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0" w:lineRule="atLeast"/>
        <w:ind w:left="3528" w:right="5121" w:firstLine="-9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98.034271pt;margin-top:10.079212pt;width:29.676237pt;height:.1pt;mso-position-horizontal-relative:page;mso-position-vertical-relative:paragraph;z-index:-15075" coordorigin="9961,202" coordsize="594,2">
            <v:shape style="position:absolute;left:9961;top:202;width:594;height:2" coordorigin="9961,202" coordsize="594,0" path="m9961,202l10554,202e" filled="f" stroked="t" strokeweight="4.307841pt" strokecolor="#64676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00193pt;margin-top:-16.927631pt;width:37.335402pt;height:42.5pt;mso-position-horizontal-relative:page;mso-position-vertical-relative:paragraph;z-index:-15054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A2A2A"/>
                      <w:spacing w:val="0"/>
                      <w:w w:val="158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DİYESİ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6" w:lineRule="exact"/>
        <w:ind w:left="842" w:right="3995"/>
        <w:jc w:val="center"/>
        <w:tabs>
          <w:tab w:pos="3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403137pt;margin-top:4.266841pt;width:50.368622pt;height:8.5pt;mso-position-horizontal-relative:page;mso-position-vertical-relative:paragraph;z-index:-15053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A2A2A"/>
                      <w:spacing w:val="0"/>
                      <w:w w:val="91"/>
                    </w:rPr>
                    <w:t>BÜYÜKŞEHIR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2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0"/>
        </w:rPr>
        <w:t>Mü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2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93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651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20"/>
        <w:jc w:val="left"/>
        <w:tabs>
          <w:tab w:pos="1340" w:val="left"/>
          <w:tab w:pos="3180" w:val="left"/>
          <w:tab w:pos="5580" w:val="left"/>
          <w:tab w:pos="7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"/>
          <w:w w:val="156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09/05/2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7:30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34" w:right="-20"/>
        <w:jc w:val="left"/>
        <w:tabs>
          <w:tab w:pos="1340" w:val="left"/>
          <w:tab w:pos="3180" w:val="left"/>
          <w:tab w:pos="4420" w:val="left"/>
          <w:tab w:pos="5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87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9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1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3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9"/>
          <w:position w:val="0"/>
        </w:rPr>
        <w:t>09/05/20ı7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8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2925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0"/>
        </w:rPr>
        <w:t>Merkez-2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:Buca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Sabri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9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2"/>
        </w:rPr>
        <w:t>ça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7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0"/>
          <w:w w:val="7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İ.Ö.O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7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5"/>
          <w:w w:val="12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34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5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Sabri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Kol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4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1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7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</w:rPr>
        <w:t>l.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18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1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6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</w:rPr>
        <w:t>Karş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1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1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39" w:right="-20"/>
        <w:jc w:val="left"/>
        <w:tabs>
          <w:tab w:pos="1600" w:val="left"/>
          <w:tab w:pos="3860" w:val="left"/>
          <w:tab w:pos="6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öp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Yangını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1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19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0"/>
        </w:rPr>
        <w:t>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5" w:after="0" w:line="192" w:lineRule="exact"/>
        <w:ind w:left="139" w:right="-20"/>
        <w:jc w:val="left"/>
        <w:tabs>
          <w:tab w:pos="366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B7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97B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97B7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9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220" w:right="280"/>
        </w:sectPr>
      </w:pPr>
      <w:rPr/>
    </w:p>
    <w:p>
      <w:pPr>
        <w:spacing w:before="0" w:after="0" w:line="564" w:lineRule="exact"/>
        <w:ind w:left="3686" w:right="-12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89"/>
          <w:position w:val="28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7"/>
          <w:position w:val="28"/>
        </w:rPr>
        <w:t>et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8"/>
          <w:position w:val="28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92"/>
          <w:position w:val="2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6"/>
          <w:position w:val="2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  <w:position w:val="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7"/>
          <w:w w:val="100"/>
          <w:position w:val="2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2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9"/>
          <w:w w:val="100"/>
          <w:position w:val="28"/>
        </w:rPr>
        <w:t> </w:t>
      </w:r>
      <w:r>
        <w:rPr>
          <w:rFonts w:ascii="Arial" w:hAnsi="Arial" w:cs="Arial" w:eastAsia="Arial"/>
          <w:sz w:val="52"/>
          <w:szCs w:val="52"/>
          <w:color w:val="3D3D3D"/>
          <w:spacing w:val="-13"/>
          <w:w w:val="51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95"/>
          <w:position w:val="2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1"/>
          <w:position w:val="28"/>
        </w:rPr>
        <w:t>agi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6"/>
          <w:w w:val="100"/>
          <w:position w:val="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  <w:position w:val="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4"/>
          <w:w w:val="98"/>
          <w:position w:val="28"/>
        </w:rPr>
        <w:t>A</w:t>
      </w:r>
      <w:r>
        <w:rPr>
          <w:rFonts w:ascii="Arial" w:hAnsi="Arial" w:cs="Arial" w:eastAsia="Arial"/>
          <w:sz w:val="52"/>
          <w:szCs w:val="52"/>
          <w:color w:val="3D3D3D"/>
          <w:spacing w:val="-3"/>
          <w:w w:val="51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98"/>
          <w:position w:val="28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1"/>
          <w:position w:val="2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2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3"/>
          <w:w w:val="100"/>
          <w:position w:val="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8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28"/>
        </w:rPr>
        <w:t> </w:t>
      </w:r>
      <w:r>
        <w:rPr>
          <w:rFonts w:ascii="Arial" w:hAnsi="Arial" w:cs="Arial" w:eastAsia="Arial"/>
          <w:sz w:val="56"/>
          <w:szCs w:val="56"/>
          <w:color w:val="A3A3A3"/>
          <w:spacing w:val="-59"/>
          <w:w w:val="149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3"/>
          <w:position w:val="2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1"/>
          <w:w w:val="100"/>
          <w:position w:val="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  <w:position w:val="2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8"/>
        </w:rPr>
        <w:t>ik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28"/>
        </w:rPr>
        <w:t> </w:t>
      </w:r>
      <w:r>
        <w:rPr>
          <w:rFonts w:ascii="Arial" w:hAnsi="Arial" w:cs="Arial" w:eastAsia="Arial"/>
          <w:sz w:val="56"/>
          <w:szCs w:val="56"/>
          <w:color w:val="A3A3A3"/>
          <w:spacing w:val="-145"/>
          <w:w w:val="149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97"/>
          <w:position w:val="28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3"/>
          <w:position w:val="28"/>
        </w:rPr>
        <w:t>ig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3"/>
          <w:position w:val="2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  <w:position w:val="2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86"/>
        </w:rPr>
        <w:t>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87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7"/>
          <w:w w:val="12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8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Altı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6620" w:space="177"/>
            <w:col w:w="4623"/>
          </w:cols>
        </w:sectPr>
      </w:pPr>
      <w:rPr/>
    </w:p>
    <w:p>
      <w:pPr>
        <w:spacing w:before="0" w:after="0" w:line="183" w:lineRule="exact"/>
        <w:ind w:left="17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32"/>
          <w:position w:val="1"/>
        </w:rPr>
        <w:t>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32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0"/>
          <w:w w:val="13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9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yi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5" w:after="0" w:line="237" w:lineRule="exact"/>
        <w:ind w:left="2223" w:right="-7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38"/>
          <w:position w:val="-1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5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1"/>
          <w:position w:val="-1"/>
        </w:rPr>
        <w:t>itf.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Yüksel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YILMAZ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B6B6B6"/>
          <w:spacing w:val="3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Kirı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9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5"/>
        </w:rPr>
        <w:t>cı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4802" w:space="971"/>
            <w:col w:w="5647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6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53" w:lineRule="auto"/>
        <w:ind w:right="2371" w:firstLine="66"/>
        <w:jc w:val="left"/>
        <w:tabs>
          <w:tab w:pos="2560" w:val="left"/>
          <w:tab w:pos="5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4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1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4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17:33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23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893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557" w:space="1607"/>
            <w:col w:w="9256"/>
          </w:cols>
        </w:sectPr>
      </w:pPr>
      <w:rPr/>
    </w:p>
    <w:p>
      <w:pPr>
        <w:spacing w:before="0" w:after="0" w:line="268" w:lineRule="exact"/>
        <w:ind w:left="139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98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"/>
          <w:w w:val="73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18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1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4730" w:right="466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9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64" w:lineRule="auto"/>
        <w:ind w:left="2173" w:right="4293" w:firstLine="2556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w w:val="26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mni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et-Jandarma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5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7" w:lineRule="auto"/>
        <w:ind w:left="2173" w:right="2534" w:firstLine="-2039"/>
        <w:jc w:val="left"/>
        <w:tabs>
          <w:tab w:pos="2220" w:val="left"/>
          <w:tab w:pos="478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97"/>
        </w:rPr>
        <w:t>Yardı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97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1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4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4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2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4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11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6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Adı-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4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3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15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13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3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5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"/>
          <w:w w:val="106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5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96" w:right="410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87" w:lineRule="exact"/>
        <w:ind w:left="115" w:right="-20"/>
        <w:jc w:val="left"/>
        <w:tabs>
          <w:tab w:pos="2240" w:val="left"/>
          <w:tab w:pos="4720" w:val="left"/>
          <w:tab w:pos="6660" w:val="left"/>
          <w:tab w:pos="8240" w:val="left"/>
          <w:tab w:pos="9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öndürıne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0"/>
          <w:position w:val="-4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40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  <w:position w:val="-3"/>
        </w:rPr>
        <w:t>KöpükKg.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2"/>
          <w:position w:val="-3"/>
        </w:rPr>
        <w:t>IK.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92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4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83"/>
          <w:position w:val="-3"/>
        </w:rPr>
        <w:t>02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83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2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4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5007" w:right="-20"/>
        <w:jc w:val="left"/>
        <w:tabs>
          <w:tab w:pos="6660" w:val="left"/>
          <w:tab w:pos="8220" w:val="left"/>
          <w:tab w:pos="98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>0.3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</w:r>
      <w:r>
        <w:rPr>
          <w:rFonts w:ascii="Arial" w:hAnsi="Arial" w:cs="Arial" w:eastAsia="Arial"/>
          <w:sz w:val="31"/>
          <w:szCs w:val="31"/>
          <w:color w:val="565656"/>
          <w:spacing w:val="0"/>
          <w:w w:val="74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56565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1"/>
          <w:szCs w:val="31"/>
          <w:color w:val="565656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7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-65"/>
          <w:w w:val="74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31"/>
          <w:szCs w:val="31"/>
          <w:color w:val="565656"/>
          <w:spacing w:val="0"/>
          <w:w w:val="34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224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biriktirile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yanmıştır.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15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öndür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6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şlangıcının;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kaktaki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biriktirile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plerde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2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f!raştırma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tutuşturm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8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·onuc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0" w:lineRule="atLeast"/>
        <w:ind w:left="115" w:right="3972" w:firstLine="51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0"/>
          <w:position w:val="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1"/>
        </w:rPr>
        <w:t>irket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4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4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  <w:position w:val="0"/>
        </w:rPr>
        <w:t>Bedel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  <w:position w:val="0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4" w:after="0" w:line="258" w:lineRule="auto"/>
        <w:ind w:left="167" w:right="9716" w:firstLine="-38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</w:rPr>
        <w:t>eslim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</w:rPr>
        <w:t>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2" w:after="0" w:line="240" w:lineRule="auto"/>
        <w:ind w:left="115" w:right="-20"/>
        <w:jc w:val="left"/>
        <w:tabs>
          <w:tab w:pos="2160" w:val="left"/>
          <w:tab w:pos="6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ihil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9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1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9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9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lrarih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0"/>
          <w:position w:val="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0"/>
          <w:w w:val="110"/>
          <w:position w:val="1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5"/>
          <w:w w:val="120"/>
          <w:position w:val="1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0"/>
          <w:position w:val="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10"/>
          <w:position w:val="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67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8"/>
          <w:position w:val="1"/>
        </w:rPr>
        <w:t>ol7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2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3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9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1"/>
        </w:rPr>
        <w:t>7:45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15" w:right="-20"/>
        <w:jc w:val="left"/>
        <w:tabs>
          <w:tab w:pos="560" w:val="left"/>
          <w:tab w:pos="1020" w:val="left"/>
          <w:tab w:pos="1520" w:val="left"/>
          <w:tab w:pos="2160" w:val="left"/>
          <w:tab w:pos="4100" w:val="left"/>
          <w:tab w:pos="8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28.756577pt;margin-top:2.356587pt;width:4.068516pt;height:.1pt;mso-position-horizontal-relative:page;mso-position-vertical-relative:paragraph;z-index:-15074" coordorigin="2575,47" coordsize="81,2">
            <v:shape style="position:absolute;left:2575;top:47;width:81;height:2" coordorigin="2575,47" coordsize="81,0" path="m2575,47l2657,47e" filled="f" stroked="t" strokeweight=".239324pt" strokecolor="#3B3B3B">
              <v:path arrowok="t"/>
            </v:shape>
          </v:group>
          <w10:wrap type="none"/>
        </w:pict>
      </w:r>
      <w:r>
        <w:rPr/>
        <w:pict>
          <v:group style="position:absolute;margin-left:149.577805pt;margin-top:2.716176pt;width:19.385284pt;height:.1pt;mso-position-horizontal-relative:page;mso-position-vertical-relative:paragraph;z-index:-15073" coordorigin="2992,54" coordsize="388,2">
            <v:shape style="position:absolute;left:2992;top:54;width:388;height:2" coordorigin="2992,54" coordsize="388,0" path="m2992,54l3379,54e" filled="f" stroked="t" strokeweight=".717973pt" strokecolor="#4B4B4B">
              <v:path arrowok="t"/>
            </v:shape>
          </v:group>
          <w10:wrap type="none"/>
        </w:pict>
      </w:r>
      <w:r>
        <w:rPr/>
        <w:pict>
          <v:group style="position:absolute;margin-left:474.101807pt;margin-top:1.75727pt;width:52.172739pt;height:.1pt;mso-position-horizontal-relative:page;mso-position-vertical-relative:paragraph;z-index:-15072" coordorigin="9482,35" coordsize="1043,2">
            <v:shape style="position:absolute;left:9482;top:35;width:1043;height:2" coordorigin="9482,35" coordsize="1043,0" path="m9482,35l10525,35e" filled="f" stroked="t" strokeweight=".478649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69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2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E9090"/>
          <w:spacing w:val="0"/>
          <w:w w:val="130"/>
          <w:position w:val="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E9090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8E9090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30"/>
          <w:position w:val="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6"/>
        </w:rPr>
        <w:t>Ölll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  <w:position w:val="4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9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  <w:position w:val="4"/>
        </w:rPr>
        <w:t>EKİ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9"/>
          <w:position w:val="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"/>
          <w:w w:val="109"/>
          <w:position w:val="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  <w:position w:val="4"/>
        </w:rPr>
        <w:t>EVKA-1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8" w:after="0" w:line="240" w:lineRule="auto"/>
        <w:ind w:left="2298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43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81" w:lineRule="exact"/>
        <w:ind w:left="4763" w:right="575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  <w:position w:val="-1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273" w:right="-20"/>
        <w:jc w:val="left"/>
        <w:tabs>
          <w:tab w:pos="90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1"/>
        </w:rPr>
        <w:t>·c:;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314860"/>
          <w:spacing w:val="0"/>
          <w:w w:val="81"/>
          <w:position w:val="-1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314860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4860"/>
          <w:spacing w:val="0"/>
          <w:w w:val="68"/>
          <w:position w:val="-1"/>
        </w:rPr>
        <w:t>S</w:t>
      </w:r>
      <w:r>
        <w:rPr>
          <w:rFonts w:ascii="Times New Roman" w:hAnsi="Times New Roman" w:cs="Times New Roman" w:eastAsia="Times New Roman"/>
          <w:sz w:val="27"/>
          <w:szCs w:val="27"/>
          <w:color w:val="314860"/>
          <w:spacing w:val="39"/>
          <w:w w:val="68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14860"/>
          <w:spacing w:val="0"/>
          <w:w w:val="68"/>
          <w:position w:val="-1"/>
        </w:rPr>
        <w:t>MaYIS</w:t>
      </w:r>
      <w:r>
        <w:rPr>
          <w:rFonts w:ascii="Arial" w:hAnsi="Arial" w:cs="Arial" w:eastAsia="Arial"/>
          <w:sz w:val="18"/>
          <w:szCs w:val="18"/>
          <w:color w:val="314860"/>
          <w:spacing w:val="24"/>
          <w:w w:val="68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4860"/>
          <w:spacing w:val="0"/>
          <w:w w:val="68"/>
          <w:b/>
          <w:bCs/>
          <w:position w:val="-1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56" w:lineRule="exact"/>
        <w:ind w:left="316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D3D3D"/>
          <w:w w:val="145"/>
        </w:rPr>
        <w:t>(</w:t>
      </w:r>
      <w:r>
        <w:rPr>
          <w:rFonts w:ascii="Arial" w:hAnsi="Arial" w:cs="Arial" w:eastAsia="Arial"/>
          <w:sz w:val="7"/>
          <w:szCs w:val="7"/>
          <w:color w:val="3D3D3D"/>
          <w:w w:val="144"/>
        </w:rPr>
        <w:t>!</w:t>
      </w:r>
      <w:r>
        <w:rPr>
          <w:rFonts w:ascii="Arial" w:hAnsi="Arial" w:cs="Arial" w:eastAsia="Arial"/>
          <w:sz w:val="7"/>
          <w:szCs w:val="7"/>
          <w:color w:val="3D3D3D"/>
          <w:w w:val="145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0" w:after="0" w:line="157" w:lineRule="exact"/>
        <w:ind w:left="273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767923pt;margin-top:3.258243pt;width:2.174498pt;height:13.5pt;mso-position-horizontal-relative:page;mso-position-vertical-relative:paragraph;z-index:-15052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D3D3D"/>
                      <w:spacing w:val="-34"/>
                      <w:w w:val="61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1"/>
          <w:i/>
          <w:position w:val="-1"/>
        </w:rPr>
        <w:t>.Q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249" w:right="-20"/>
        <w:jc w:val="left"/>
        <w:tabs>
          <w:tab w:pos="8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696969"/>
          <w:spacing w:val="-22"/>
          <w:w w:val="105"/>
          <w:position w:val="-1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60"/>
          <w:position w:val="-13"/>
        </w:rPr>
        <w:t>.: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12"/>
          <w:w w:val="60"/>
          <w:position w:val="-13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60"/>
          <w:position w:val="-13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6"/>
          <w:szCs w:val="16"/>
          <w:color w:val="8E9090"/>
          <w:spacing w:val="0"/>
          <w:w w:val="166"/>
          <w:position w:val="-1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E9090"/>
          <w:spacing w:val="-8"/>
          <w:w w:val="166"/>
          <w:position w:val="-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77"/>
          <w:position w:val="-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9"/>
          <w:position w:val="-2"/>
        </w:rPr>
        <w:t>.iJ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7"/>
          <w:w w:val="119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70"/>
          <w:position w:val="-2"/>
        </w:rPr>
        <w:t>-f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4"/>
          <w:w w:val="7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2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53"/>
          <w:position w:val="-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5"/>
          <w:w w:val="53"/>
          <w:position w:val="-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  <w:position w:val="-2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9"/>
          <w:position w:val="-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-2"/>
        </w:rPr>
        <w:t>d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-2"/>
        </w:rPr>
        <w:t>ı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-2"/>
        </w:rPr>
        <w:t>n</w:t>
      </w:r>
      <w:r>
        <w:rPr>
          <w:rFonts w:ascii="Arial" w:hAnsi="Arial" w:cs="Arial" w:eastAsia="Arial"/>
          <w:sz w:val="16"/>
          <w:szCs w:val="16"/>
          <w:color w:val="3D3D3D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</w:sectPr>
      </w:pPr>
      <w:rPr/>
    </w:p>
    <w:p>
      <w:pPr>
        <w:spacing w:before="0" w:after="0" w:line="157" w:lineRule="exact"/>
        <w:ind w:right="-20"/>
        <w:jc w:val="right"/>
        <w:rPr>
          <w:rFonts w:ascii="Arial" w:hAnsi="Arial" w:cs="Arial" w:eastAsia="Arial"/>
          <w:sz w:val="65"/>
          <w:szCs w:val="6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188202pt;margin-top:3.460688pt;width:7.220687pt;height:37.693361pt;mso-position-horizontal-relative:page;mso-position-vertical-relative:paragraph;z-index:-15079" type="#_x0000_t202" filled="f" stroked="f">
            <v:textbox inset="0,0,0,0">
              <w:txbxContent>
                <w:p>
                  <w:pPr>
                    <w:spacing w:before="57" w:after="0" w:line="122" w:lineRule="exact"/>
                    <w:ind w:right="-2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A3A3A3"/>
                      <w:spacing w:val="0"/>
                      <w:w w:val="165"/>
                      <w:position w:val="-2"/>
                    </w:rPr>
                    <w:t>·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36" w:lineRule="exact"/>
                    <w:ind w:left="57"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6B6B6"/>
                      <w:spacing w:val="0"/>
                      <w:w w:val="302"/>
                      <w:position w:val="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46.214508pt;margin-top:7.233331pt;width:6.384542pt;height:14.091693pt;mso-position-horizontal-relative:page;mso-position-vertical-relative:paragraph;z-index:-15070" coordorigin="8924,145" coordsize="128,282">
            <v:group style="position:absolute;left:8924;top:145;width:128;height:136" coordorigin="8924,145" coordsize="128,136">
              <v:shape style="position:absolute;left:8924;top:145;width:128;height:136" coordorigin="8924,145" coordsize="128,136" path="m8924,145l9052,145,9052,281,8924,281,8924,145e" filled="t" fillcolor="#EBEDEB" stroked="f">
                <v:path arrowok="t"/>
                <v:fill/>
              </v:shape>
            </v:group>
            <v:group style="position:absolute;left:9011;top:225;width:2;height:164" coordorigin="9011,225" coordsize="2,164">
              <v:shape style="position:absolute;left:9011;top:225;width:2;height:164" coordorigin="9011,225" coordsize="0,164" path="m9011,388l9011,225e" filled="f" stroked="t" strokeweight="3.82288pt" strokecolor="#EBED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8.350769pt;margin-top:7.233331pt;width:.1pt;height:6.821289pt;mso-position-horizontal-relative:page;mso-position-vertical-relative:paragraph;z-index:-15069" coordorigin="9167,145" coordsize="2,136">
            <v:shape style="position:absolute;left:9167;top:145;width:2;height:136" coordorigin="9167,145" coordsize="0,136" path="m9167,281l9167,145e" filled="f" stroked="t" strokeweight="1.1656pt" strokecolor="#EBEDEB">
              <v:path arrowok="t"/>
            </v:shape>
          </v:group>
          <w10:wrap type="none"/>
        </w:pict>
      </w:r>
      <w:r>
        <w:rPr/>
        <w:pict>
          <v:group style="position:absolute;margin-left:484.190918pt;margin-top:1.903819pt;width:4.238404pt;height:40.807099pt;mso-position-horizontal-relative:page;mso-position-vertical-relative:paragraph;z-index:-15068" coordorigin="9684,38" coordsize="85,816">
            <v:group style="position:absolute;left:9717;top:113;width:2;height:177" coordorigin="9717,113" coordsize="2,177">
              <v:shape style="position:absolute;left:9717;top:113;width:2;height:177" coordorigin="9717,113" coordsize="0,177" path="m9717,291l9717,113e" filled="f" stroked="t" strokeweight="3.3409pt" strokecolor="#EBEDEB">
                <v:path arrowok="t"/>
              </v:shape>
            </v:group>
            <v:group style="position:absolute;left:9737;top:69;width:2;height:754" coordorigin="9737,69" coordsize="2,754">
              <v:shape style="position:absolute;left:9737;top:69;width:2;height:754" coordorigin="9737,69" coordsize="0,754" path="m9737,823l9737,69e" filled="f" stroked="t" strokeweight="3.113738pt" strokecolor="#EBED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8.46756pt;margin-top:3.460688pt;width:7.335192pt;height:37.693361pt;mso-position-horizontal-relative:page;mso-position-vertical-relative:paragraph;z-index:-15067" coordorigin="9969,69" coordsize="147,754">
            <v:group style="position:absolute;left:10002;top:113;width:2;height:177" coordorigin="10002,113" coordsize="2,177">
              <v:shape style="position:absolute;left:10002;top:113;width:2;height:177" coordorigin="10002,113" coordsize="0,177" path="m10002,291l10002,113e" filled="f" stroked="t" strokeweight="3.281815pt" strokecolor="#EBEDEB">
                <v:path arrowok="t"/>
              </v:shape>
            </v:group>
            <v:group style="position:absolute;left:10017;top:69;width:99;height:754" coordorigin="10017,69" coordsize="99,754">
              <v:shape style="position:absolute;left:10017;top:69;width:99;height:754" coordorigin="10017,69" coordsize="99,754" path="m10017,69l10116,69,10116,823,10017,823,10017,69e" filled="t" fillcolor="#EBEDEB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65"/>
          <w:szCs w:val="65"/>
          <w:color w:val="3D3D3D"/>
          <w:w w:val="33"/>
          <w:position w:val="-40"/>
        </w:rPr>
        <w:t>Yük</w:t>
      </w:r>
      <w:r>
        <w:rPr>
          <w:rFonts w:ascii="Arial" w:hAnsi="Arial" w:cs="Arial" w:eastAsia="Arial"/>
          <w:sz w:val="65"/>
          <w:szCs w:val="65"/>
          <w:color w:val="3D3D3D"/>
          <w:spacing w:val="-160"/>
          <w:w w:val="33"/>
          <w:position w:val="-40"/>
        </w:rPr>
        <w:t>"</w:t>
      </w:r>
      <w:r>
        <w:rPr>
          <w:rFonts w:ascii="Arial" w:hAnsi="Arial" w:cs="Arial" w:eastAsia="Arial"/>
          <w:sz w:val="65"/>
          <w:szCs w:val="65"/>
          <w:color w:val="2A2A2A"/>
          <w:spacing w:val="-14"/>
          <w:w w:val="46"/>
          <w:position w:val="-40"/>
        </w:rPr>
        <w:t>I</w:t>
      </w:r>
      <w:r>
        <w:rPr>
          <w:rFonts w:ascii="Arial" w:hAnsi="Arial" w:cs="Arial" w:eastAsia="Arial"/>
          <w:sz w:val="65"/>
          <w:szCs w:val="65"/>
          <w:color w:val="696969"/>
          <w:spacing w:val="-15"/>
          <w:w w:val="33"/>
          <w:position w:val="-40"/>
        </w:rPr>
        <w:t>L</w:t>
      </w:r>
      <w:r>
        <w:rPr>
          <w:rFonts w:ascii="Arial" w:hAnsi="Arial" w:cs="Arial" w:eastAsia="Arial"/>
          <w:sz w:val="65"/>
          <w:szCs w:val="65"/>
          <w:color w:val="3D3D3D"/>
          <w:spacing w:val="10"/>
          <w:w w:val="30"/>
          <w:position w:val="-40"/>
        </w:rPr>
        <w:t>M</w:t>
      </w:r>
      <w:r>
        <w:rPr>
          <w:rFonts w:ascii="Arial" w:hAnsi="Arial" w:cs="Arial" w:eastAsia="Arial"/>
          <w:sz w:val="65"/>
          <w:szCs w:val="65"/>
          <w:color w:val="36387B"/>
          <w:spacing w:val="0"/>
          <w:w w:val="220"/>
          <w:position w:val="-40"/>
        </w:rPr>
        <w:t>t</w:t>
      </w:r>
      <w:r>
        <w:rPr>
          <w:rFonts w:ascii="Arial" w:hAnsi="Arial" w:cs="Arial" w:eastAsia="Arial"/>
          <w:sz w:val="65"/>
          <w:szCs w:val="65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413" w:right="2203"/>
        <w:jc w:val="center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696969"/>
          <w:spacing w:val="0"/>
          <w:w w:val="100"/>
          <w:position w:val="-2"/>
        </w:rPr>
        <w:t>(!</w:t>
      </w:r>
      <w:r>
        <w:rPr>
          <w:rFonts w:ascii="Times New Roman" w:hAnsi="Times New Roman" w:cs="Times New Roman" w:eastAsia="Times New Roman"/>
          <w:sz w:val="16"/>
          <w:szCs w:val="16"/>
          <w:color w:val="696969"/>
          <w:spacing w:val="13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565656"/>
          <w:spacing w:val="-61"/>
          <w:w w:val="217"/>
          <w:position w:val="-2"/>
        </w:rPr>
        <w:t>ı</w:t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349"/>
          <w:position w:val="-2"/>
        </w:rPr>
        <w:t>.</w:t>
      </w:r>
      <w:r>
        <w:rPr>
          <w:rFonts w:ascii="Arial" w:hAnsi="Arial" w:cs="Arial" w:eastAsia="Arial"/>
          <w:sz w:val="15"/>
          <w:szCs w:val="15"/>
          <w:color w:val="696969"/>
          <w:spacing w:val="4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59"/>
          <w:position w:val="-2"/>
        </w:rPr>
        <w:t>......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" w:lineRule="exact"/>
        <w:ind w:left="-41" w:right="1801"/>
        <w:jc w:val="center"/>
        <w:tabs>
          <w:tab w:pos="12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28"/>
          <w:szCs w:val="28"/>
          <w:color w:val="8E9090"/>
          <w:w w:val="84"/>
          <w:position w:val="-19"/>
        </w:rPr>
        <w:t>.</w:t>
      </w:r>
      <w:r>
        <w:rPr>
          <w:rFonts w:ascii="Arial" w:hAnsi="Arial" w:cs="Arial" w:eastAsia="Arial"/>
          <w:sz w:val="28"/>
          <w:szCs w:val="28"/>
          <w:color w:val="8E9090"/>
          <w:spacing w:val="-58"/>
          <w:w w:val="100"/>
          <w:position w:val="-19"/>
        </w:rPr>
        <w:t> </w:t>
      </w:r>
      <w:r>
        <w:rPr>
          <w:rFonts w:ascii="Arial" w:hAnsi="Arial" w:cs="Arial" w:eastAsia="Arial"/>
          <w:sz w:val="10"/>
          <w:szCs w:val="10"/>
          <w:color w:val="797B79"/>
          <w:spacing w:val="0"/>
          <w:w w:val="131"/>
          <w:i/>
          <w:position w:val="-9"/>
        </w:rPr>
        <w:t>)</w:t>
      </w:r>
      <w:r>
        <w:rPr>
          <w:rFonts w:ascii="Arial" w:hAnsi="Arial" w:cs="Arial" w:eastAsia="Arial"/>
          <w:sz w:val="10"/>
          <w:szCs w:val="10"/>
          <w:color w:val="797B79"/>
          <w:spacing w:val="0"/>
          <w:w w:val="131"/>
          <w:i/>
          <w:position w:val="-9"/>
        </w:rPr>
        <w:t>  </w:t>
      </w:r>
      <w:r>
        <w:rPr>
          <w:rFonts w:ascii="Arial" w:hAnsi="Arial" w:cs="Arial" w:eastAsia="Arial"/>
          <w:sz w:val="10"/>
          <w:szCs w:val="10"/>
          <w:color w:val="797B79"/>
          <w:spacing w:val="10"/>
          <w:w w:val="131"/>
          <w:i/>
          <w:position w:val="-9"/>
        </w:rPr>
        <w:t> </w:t>
      </w:r>
      <w:r>
        <w:rPr>
          <w:rFonts w:ascii="Arial" w:hAnsi="Arial" w:cs="Arial" w:eastAsia="Arial"/>
          <w:sz w:val="10"/>
          <w:szCs w:val="10"/>
          <w:color w:val="2A2A2A"/>
          <w:spacing w:val="0"/>
          <w:w w:val="540"/>
          <w:position w:val="-9"/>
        </w:rPr>
        <w:t>,</w:t>
      </w:r>
      <w:r>
        <w:rPr>
          <w:rFonts w:ascii="Arial" w:hAnsi="Arial" w:cs="Arial" w:eastAsia="Arial"/>
          <w:sz w:val="10"/>
          <w:szCs w:val="10"/>
          <w:color w:val="2A2A2A"/>
          <w:spacing w:val="-66"/>
          <w:w w:val="540"/>
          <w:position w:val="-9"/>
        </w:rPr>
        <w:t> </w:t>
      </w:r>
      <w:r>
        <w:rPr>
          <w:rFonts w:ascii="Arial" w:hAnsi="Arial" w:cs="Arial" w:eastAsia="Arial"/>
          <w:sz w:val="10"/>
          <w:szCs w:val="10"/>
          <w:color w:val="B6B6B6"/>
          <w:spacing w:val="0"/>
          <w:w w:val="190"/>
          <w:position w:val="-9"/>
        </w:rPr>
        <w:t>.</w:t>
      </w:r>
      <w:r>
        <w:rPr>
          <w:rFonts w:ascii="Arial" w:hAnsi="Arial" w:cs="Arial" w:eastAsia="Arial"/>
          <w:sz w:val="10"/>
          <w:szCs w:val="10"/>
          <w:color w:val="B6B6B6"/>
          <w:spacing w:val="-25"/>
          <w:w w:val="190"/>
          <w:position w:val="-9"/>
        </w:rPr>
        <w:t> </w:t>
      </w:r>
      <w:r>
        <w:rPr>
          <w:rFonts w:ascii="Arial" w:hAnsi="Arial" w:cs="Arial" w:eastAsia="Arial"/>
          <w:sz w:val="10"/>
          <w:szCs w:val="10"/>
          <w:color w:val="8E9090"/>
          <w:spacing w:val="-9"/>
          <w:w w:val="116"/>
          <w:position w:val="-9"/>
        </w:rPr>
        <w:t>•</w:t>
      </w:r>
      <w:r>
        <w:rPr>
          <w:rFonts w:ascii="Arial" w:hAnsi="Arial" w:cs="Arial" w:eastAsia="Arial"/>
          <w:sz w:val="10"/>
          <w:szCs w:val="10"/>
          <w:color w:val="8E9090"/>
          <w:spacing w:val="-3"/>
          <w:w w:val="144"/>
          <w:position w:val="-9"/>
        </w:rPr>
        <w:t>·</w:t>
      </w:r>
      <w:r>
        <w:rPr>
          <w:rFonts w:ascii="Arial" w:hAnsi="Arial" w:cs="Arial" w:eastAsia="Arial"/>
          <w:sz w:val="10"/>
          <w:szCs w:val="10"/>
          <w:color w:val="B6B6B6"/>
          <w:spacing w:val="0"/>
          <w:w w:val="96"/>
          <w:position w:val="-9"/>
        </w:rPr>
        <w:t>j</w:t>
      </w:r>
      <w:r>
        <w:rPr>
          <w:rFonts w:ascii="Arial" w:hAnsi="Arial" w:cs="Arial" w:eastAsia="Arial"/>
          <w:sz w:val="10"/>
          <w:szCs w:val="10"/>
          <w:color w:val="B6B6B6"/>
          <w:spacing w:val="-15"/>
          <w:w w:val="100"/>
          <w:position w:val="-9"/>
        </w:rPr>
        <w:t> </w:t>
      </w:r>
      <w:r>
        <w:rPr>
          <w:rFonts w:ascii="Arial" w:hAnsi="Arial" w:cs="Arial" w:eastAsia="Arial"/>
          <w:sz w:val="10"/>
          <w:szCs w:val="10"/>
          <w:color w:val="797B79"/>
          <w:spacing w:val="0"/>
          <w:w w:val="238"/>
          <w:position w:val="-9"/>
        </w:rPr>
        <w:t>.</w:t>
      </w:r>
      <w:r>
        <w:rPr>
          <w:rFonts w:ascii="Arial" w:hAnsi="Arial" w:cs="Arial" w:eastAsia="Arial"/>
          <w:sz w:val="10"/>
          <w:szCs w:val="10"/>
          <w:color w:val="797B79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0"/>
          <w:szCs w:val="10"/>
          <w:color w:val="797B79"/>
          <w:spacing w:val="0"/>
          <w:w w:val="100"/>
          <w:position w:val="-9"/>
        </w:rPr>
      </w:r>
      <w:r>
        <w:rPr>
          <w:rFonts w:ascii="Arial" w:hAnsi="Arial" w:cs="Arial" w:eastAsia="Arial"/>
          <w:sz w:val="13"/>
          <w:szCs w:val="13"/>
          <w:color w:val="A3A3A3"/>
          <w:spacing w:val="0"/>
          <w:w w:val="89"/>
          <w:position w:val="-9"/>
        </w:rPr>
        <w:t>ıt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3674" w:space="4554"/>
            <w:col w:w="3192"/>
          </w:cols>
        </w:sectPr>
      </w:pPr>
      <w:rPr/>
    </w:p>
    <w:p>
      <w:pPr>
        <w:spacing w:before="0" w:after="0" w:line="95" w:lineRule="exact"/>
        <w:ind w:right="1376"/>
        <w:jc w:val="right"/>
        <w:tabs>
          <w:tab w:pos="1160" w:val="left"/>
        </w:tabs>
        <w:rPr>
          <w:rFonts w:ascii="Times New Roman" w:hAnsi="Times New Roman" w:cs="Times New Roman" w:eastAsia="Times New Roman"/>
          <w:sz w:val="56"/>
          <w:szCs w:val="56"/>
        </w:rPr>
      </w:pPr>
      <w:rPr/>
      <w:r>
        <w:rPr>
          <w:rFonts w:ascii="Arial" w:hAnsi="Arial" w:cs="Arial" w:eastAsia="Arial"/>
          <w:sz w:val="61"/>
          <w:szCs w:val="61"/>
          <w:color w:val="8E9090"/>
          <w:spacing w:val="0"/>
          <w:w w:val="100"/>
          <w:i/>
          <w:position w:val="-42"/>
        </w:rPr>
        <w:t>f</w:t>
      </w:r>
      <w:r>
        <w:rPr>
          <w:rFonts w:ascii="Arial" w:hAnsi="Arial" w:cs="Arial" w:eastAsia="Arial"/>
          <w:sz w:val="61"/>
          <w:szCs w:val="61"/>
          <w:color w:val="8E9090"/>
          <w:spacing w:val="-10"/>
          <w:w w:val="100"/>
          <w:i/>
          <w:position w:val="-4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8E9090"/>
          <w:spacing w:val="0"/>
          <w:w w:val="76"/>
          <w:position w:val="-42"/>
        </w:rPr>
        <w:t>'</w:t>
      </w:r>
      <w:r>
        <w:rPr>
          <w:rFonts w:ascii="Times New Roman" w:hAnsi="Times New Roman" w:cs="Times New Roman" w:eastAsia="Times New Roman"/>
          <w:sz w:val="38"/>
          <w:szCs w:val="38"/>
          <w:color w:val="8E9090"/>
          <w:spacing w:val="-43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565656"/>
          <w:spacing w:val="0"/>
          <w:w w:val="278"/>
          <w:position w:val="-42"/>
        </w:rPr>
        <w:t>i</w:t>
      </w:r>
      <w:r>
        <w:rPr>
          <w:rFonts w:ascii="Times New Roman" w:hAnsi="Times New Roman" w:cs="Times New Roman" w:eastAsia="Times New Roman"/>
          <w:sz w:val="38"/>
          <w:szCs w:val="38"/>
          <w:color w:val="8E9090"/>
          <w:spacing w:val="0"/>
          <w:w w:val="25"/>
          <w:position w:val="-42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8E9090"/>
          <w:spacing w:val="0"/>
          <w:w w:val="100"/>
          <w:position w:val="-42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8E9090"/>
          <w:spacing w:val="0"/>
          <w:w w:val="100"/>
          <w:position w:val="-42"/>
        </w:rPr>
      </w:r>
      <w:r>
        <w:rPr>
          <w:rFonts w:ascii="Times New Roman" w:hAnsi="Times New Roman" w:cs="Times New Roman" w:eastAsia="Times New Roman"/>
          <w:sz w:val="36"/>
          <w:szCs w:val="36"/>
          <w:color w:val="696969"/>
          <w:spacing w:val="0"/>
          <w:w w:val="143"/>
          <w:position w:val="-42"/>
        </w:rPr>
        <w:t>J</w:t>
      </w:r>
      <w:r>
        <w:rPr>
          <w:rFonts w:ascii="Times New Roman" w:hAnsi="Times New Roman" w:cs="Times New Roman" w:eastAsia="Times New Roman"/>
          <w:sz w:val="36"/>
          <w:szCs w:val="36"/>
          <w:color w:val="696969"/>
          <w:spacing w:val="-37"/>
          <w:w w:val="143"/>
          <w:position w:val="-42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A3A3A3"/>
          <w:spacing w:val="0"/>
          <w:w w:val="39"/>
          <w:position w:val="-42"/>
        </w:rPr>
        <w:t>-</w:t>
      </w:r>
      <w:r>
        <w:rPr>
          <w:rFonts w:ascii="Times New Roman" w:hAnsi="Times New Roman" w:cs="Times New Roman" w:eastAsia="Times New Roman"/>
          <w:sz w:val="56"/>
          <w:szCs w:val="56"/>
          <w:color w:val="565656"/>
          <w:spacing w:val="-77"/>
          <w:w w:val="87"/>
          <w:position w:val="-42"/>
        </w:rPr>
        <w:t>s</w:t>
      </w:r>
      <w:r>
        <w:rPr>
          <w:rFonts w:ascii="Times New Roman" w:hAnsi="Times New Roman" w:cs="Times New Roman" w:eastAsia="Times New Roman"/>
          <w:sz w:val="56"/>
          <w:szCs w:val="56"/>
          <w:color w:val="B6B6B6"/>
          <w:spacing w:val="-34"/>
          <w:w w:val="71"/>
          <w:position w:val="-42"/>
        </w:rPr>
        <w:t>.</w:t>
      </w:r>
      <w:r>
        <w:rPr>
          <w:rFonts w:ascii="Times New Roman" w:hAnsi="Times New Roman" w:cs="Times New Roman" w:eastAsia="Times New Roman"/>
          <w:sz w:val="56"/>
          <w:szCs w:val="56"/>
          <w:color w:val="565656"/>
          <w:spacing w:val="0"/>
          <w:w w:val="70"/>
          <w:position w:val="-42"/>
        </w:rPr>
        <w:t>u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20" w:right="280"/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178" w:lineRule="exact"/>
        <w:ind w:right="-20"/>
        <w:jc w:val="right"/>
        <w:tabs>
          <w:tab w:pos="4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87B"/>
          <w:w w:val="164"/>
          <w:position w:val="-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6387B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87B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  <w:position w:val="-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62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2"/>
          <w:position w:val="-2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-20"/>
        <w:jc w:val="left"/>
        <w:tabs>
          <w:tab w:pos="88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A3A3A3"/>
          <w:spacing w:val="0"/>
          <w:w w:val="100"/>
        </w:rPr>
        <w:t>'•</w:t>
      </w:r>
      <w:r>
        <w:rPr>
          <w:rFonts w:ascii="Arial" w:hAnsi="Arial" w:cs="Arial" w:eastAsia="Arial"/>
          <w:sz w:val="7"/>
          <w:szCs w:val="7"/>
          <w:color w:val="A3A3A3"/>
          <w:spacing w:val="0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A3A3A3"/>
          <w:spacing w:val="9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55"/>
        </w:rPr>
        <w:t>....</w:t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100"/>
        </w:rPr>
      </w:r>
      <w:r>
        <w:rPr>
          <w:rFonts w:ascii="Arial" w:hAnsi="Arial" w:cs="Arial" w:eastAsia="Arial"/>
          <w:sz w:val="7"/>
          <w:szCs w:val="7"/>
          <w:color w:val="8E9090"/>
          <w:spacing w:val="0"/>
          <w:w w:val="321"/>
          <w:i/>
        </w:rPr>
        <w:t>(</w:t>
      </w:r>
      <w:r>
        <w:rPr>
          <w:rFonts w:ascii="Arial" w:hAnsi="Arial" w:cs="Arial" w:eastAsia="Arial"/>
          <w:sz w:val="7"/>
          <w:szCs w:val="7"/>
          <w:color w:val="8E9090"/>
          <w:spacing w:val="0"/>
          <w:w w:val="319"/>
          <w:i/>
        </w:rPr>
        <w:t>;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93" w:lineRule="exact"/>
        <w:ind w:left="1497" w:right="1029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696969"/>
          <w:spacing w:val="0"/>
          <w:w w:val="418"/>
          <w:position w:val="-5"/>
        </w:rPr>
        <w:t>l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5054" w:space="3624"/>
            <w:col w:w="2742"/>
          </w:cols>
        </w:sectPr>
      </w:pPr>
      <w:rPr/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44" w:lineRule="exact"/>
        <w:ind w:right="-20"/>
        <w:jc w:val="right"/>
        <w:rPr>
          <w:rFonts w:ascii="Courier New" w:hAnsi="Courier New" w:cs="Courier New" w:eastAsia="Courier New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9.146423pt;margin-top:-.377968pt;width:23.685601pt;height:30pt;mso-position-horizontal-relative:page;mso-position-vertical-relative:paragraph;z-index:-15051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Pr/>
                  <w:r>
                    <w:rPr>
                      <w:rFonts w:ascii="Arial" w:hAnsi="Arial" w:cs="Arial" w:eastAsia="Arial"/>
                      <w:sz w:val="60"/>
                      <w:szCs w:val="60"/>
                      <w:color w:val="1128CF"/>
                      <w:spacing w:val="0"/>
                      <w:w w:val="142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31"/>
          <w:szCs w:val="31"/>
          <w:color w:val="3D3D3D"/>
          <w:spacing w:val="0"/>
          <w:w w:val="126"/>
          <w:b/>
          <w:bCs/>
          <w:position w:val="2"/>
        </w:rPr>
        <w:t>NÇ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7" w:lineRule="atLeast"/>
        <w:ind w:left="242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7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79" w:lineRule="exact"/>
        <w:ind w:left="416" w:right="-20"/>
        <w:jc w:val="left"/>
        <w:tabs>
          <w:tab w:pos="14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5"/>
          <w:w w:val="57"/>
          <w:position w:val="-3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57"/>
          <w:position w:val="-3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-1"/>
          <w:w w:val="57"/>
          <w:position w:val="-3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0"/>
          <w:w w:val="57"/>
          <w:position w:val="-3"/>
        </w:rPr>
        <w:t>ıY.</w:t>
      </w:r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0"/>
          <w:w w:val="57"/>
          <w:position w:val="-3"/>
        </w:rPr>
        <w:t>  </w:t>
      </w:r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2"/>
          <w:w w:val="57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3"/>
          <w:w w:val="80"/>
          <w:position w:val="-3"/>
        </w:rPr>
        <w:t>Y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0"/>
          <w:position w:val="-3"/>
        </w:rPr>
        <w:t>n</w:t>
      </w:r>
      <w:r>
        <w:rPr>
          <w:rFonts w:ascii="Arial" w:hAnsi="Arial" w:cs="Arial" w:eastAsia="Arial"/>
          <w:sz w:val="19"/>
          <w:szCs w:val="19"/>
          <w:color w:val="565656"/>
          <w:spacing w:val="-41"/>
          <w:w w:val="8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797B79"/>
          <w:spacing w:val="12"/>
          <w:w w:val="75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position w:val="-3"/>
        </w:rPr>
        <w:t>"e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22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-29"/>
          <w:w w:val="89"/>
          <w:position w:val="-3"/>
        </w:rPr>
        <w:t>c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79"/>
          <w:position w:val="-3"/>
        </w:rPr>
        <w:t>,</w:t>
      </w:r>
      <w:r>
        <w:rPr>
          <w:rFonts w:ascii="Arial" w:hAnsi="Arial" w:cs="Arial" w:eastAsia="Arial"/>
          <w:sz w:val="19"/>
          <w:szCs w:val="19"/>
          <w:color w:val="3D3D3D"/>
          <w:spacing w:val="-5"/>
          <w:w w:val="80"/>
          <w:position w:val="-3"/>
        </w:rPr>
        <w:t>l</w:t>
      </w:r>
      <w:r>
        <w:rPr>
          <w:rFonts w:ascii="Arial" w:hAnsi="Arial" w:cs="Arial" w:eastAsia="Arial"/>
          <w:sz w:val="19"/>
          <w:szCs w:val="19"/>
          <w:color w:val="797B79"/>
          <w:spacing w:val="0"/>
          <w:w w:val="172"/>
          <w:position w:val="-3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right="-20"/>
        <w:jc w:val="left"/>
        <w:tabs>
          <w:tab w:pos="13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5.155945pt;margin-top:-5.75174pt;width:12.432628pt;height:18.326316pt;mso-position-horizontal-relative:page;mso-position-vertical-relative:paragraph;z-index:-15078" type="#_x0000_t202" filled="f" stroked="f">
            <v:textbox inset="0,0,0,0">
              <w:txbxContent>
                <w:p>
                  <w:pPr>
                    <w:spacing w:before="0" w:after="0" w:line="133" w:lineRule="exact"/>
                    <w:ind w:left="30" w:right="-2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8E9090"/>
                      <w:spacing w:val="0"/>
                      <w:w w:val="112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15.155945pt;margin-top:-4.925912pt;width:12.432628pt;height:17.500489pt;mso-position-horizontal-relative:page;mso-position-vertical-relative:paragraph;z-index:-15066" coordorigin="8303,-99" coordsize="249,350">
            <v:shape style="position:absolute;left:8303;top:-99;width:249;height:350" coordorigin="8303,-99" coordsize="249,350" path="m8303,-99l8552,-99,8552,251,8303,251,8303,-99e" filled="t" fillcolor="#EBED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11.289581pt;margin-top:-3.366586pt;width:.1pt;height:15.688966pt;mso-position-horizontal-relative:page;mso-position-vertical-relative:paragraph;z-index:-15065" coordorigin="10226,-67" coordsize="2,314">
            <v:shape style="position:absolute;left:10226;top:-67;width:2;height:314" coordorigin="10226,-67" coordsize="0,314" path="m10226,246l10226,-67e" filled="f" stroked="t" strokeweight="2.47429pt" strokecolor="#EBEDEB">
              <v:path arrowok="t"/>
            </v:shape>
          </v:group>
          <w10:wrap type="none"/>
        </w:pict>
      </w:r>
      <w:r>
        <w:rPr/>
        <w:pict>
          <v:group style="position:absolute;margin-left:491.98291pt;margin-top:8.704978pt;width:7.261517pt;height:13.399614pt;mso-position-horizontal-relative:page;mso-position-vertical-relative:paragraph;z-index:-15062" coordorigin="9840,174" coordsize="145,268">
            <v:group style="position:absolute;left:9970;top:189;width:2;height:166" coordorigin="9970,189" coordsize="2,166">
              <v:shape style="position:absolute;left:9970;top:189;width:2;height:166" coordorigin="9970,189" coordsize="0,166" path="m9970,355l9970,189e" filled="f" stroked="t" strokeweight="1.48216pt" strokecolor="#EBEDEB">
                <v:path arrowok="t"/>
              </v:shape>
            </v:group>
            <v:group style="position:absolute;left:9868;top:360;width:64;height:54" coordorigin="9868,360" coordsize="64,54">
              <v:shape style="position:absolute;left:9868;top:360;width:64;height:54" coordorigin="9868,360" coordsize="64,54" path="m9868,387l9931,387e" filled="f" stroked="t" strokeweight="2.792383pt" strokecolor="#EBED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0"/>
          <w:w w:val="71"/>
          <w:position w:val="-1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33"/>
          <w:w w:val="71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0"/>
          <w:w w:val="71"/>
          <w:position w:val="-1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0"/>
          <w:w w:val="71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25"/>
          <w:w w:val="71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-33"/>
          <w:w w:val="96"/>
          <w:position w:val="-1"/>
        </w:rPr>
        <w:t>ü</w:t>
      </w:r>
      <w:r>
        <w:rPr>
          <w:rFonts w:ascii="Arial" w:hAnsi="Arial" w:cs="Arial" w:eastAsia="Arial"/>
          <w:sz w:val="19"/>
          <w:szCs w:val="19"/>
          <w:color w:val="8E9090"/>
          <w:spacing w:val="0"/>
          <w:w w:val="81"/>
          <w:position w:val="-1"/>
        </w:rPr>
        <w:t>•</w:t>
      </w:r>
      <w:r>
        <w:rPr>
          <w:rFonts w:ascii="Arial" w:hAnsi="Arial" w:cs="Arial" w:eastAsia="Arial"/>
          <w:sz w:val="19"/>
          <w:szCs w:val="19"/>
          <w:color w:val="8E9090"/>
          <w:spacing w:val="-3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79"/>
          <w:position w:val="-1"/>
        </w:rPr>
        <w:t>'9f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79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565656"/>
          <w:spacing w:val="-39"/>
          <w:w w:val="79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797B7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797B79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65656"/>
          <w:spacing w:val="2"/>
          <w:w w:val="79"/>
          <w:position w:val="-1"/>
        </w:rPr>
        <w:t>u</w:t>
      </w:r>
      <w:r>
        <w:rPr>
          <w:rFonts w:ascii="Arial" w:hAnsi="Arial" w:cs="Arial" w:eastAsia="Arial"/>
          <w:sz w:val="23"/>
          <w:szCs w:val="23"/>
          <w:color w:val="3D3D3D"/>
          <w:spacing w:val="-38"/>
          <w:w w:val="74"/>
          <w:position w:val="-1"/>
        </w:rPr>
        <w:t>d</w:t>
      </w:r>
      <w:r>
        <w:rPr>
          <w:rFonts w:ascii="Arial" w:hAnsi="Arial" w:cs="Arial" w:eastAsia="Arial"/>
          <w:sz w:val="23"/>
          <w:szCs w:val="23"/>
          <w:color w:val="565656"/>
          <w:spacing w:val="-6"/>
          <w:w w:val="94"/>
          <w:position w:val="-1"/>
        </w:rPr>
        <w:t>u</w:t>
      </w:r>
      <w:r>
        <w:rPr>
          <w:rFonts w:ascii="Arial" w:hAnsi="Arial" w:cs="Arial" w:eastAsia="Arial"/>
          <w:sz w:val="23"/>
          <w:szCs w:val="23"/>
          <w:color w:val="3D3D3D"/>
          <w:spacing w:val="-32"/>
          <w:w w:val="66"/>
          <w:position w:val="-1"/>
        </w:rPr>
        <w:t>r</w:t>
      </w:r>
      <w:r>
        <w:rPr>
          <w:rFonts w:ascii="Arial" w:hAnsi="Arial" w:cs="Arial" w:eastAsia="Arial"/>
          <w:sz w:val="23"/>
          <w:szCs w:val="23"/>
          <w:color w:val="B6B6B6"/>
          <w:spacing w:val="-9"/>
          <w:w w:val="62"/>
          <w:position w:val="-1"/>
        </w:rPr>
        <w:t>·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9"/>
          <w:position w:val="-1"/>
        </w:rPr>
        <w:t>o</w:t>
      </w:r>
      <w:r>
        <w:rPr>
          <w:rFonts w:ascii="Arial" w:hAnsi="Arial" w:cs="Arial" w:eastAsia="Arial"/>
          <w:sz w:val="23"/>
          <w:szCs w:val="23"/>
          <w:color w:val="565656"/>
          <w:spacing w:val="-7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50"/>
          <w:position w:val="-1"/>
        </w:rPr>
        <w:t>V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4327" w:space="3786"/>
            <w:col w:w="3307"/>
          </w:cols>
        </w:sectPr>
      </w:pPr>
      <w:rPr/>
    </w:p>
    <w:p>
      <w:pPr>
        <w:spacing w:before="0" w:after="0" w:line="29" w:lineRule="atLeast"/>
        <w:ind w:left="3788" w:right="-20"/>
        <w:jc w:val="left"/>
        <w:tabs>
          <w:tab w:pos="8160" w:val="left"/>
          <w:tab w:pos="8580" w:val="left"/>
          <w:tab w:pos="9260" w:val="left"/>
          <w:tab w:pos="97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451.893951pt;margin-top:1.111558pt;width:5.966996pt;height:32.635775pt;mso-position-horizontal-relative:page;mso-position-vertical-relative:paragraph;z-index:-15064" coordorigin="9038,22" coordsize="119,653">
            <v:group style="position:absolute;left:9082;top:67;width:2;height:94" coordorigin="9082,67" coordsize="2,94">
              <v:shape style="position:absolute;left:9082;top:67;width:2;height:94" coordorigin="9082,67" coordsize="0,94" path="m9082,161l9082,67e" filled="f" stroked="t" strokeweight="4.453300pt" strokecolor="#EBEDEB">
                <v:path arrowok="t"/>
              </v:shape>
            </v:group>
            <v:group style="position:absolute;left:9107;top:124;width:2;height:139" coordorigin="9107,124" coordsize="2,139">
              <v:shape style="position:absolute;left:9107;top:124;width:2;height:139" coordorigin="9107,124" coordsize="0,139" path="m9107,263l9107,124e" filled="f" stroked="t" strokeweight="2.764pt" strokecolor="#EBEDEB">
                <v:path arrowok="t"/>
              </v:shape>
            </v:group>
            <v:group style="position:absolute;left:9056;top:157;width:2;height:273" coordorigin="9056,157" coordsize="2,273">
              <v:shape style="position:absolute;left:9056;top:157;width:2;height:273" coordorigin="9056,157" coordsize="0,273" path="m9056,157l9056,430,9056,157xe" filled="t" fillcolor="#EBEDEB" stroked="f">
                <v:path arrowok="t"/>
                <v:fill/>
              </v:shape>
            </v:group>
            <v:group style="position:absolute;left:9051;top:238;width:106;height:437" coordorigin="9051,238" coordsize="106,437">
              <v:shape style="position:absolute;left:9051;top:238;width:106;height:437" coordorigin="9051,238" coordsize="106,437" path="m9051,238l9157,238,9157,675,9051,675,9051,238e" filled="t" fillcolor="#EBED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57.398438pt;margin-top:1.208453pt;width:6.623785pt;height:8.971179pt;mso-position-horizontal-relative:page;mso-position-vertical-relative:paragraph;z-index:-15063" coordorigin="9148,24" coordsize="132,179">
            <v:group style="position:absolute;left:9191;top:67;width:2;height:94" coordorigin="9191,67" coordsize="2,94">
              <v:shape style="position:absolute;left:9191;top:67;width:2;height:94" coordorigin="9191,67" coordsize="0,94" path="m9191,161l9191,67e" filled="f" stroked="t" strokeweight="4.259509pt" strokecolor="#EBEDEB">
                <v:path arrowok="t"/>
              </v:shape>
            </v:group>
            <v:group style="position:absolute;left:9280;top:67;width:2;height:94" coordorigin="9280,67" coordsize="2,94">
              <v:shape style="position:absolute;left:9280;top:67;width:2;height:94" coordorigin="9280,67" coordsize="0,94" path="m9280,67l9280,161,9280,67xe" filled="t" fillcolor="#EBED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21.090424pt;margin-top:6.658273pt;width:8.057787pt;height:16.022579pt;mso-position-horizontal-relative:page;mso-position-vertical-relative:paragraph;z-index:-15061" coordorigin="8422,133" coordsize="161,320">
            <v:group style="position:absolute;left:8422;top:143;width:161;height:109" coordorigin="8422,143" coordsize="161,109">
              <v:shape style="position:absolute;left:8422;top:143;width:161;height:109" coordorigin="8422,143" coordsize="161,109" path="m8422,143l8583,143,8583,252,8422,252,8422,143e" filled="t" fillcolor="#EBEDEB" stroked="f">
                <v:path arrowok="t"/>
                <v:fill/>
              </v:shape>
            </v:group>
            <v:group style="position:absolute;left:8519;top:157;width:2;height:273" coordorigin="8519,157" coordsize="2,273">
              <v:shape style="position:absolute;left:8519;top:157;width:2;height:273" coordorigin="8519,157" coordsize="0,273" path="m8519,430l8519,157e" filled="f" stroked="t" strokeweight="2.38pt" strokecolor="#EBED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1.937042pt;margin-top:9.244838pt;width:1.58pt;height:2.660156pt;mso-position-horizontal-relative:page;mso-position-vertical-relative:paragraph;z-index:-15060" coordorigin="9639,185" coordsize="32,53">
            <v:shape style="position:absolute;left:9639;top:185;width:32;height:53" coordorigin="9639,185" coordsize="32,53" path="m9639,211l9670,211e" filled="f" stroked="t" strokeweight="2.760156pt" strokecolor="#EBEDEB">
              <v:path arrowok="t"/>
            </v:shape>
          </v:group>
          <w10:wrap type="none"/>
        </w:pict>
      </w:r>
      <w:r>
        <w:rPr/>
        <w:pict>
          <v:group style="position:absolute;margin-left:505.811981pt;margin-top:8.173059pt;width:3.980618pt;height:4.038574pt;mso-position-horizontal-relative:page;mso-position-vertical-relative:paragraph;z-index:-15059" coordorigin="10116,163" coordsize="80,81">
            <v:shape style="position:absolute;left:10116;top:163;width:80;height:81" coordorigin="10116,163" coordsize="80,81" path="m10156,244l10156,163e" filled="f" stroked="t" strokeweight="4.080618pt" strokecolor="#EBEDEB">
              <v:path arrowok="t"/>
            </v:shape>
          </v:group>
          <w10:wrap type="none"/>
        </w:pict>
      </w:r>
      <w:r>
        <w:rPr/>
        <w:pict>
          <v:group style="position:absolute;margin-left:468.489349pt;margin-top:6.288947pt;width:.1pt;height:15.688966pt;mso-position-horizontal-relative:page;mso-position-vertical-relative:paragraph;z-index:-15058" coordorigin="9370,126" coordsize="2,314">
            <v:shape style="position:absolute;left:9370;top:126;width:2;height:314" coordorigin="9370,126" coordsize="0,314" path="m9370,440l9370,126e" filled="f" stroked="t" strokeweight="3.41292pt" strokecolor="#EBED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565656"/>
          <w:w w:val="9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220"/>
          <w:position w:val="2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220"/>
          <w:position w:val="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33"/>
          <w:w w:val="220"/>
          <w:position w:val="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100"/>
          <w:position w:val="2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-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7"/>
          <w:szCs w:val="7"/>
          <w:color w:val="797B79"/>
          <w:spacing w:val="0"/>
          <w:w w:val="100"/>
          <w:position w:val="2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797B79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797B7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96969"/>
          <w:spacing w:val="0"/>
          <w:w w:val="100"/>
          <w:position w:val="2"/>
        </w:rPr>
        <w:t>""'</w:t>
      </w:r>
      <w:r>
        <w:rPr>
          <w:rFonts w:ascii="Times New Roman" w:hAnsi="Times New Roman" w:cs="Times New Roman" w:eastAsia="Times New Roman"/>
          <w:sz w:val="7"/>
          <w:szCs w:val="7"/>
          <w:color w:val="696969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696969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600"/>
          <w:position w:val="2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-82"/>
          <w:w w:val="600"/>
          <w:position w:val="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178"/>
          <w:position w:val="2"/>
        </w:rPr>
        <w:t>''·</w:t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56"/>
          <w:b/>
          <w:bCs/>
          <w:position w:val="2"/>
        </w:rPr>
        <w:t>!lo</w:t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-6"/>
          <w:w w:val="56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12"/>
          <w:szCs w:val="12"/>
          <w:color w:val="B6B6B6"/>
          <w:spacing w:val="0"/>
          <w:w w:val="56"/>
          <w:b/>
          <w:bCs/>
          <w:position w:val="2"/>
        </w:rPr>
        <w:t>c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51" w:lineRule="atLeast"/>
        <w:ind w:right="1482"/>
        <w:jc w:val="right"/>
        <w:tabs>
          <w:tab w:pos="320" w:val="left"/>
          <w:tab w:pos="840" w:val="left"/>
          <w:tab w:pos="1240" w:val="left"/>
          <w:tab w:pos="154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2.542572pt;margin-top:6.807268pt;width:6.746704pt;height:21.828126pt;mso-position-horizontal-relative:page;mso-position-vertical-relative:paragraph;z-index:-15077" type="#_x0000_t202" filled="f" stroked="f">
            <v:textbox inset="0,0,0,0">
              <w:txbxContent>
                <w:p>
                  <w:pPr>
                    <w:spacing w:before="2" w:after="0" w:line="170" w:lineRule="exact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  <w:p>
                  <w:pPr>
                    <w:spacing w:before="0" w:after="0" w:line="240" w:lineRule="auto"/>
                    <w:ind w:left="29"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8E9090"/>
                      <w:spacing w:val="0"/>
                      <w:w w:val="190"/>
                    </w:rPr>
                    <w:t>.,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40.479401pt;margin-top:14.759262pt;width:5.36203pt;height:5.985352pt;mso-position-horizontal-relative:page;mso-position-vertical-relative:paragraph;z-index:-15057" coordorigin="8810,295" coordsize="107,120">
            <v:shape style="position:absolute;left:8810;top:295;width:107;height:120" coordorigin="8810,295" coordsize="107,120" path="m8810,295l8917,295,8917,415,8810,415,8810,295e" filled="t" fillcolor="#EBED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74.061157pt;margin-top:15.683773pt;width:11.565708pt;height:9.42334pt;mso-position-horizontal-relative:page;mso-position-vertical-relative:paragraph;z-index:-15056" coordorigin="9481,314" coordsize="231,188">
            <v:shape style="position:absolute;left:9481;top:314;width:231;height:188" coordorigin="9481,314" coordsize="231,188" path="m9481,314l9713,314,9713,502,9481,502,9481,314e" filled="t" fillcolor="#EBED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B6B6B6"/>
          <w:spacing w:val="-17"/>
          <w:w w:val="119"/>
        </w:rPr>
        <w:t>'</w:t>
      </w:r>
      <w:r>
        <w:rPr>
          <w:rFonts w:ascii="Arial" w:hAnsi="Arial" w:cs="Arial" w:eastAsia="Arial"/>
          <w:sz w:val="20"/>
          <w:szCs w:val="20"/>
          <w:color w:val="8E9090"/>
          <w:spacing w:val="0"/>
          <w:w w:val="57"/>
        </w:rPr>
        <w:t>"'</w:t>
      </w:r>
      <w:r>
        <w:rPr>
          <w:rFonts w:ascii="Arial" w:hAnsi="Arial" w:cs="Arial" w:eastAsia="Arial"/>
          <w:sz w:val="20"/>
          <w:szCs w:val="20"/>
          <w:color w:val="8E909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8E9090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8E9090"/>
          <w:spacing w:val="0"/>
          <w:w w:val="72"/>
        </w:rPr>
        <w:t>,.</w:t>
      </w:r>
      <w:r>
        <w:rPr>
          <w:rFonts w:ascii="Arial" w:hAnsi="Arial" w:cs="Arial" w:eastAsia="Arial"/>
          <w:sz w:val="12"/>
          <w:szCs w:val="12"/>
          <w:color w:val="8E9090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8E9090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A3A3A3"/>
          <w:spacing w:val="0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A3A3A3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A3A3A3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B6B6B6"/>
          <w:spacing w:val="0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B6B6B6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B6B6B6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8E9090"/>
          <w:spacing w:val="0"/>
          <w:w w:val="84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20" w:right="280"/>
        </w:sectPr>
      </w:pPr>
      <w:rPr/>
    </w:p>
    <w:p>
      <w:pPr>
        <w:spacing w:before="0" w:after="0" w:line="177" w:lineRule="atLeast"/>
        <w:ind w:right="-20"/>
        <w:jc w:val="right"/>
        <w:tabs>
          <w:tab w:pos="1080" w:val="left"/>
        </w:tabs>
        <w:rPr>
          <w:rFonts w:ascii="Times New Roman" w:hAnsi="Times New Roman" w:cs="Times New Roman" w:eastAsia="Times New Roman"/>
          <w:sz w:val="4"/>
          <w:szCs w:val="4"/>
        </w:rPr>
      </w:pPr>
      <w:rPr/>
      <w:r>
        <w:rPr>
          <w:rFonts w:ascii="Arial" w:hAnsi="Arial" w:cs="Arial" w:eastAsia="Arial"/>
          <w:sz w:val="8"/>
          <w:szCs w:val="8"/>
          <w:color w:val="B6B6B6"/>
          <w:spacing w:val="0"/>
          <w:w w:val="252"/>
        </w:rPr>
        <w:t>:.</w:t>
      </w:r>
      <w:r>
        <w:rPr>
          <w:rFonts w:ascii="Arial" w:hAnsi="Arial" w:cs="Arial" w:eastAsia="Arial"/>
          <w:sz w:val="8"/>
          <w:szCs w:val="8"/>
          <w:color w:val="B6B6B6"/>
          <w:spacing w:val="-6"/>
          <w:w w:val="252"/>
        </w:rPr>
        <w:t> </w:t>
      </w:r>
      <w:r>
        <w:rPr>
          <w:rFonts w:ascii="Arial" w:hAnsi="Arial" w:cs="Arial" w:eastAsia="Arial"/>
          <w:sz w:val="8"/>
          <w:szCs w:val="8"/>
          <w:color w:val="797B79"/>
          <w:spacing w:val="0"/>
          <w:w w:val="327"/>
        </w:rPr>
        <w:t>'</w:t>
      </w:r>
      <w:r>
        <w:rPr>
          <w:rFonts w:ascii="Arial" w:hAnsi="Arial" w:cs="Arial" w:eastAsia="Arial"/>
          <w:sz w:val="8"/>
          <w:szCs w:val="8"/>
          <w:color w:val="565656"/>
          <w:spacing w:val="0"/>
          <w:w w:val="124"/>
        </w:rPr>
        <w:t>tf</w:t>
      </w:r>
      <w:r>
        <w:rPr>
          <w:rFonts w:ascii="Arial" w:hAnsi="Arial" w:cs="Arial" w:eastAsia="Arial"/>
          <w:sz w:val="8"/>
          <w:szCs w:val="8"/>
          <w:color w:val="565656"/>
          <w:spacing w:val="0"/>
          <w:w w:val="100"/>
        </w:rPr>
        <w:t>     </w:t>
      </w:r>
      <w:r>
        <w:rPr>
          <w:rFonts w:ascii="Arial" w:hAnsi="Arial" w:cs="Arial" w:eastAsia="Arial"/>
          <w:sz w:val="8"/>
          <w:szCs w:val="8"/>
          <w:color w:val="565656"/>
          <w:spacing w:val="10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919C79"/>
          <w:spacing w:val="0"/>
          <w:w w:val="219"/>
        </w:rPr>
        <w:t>.</w:t>
      </w:r>
      <w:r>
        <w:rPr>
          <w:rFonts w:ascii="Arial" w:hAnsi="Arial" w:cs="Arial" w:eastAsia="Arial"/>
          <w:sz w:val="8"/>
          <w:szCs w:val="8"/>
          <w:color w:val="919C79"/>
          <w:spacing w:val="-12"/>
          <w:w w:val="219"/>
        </w:rPr>
        <w:t>.</w:t>
      </w:r>
      <w:r>
        <w:rPr>
          <w:rFonts w:ascii="Arial" w:hAnsi="Arial" w:cs="Arial" w:eastAsia="Arial"/>
          <w:sz w:val="8"/>
          <w:szCs w:val="8"/>
          <w:color w:val="8E9090"/>
          <w:spacing w:val="-15"/>
          <w:w w:val="97"/>
        </w:rPr>
        <w:t>•</w:t>
      </w:r>
      <w:r>
        <w:rPr>
          <w:rFonts w:ascii="Arial" w:hAnsi="Arial" w:cs="Arial" w:eastAsia="Arial"/>
          <w:sz w:val="8"/>
          <w:szCs w:val="8"/>
          <w:color w:val="919C79"/>
          <w:spacing w:val="-7"/>
          <w:w w:val="219"/>
        </w:rPr>
        <w:t>.</w:t>
      </w:r>
      <w:r>
        <w:rPr>
          <w:rFonts w:ascii="Arial" w:hAnsi="Arial" w:cs="Arial" w:eastAsia="Arial"/>
          <w:sz w:val="10"/>
          <w:szCs w:val="10"/>
          <w:color w:val="565656"/>
          <w:spacing w:val="0"/>
          <w:w w:val="122"/>
          <w:b/>
          <w:bCs/>
          <w:i/>
        </w:rPr>
        <w:t>1</w:t>
      </w:r>
      <w:r>
        <w:rPr>
          <w:rFonts w:ascii="Arial" w:hAnsi="Arial" w:cs="Arial" w:eastAsia="Arial"/>
          <w:sz w:val="10"/>
          <w:szCs w:val="10"/>
          <w:color w:val="565656"/>
          <w:spacing w:val="-16"/>
          <w:w w:val="100"/>
          <w:b/>
          <w:bCs/>
          <w:i/>
        </w:rPr>
        <w:t> </w:t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160"/>
          <w:b/>
          <w:bCs/>
          <w:i/>
        </w:rPr>
        <w:t>-</w:t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5"/>
          <w:szCs w:val="5"/>
          <w:color w:val="565656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565656"/>
          <w:spacing w:val="0"/>
          <w:w w:val="100"/>
          <w:b/>
          <w:bCs/>
        </w:rPr>
        <w:t>      </w:t>
      </w:r>
      <w:r>
        <w:rPr>
          <w:rFonts w:ascii="Times New Roman" w:hAnsi="Times New Roman" w:cs="Times New Roman" w:eastAsia="Times New Roman"/>
          <w:sz w:val="5"/>
          <w:szCs w:val="5"/>
          <w:color w:val="565656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B6B6B6"/>
          <w:spacing w:val="0"/>
          <w:w w:val="158"/>
          <w:i/>
        </w:rPr>
        <w:t>4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spacing w:before="0" w:after="0" w:line="185" w:lineRule="atLeast"/>
        <w:ind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"/>
          <w:szCs w:val="4"/>
          <w:color w:val="696969"/>
          <w:spacing w:val="-13"/>
          <w:w w:val="600"/>
        </w:rPr>
        <w:t>.</w:t>
      </w:r>
      <w:r>
        <w:rPr>
          <w:rFonts w:ascii="Times New Roman" w:hAnsi="Times New Roman" w:cs="Times New Roman" w:eastAsia="Times New Roman"/>
          <w:sz w:val="4"/>
          <w:szCs w:val="4"/>
          <w:color w:val="A3A3A3"/>
          <w:spacing w:val="0"/>
          <w:w w:val="319"/>
        </w:rPr>
        <w:t>,.</w:t>
      </w:r>
      <w:r>
        <w:rPr>
          <w:rFonts w:ascii="Times New Roman" w:hAnsi="Times New Roman" w:cs="Times New Roman" w:eastAsia="Times New Roman"/>
          <w:sz w:val="4"/>
          <w:szCs w:val="4"/>
          <w:color w:val="A3A3A3"/>
          <w:spacing w:val="0"/>
          <w:w w:val="100"/>
        </w:rPr>
        <w:t>                 </w:t>
      </w:r>
      <w:r>
        <w:rPr>
          <w:rFonts w:ascii="Times New Roman" w:hAnsi="Times New Roman" w:cs="Times New Roman" w:eastAsia="Times New Roman"/>
          <w:sz w:val="4"/>
          <w:szCs w:val="4"/>
          <w:color w:val="A3A3A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6B6B6"/>
          <w:spacing w:val="0"/>
          <w:w w:val="116"/>
        </w:rPr>
        <w:t>'1.</w:t>
      </w:r>
      <w:r>
        <w:rPr>
          <w:rFonts w:ascii="Times New Roman" w:hAnsi="Times New Roman" w:cs="Times New Roman" w:eastAsia="Times New Roman"/>
          <w:sz w:val="6"/>
          <w:szCs w:val="6"/>
          <w:color w:val="B6B6B6"/>
          <w:spacing w:val="2"/>
          <w:w w:val="116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B6B6B6"/>
          <w:spacing w:val="0"/>
          <w:w w:val="158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9452" w:space="145"/>
            <w:col w:w="182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1"/>
        </w:rPr>
        <w:t>o;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72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565656"/>
          <w:spacing w:val="0"/>
          <w:w w:val="76"/>
          <w:b/>
          <w:bCs/>
        </w:rPr>
        <w:t>Aed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41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D3D3D"/>
          <w:spacing w:val="0"/>
          <w:w w:val="85"/>
        </w:rPr>
        <w:t>Itfaiye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0" w:lineRule="exact"/>
        <w:ind w:left="67" w:right="-44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1C24A3"/>
          <w:spacing w:val="8"/>
          <w:w w:val="149"/>
          <w:position w:val="-3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26"/>
          <w:position w:val="-3"/>
        </w:rPr>
        <w:t>_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-81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D3D3D"/>
          <w:spacing w:val="0"/>
          <w:w w:val="64"/>
          <w:i/>
          <w:position w:val="1"/>
        </w:rPr>
        <w:t>erk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left="431" w:right="-49" w:firstLine="-43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212.520142pt;margin-top:9.613632pt;width:.1pt;height:12.705505pt;mso-position-horizontal-relative:page;mso-position-vertical-relative:paragraph;z-index:-15071" coordorigin="4250,192" coordsize="2,254">
            <v:shape style="position:absolute;left:4250;top:192;width:2;height:254" coordorigin="4250,192" coordsize="0,254" path="m4250,446l4250,192e" filled="f" stroked="t" strokeweight="1.43594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Vedat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BEGBAGA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088" w:lineRule="exact"/>
        <w:ind w:left="168" w:right="-20"/>
        <w:jc w:val="left"/>
        <w:rPr>
          <w:rFonts w:ascii="Arial" w:hAnsi="Arial" w:cs="Arial" w:eastAsia="Arial"/>
          <w:sz w:val="98"/>
          <w:szCs w:val="98"/>
        </w:rPr>
      </w:pPr>
      <w:rPr/>
      <w:r>
        <w:rPr>
          <w:rFonts w:ascii="Arial" w:hAnsi="Arial" w:cs="Arial" w:eastAsia="Arial"/>
          <w:sz w:val="98"/>
          <w:szCs w:val="98"/>
          <w:color w:val="1C24A3"/>
          <w:spacing w:val="0"/>
          <w:w w:val="100"/>
          <w:position w:val="-3"/>
        </w:rPr>
        <w:t>1</w:t>
      </w:r>
      <w:r>
        <w:rPr>
          <w:rFonts w:ascii="Arial" w:hAnsi="Arial" w:cs="Arial" w:eastAsia="Arial"/>
          <w:sz w:val="98"/>
          <w:szCs w:val="98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right="-75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8E9090"/>
          <w:spacing w:val="0"/>
          <w:w w:val="100"/>
          <w:position w:val="12"/>
        </w:rPr>
        <w:t>""</w:t>
      </w:r>
      <w:r>
        <w:rPr>
          <w:rFonts w:ascii="Times New Roman" w:hAnsi="Times New Roman" w:cs="Times New Roman" w:eastAsia="Times New Roman"/>
          <w:sz w:val="9"/>
          <w:szCs w:val="9"/>
          <w:color w:val="8E9090"/>
          <w:spacing w:val="0"/>
          <w:w w:val="100"/>
          <w:position w:val="12"/>
        </w:rPr>
        <w:t> </w:t>
      </w:r>
      <w:r>
        <w:rPr>
          <w:rFonts w:ascii="Arial" w:hAnsi="Arial" w:cs="Arial" w:eastAsia="Arial"/>
          <w:sz w:val="22"/>
          <w:szCs w:val="22"/>
          <w:color w:val="8E9090"/>
          <w:spacing w:val="0"/>
          <w:w w:val="114"/>
          <w:position w:val="0"/>
        </w:rPr>
        <w:t>ı</w:t>
      </w:r>
      <w:r>
        <w:rPr>
          <w:rFonts w:ascii="Arial" w:hAnsi="Arial" w:cs="Arial" w:eastAsia="Arial"/>
          <w:sz w:val="22"/>
          <w:szCs w:val="22"/>
          <w:color w:val="8E9090"/>
          <w:spacing w:val="-27"/>
          <w:w w:val="114"/>
          <w:position w:val="0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6B6B6"/>
          <w:spacing w:val="0"/>
          <w:w w:val="70"/>
          <w:i/>
          <w:position w:val="12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B6B6B6"/>
          <w:spacing w:val="-1"/>
          <w:w w:val="70"/>
          <w:i/>
          <w:position w:val="12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6B6B6"/>
          <w:spacing w:val="0"/>
          <w:w w:val="69"/>
          <w:i/>
          <w:position w:val="12"/>
        </w:rPr>
        <w:t>.'!!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5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B6B6B6"/>
          <w:w w:val="119"/>
          <w:position w:val="2"/>
        </w:rPr>
        <w:t>.</w:t>
      </w:r>
      <w:r>
        <w:rPr>
          <w:rFonts w:ascii="Arial" w:hAnsi="Arial" w:cs="Arial" w:eastAsia="Arial"/>
          <w:sz w:val="32"/>
          <w:szCs w:val="32"/>
          <w:color w:val="B6B6B6"/>
          <w:spacing w:val="-54"/>
          <w:w w:val="100"/>
          <w:position w:val="2"/>
        </w:rPr>
        <w:t> </w:t>
      </w:r>
      <w:r>
        <w:rPr>
          <w:rFonts w:ascii="Arial" w:hAnsi="Arial" w:cs="Arial" w:eastAsia="Arial"/>
          <w:sz w:val="10"/>
          <w:szCs w:val="10"/>
          <w:color w:val="B6B6B6"/>
          <w:spacing w:val="-13"/>
          <w:w w:val="102"/>
          <w:position w:val="9"/>
        </w:rPr>
        <w:t>r</w:t>
      </w:r>
      <w:r>
        <w:rPr>
          <w:rFonts w:ascii="Arial" w:hAnsi="Arial" w:cs="Arial" w:eastAsia="Arial"/>
          <w:sz w:val="32"/>
          <w:szCs w:val="32"/>
          <w:color w:val="B6B6B6"/>
          <w:spacing w:val="0"/>
          <w:w w:val="74"/>
          <w:position w:val="2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-6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472.847565pt;margin-top:-1.622285pt;width:.1pt;height:8.991456pt;mso-position-horizontal-relative:page;mso-position-vertical-relative:paragraph;z-index:-15055" coordorigin="9457,-32" coordsize="2,180">
            <v:shape style="position:absolute;left:9457;top:-32;width:2;height:180" coordorigin="9457,-32" coordsize="0,180" path="m9457,147l9457,-32e" filled="f" stroked="t" strokeweight="3.482957pt" strokecolor="#EBED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"/>
          <w:szCs w:val="8"/>
          <w:color w:val="8E9090"/>
          <w:spacing w:val="0"/>
          <w:w w:val="81"/>
          <w:b/>
          <w:bCs/>
        </w:rPr>
        <w:t>f'!!ı-</w:t>
      </w:r>
      <w:r>
        <w:rPr>
          <w:rFonts w:ascii="Times New Roman" w:hAnsi="Times New Roman" w:cs="Times New Roman" w:eastAsia="Times New Roman"/>
          <w:sz w:val="8"/>
          <w:szCs w:val="8"/>
          <w:color w:val="8E9090"/>
          <w:spacing w:val="0"/>
          <w:w w:val="81"/>
          <w:b/>
          <w:bCs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8E9090"/>
          <w:spacing w:val="15"/>
          <w:w w:val="81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6B6B6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13"/>
          <w:szCs w:val="13"/>
          <w:color w:val="B6B6B6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E9090"/>
          <w:spacing w:val="-10"/>
          <w:w w:val="126"/>
          <w:b/>
          <w:bCs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B6B6B6"/>
          <w:spacing w:val="0"/>
          <w:w w:val="53"/>
          <w:b/>
          <w:bCs/>
        </w:rPr>
        <w:t>"'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148"/>
        </w:rPr>
        <w:t>'·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-3"/>
          <w:w w:val="14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0"/>
          <w:w w:val="148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25"/>
          <w:w w:val="14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0"/>
          <w:w w:val="70"/>
          <w:i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-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C8C8C8"/>
          <w:spacing w:val="0"/>
          <w:w w:val="100"/>
          <w:i/>
        </w:rPr>
        <w:t>tl'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6" w:equalWidth="0">
            <w:col w:w="3214" w:space="185"/>
            <w:col w:w="241" w:space="406"/>
            <w:col w:w="1326" w:space="3020"/>
            <w:col w:w="309" w:space="155"/>
            <w:col w:w="411" w:space="0"/>
            <w:col w:w="2153"/>
          </w:cols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5.316768pt;margin-top:33.082661pt;width:566.361411pt;height:767.483373pt;mso-position-horizontal-relative:page;mso-position-vertical-relative:page;z-index:-15076" coordorigin="306,662" coordsize="11327,15350">
            <v:group style="position:absolute;left:340;top:676;width:507;height:2" coordorigin="340,676" coordsize="507,2">
              <v:shape style="position:absolute;left:340;top:676;width:507;height:2" coordorigin="340,676" coordsize="507,0" path="m340,676l847,676e" filled="f" stroked="t" strokeweight=".478649pt" strokecolor="#3F3F3F">
                <v:path arrowok="t"/>
              </v:shape>
            </v:group>
            <v:group style="position:absolute;left:790;top:678;width:436;height:2" coordorigin="790,678" coordsize="436,2">
              <v:shape style="position:absolute;left:790;top:678;width:436;height:2" coordorigin="790,678" coordsize="436,0" path="m790,678l1225,678e" filled="f" stroked="t" strokeweight=".717973pt" strokecolor="#575757">
                <v:path arrowok="t"/>
              </v:shape>
            </v:group>
            <v:group style="position:absolute;left:1091;top:681;width:498;height:2" coordorigin="1091,681" coordsize="498,2">
              <v:shape style="position:absolute;left:1091;top:681;width:498;height:2" coordorigin="1091,681" coordsize="498,0" path="m1091,681l1589,681e" filled="f" stroked="t" strokeweight=".478649pt" strokecolor="#444444">
                <v:path arrowok="t"/>
              </v:shape>
            </v:group>
            <v:group style="position:absolute;left:1532;top:681;width:1838;height:2" coordorigin="1532,681" coordsize="1838,2">
              <v:shape style="position:absolute;left:1532;top:681;width:1838;height:2" coordorigin="1532,681" coordsize="1838,0" path="m1532,681l3370,681e" filled="f" stroked="t" strokeweight=".478649pt" strokecolor="#2F2F2F">
                <v:path arrowok="t"/>
              </v:shape>
            </v:group>
            <v:group style="position:absolute;left:2381;top:676;width:2;height:580" coordorigin="2381,676" coordsize="2,580">
              <v:shape style="position:absolute;left:2381;top:676;width:2;height:580" coordorigin="2381,676" coordsize="0,580" path="m2381,1256l2381,676e" filled="f" stroked="t" strokeweight=".717973pt" strokecolor="#484848">
                <v:path arrowok="t"/>
              </v:shape>
            </v:group>
            <v:group style="position:absolute;left:3312;top:681;width:316;height:2" coordorigin="3312,681" coordsize="316,2">
              <v:shape style="position:absolute;left:3312;top:681;width:316;height:2" coordorigin="3312,681" coordsize="316,0" path="m3312,681l3628,681e" filled="f" stroked="t" strokeweight=".478649pt" strokecolor="#444444">
                <v:path arrowok="t"/>
              </v:shape>
            </v:group>
            <v:group style="position:absolute;left:3571;top:688;width:8046;height:2" coordorigin="3571,688" coordsize="8046,2">
              <v:shape style="position:absolute;left:3571;top:688;width:8046;height:2" coordorigin="3571,688" coordsize="8046,0" path="m3571,688l11617,688e" filled="f" stroked="t" strokeweight=".957298pt" strokecolor="#6B6B6B">
                <v:path arrowok="t"/>
              </v:shape>
            </v:group>
            <v:group style="position:absolute;left:9042;top:666;width:2;height:561" coordorigin="9042,666" coordsize="2,561">
              <v:shape style="position:absolute;left:9042;top:666;width:2;height:561" coordorigin="9042,666" coordsize="0,561" path="m9042,1227l9042,666e" filled="f" stroked="t" strokeweight=".478649pt" strokecolor="#6B6B6B">
                <v:path arrowok="t"/>
              </v:shape>
            </v:group>
            <v:group style="position:absolute;left:2379;top:1199;width:2;height:268" coordorigin="2379,1199" coordsize="2,268">
              <v:shape style="position:absolute;left:2379;top:1199;width:2;height:268" coordorigin="2379,1199" coordsize="0,268" path="m2379,1467l2379,1199e" filled="f" stroked="t" strokeweight=".478649pt" strokecolor="#343434">
                <v:path arrowok="t"/>
              </v:shape>
            </v:group>
            <v:group style="position:absolute;left:9042;top:1227;width:2;height:451" coordorigin="9042,1227" coordsize="2,451">
              <v:shape style="position:absolute;left:9042;top:1227;width:2;height:451" coordorigin="9042,1227" coordsize="0,451" path="m9042,1678l9042,1227e" filled="f" stroked="t" strokeweight=".478649pt" strokecolor="#000000">
                <v:path arrowok="t"/>
              </v:shape>
            </v:group>
            <v:group style="position:absolute;left:11607;top:686;width:2;height:3337" coordorigin="11607,686" coordsize="2,3337">
              <v:shape style="position:absolute;left:11607;top:686;width:2;height:3337" coordorigin="11607,686" coordsize="0,3337" path="m11607,4023l11607,686e" filled="f" stroked="t" strokeweight=".717973pt" strokecolor="#676767">
                <v:path arrowok="t"/>
              </v:shape>
            </v:group>
            <v:group style="position:absolute;left:2379;top:1410;width:2;height:297" coordorigin="2379,1410" coordsize="2,297">
              <v:shape style="position:absolute;left:2379;top:1410;width:2;height:297" coordorigin="2379,1410" coordsize="0,297" path="m2379,1707l2379,1410e" filled="f" stroked="t" strokeweight=".478649pt" strokecolor="#1F1F1F">
                <v:path arrowok="t"/>
              </v:shape>
            </v:group>
            <v:group style="position:absolute;left:325;top:2179;width:2231;height:2" coordorigin="325,2179" coordsize="2231,2">
              <v:shape style="position:absolute;left:325;top:2179;width:2231;height:2" coordorigin="325,2179" coordsize="2231,0" path="m325,2179l2556,2179e" filled="f" stroked="t" strokeweight=".957298pt" strokecolor="#646464">
                <v:path arrowok="t"/>
              </v:shape>
            </v:group>
            <v:group style="position:absolute;left:2374;top:1649;width:2;height:542" coordorigin="2374,1649" coordsize="2,542">
              <v:shape style="position:absolute;left:2374;top:1649;width:2;height:542" coordorigin="2374,1649" coordsize="0,542" path="m2374,2191l2374,1649e" filled="f" stroked="t" strokeweight=".717973pt" strokecolor="#3F3F3F">
                <v:path arrowok="t"/>
              </v:shape>
            </v:group>
            <v:group style="position:absolute;left:2331;top:2182;width:450;height:2" coordorigin="2331,2182" coordsize="450,2">
              <v:shape style="position:absolute;left:2331;top:2182;width:450;height:2" coordorigin="2331,2182" coordsize="450,0" path="m2331,2182l2781,2182e" filled="f" stroked="t" strokeweight=".717973pt" strokecolor="#444444">
                <v:path arrowok="t"/>
              </v:shape>
            </v:group>
            <v:group style="position:absolute;left:2724;top:2177;width:646;height:2" coordorigin="2724,2177" coordsize="646,2">
              <v:shape style="position:absolute;left:2724;top:2177;width:646;height:2" coordorigin="2724,2177" coordsize="646,0" path="m2724,2177l3370,2177e" filled="f" stroked="t" strokeweight=".478649pt" strokecolor="#383838">
                <v:path arrowok="t"/>
              </v:shape>
            </v:group>
            <v:group style="position:absolute;left:3312;top:2177;width:2455;height:2" coordorigin="3312,2177" coordsize="2455,2">
              <v:shape style="position:absolute;left:3312;top:2177;width:2455;height:2" coordorigin="3312,2177" coordsize="2455,0" path="m3312,2177l5768,2177e" filled="f" stroked="t" strokeweight=".717973pt" strokecolor="#4F4F4F">
                <v:path arrowok="t"/>
              </v:shape>
            </v:group>
            <v:group style="position:absolute;left:5169;top:2186;width:6443;height:2" coordorigin="5169,2186" coordsize="6443,2">
              <v:shape style="position:absolute;left:5169;top:2186;width:6443;height:2" coordorigin="5169,2186" coordsize="6443,0" path="m5169,2186l11612,2186e" filled="f" stroked="t" strokeweight=".957298pt" strokecolor="#676767">
                <v:path arrowok="t"/>
              </v:shape>
            </v:group>
            <v:group style="position:absolute;left:9042;top:1678;width:2;height:503" coordorigin="9042,1678" coordsize="2,503">
              <v:shape style="position:absolute;left:9042;top:1678;width:2;height:503" coordorigin="9042,1678" coordsize="0,503" path="m9042,2182l9042,1678e" filled="f" stroked="t" strokeweight=".478649pt" strokecolor="#606060">
                <v:path arrowok="t"/>
              </v:shape>
            </v:group>
            <v:group style="position:absolute;left:325;top:2395;width:1264;height:2" coordorigin="325,2395" coordsize="1264,2">
              <v:shape style="position:absolute;left:325;top:2395;width:1264;height:2" coordorigin="325,2395" coordsize="1264,0" path="m325,2395l1589,2395e" filled="f" stroked="t" strokeweight=".478649pt" strokecolor="#4B4B4B">
                <v:path arrowok="t"/>
              </v:shape>
            </v:group>
            <v:group style="position:absolute;left:1532;top:2397;width:1249;height:2" coordorigin="1532,2397" coordsize="1249,2">
              <v:shape style="position:absolute;left:1532;top:2397;width:1249;height:2" coordorigin="1532,2397" coordsize="1249,0" path="m1532,2397l2781,2397e" filled="f" stroked="t" strokeweight=".478649pt" strokecolor="#2F2F2F">
                <v:path arrowok="t"/>
              </v:shape>
            </v:group>
            <v:group style="position:absolute;left:2724;top:2397;width:4729;height:2" coordorigin="2724,2397" coordsize="4729,2">
              <v:shape style="position:absolute;left:2724;top:2397;width:4729;height:2" coordorigin="2724,2397" coordsize="4729,0" path="m2724,2397l7453,2397e" filled="f" stroked="t" strokeweight=".957298pt" strokecolor="#606060">
                <v:path arrowok="t"/>
              </v:shape>
            </v:group>
            <v:group style="position:absolute;left:7371;top:2397;width:507;height:2" coordorigin="7371,2397" coordsize="507,2">
              <v:shape style="position:absolute;left:7371;top:2397;width:507;height:2" coordorigin="7371,2397" coordsize="507,0" path="m7371,2397l7879,2397e" filled="f" stroked="t" strokeweight=".478649pt" strokecolor="#3F3F3F">
                <v:path arrowok="t"/>
              </v:shape>
            </v:group>
            <v:group style="position:absolute;left:7821;top:2400;width:1249;height:2" coordorigin="7821,2400" coordsize="1249,2">
              <v:shape style="position:absolute;left:7821;top:2400;width:1249;height:2" coordorigin="7821,2400" coordsize="1249,0" path="m7821,2400l9070,2400e" filled="f" stroked="t" strokeweight=".717973pt" strokecolor="#545454">
                <v:path arrowok="t"/>
              </v:shape>
            </v:group>
            <v:group style="position:absolute;left:8941;top:2409;width:2671;height:2" coordorigin="8941,2409" coordsize="2671,2">
              <v:shape style="position:absolute;left:8941;top:2409;width:2671;height:2" coordorigin="8941,2409" coordsize="2671,0" path="m8941,2409l11612,2409e" filled="f" stroked="t" strokeweight=".957298pt" strokecolor="#6B6B6B">
                <v:path arrowok="t"/>
              </v:shape>
            </v:group>
            <v:group style="position:absolute;left:335;top:2613;width:10219;height:2" coordorigin="335,2613" coordsize="10219,2">
              <v:shape style="position:absolute;left:335;top:2613;width:10219;height:2" coordorigin="335,2613" coordsize="10219,0" path="m335,2613l10554,2613e" filled="f" stroked="t" strokeweight=".717973pt" strokecolor="#5B5B5B">
                <v:path arrowok="t"/>
              </v:shape>
            </v:group>
            <v:group style="position:absolute;left:3312;top:2611;width:967;height:2" coordorigin="3312,2611" coordsize="967,2">
              <v:shape style="position:absolute;left:3312;top:2611;width:967;height:2" coordorigin="3312,2611" coordsize="967,0" path="m3312,2611l4279,2611e" filled="f" stroked="t" strokeweight=".717973pt" strokecolor="#4B4B4B">
                <v:path arrowok="t"/>
              </v:shape>
            </v:group>
            <v:group style="position:absolute;left:4222;top:2613;width:1546;height:2" coordorigin="4222,2613" coordsize="1546,2">
              <v:shape style="position:absolute;left:4222;top:2613;width:1546;height:2" coordorigin="4222,2613" coordsize="1546,0" path="m4222,2613l5768,2613e" filled="f" stroked="t" strokeweight=".478649pt" strokecolor="#2F2F2F">
                <v:path arrowok="t"/>
              </v:shape>
            </v:group>
            <v:group style="position:absolute;left:9453;top:2623;width:565;height:2" coordorigin="9453,2623" coordsize="565,2">
              <v:shape style="position:absolute;left:9453;top:2623;width:565;height:2" coordorigin="9453,2623" coordsize="565,0" path="m9453,2623l10018,2623e" filled="f" stroked="t" strokeweight=".478649pt" strokecolor="#3F3F3F">
                <v:path arrowok="t"/>
              </v:shape>
            </v:group>
            <v:group style="position:absolute;left:10080;top:2620;width:1532;height:2" coordorigin="10080,2620" coordsize="1532,2">
              <v:shape style="position:absolute;left:10080;top:2620;width:1532;height:2" coordorigin="10080,2620" coordsize="1532,0" path="m10080,2620l11612,2620e" filled="f" stroked="t" strokeweight=".957298pt" strokecolor="#747474">
                <v:path arrowok="t"/>
              </v:shape>
            </v:group>
            <v:group style="position:absolute;left:335;top:2836;width:11277;height:2" coordorigin="335,2836" coordsize="11277,2">
              <v:shape style="position:absolute;left:335;top:2836;width:11277;height:2" coordorigin="335,2836" coordsize="11277,0" path="m335,2836l11612,2836e" filled="f" stroked="t" strokeweight=".957298pt" strokecolor="#646464">
                <v:path arrowok="t"/>
              </v:shape>
            </v:group>
            <v:group style="position:absolute;left:340;top:2560;width:2;height:973" coordorigin="340,2560" coordsize="2,973">
              <v:shape style="position:absolute;left:340;top:2560;width:2;height:973" coordorigin="340,2560" coordsize="0,973" path="m340,3534l340,2560e" filled="f" stroked="t" strokeweight=".478649pt" strokecolor="#2F2F2F">
                <v:path arrowok="t"/>
              </v:shape>
            </v:group>
            <v:group style="position:absolute;left:11607;top:2560;width:2;height:743" coordorigin="11607,2560" coordsize="2,743">
              <v:shape style="position:absolute;left:11607;top:2560;width:2;height:743" coordorigin="11607,2560" coordsize="0,743" path="m11607,3303l11607,2560e" filled="f" stroked="t" strokeweight=".478649pt" strokecolor="#3F3F3F">
                <v:path arrowok="t"/>
              </v:shape>
            </v:group>
            <v:group style="position:absolute;left:335;top:3045;width:3944;height:2" coordorigin="335,3045" coordsize="3944,2">
              <v:shape style="position:absolute;left:335;top:3045;width:3944;height:2" coordorigin="335,3045" coordsize="3944,0" path="m335,3045l4279,3045e" filled="f" stroked="t" strokeweight=".957298pt" strokecolor="#606060">
                <v:path arrowok="t"/>
              </v:shape>
            </v:group>
            <v:group style="position:absolute;left:4222;top:3049;width:6912;height:2" coordorigin="4222,3049" coordsize="6912,2">
              <v:shape style="position:absolute;left:4222;top:3049;width:6912;height:2" coordorigin="4222,3049" coordsize="6912,0" path="m4222,3049l11133,3049e" filled="f" stroked="t" strokeweight=".478649pt" strokecolor="#383838">
                <v:path arrowok="t"/>
              </v:shape>
            </v:group>
            <v:group style="position:absolute;left:6974;top:3049;width:905;height:2" coordorigin="6974,3049" coordsize="905,2">
              <v:shape style="position:absolute;left:6974;top:3049;width:905;height:2" coordorigin="6974,3049" coordsize="905,0" path="m6974,3049l7879,3049e" filled="f" stroked="t" strokeweight=".478649pt" strokecolor="#1F1F1F">
                <v:path arrowok="t"/>
              </v:shape>
            </v:group>
            <v:group style="position:absolute;left:9013;top:3054;width:1541;height:2" coordorigin="9013,3054" coordsize="1541,2">
              <v:shape style="position:absolute;left:9013;top:3054;width:1541;height:2" coordorigin="9013,3054" coordsize="1541,0" path="m9013,3054l10554,3054e" filled="f" stroked="t" strokeweight=".478649pt" strokecolor="#343434">
                <v:path arrowok="t"/>
              </v:shape>
            </v:group>
            <v:group style="position:absolute;left:10497;top:3057;width:1115;height:2" coordorigin="10497,3057" coordsize="1115,2">
              <v:shape style="position:absolute;left:10497;top:3057;width:1115;height:2" coordorigin="10497,3057" coordsize="1115,0" path="m10497,3057l11612,3057e" filled="f" stroked="t" strokeweight=".478649pt" strokecolor="#545454">
                <v:path arrowok="t"/>
              </v:shape>
            </v:group>
            <v:group style="position:absolute;left:335;top:3263;width:3341;height:2" coordorigin="335,3263" coordsize="3341,2">
              <v:shape style="position:absolute;left:335;top:3263;width:3341;height:2" coordorigin="335,3263" coordsize="3341,0" path="m335,3263l3676,3263e" filled="f" stroked="t" strokeweight=".957298pt" strokecolor="#606060">
                <v:path arrowok="t"/>
              </v:shape>
            </v:group>
            <v:group style="position:absolute;left:3571;top:3263;width:335;height:2" coordorigin="3571,3263" coordsize="335,2">
              <v:shape style="position:absolute;left:3571;top:3263;width:335;height:2" coordorigin="3571,3263" coordsize="335,0" path="m3571,3263l3906,3263e" filled="f" stroked="t" strokeweight=".478649pt" strokecolor="#484848">
                <v:path arrowok="t"/>
              </v:shape>
            </v:group>
            <v:group style="position:absolute;left:3848;top:3265;width:1919;height:2" coordorigin="3848,3265" coordsize="1919,2">
              <v:shape style="position:absolute;left:3848;top:3265;width:1919;height:2" coordorigin="3848,3265" coordsize="1919,0" path="m3848,3265l5768,3265e" filled="f" stroked="t" strokeweight=".478649pt" strokecolor="#2F2F2F">
                <v:path arrowok="t"/>
              </v:shape>
            </v:group>
            <v:group style="position:absolute;left:5710;top:3270;width:5883;height:2" coordorigin="5710,3270" coordsize="5883,2">
              <v:shape style="position:absolute;left:5710;top:3270;width:5883;height:2" coordorigin="5710,3270" coordsize="5883,0" path="m5710,3270l11593,3270e" filled="f" stroked="t" strokeweight=".717973pt" strokecolor="#4F4F4F">
                <v:path arrowok="t"/>
              </v:shape>
            </v:group>
            <v:group style="position:absolute;left:9453;top:3275;width:2140;height:2" coordorigin="9453,3275" coordsize="2140,2">
              <v:shape style="position:absolute;left:9453;top:3275;width:2140;height:2" coordorigin="9453,3275" coordsize="2140,0" path="m9453,3275l11593,3275e" filled="f" stroked="t" strokeweight=".478649pt" strokecolor="#4B4B4B">
                <v:path arrowok="t"/>
              </v:shape>
            </v:group>
            <v:group style="position:absolute;left:10497;top:3277;width:1115;height:2" coordorigin="10497,3277" coordsize="1115,2">
              <v:shape style="position:absolute;left:10497;top:3277;width:1115;height:2" coordorigin="10497,3277" coordsize="1115,0" path="m10497,3277l11612,3277e" filled="f" stroked="t" strokeweight=".478649pt" strokecolor="#606060">
                <v:path arrowok="t"/>
              </v:shape>
            </v:group>
            <v:group style="position:absolute;left:11610;top:3236;width:2;height:297" coordorigin="11610,3236" coordsize="2,297">
              <v:shape style="position:absolute;left:11610;top:3236;width:2;height:297" coordorigin="11610,3236" coordsize="0,297" path="m11610,3534l11610,3236e" filled="f" stroked="t" strokeweight=".478649pt" strokecolor="#606060">
                <v:path arrowok="t"/>
              </v:shape>
            </v:group>
            <v:group style="position:absolute;left:340;top:3476;width:2;height:230" coordorigin="340,3476" coordsize="2,230">
              <v:shape style="position:absolute;left:340;top:3476;width:2;height:230" coordorigin="340,3476" coordsize="0,230" path="m340,3706l340,3476e" filled="f" stroked="t" strokeweight=".478649pt" strokecolor="#444444">
                <v:path arrowok="t"/>
              </v:shape>
            </v:group>
            <v:group style="position:absolute;left:3877;top:3689;width:3145;height:2" coordorigin="3877,3689" coordsize="3145,2">
              <v:shape style="position:absolute;left:3877;top:3689;width:3145;height:2" coordorigin="3877,3689" coordsize="3145,0" path="m3877,3689l7022,3689e" filled="f" stroked="t" strokeweight=".717973pt" strokecolor="#808080">
                <v:path arrowok="t"/>
              </v:shape>
            </v:group>
            <v:group style="position:absolute;left:7015;top:3255;width:2;height:758" coordorigin="7015,3255" coordsize="2,758">
              <v:shape style="position:absolute;left:7015;top:3255;width:2;height:758" coordorigin="7015,3255" coordsize="0,758" path="m7015,4013l7015,3255e" filled="f" stroked="t" strokeweight=".957298pt" strokecolor="#646464">
                <v:path arrowok="t"/>
              </v:shape>
            </v:group>
            <v:group style="position:absolute;left:330;top:4006;width:11282;height:2" coordorigin="330,4006" coordsize="11282,2">
              <v:shape style="position:absolute;left:330;top:4006;width:11282;height:2" coordorigin="330,4006" coordsize="11282,0" path="m330,4006l11612,4006e" filled="f" stroked="t" strokeweight=".957298pt" strokecolor="#5B5B5B">
                <v:path arrowok="t"/>
              </v:shape>
            </v:group>
            <v:group style="position:absolute;left:3884;top:3260;width:2;height:748" coordorigin="3884,3260" coordsize="2,748">
              <v:shape style="position:absolute;left:3884;top:3260;width:2;height:748" coordorigin="3884,3260" coordsize="0,748" path="m3884,4008l3884,3260e" filled="f" stroked="t" strokeweight=".957298pt" strokecolor="#545454">
                <v:path arrowok="t"/>
              </v:shape>
            </v:group>
            <v:group style="position:absolute;left:3044;top:3999;width:3791;height:2" coordorigin="3044,3999" coordsize="3791,2">
              <v:shape style="position:absolute;left:3044;top:3999;width:3791;height:2" coordorigin="3044,3999" coordsize="3791,0" path="m3044,3999l6835,3999e" filled="f" stroked="t" strokeweight=".957298pt" strokecolor="#444444">
                <v:path arrowok="t"/>
              </v:shape>
            </v:group>
            <v:group style="position:absolute;left:330;top:4279;width:2077;height:2" coordorigin="330,4279" coordsize="2077,2">
              <v:shape style="position:absolute;left:330;top:4279;width:2077;height:2" coordorigin="330,4279" coordsize="2077,0" path="m330,4279l2408,4279e" filled="f" stroked="t" strokeweight=".957298pt" strokecolor="#646464">
                <v:path arrowok="t"/>
              </v:shape>
            </v:group>
            <v:group style="position:absolute;left:335;top:3955;width:2;height:1012" coordorigin="335,3955" coordsize="2,1012">
              <v:shape style="position:absolute;left:335;top:3955;width:2;height:1012" coordorigin="335,3955" coordsize="0,1012" path="m335,4967l335,3955e" filled="f" stroked="t" strokeweight=".478649pt" strokecolor="#3B3B3B">
                <v:path arrowok="t"/>
              </v:shape>
            </v:group>
            <v:group style="position:absolute;left:2331;top:4277;width:1297;height:2" coordorigin="2331,4277" coordsize="1297,2">
              <v:shape style="position:absolute;left:2331;top:4277;width:1297;height:2" coordorigin="2331,4277" coordsize="1297,0" path="m2331,4277l3628,4277e" filled="f" stroked="t" strokeweight=".478649pt" strokecolor="#3B3B3B">
                <v:path arrowok="t"/>
              </v:shape>
            </v:group>
            <v:group style="position:absolute;left:3437;top:4279;width:737;height:2" coordorigin="3437,4279" coordsize="737,2">
              <v:shape style="position:absolute;left:3437;top:4279;width:737;height:2" coordorigin="3437,4279" coordsize="737,0" path="m3437,4279l4174,4279e" filled="f" stroked="t" strokeweight=".717973pt" strokecolor="#545454">
                <v:path arrowok="t"/>
              </v:shape>
            </v:group>
            <v:group style="position:absolute;left:3676;top:4284;width:7941;height:2" coordorigin="3676,4284" coordsize="7941,2">
              <v:shape style="position:absolute;left:3676;top:4284;width:7941;height:2" coordorigin="3676,4284" coordsize="7941,0" path="m3676,4284l11617,4284e" filled="f" stroked="t" strokeweight=".957298pt" strokecolor="#606060">
                <v:path arrowok="t"/>
              </v:shape>
            </v:group>
            <v:group style="position:absolute;left:2369;top:4500;width:3398;height:2" coordorigin="2369,4500" coordsize="3398,2">
              <v:shape style="position:absolute;left:2369;top:4500;width:3398;height:2" coordorigin="2369,4500" coordsize="3398,0" path="m2369,4500l5768,4500e" filled="f" stroked="t" strokeweight=".478649pt" strokecolor="#484848">
                <v:path arrowok="t"/>
              </v:shape>
            </v:group>
            <v:group style="position:absolute;left:5303;top:4504;width:6313;height:2" coordorigin="5303,4504" coordsize="6313,2">
              <v:shape style="position:absolute;left:5303;top:4504;width:6313;height:2" coordorigin="5303,4504" coordsize="6313,0" path="m5303,4504l11617,4504e" filled="f" stroked="t" strokeweight=".957298pt" strokecolor="#676767">
                <v:path arrowok="t"/>
              </v:shape>
            </v:group>
            <v:group style="position:absolute;left:11607;top:4282;width:2;height:690" coordorigin="11607,4282" coordsize="2,690">
              <v:shape style="position:absolute;left:11607;top:4282;width:2;height:690" coordorigin="11607,4282" coordsize="0,690" path="m11607,4972l11607,4282e" filled="f" stroked="t" strokeweight=".957298pt" strokecolor="#6B6B6B">
                <v:path arrowok="t"/>
              </v:shape>
            </v:group>
            <v:group style="position:absolute;left:7864;top:4492;width:2;height:499" coordorigin="7864,4492" coordsize="2,499">
              <v:shape style="position:absolute;left:7864;top:4492;width:2;height:499" coordorigin="7864,4492" coordsize="0,499" path="m7864,4991l7864,4492e" filled="f" stroked="t" strokeweight=".957298pt" strokecolor="#676767">
                <v:path arrowok="t"/>
              </v:shape>
            </v:group>
            <v:group style="position:absolute;left:4925;top:4938;width:1881;height:2" coordorigin="4925,4938" coordsize="1881,2">
              <v:shape style="position:absolute;left:4925;top:4938;width:1881;height:2" coordorigin="4925,4938" coordsize="1881,0" path="m4925,4938l6806,4938e" filled="f" stroked="t" strokeweight=".478649pt" strokecolor="#545454">
                <v:path arrowok="t"/>
              </v:shape>
            </v:group>
            <v:group style="position:absolute;left:6806;top:4938;width:594;height:2" coordorigin="6806,4938" coordsize="594,2">
              <v:shape style="position:absolute;left:6806;top:4938;width:594;height:2" coordorigin="6806,4938" coordsize="594,0" path="m6806,4938l7400,4938e" filled="f" stroked="t" strokeweight=".478649pt" strokecolor="#000000">
                <v:path arrowok="t"/>
              </v:shape>
            </v:group>
            <v:group style="position:absolute;left:7400;top:4938;width:460;height:2" coordorigin="7400,4938" coordsize="460,2">
              <v:shape style="position:absolute;left:7400;top:4938;width:460;height:2" coordorigin="7400,4938" coordsize="460,0" path="m7400,4938l7859,4938e" filled="f" stroked="t" strokeweight=".478649pt" strokecolor="#7C7C7C">
                <v:path arrowok="t"/>
              </v:shape>
            </v:group>
            <v:group style="position:absolute;left:7840;top:4938;width:1201;height:2" coordorigin="7840,4938" coordsize="1201,2">
              <v:shape style="position:absolute;left:7840;top:4938;width:1201;height:2" coordorigin="7840,4938" coordsize="1201,0" path="m7840,4938l9042,4938e" filled="f" stroked="t" strokeweight=".478649pt" strokecolor="#646464">
                <v:path arrowok="t"/>
              </v:shape>
            </v:group>
            <v:group style="position:absolute;left:9042;top:4938;width:1484;height:2" coordorigin="9042,4938" coordsize="1484,2">
              <v:shape style="position:absolute;left:9042;top:4938;width:1484;height:2" coordorigin="9042,4938" coordsize="1484,0" path="m9042,4938l10525,4938e" filled="f" stroked="t" strokeweight=".478649pt" strokecolor="#000000">
                <v:path arrowok="t"/>
              </v:shape>
            </v:group>
            <v:group style="position:absolute;left:10525;top:4938;width:1072;height:2" coordorigin="10525,4938" coordsize="1072,2">
              <v:shape style="position:absolute;left:10525;top:4938;width:1072;height:2" coordorigin="10525,4938" coordsize="1072,0" path="m10525,4938l11598,4938e" filled="f" stroked="t" strokeweight=".478649pt" strokecolor="#A3A3A3">
                <v:path arrowok="t"/>
              </v:shape>
            </v:group>
            <v:group style="position:absolute;left:4935;top:5228;width:6682;height:2" coordorigin="4935,5228" coordsize="6682,2">
              <v:shape style="position:absolute;left:4935;top:5228;width:6682;height:2" coordorigin="4935,5228" coordsize="6682,0" path="m4935,5228l11617,5228e" filled="f" stroked="t" strokeweight=".717973pt" strokecolor="#4F4F4F">
                <v:path arrowok="t"/>
              </v:shape>
            </v:group>
            <v:group style="position:absolute;left:6974;top:5228;width:4054;height:2" coordorigin="6974,5228" coordsize="4054,2">
              <v:shape style="position:absolute;left:6974;top:5228;width:4054;height:2" coordorigin="6974,5228" coordsize="4054,0" path="m6974,5228l11028,5228e" filled="f" stroked="t" strokeweight=".478649pt" strokecolor="#3B3B3B">
                <v:path arrowok="t"/>
              </v:shape>
            </v:group>
            <v:group style="position:absolute;left:11612;top:4905;width:2;height:590" coordorigin="11612,4905" coordsize="2,590">
              <v:shape style="position:absolute;left:11612;top:4905;width:2;height:590" coordorigin="11612,4905" coordsize="0,590" path="m11612,5495l11612,4905e" filled="f" stroked="t" strokeweight=".478649pt" strokecolor="#444444">
                <v:path arrowok="t"/>
              </v:shape>
            </v:group>
            <v:group style="position:absolute;left:4940;top:5466;width:2092;height:2" coordorigin="4940,5466" coordsize="2092,2">
              <v:shape style="position:absolute;left:4940;top:5466;width:2092;height:2" coordorigin="4940,5466" coordsize="2092,0" path="m4940,5466l7031,5466e" filled="f" stroked="t" strokeweight=".717973pt" strokecolor="#4F4F4F">
                <v:path arrowok="t"/>
              </v:shape>
            </v:group>
            <v:group style="position:absolute;left:6974;top:5466;width:905;height:2" coordorigin="6974,5466" coordsize="905,2">
              <v:shape style="position:absolute;left:6974;top:5466;width:905;height:2" coordorigin="6974,5466" coordsize="905,0" path="m6974,5466l7879,5466e" filled="f" stroked="t" strokeweight=".478649pt" strokecolor="#2B2B2B">
                <v:path arrowok="t"/>
              </v:shape>
            </v:group>
            <v:group style="position:absolute;left:7821;top:5468;width:1690;height:2" coordorigin="7821,5468" coordsize="1690,2">
              <v:shape style="position:absolute;left:7821;top:5468;width:1690;height:2" coordorigin="7821,5468" coordsize="1690,0" path="m7821,5468l9511,5468e" filled="f" stroked="t" strokeweight=".478649pt" strokecolor="#444444">
                <v:path arrowok="t"/>
              </v:shape>
            </v:group>
            <v:group style="position:absolute;left:9453;top:5471;width:1101;height:2" coordorigin="9453,5471" coordsize="1101,2">
              <v:shape style="position:absolute;left:9453;top:5471;width:1101;height:2" coordorigin="9453,5471" coordsize="1101,0" path="m9453,5471l10554,5471e" filled="f" stroked="t" strokeweight=".478649pt" strokecolor="#2F2F2F">
                <v:path arrowok="t"/>
              </v:shape>
            </v:group>
            <v:group style="position:absolute;left:10497;top:5473;width:1120;height:2" coordorigin="10497,5473" coordsize="1120,2">
              <v:shape style="position:absolute;left:10497;top:5473;width:1120;height:2" coordorigin="10497,5473" coordsize="1120,0" path="m10497,5473l11617,5473e" filled="f" stroked="t" strokeweight=".478649pt" strokecolor="#4F4F4F">
                <v:path arrowok="t"/>
              </v:shape>
            </v:group>
            <v:group style="position:absolute;left:2369;top:5684;width:2953;height:2" coordorigin="2369,5684" coordsize="2953,2">
              <v:shape style="position:absolute;left:2369;top:5684;width:2953;height:2" coordorigin="2369,5684" coordsize="2953,0" path="m2369,5684l5323,5684e" filled="f" stroked="t" strokeweight=".957298pt" strokecolor="#606060">
                <v:path arrowok="t"/>
              </v:shape>
            </v:group>
            <v:group style="position:absolute;left:4897;top:5686;width:6170;height:2" coordorigin="4897,5686" coordsize="6170,2">
              <v:shape style="position:absolute;left:4897;top:5686;width:6170;height:2" coordorigin="4897,5686" coordsize="6170,0" path="m4897,5686l11066,5686e" filled="f" stroked="t" strokeweight=".478649pt" strokecolor="#484848">
                <v:path arrowok="t"/>
              </v:shape>
            </v:group>
            <v:group style="position:absolute;left:7371;top:5686;width:507;height:2" coordorigin="7371,5686" coordsize="507,2">
              <v:shape style="position:absolute;left:7371;top:5686;width:507;height:2" coordorigin="7371,5686" coordsize="507,0" path="m7371,5686l7879,5686e" filled="f" stroked="t" strokeweight=".478649pt" strokecolor="#2F2F2F">
                <v:path arrowok="t"/>
              </v:shape>
            </v:group>
            <v:group style="position:absolute;left:9453;top:5691;width:1101;height:2" coordorigin="9453,5691" coordsize="1101,2">
              <v:shape style="position:absolute;left:9453;top:5691;width:1101;height:2" coordorigin="9453,5691" coordsize="1101,0" path="m9453,5691l10554,5691e" filled="f" stroked="t" strokeweight=".478649pt" strokecolor="#2F2F2F">
                <v:path arrowok="t"/>
              </v:shape>
            </v:group>
            <v:group style="position:absolute;left:10497;top:5694;width:1120;height:2" coordorigin="10497,5694" coordsize="1120,2">
              <v:shape style="position:absolute;left:10497;top:5694;width:1120;height:2" coordorigin="10497,5694" coordsize="1120,0" path="m10497,5694l11617,5694e" filled="f" stroked="t" strokeweight=".478649pt" strokecolor="#5B5B5B">
                <v:path arrowok="t"/>
              </v:shape>
            </v:group>
            <v:group style="position:absolute;left:325;top:5916;width:900;height:2" coordorigin="325,5916" coordsize="900,2">
              <v:shape style="position:absolute;left:325;top:5916;width:900;height:2" coordorigin="325,5916" coordsize="900,0" path="m325,5916l1225,5916e" filled="f" stroked="t" strokeweight=".717973pt" strokecolor="#5B5B5B">
                <v:path arrowok="t"/>
              </v:shape>
            </v:group>
            <v:group style="position:absolute;left:335;top:5672;width:2;height:1563" coordorigin="335,5672" coordsize="2,1563">
              <v:shape style="position:absolute;left:335;top:5672;width:2;height:1563" coordorigin="335,5672" coordsize="0,1563" path="m335,7235l335,5672e" filled="f" stroked="t" strokeweight=".717973pt" strokecolor="#484848">
                <v:path arrowok="t"/>
              </v:shape>
            </v:group>
            <v:group style="position:absolute;left:1091;top:5916;width:498;height:2" coordorigin="1091,5916" coordsize="498,2">
              <v:shape style="position:absolute;left:1091;top:5916;width:498;height:2" coordorigin="1091,5916" coordsize="498,0" path="m1091,5916l1589,5916e" filled="f" stroked="t" strokeweight=".478649pt" strokecolor="#444444">
                <v:path arrowok="t"/>
              </v:shape>
            </v:group>
            <v:group style="position:absolute;left:1532;top:5916;width:876;height:2" coordorigin="1532,5916" coordsize="876,2">
              <v:shape style="position:absolute;left:1532;top:5916;width:876;height:2" coordorigin="1532,5916" coordsize="876,0" path="m1532,5916l2408,5916e" filled="f" stroked="t" strokeweight=".478649pt" strokecolor="#2F2F2F">
                <v:path arrowok="t"/>
              </v:shape>
            </v:group>
            <v:group style="position:absolute;left:2331;top:5914;width:8721;height:2" coordorigin="2331,5914" coordsize="8721,2">
              <v:shape style="position:absolute;left:2331;top:5914;width:8721;height:2" coordorigin="2331,5914" coordsize="8721,0" path="m2331,5914l11052,5914e" filled="f" stroked="t" strokeweight=".717973pt" strokecolor="#4F4F4F">
                <v:path arrowok="t"/>
              </v:shape>
            </v:group>
            <v:group style="position:absolute;left:3312;top:5916;width:967;height:2" coordorigin="3312,5916" coordsize="967,2">
              <v:shape style="position:absolute;left:3312;top:5916;width:967;height:2" coordorigin="3312,5916" coordsize="967,0" path="m3312,5916l4279,5916e" filled="f" stroked="t" strokeweight=".957298pt" strokecolor="#676767">
                <v:path arrowok="t"/>
              </v:shape>
            </v:group>
            <v:group style="position:absolute;left:6974;top:5919;width:4078;height:2" coordorigin="6974,5919" coordsize="4078,2">
              <v:shape style="position:absolute;left:6974;top:5919;width:4078;height:2" coordorigin="6974,5919" coordsize="4078,0" path="m6974,5919l11052,5919e" filled="f" stroked="t" strokeweight=".478649pt" strokecolor="#3B3B3B">
                <v:path arrowok="t"/>
              </v:shape>
            </v:group>
            <v:group style="position:absolute;left:10497;top:5924;width:1120;height:2" coordorigin="10497,5924" coordsize="1120,2">
              <v:shape style="position:absolute;left:10497;top:5924;width:1120;height:2" coordorigin="10497,5924" coordsize="1120,0" path="m10497,5924l11617,5924e" filled="f" stroked="t" strokeweight=".478649pt" strokecolor="#575757">
                <v:path arrowok="t"/>
              </v:shape>
            </v:group>
            <v:group style="position:absolute;left:11612;top:5423;width:2;height:8376" coordorigin="11612,5423" coordsize="2,8376">
              <v:shape style="position:absolute;left:11612;top:5423;width:2;height:8376" coordorigin="11612,5423" coordsize="0,8376" path="m11612,13799l11612,5423e" filled="f" stroked="t" strokeweight=".717973pt" strokecolor="#5B5B5B">
                <v:path arrowok="t"/>
              </v:shape>
            </v:group>
            <v:group style="position:absolute;left:7864;top:5912;width:2;height:197" coordorigin="7864,5912" coordsize="2,197">
              <v:shape style="position:absolute;left:7864;top:5912;width:2;height:197" coordorigin="7864,5912" coordsize="0,197" path="m7864,6108l7864,5912e" filled="f" stroked="t" strokeweight=".957298pt" strokecolor="#707070">
                <v:path arrowok="t"/>
              </v:shape>
            </v:group>
            <v:group style="position:absolute;left:2374;top:3994;width:2;height:3241" coordorigin="2374,3994" coordsize="2,3241">
              <v:shape style="position:absolute;left:2374;top:3994;width:2;height:3241" coordorigin="2374,3994" coordsize="0,3241" path="m2374,7235l2374,3994e" filled="f" stroked="t" strokeweight=".957298pt" strokecolor="#575757">
                <v:path arrowok="t"/>
              </v:shape>
            </v:group>
            <v:group style="position:absolute;left:2365;top:6341;width:1541;height:2" coordorigin="2365,6341" coordsize="1541,2">
              <v:shape style="position:absolute;left:2365;top:6341;width:1541;height:2" coordorigin="2365,6341" coordsize="1541,0" path="m2365,6341l3906,6341e" filled="f" stroked="t" strokeweight=".717973pt" strokecolor="#4F4F4F">
                <v:path arrowok="t"/>
              </v:shape>
            </v:group>
            <v:group style="position:absolute;left:3848;top:6343;width:1919;height:2" coordorigin="3848,6343" coordsize="1919,2">
              <v:shape style="position:absolute;left:3848;top:6343;width:1919;height:2" coordorigin="3848,6343" coordsize="1919,0" path="m3848,6343l5768,6343e" filled="f" stroked="t" strokeweight=".478649pt" strokecolor="#282828">
                <v:path arrowok="t"/>
              </v:shape>
            </v:group>
            <v:group style="position:absolute;left:4942;top:4488;width:2;height:2081" coordorigin="4942,4488" coordsize="2,2081">
              <v:shape style="position:absolute;left:4942;top:4488;width:2;height:2081" coordorigin="4942,4488" coordsize="0,2081" path="m4942,6569l4942,4488e" filled="f" stroked="t" strokeweight=".717973pt" strokecolor="#545454">
                <v:path arrowok="t"/>
              </v:shape>
            </v:group>
            <v:group style="position:absolute;left:5710;top:6346;width:4844;height:2" coordorigin="5710,6346" coordsize="4844,2">
              <v:shape style="position:absolute;left:5710;top:6346;width:4844;height:2" coordorigin="5710,6346" coordsize="4844,0" path="m5710,6346l10554,6346e" filled="f" stroked="t" strokeweight=".957298pt" strokecolor="#606060">
                <v:path arrowok="t"/>
              </v:shape>
            </v:group>
            <v:group style="position:absolute;left:7864;top:5912;width:2;height:652" coordorigin="7864,5912" coordsize="2,652">
              <v:shape style="position:absolute;left:7864;top:5912;width:2;height:652" coordorigin="7864,5912" coordsize="0,652" path="m7864,6564l7864,5912e" filled="f" stroked="t" strokeweight=".717973pt" strokecolor="#5B5B5B">
                <v:path arrowok="t"/>
              </v:shape>
            </v:group>
            <v:group style="position:absolute;left:10497;top:6350;width:1120;height:2" coordorigin="10497,6350" coordsize="1120,2">
              <v:shape style="position:absolute;left:10497;top:6350;width:1120;height:2" coordorigin="10497,6350" coordsize="1120,0" path="m10497,6350l11617,6350e" filled="f" stroked="t" strokeweight=".957298pt" strokecolor="#777777">
                <v:path arrowok="t"/>
              </v:shape>
            </v:group>
            <v:group style="position:absolute;left:2365;top:6561;width:1915;height:2" coordorigin="2365,6561" coordsize="1915,2">
              <v:shape style="position:absolute;left:2365;top:6561;width:1915;height:2" coordorigin="2365,6561" coordsize="1915,0" path="m2365,6561l4279,6561e" filled="f" stroked="t" strokeweight=".478649pt" strokecolor="#3B3B3B">
                <v:path arrowok="t"/>
              </v:shape>
            </v:group>
            <v:group style="position:absolute;left:3982;top:6561;width:2853;height:2" coordorigin="3982,6561" coordsize="2853,2">
              <v:shape style="position:absolute;left:3982;top:6561;width:2853;height:2" coordorigin="3982,6561" coordsize="2853,0" path="m3982,6561l6835,6561e" filled="f" stroked="t" strokeweight=".957298pt" strokecolor="#5B5B5B">
                <v:path arrowok="t"/>
              </v:shape>
            </v:group>
            <v:group style="position:absolute;left:4944;top:6300;width:2;height:268" coordorigin="4944,6300" coordsize="2,268">
              <v:shape style="position:absolute;left:4944;top:6300;width:2;height:268" coordorigin="4944,6300" coordsize="0,268" path="m4944,6569l4944,6300e" filled="f" stroked="t" strokeweight=".478649pt" strokecolor="#3F3F3F">
                <v:path arrowok="t"/>
              </v:shape>
            </v:group>
            <v:group style="position:absolute;left:6778;top:6559;width:254;height:2" coordorigin="6778,6559" coordsize="254,2">
              <v:shape style="position:absolute;left:6778;top:6559;width:254;height:2" coordorigin="6778,6559" coordsize="254,0" path="m6778,6559l7031,6559e" filled="f" stroked="t" strokeweight=".478649pt" strokecolor="#3B3B3B">
                <v:path arrowok="t"/>
              </v:shape>
            </v:group>
            <v:group style="position:absolute;left:6974;top:6559;width:914;height:2" coordorigin="6974,6559" coordsize="914,2">
              <v:shape style="position:absolute;left:6974;top:6559;width:914;height:2" coordorigin="6974,6559" coordsize="914,0" path="m6974,6559l7888,6559e" filled="f" stroked="t" strokeweight=".478649pt" strokecolor="#1F1F1F">
                <v:path arrowok="t"/>
              </v:shape>
            </v:group>
            <v:group style="position:absolute;left:7812;top:6561;width:2743;height:2" coordorigin="7812,6561" coordsize="2743,2">
              <v:shape style="position:absolute;left:7812;top:6561;width:2743;height:2" coordorigin="7812,6561" coordsize="2743,0" path="m7812,6561l10554,6561e" filled="f" stroked="t" strokeweight=".478649pt" strokecolor="#3F3F3F">
                <v:path arrowok="t"/>
              </v:shape>
            </v:group>
            <v:group style="position:absolute;left:10497;top:6566;width:1120;height:2" coordorigin="10497,6566" coordsize="1120,2">
              <v:shape style="position:absolute;left:10497;top:6566;width:1120;height:2" coordorigin="10497,6566" coordsize="1120,0" path="m10497,6566l11617,6566e" filled="f" stroked="t" strokeweight=".478649pt" strokecolor="#545454">
                <v:path arrowok="t"/>
              </v:shape>
            </v:group>
            <v:group style="position:absolute;left:325;top:6775;width:522;height:2" coordorigin="325,6775" coordsize="522,2">
              <v:shape style="position:absolute;left:325;top:6775;width:522;height:2" coordorigin="325,6775" coordsize="522,0" path="m325,6775l847,6775e" filled="f" stroked="t" strokeweight=".478649pt" strokecolor="#383838">
                <v:path arrowok="t"/>
              </v:shape>
            </v:group>
            <v:group style="position:absolute;left:330;top:6444;width:2;height:364" coordorigin="330,6444" coordsize="2,364">
              <v:shape style="position:absolute;left:330;top:6444;width:2;height:364" coordorigin="330,6444" coordsize="0,364" path="m330,6808l330,6444e" filled="f" stroked="t" strokeweight=".478649pt" strokecolor="#444444">
                <v:path arrowok="t"/>
              </v:shape>
            </v:group>
            <v:group style="position:absolute;left:790;top:6777;width:799;height:2" coordorigin="790,6777" coordsize="799,2">
              <v:shape style="position:absolute;left:790;top:6777;width:799;height:2" coordorigin="790,6777" coordsize="799,0" path="m790,6777l1589,6777e" filled="f" stroked="t" strokeweight=".717973pt" strokecolor="#4F4F4F">
                <v:path arrowok="t"/>
              </v:shape>
            </v:group>
            <v:group style="position:absolute;left:1532;top:6779;width:876;height:2" coordorigin="1532,6779" coordsize="876,2">
              <v:shape style="position:absolute;left:1532;top:6779;width:876;height:2" coordorigin="1532,6779" coordsize="876,0" path="m1532,6779l2408,6779e" filled="f" stroked="t" strokeweight=".478649pt" strokecolor="#2F2F2F">
                <v:path arrowok="t"/>
              </v:shape>
            </v:group>
            <v:group style="position:absolute;left:2331;top:6777;width:4504;height:2" coordorigin="2331,6777" coordsize="4504,2">
              <v:shape style="position:absolute;left:2331;top:6777;width:4504;height:2" coordorigin="2331,6777" coordsize="4504,0" path="m2331,6777l6835,6777e" filled="f" stroked="t" strokeweight=".717973pt" strokecolor="#575757">
                <v:path arrowok="t"/>
              </v:shape>
            </v:group>
            <v:group style="position:absolute;left:6778;top:6779;width:651;height:2" coordorigin="6778,6779" coordsize="651,2">
              <v:shape style="position:absolute;left:6778;top:6779;width:651;height:2" coordorigin="6778,6779" coordsize="651,0" path="m6778,6779l7429,6779e" filled="f" stroked="t" strokeweight=".478649pt" strokecolor="#2B2B2B">
                <v:path arrowok="t"/>
              </v:shape>
            </v:group>
            <v:group style="position:absolute;left:7371;top:6775;width:708;height:2" coordorigin="7371,6775" coordsize="708,2">
              <v:shape style="position:absolute;left:7371;top:6775;width:708;height:2" coordorigin="7371,6775" coordsize="708,0" path="m7371,6775l8080,6775e" filled="f" stroked="t" strokeweight=".717973pt" strokecolor="#4F4F4F">
                <v:path arrowok="t"/>
              </v:shape>
            </v:group>
            <v:group style="position:absolute;left:7821;top:6779;width:3796;height:2" coordorigin="7821,6779" coordsize="3796,2">
              <v:shape style="position:absolute;left:7821;top:6779;width:3796;height:2" coordorigin="7821,6779" coordsize="3796,0" path="m7821,6779l11617,6779e" filled="f" stroked="t" strokeweight=".957298pt" strokecolor="#676767">
                <v:path arrowok="t"/>
              </v:shape>
            </v:group>
            <v:group style="position:absolute;left:325;top:7206;width:11263;height:2" coordorigin="325,7206" coordsize="11263,2">
              <v:shape style="position:absolute;left:325;top:7206;width:11263;height:2" coordorigin="325,7206" coordsize="11263,0" path="m325,7206l11588,7206e" filled="f" stroked="t" strokeweight=".957298pt" strokecolor="#5B5B5B">
                <v:path arrowok="t"/>
              </v:shape>
            </v:group>
            <v:group style="position:absolute;left:9961;top:7209;width:1651;height:2" coordorigin="9961,7209" coordsize="1651,2">
              <v:shape style="position:absolute;left:9961;top:7209;width:1651;height:2" coordorigin="9961,7209" coordsize="1651,0" path="m9961,7209l11612,7209e" filled="f" stroked="t" strokeweight=".478649pt" strokecolor="#4F4F4F">
                <v:path arrowok="t"/>
              </v:shape>
            </v:group>
            <v:group style="position:absolute;left:2379;top:7158;width:2;height:1175" coordorigin="2379,7158" coordsize="2,1175">
              <v:shape style="position:absolute;left:2379;top:7158;width:2;height:1175" coordorigin="2379,7158" coordsize="0,1175" path="m2379,8333l2379,7158e" filled="f" stroked="t" strokeweight=".478649pt" strokecolor="#1F1F1F">
                <v:path arrowok="t"/>
              </v:shape>
            </v:group>
            <v:group style="position:absolute;left:4949;top:7201;width:2;height:671" coordorigin="4949,7201" coordsize="2,671">
              <v:shape style="position:absolute;left:4949;top:7201;width:2;height:671" coordorigin="4949,7201" coordsize="0,671" path="m4949,7873l4949,7201e" filled="f" stroked="t" strokeweight=".957298pt" strokecolor="#575757">
                <v:path arrowok="t"/>
              </v:shape>
            </v:group>
            <v:group style="position:absolute;left:4940;top:7424;width:3504;height:2" coordorigin="4940,7424" coordsize="3504,2">
              <v:shape style="position:absolute;left:4940;top:7424;width:3504;height:2" coordorigin="4940,7424" coordsize="3504,0" path="m4940,7424l8443,7424e" filled="f" stroked="t" strokeweight=".717973pt" strokecolor="#5B5B5B">
                <v:path arrowok="t"/>
              </v:shape>
            </v:group>
            <v:group style="position:absolute;left:7821;top:7424;width:3777;height:2" coordorigin="7821,7424" coordsize="3777,2">
              <v:shape style="position:absolute;left:7821;top:7424;width:3777;height:2" coordorigin="7821,7424" coordsize="3777,0" path="m7821,7424l11598,7424e" filled="f" stroked="t" strokeweight=".478649pt" strokecolor="#444444">
                <v:path arrowok="t"/>
              </v:shape>
            </v:group>
            <v:group style="position:absolute;left:8510;top:7427;width:1508;height:2" coordorigin="8510,7427" coordsize="1508,2">
              <v:shape style="position:absolute;left:8510;top:7427;width:1508;height:2" coordorigin="8510,7427" coordsize="1508,0" path="m8510,7427l10018,7427e" filled="f" stroked="t" strokeweight=".478649pt" strokecolor="#2F2F2F">
                <v:path arrowok="t"/>
              </v:shape>
            </v:group>
            <v:group style="position:absolute;left:10497;top:7429;width:1120;height:2" coordorigin="10497,7429" coordsize="1120,2">
              <v:shape style="position:absolute;left:10497;top:7429;width:1120;height:2" coordorigin="10497,7429" coordsize="1120,0" path="m10497,7429l11617,7429e" filled="f" stroked="t" strokeweight=".478649pt" strokecolor="#575757">
                <v:path arrowok="t"/>
              </v:shape>
            </v:group>
            <v:group style="position:absolute;left:11607;top:7163;width:2;height:503" coordorigin="11607,7163" coordsize="2,503">
              <v:shape style="position:absolute;left:11607;top:7163;width:2;height:503" coordorigin="11607,7163" coordsize="0,503" path="m11607,7666l11607,7163e" filled="f" stroked="t" strokeweight=".478649pt" strokecolor="#444444">
                <v:path arrowok="t"/>
              </v:shape>
            </v:group>
            <v:group style="position:absolute;left:4940;top:7645;width:6682;height:2" coordorigin="4940,7645" coordsize="6682,2">
              <v:shape style="position:absolute;left:4940;top:7645;width:6682;height:2" coordorigin="4940,7645" coordsize="6682,0" path="m4940,7645l11622,7645e" filled="f" stroked="t" strokeweight=".717973pt" strokecolor="#4B4B4B">
                <v:path arrowok="t"/>
              </v:shape>
            </v:group>
            <v:group style="position:absolute;left:9453;top:7647;width:565;height:2" coordorigin="9453,7647" coordsize="565,2">
              <v:shape style="position:absolute;left:9453;top:7647;width:565;height:2" coordorigin="9453,7647" coordsize="565,0" path="m9453,7647l10018,7647e" filled="f" stroked="t" strokeweight=".478649pt" strokecolor="#232323">
                <v:path arrowok="t"/>
              </v:shape>
            </v:group>
            <v:group style="position:absolute;left:325;top:7858;width:522;height:2" coordorigin="325,7858" coordsize="522,2">
              <v:shape style="position:absolute;left:325;top:7858;width:522;height:2" coordorigin="325,7858" coordsize="522,0" path="m325,7858l847,7858e" filled="f" stroked="t" strokeweight=".478649pt" strokecolor="#3B3B3B">
                <v:path arrowok="t"/>
              </v:shape>
            </v:group>
            <v:group style="position:absolute;left:790;top:7861;width:799;height:2" coordorigin="790,7861" coordsize="799,2">
              <v:shape style="position:absolute;left:790;top:7861;width:799;height:2" coordorigin="790,7861" coordsize="799,0" path="m790,7861l1589,7861e" filled="f" stroked="t" strokeweight=".717973pt" strokecolor="#4F4F4F">
                <v:path arrowok="t"/>
              </v:shape>
            </v:group>
            <v:group style="position:absolute;left:1532;top:7863;width:871;height:2" coordorigin="1532,7863" coordsize="871,2">
              <v:shape style="position:absolute;left:1532;top:7863;width:871;height:2" coordorigin="1532,7863" coordsize="871,0" path="m1532,7863l2403,7863e" filled="f" stroked="t" strokeweight=".478649pt" strokecolor="#343434">
                <v:path arrowok="t"/>
              </v:shape>
            </v:group>
            <v:group style="position:absolute;left:2336;top:7863;width:445;height:2" coordorigin="2336,7863" coordsize="445,2">
              <v:shape style="position:absolute;left:2336;top:7863;width:445;height:2" coordorigin="2336,7863" coordsize="445,0" path="m2336,7863l2781,7863e" filled="f" stroked="t" strokeweight=".478649pt" strokecolor="#1F1F1F">
                <v:path arrowok="t"/>
              </v:shape>
            </v:group>
            <v:group style="position:absolute;left:2724;top:7861;width:2355;height:2" coordorigin="2724,7861" coordsize="2355,2">
              <v:shape style="position:absolute;left:2724;top:7861;width:2355;height:2" coordorigin="2724,7861" coordsize="2355,0" path="m2724,7861l5078,7861e" filled="f" stroked="t" strokeweight=".957298pt" strokecolor="#606060">
                <v:path arrowok="t"/>
              </v:shape>
            </v:group>
            <v:group style="position:absolute;left:4897;top:7858;width:871;height:2" coordorigin="4897,7858" coordsize="871,2">
              <v:shape style="position:absolute;left:4897;top:7858;width:871;height:2" coordorigin="4897,7858" coordsize="871,0" path="m4897,7858l5768,7858e" filled="f" stroked="t" strokeweight=".478649pt" strokecolor="#383838">
                <v:path arrowok="t"/>
              </v:shape>
            </v:group>
            <v:group style="position:absolute;left:5710;top:7861;width:1321;height:2" coordorigin="5710,7861" coordsize="1321,2">
              <v:shape style="position:absolute;left:5710;top:7861;width:1321;height:2" coordorigin="5710,7861" coordsize="1321,0" path="m5710,7861l7031,7861e" filled="f" stroked="t" strokeweight=".478649pt" strokecolor="#4B4B4B">
                <v:path arrowok="t"/>
              </v:shape>
            </v:group>
            <v:group style="position:absolute;left:6974;top:7863;width:4648;height:2" coordorigin="6974,7863" coordsize="4648,2">
              <v:shape style="position:absolute;left:6974;top:7863;width:4648;height:2" coordorigin="6974,7863" coordsize="4648,0" path="m6974,7863l11622,7863e" filled="f" stroked="t" strokeweight=".957298pt" strokecolor="#646464">
                <v:path arrowok="t"/>
              </v:shape>
            </v:group>
            <v:group style="position:absolute;left:321;top:8671;width:3633;height:2" coordorigin="321,8671" coordsize="3633,2">
              <v:shape style="position:absolute;left:321;top:8671;width:3633;height:2" coordorigin="321,8671" coordsize="3633,0" path="m321,8671l3954,8671e" filled="f" stroked="t" strokeweight=".957298pt" strokecolor="#606060">
                <v:path arrowok="t"/>
              </v:shape>
            </v:group>
            <v:group style="position:absolute;left:3848;top:8673;width:1919;height:2" coordorigin="3848,8673" coordsize="1919,2">
              <v:shape style="position:absolute;left:3848;top:8673;width:1919;height:2" coordorigin="3848,8673" coordsize="1919,0" path="m3848,8673l5768,8673e" filled="f" stroked="t" strokeweight=".478649pt" strokecolor="#3B3B3B">
                <v:path arrowok="t"/>
              </v:shape>
            </v:group>
            <v:group style="position:absolute;left:5605;top:8673;width:6017;height:2" coordorigin="5605,8673" coordsize="6017,2">
              <v:shape style="position:absolute;left:5605;top:8673;width:6017;height:2" coordorigin="5605,8673" coordsize="6017,0" path="m5605,8673l11622,8673e" filled="f" stroked="t" strokeweight=".957298pt" strokecolor="#646464">
                <v:path arrowok="t"/>
              </v:shape>
            </v:group>
            <v:group style="position:absolute;left:11610;top:7595;width:2;height:1549" coordorigin="11610,7595" coordsize="2,1549">
              <v:shape style="position:absolute;left:11610;top:7595;width:2;height:1549" coordorigin="11610,7595" coordsize="0,1549" path="m11610,9143l11610,7595e" filled="f" stroked="t" strokeweight=".957298pt" strokecolor="#707070">
                <v:path arrowok="t"/>
              </v:shape>
            </v:group>
            <v:group style="position:absolute;left:325;top:9558;width:1264;height:2" coordorigin="325,9558" coordsize="1264,2">
              <v:shape style="position:absolute;left:325;top:9558;width:1264;height:2" coordorigin="325,9558" coordsize="1264,0" path="m325,9558l1589,9558e" filled="f" stroked="t" strokeweight=".717973pt" strokecolor="#4B4B4B">
                <v:path arrowok="t"/>
              </v:shape>
            </v:group>
            <v:group style="position:absolute;left:1532;top:9560;width:876;height:2" coordorigin="1532,9560" coordsize="876,2">
              <v:shape style="position:absolute;left:1532;top:9560;width:876;height:2" coordorigin="1532,9560" coordsize="876,0" path="m1532,9560l2408,9560e" filled="f" stroked="t" strokeweight=".478649pt" strokecolor="#343434">
                <v:path arrowok="t"/>
              </v:shape>
            </v:group>
            <v:group style="position:absolute;left:2331;top:9560;width:4504;height:2" coordorigin="2331,9560" coordsize="4504,2">
              <v:shape style="position:absolute;left:2331;top:9560;width:4504;height:2" coordorigin="2331,9560" coordsize="4504,0" path="m2331,9560l6835,9560e" filled="f" stroked="t" strokeweight=".717973pt" strokecolor="#545454">
                <v:path arrowok="t"/>
              </v:shape>
            </v:group>
            <v:group style="position:absolute;left:6778;top:9560;width:254;height:2" coordorigin="6778,9560" coordsize="254,2">
              <v:shape style="position:absolute;left:6778;top:9560;width:254;height:2" coordorigin="6778,9560" coordsize="254,0" path="m6778,9560l7031,9560e" filled="f" stroked="t" strokeweight=".478649pt" strokecolor="#3F3F3F">
                <v:path arrowok="t"/>
              </v:shape>
            </v:group>
            <v:group style="position:absolute;left:6974;top:9560;width:905;height:2" coordorigin="6974,9560" coordsize="905,2">
              <v:shape style="position:absolute;left:6974;top:9560;width:905;height:2" coordorigin="6974,9560" coordsize="905,0" path="m6974,9560l7879,9560e" filled="f" stroked="t" strokeweight=".478649pt" strokecolor="#2B2B2B">
                <v:path arrowok="t"/>
              </v:shape>
            </v:group>
            <v:group style="position:absolute;left:7821;top:9563;width:1249;height:2" coordorigin="7821,9563" coordsize="1249,2">
              <v:shape style="position:absolute;left:7821;top:9563;width:1249;height:2" coordorigin="7821,9563" coordsize="1249,0" path="m7821,9563l9070,9563e" filled="f" stroked="t" strokeweight=".478649pt" strokecolor="#4B4B4B">
                <v:path arrowok="t"/>
              </v:shape>
            </v:group>
            <v:group style="position:absolute;left:8745;top:9563;width:2872;height:2" coordorigin="8745,9563" coordsize="2872,2">
              <v:shape style="position:absolute;left:8745;top:9563;width:2872;height:2" coordorigin="8745,9563" coordsize="2872,0" path="m8745,9563l11617,9563e" filled="f" stroked="t" strokeweight=".957298pt" strokecolor="#676767">
                <v:path arrowok="t"/>
              </v:shape>
            </v:group>
            <v:group style="position:absolute;left:321;top:9898;width:8750;height:2" coordorigin="321,9898" coordsize="8750,2">
              <v:shape style="position:absolute;left:321;top:9898;width:8750;height:2" coordorigin="321,9898" coordsize="8750,0" path="m321,9898l9070,9898e" filled="f" stroked="t" strokeweight=".957298pt" strokecolor="#575757">
                <v:path arrowok="t"/>
              </v:shape>
            </v:group>
            <v:group style="position:absolute;left:9013;top:9901;width:1541;height:2" coordorigin="9013,9901" coordsize="1541,2">
              <v:shape style="position:absolute;left:9013;top:9901;width:1541;height:2" coordorigin="9013,9901" coordsize="1541,0" path="m9013,9901l10554,9901e" filled="f" stroked="t" strokeweight=".478649pt" strokecolor="#383838">
                <v:path arrowok="t"/>
              </v:shape>
            </v:group>
            <v:group style="position:absolute;left:10497;top:9901;width:1120;height:2" coordorigin="10497,9901" coordsize="1120,2">
              <v:shape style="position:absolute;left:10497;top:9901;width:1120;height:2" coordorigin="10497,9901" coordsize="1120,0" path="m10497,9901l11617,9901e" filled="f" stroked="t" strokeweight=".717973pt" strokecolor="#676767">
                <v:path arrowok="t"/>
              </v:shape>
            </v:group>
            <v:group style="position:absolute;left:321;top:10133;width:1268;height:2" coordorigin="321,10133" coordsize="1268,2">
              <v:shape style="position:absolute;left:321;top:10133;width:1268;height:2" coordorigin="321,10133" coordsize="1268,0" path="m321,10133l1589,10133e" filled="f" stroked="t" strokeweight=".478649pt" strokecolor="#4F4F4F">
                <v:path arrowok="t"/>
              </v:shape>
            </v:group>
            <v:group style="position:absolute;left:1532;top:10136;width:876;height:2" coordorigin="1532,10136" coordsize="876,2">
              <v:shape style="position:absolute;left:1532;top:10136;width:876;height:2" coordorigin="1532,10136" coordsize="876,0" path="m1532,10136l2408,10136e" filled="f" stroked="t" strokeweight=".478649pt" strokecolor="#383838">
                <v:path arrowok="t"/>
              </v:shape>
            </v:group>
            <v:group style="position:absolute;left:2331;top:10133;width:2657;height:2" coordorigin="2331,10133" coordsize="2657,2">
              <v:shape style="position:absolute;left:2331;top:10133;width:2657;height:2" coordorigin="2331,10133" coordsize="2657,0" path="m2331,10133l4988,10133e" filled="f" stroked="t" strokeweight=".957298pt" strokecolor="#646464">
                <v:path arrowok="t"/>
              </v:shape>
            </v:group>
            <v:group style="position:absolute;left:4906;top:10131;width:862;height:2" coordorigin="4906,10131" coordsize="862,2">
              <v:shape style="position:absolute;left:4906;top:10131;width:862;height:2" coordorigin="4906,10131" coordsize="862,0" path="m4906,10131l5768,10131e" filled="f" stroked="t" strokeweight=".478649pt" strokecolor="#3F3F3F">
                <v:path arrowok="t"/>
              </v:shape>
            </v:group>
            <v:group style="position:absolute;left:5710;top:10133;width:1125;height:2" coordorigin="5710,10133" coordsize="1125,2">
              <v:shape style="position:absolute;left:5710;top:10133;width:1125;height:2" coordorigin="5710,10133" coordsize="1125,0" path="m5710,10133l6835,10133e" filled="f" stroked="t" strokeweight=".717973pt" strokecolor="#545454">
                <v:path arrowok="t"/>
              </v:shape>
            </v:group>
            <v:group style="position:absolute;left:6778;top:10136;width:254;height:2" coordorigin="6778,10136" coordsize="254,2">
              <v:shape style="position:absolute;left:6778;top:10136;width:254;height:2" coordorigin="6778,10136" coordsize="254,0" path="m6778,10136l7031,10136e" filled="f" stroked="t" strokeweight=".478649pt" strokecolor="#3F3F3F">
                <v:path arrowok="t"/>
              </v:shape>
            </v:group>
            <v:group style="position:absolute;left:6974;top:10136;width:4643;height:2" coordorigin="6974,10136" coordsize="4643,2">
              <v:shape style="position:absolute;left:6974;top:10136;width:4643;height:2" coordorigin="6974,10136" coordsize="4643,0" path="m6974,10136l11617,10136e" filled="f" stroked="t" strokeweight=".957298pt" strokecolor="#6B6B6B">
                <v:path arrowok="t"/>
              </v:shape>
            </v:group>
            <v:group style="position:absolute;left:321;top:10613;width:3982;height:2" coordorigin="321,10613" coordsize="3982,2">
              <v:shape style="position:absolute;left:321;top:10613;width:3982;height:2" coordorigin="321,10613" coordsize="3982,0" path="m321,10613l4303,10613e" filled="f" stroked="t" strokeweight=".957298pt" strokecolor="#575757">
                <v:path arrowok="t"/>
              </v:shape>
            </v:group>
            <v:group style="position:absolute;left:3848;top:10613;width:450;height:2" coordorigin="3848,10613" coordsize="450,2">
              <v:shape style="position:absolute;left:3848;top:10613;width:450;height:2" coordorigin="3848,10613" coordsize="450,0" path="m3848,10613l4298,10613e" filled="f" stroked="t" strokeweight="1.196622pt" strokecolor="#707070">
                <v:path arrowok="t"/>
              </v:shape>
            </v:group>
            <v:group style="position:absolute;left:4222;top:10610;width:1546;height:2" coordorigin="4222,10610" coordsize="1546,2">
              <v:shape style="position:absolute;left:4222;top:10610;width:1546;height:2" coordorigin="4222,10610" coordsize="1546,0" path="m4222,10610l5768,10610e" filled="f" stroked="t" strokeweight=".478649pt" strokecolor="#383838">
                <v:path arrowok="t"/>
              </v:shape>
            </v:group>
            <v:group style="position:absolute;left:5710;top:10613;width:5907;height:2" coordorigin="5710,10613" coordsize="5907,2">
              <v:shape style="position:absolute;left:5710;top:10613;width:5907;height:2" coordorigin="5710,10613" coordsize="5907,0" path="m5710,10613l11617,10613e" filled="f" stroked="t" strokeweight=".957298pt" strokecolor="#606060">
                <v:path arrowok="t"/>
              </v:shape>
            </v:group>
            <v:group style="position:absolute;left:11028;top:10838;width:594;height:2" coordorigin="11028,10838" coordsize="594,2">
              <v:shape style="position:absolute;left:11028;top:10838;width:594;height:2" coordorigin="11028,10838" coordsize="594,0" path="m11028,10838l11622,10838e" filled="f" stroked="t" strokeweight=".239324pt" strokecolor="#7C7C7C">
                <v:path arrowok="t"/>
              </v:shape>
            </v:group>
            <v:group style="position:absolute;left:4250;top:11013;width:2752;height:2" coordorigin="4250,11013" coordsize="2752,2">
              <v:shape style="position:absolute;left:4250;top:11013;width:2752;height:2" coordorigin="4250,11013" coordsize="2752,0" path="m4250,11013l7003,11013e" filled="f" stroked="t" strokeweight=".478649pt" strokecolor="#000000">
                <v:path arrowok="t"/>
              </v:shape>
            </v:group>
            <v:group style="position:absolute;left:7003;top:11013;width:847;height:2" coordorigin="7003,11013" coordsize="847,2">
              <v:shape style="position:absolute;left:7003;top:11013;width:847;height:2" coordorigin="7003,11013" coordsize="847,0" path="m7003,11013l7850,11013e" filled="f" stroked="t" strokeweight=".478649pt" strokecolor="#646464">
                <v:path arrowok="t"/>
              </v:shape>
            </v:group>
            <v:group style="position:absolute;left:7850;top:11013;width:3743;height:2" coordorigin="7850,11013" coordsize="3743,2">
              <v:shape style="position:absolute;left:7850;top:11013;width:3743;height:2" coordorigin="7850,11013" coordsize="3743,0" path="m7850,11013l11593,11013e" filled="f" stroked="t" strokeweight=".478649pt" strokecolor="#000000">
                <v:path arrowok="t"/>
              </v:shape>
            </v:group>
            <v:group style="position:absolute;left:311;top:10869;width:1249;height:2" coordorigin="311,10869" coordsize="1249,2">
              <v:shape style="position:absolute;left:311;top:10869;width:1249;height:2" coordorigin="311,10869" coordsize="1249,0" path="m311,10869l1560,10869e" filled="f" stroked="t" strokeweight=".478649pt" strokecolor="#7C7C7C">
                <v:path arrowok="t"/>
              </v:shape>
            </v:group>
            <v:group style="position:absolute;left:1532;top:10838;width:206;height:2" coordorigin="1532,10838" coordsize="206,2">
              <v:shape style="position:absolute;left:1532;top:10838;width:206;height:2" coordorigin="1532,10838" coordsize="206,0" path="m1532,10838l1737,10838e" filled="f" stroked="t" strokeweight=".239324pt" strokecolor="#838383">
                <v:path arrowok="t"/>
              </v:shape>
            </v:group>
            <v:group style="position:absolute;left:311;top:11013;width:1254;height:2" coordorigin="311,11013" coordsize="1254,2">
              <v:shape style="position:absolute;left:311;top:11013;width:1254;height:2" coordorigin="311,11013" coordsize="1254,0" path="m311,11013l1565,11013e" filled="f" stroked="t" strokeweight=".478649pt" strokecolor="#747474">
                <v:path arrowok="t"/>
              </v:shape>
            </v:group>
            <v:group style="position:absolute;left:1560;top:10864;width:2;height:153" coordorigin="1560,10864" coordsize="2,153">
              <v:shape style="position:absolute;left:1560;top:10864;width:2;height:153" coordorigin="1560,10864" coordsize="0,153" path="m1560,11018l1560,10864e" filled="f" stroked="t" strokeweight=".478649pt" strokecolor="#000000">
                <v:path arrowok="t"/>
              </v:shape>
            </v:group>
            <v:group style="position:absolute;left:1556;top:11013;width:823;height:2" coordorigin="1556,11013" coordsize="823,2">
              <v:shape style="position:absolute;left:1556;top:11013;width:823;height:2" coordorigin="1556,11013" coordsize="823,0" path="m1556,11013l2379,11013e" filled="f" stroked="t" strokeweight=".478649pt" strokecolor="#606060">
                <v:path arrowok="t"/>
              </v:shape>
            </v:group>
            <v:group style="position:absolute;left:2369;top:10991;width:550;height:2" coordorigin="2369,10991" coordsize="550,2">
              <v:shape style="position:absolute;left:2369;top:10991;width:550;height:2" coordorigin="2369,10991" coordsize="550,0" path="m2369,10991l2920,10991e" filled="f" stroked="t" strokeweight=".478649pt" strokecolor="#484848">
                <v:path arrowok="t"/>
              </v:shape>
            </v:group>
            <v:group style="position:absolute;left:333;top:671;width:2;height:15179" coordorigin="333,671" coordsize="2,15179">
              <v:shape style="position:absolute;left:333;top:671;width:2;height:15179" coordorigin="333,671" coordsize="0,15179" path="m333,15851l333,671e" filled="f" stroked="t" strokeweight=".717973pt" strokecolor="#5B5B5B">
                <v:path arrowok="t"/>
              </v:shape>
            </v:group>
            <v:group style="position:absolute;left:1130;top:10874;width:2;height:657" coordorigin="1130,10874" coordsize="2,657">
              <v:shape style="position:absolute;left:1130;top:10874;width:2;height:657" coordorigin="1130,10874" coordsize="0,657" path="m1130,11531l1130,10874e" filled="f" stroked="t" strokeweight=".957298pt" strokecolor="#646464">
                <v:path arrowok="t"/>
              </v:shape>
            </v:group>
            <v:group style="position:absolute;left:1560;top:11008;width:2;height:197" coordorigin="1560,11008" coordsize="2,197">
              <v:shape style="position:absolute;left:1560;top:11008;width:2;height:197" coordorigin="1560,11008" coordsize="0,197" path="m1560,11205l1560,11008e" filled="f" stroked="t" strokeweight=".478649pt" strokecolor="#4F4F4F">
                <v:path arrowok="t"/>
              </v:shape>
            </v:group>
            <v:group style="position:absolute;left:2376;top:8275;width:2;height:3255" coordorigin="2376,8275" coordsize="2,3255">
              <v:shape style="position:absolute;left:2376;top:8275;width:2;height:3255" coordorigin="2376,8275" coordsize="0,3255" path="m2376,11531l2376,8275e" filled="f" stroked="t" strokeweight=".957298pt" strokecolor="#545454">
                <v:path arrowok="t"/>
              </v:shape>
            </v:group>
            <v:group style="position:absolute;left:3877;top:10869;width:373;height:2" coordorigin="3877,10869" coordsize="373,2">
              <v:shape style="position:absolute;left:3877;top:10869;width:373;height:2" coordorigin="3877,10869" coordsize="373,0" path="m3877,10869l4250,10869e" filled="f" stroked="t" strokeweight=".478649pt" strokecolor="#606060">
                <v:path arrowok="t"/>
              </v:shape>
            </v:group>
            <v:group style="position:absolute;left:4250;top:10869;width:684;height:2" coordorigin="4250,10869" coordsize="684,2">
              <v:shape style="position:absolute;left:4250;top:10869;width:684;height:2" coordorigin="4250,10869" coordsize="684,0" path="m4250,10869l4935,10869e" filled="f" stroked="t" strokeweight=".478649pt" strokecolor="#484848">
                <v:path arrowok="t"/>
              </v:shape>
            </v:group>
            <v:group style="position:absolute;left:4935;top:10869;width:2465;height:2" coordorigin="4935,10869" coordsize="2465,2">
              <v:shape style="position:absolute;left:4935;top:10869;width:2465;height:2" coordorigin="4935,10869" coordsize="2465,0" path="m4935,10869l7400,10869e" filled="f" stroked="t" strokeweight=".478649pt" strokecolor="#000000">
                <v:path arrowok="t"/>
              </v:shape>
            </v:group>
            <v:group style="position:absolute;left:7400;top:10869;width:450;height:2" coordorigin="7400,10869" coordsize="450,2">
              <v:shape style="position:absolute;left:7400;top:10869;width:450;height:2" coordorigin="7400,10869" coordsize="450,0" path="m7400,10869l7850,10869e" filled="f" stroked="t" strokeweight=".478649pt" strokecolor="#676767">
                <v:path arrowok="t"/>
              </v:shape>
            </v:group>
            <v:group style="position:absolute;left:7850;top:10869;width:1192;height:2" coordorigin="7850,10869" coordsize="1192,2">
              <v:shape style="position:absolute;left:7850;top:10869;width:1192;height:2" coordorigin="7850,10869" coordsize="1192,0" path="m7850,10869l9042,10869e" filled="f" stroked="t" strokeweight=".478649pt" strokecolor="#000000">
                <v:path arrowok="t"/>
              </v:shape>
            </v:group>
            <v:group style="position:absolute;left:8989;top:10891;width:249;height:2" coordorigin="8989,10891" coordsize="249,2">
              <v:shape style="position:absolute;left:8989;top:10891;width:249;height:2" coordorigin="8989,10891" coordsize="249,0" path="m8989,10891l9238,10891e" filled="f" stroked="t" strokeweight=".478649pt" strokecolor="#4B4B4B">
                <v:path arrowok="t"/>
              </v:shape>
            </v:group>
            <v:group style="position:absolute;left:7412;top:10836;width:2;height:695" coordorigin="7412,10836" coordsize="2,695">
              <v:shape style="position:absolute;left:7412;top:10836;width:2;height:695" coordorigin="7412,10836" coordsize="0,695" path="m7412,11531l7412,10836e" filled="f" stroked="t" strokeweight=".957298pt" strokecolor="#676767">
                <v:path arrowok="t"/>
              </v:shape>
            </v:group>
            <v:group style="position:absolute;left:330;top:11176;width:2;height:547" coordorigin="330,11176" coordsize="2,547">
              <v:shape style="position:absolute;left:330;top:11176;width:2;height:547" coordorigin="330,11176" coordsize="0,547" path="m330,11723l330,11176e" filled="f" stroked="t" strokeweight=".478649pt" strokecolor="#3B3B3B">
                <v:path arrowok="t"/>
              </v:shape>
            </v:group>
            <v:group style="position:absolute;left:1560;top:11205;width:2;height:1769" coordorigin="1560,11205" coordsize="2,1769">
              <v:shape style="position:absolute;left:1560;top:11205;width:2;height:1769" coordorigin="1560,11205" coordsize="0,1769" path="m1560,12974l1560,11205e" filled="f" stroked="t" strokeweight=".478649pt" strokecolor="#000000">
                <v:path arrowok="t"/>
              </v:shape>
            </v:group>
            <v:group style="position:absolute;left:1134;top:11473;width:2;height:1529" coordorigin="1134,11473" coordsize="2,1529">
              <v:shape style="position:absolute;left:1134;top:11473;width:2;height:1529" coordorigin="1134,11473" coordsize="0,1529" path="m1134,13003l1134,11473e" filled="f" stroked="t" strokeweight=".478649pt" strokecolor="#232323">
                <v:path arrowok="t"/>
              </v:shape>
            </v:group>
            <v:group style="position:absolute;left:2379;top:11473;width:2;height:1769" coordorigin="2379,11473" coordsize="2,1769">
              <v:shape style="position:absolute;left:2379;top:11473;width:2;height:1769" coordorigin="2379,11473" coordsize="0,1769" path="m2379,13242l2379,11473e" filled="f" stroked="t" strokeweight=".478649pt" strokecolor="#2F2F2F">
                <v:path arrowok="t"/>
              </v:shape>
            </v:group>
            <v:group style="position:absolute;left:7414;top:11473;width:2;height:1117" coordorigin="7414,11473" coordsize="2,1117">
              <v:shape style="position:absolute;left:7414;top:11473;width:2;height:1117" coordorigin="7414,11473" coordsize="0,1117" path="m7414,12590l7414,11473e" filled="f" stroked="t" strokeweight=".478649pt" strokecolor="#343434">
                <v:path arrowok="t"/>
              </v:shape>
            </v:group>
            <v:group style="position:absolute;left:11617;top:11986;width:2;height:805" coordorigin="11617,11986" coordsize="2,805">
              <v:shape style="position:absolute;left:11617;top:11986;width:2;height:805" coordorigin="11617,11986" coordsize="0,805" path="m11617,12792l11617,11986e" filled="f" stroked="t" strokeweight=".478649pt" strokecolor="#444444">
                <v:path arrowok="t"/>
              </v:shape>
            </v:group>
            <v:group style="position:absolute;left:311;top:13209;width:507;height:2" coordorigin="311,13209" coordsize="507,2">
              <v:shape style="position:absolute;left:311;top:13209;width:507;height:2" coordorigin="311,13209" coordsize="507,0" path="m311,13209l818,13209e" filled="f" stroked="t" strokeweight=".478649pt" strokecolor="#6B6B6B">
                <v:path arrowok="t"/>
              </v:shape>
            </v:group>
            <v:group style="position:absolute;left:818;top:13209;width:311;height:2" coordorigin="818,13209" coordsize="311,2">
              <v:shape style="position:absolute;left:818;top:13209;width:311;height:2" coordorigin="818,13209" coordsize="311,0" path="m818,13209l1130,13209e" filled="f" stroked="t" strokeweight=".478649pt" strokecolor="#1C1C1C">
                <v:path arrowok="t"/>
              </v:shape>
            </v:group>
            <v:group style="position:absolute;left:1134;top:12945;width:2;height:479" coordorigin="1134,12945" coordsize="2,479">
              <v:shape style="position:absolute;left:1134;top:12945;width:2;height:479" coordorigin="1134,12945" coordsize="0,479" path="m1134,13425l1134,12945e" filled="f" stroked="t" strokeweight=".478649pt" strokecolor="#3B3B3B">
                <v:path arrowok="t"/>
              </v:shape>
            </v:group>
            <v:group style="position:absolute;left:1110;top:13209;width:455;height:2" coordorigin="1110,13209" coordsize="455,2">
              <v:shape style="position:absolute;left:1110;top:13209;width:455;height:2" coordorigin="1110,13209" coordsize="455,0" path="m1110,13209l1565,13209e" filled="f" stroked="t" strokeweight=".478649pt" strokecolor="#3B3B3B">
                <v:path arrowok="t"/>
              </v:shape>
            </v:group>
            <v:group style="position:absolute;left:1560;top:12974;width:2;height:240" coordorigin="1560,12974" coordsize="2,240">
              <v:shape style="position:absolute;left:1560;top:12974;width:2;height:240" coordorigin="1560,12974" coordsize="0,240" path="m1560,13214l1560,12974e" filled="f" stroked="t" strokeweight=".478649pt" strokecolor="#4B4B4B">
                <v:path arrowok="t"/>
              </v:shape>
            </v:group>
            <v:group style="position:absolute;left:1556;top:13209;width:818;height:2" coordorigin="1556,13209" coordsize="818,2">
              <v:shape style="position:absolute;left:1556;top:13209;width:818;height:2" coordorigin="1556,13209" coordsize="818,0" path="m1556,13209l2374,13209e" filled="f" stroked="t" strokeweight=".478649pt" strokecolor="#545454">
                <v:path arrowok="t"/>
              </v:shape>
            </v:group>
            <v:group style="position:absolute;left:335;top:13175;width:2;height:312" coordorigin="335,13175" coordsize="2,312">
              <v:shape style="position:absolute;left:335;top:13175;width:2;height:312" coordorigin="335,13175" coordsize="0,312" path="m335,13487l335,13175e" filled="f" stroked="t" strokeweight=".957298pt" strokecolor="#707070">
                <v:path arrowok="t"/>
              </v:shape>
            </v:group>
            <v:group style="position:absolute;left:1560;top:13204;width:2;height:1942" coordorigin="1560,13204" coordsize="2,1942">
              <v:shape style="position:absolute;left:1560;top:13204;width:2;height:1942" coordorigin="1560,13204" coordsize="0,1942" path="m1560,15146l1560,13204e" filled="f" stroked="t" strokeweight=".478649pt" strokecolor="#000000">
                <v:path arrowok="t"/>
              </v:shape>
            </v:group>
            <v:group style="position:absolute;left:2379;top:13175;width:2;height:249" coordorigin="2379,13175" coordsize="2,249">
              <v:shape style="position:absolute;left:2379;top:13175;width:2;height:249" coordorigin="2379,13175" coordsize="0,249" path="m2379,13425l2379,13175e" filled="f" stroked="t" strokeweight=".478649pt" strokecolor="#484848">
                <v:path arrowok="t"/>
              </v:shape>
            </v:group>
            <v:group style="position:absolute;left:1134;top:13367;width:2;height:1045" coordorigin="1134,13367" coordsize="2,1045">
              <v:shape style="position:absolute;left:1134;top:13367;width:2;height:1045" coordorigin="1134,13367" coordsize="0,1045" path="m1134,14412l1134,13367e" filled="f" stroked="t" strokeweight=".957298pt" strokecolor="#575757">
                <v:path arrowok="t"/>
              </v:shape>
            </v:group>
            <v:group style="position:absolute;left:2381;top:13353;width:2;height:2493" coordorigin="2381,13353" coordsize="2,2493">
              <v:shape style="position:absolute;left:2381;top:13353;width:2;height:2493" coordorigin="2381,13353" coordsize="0,2493" path="m2381,15846l2381,13353e" filled="f" stroked="t" strokeweight=".957298pt" strokecolor="#5B5B5B">
                <v:path arrowok="t"/>
              </v:shape>
            </v:group>
            <v:group style="position:absolute;left:7417;top:12533;width:2;height:2546" coordorigin="7417,12533" coordsize="2,2546">
              <v:shape style="position:absolute;left:7417;top:12533;width:2;height:2546" coordorigin="7417,12533" coordsize="0,2546" path="m7417,15079l7417,12533e" filled="f" stroked="t" strokeweight=".957298pt" strokecolor="#646464">
                <v:path arrowok="t"/>
              </v:shape>
            </v:group>
            <v:group style="position:absolute;left:11617;top:13679;width:2;height:2167" coordorigin="11617,13679" coordsize="2,2167">
              <v:shape style="position:absolute;left:11617;top:13679;width:2;height:2167" coordorigin="11617,13679" coordsize="0,2167" path="m11617,15846l11617,13679e" filled="f" stroked="t" strokeweight=".957298pt" strokecolor="#747474">
                <v:path arrowok="t"/>
              </v:shape>
            </v:group>
            <v:group style="position:absolute;left:1130;top:14355;width:2;height:724" coordorigin="1130,14355" coordsize="2,724">
              <v:shape style="position:absolute;left:1130;top:14355;width:2;height:724" coordorigin="1130,14355" coordsize="0,724" path="m1130,15079l1130,14355e" filled="f" stroked="t" strokeweight=".478649pt" strokecolor="#2F2F2F">
                <v:path arrowok="t"/>
              </v:shape>
            </v:group>
            <v:group style="position:absolute;left:1134;top:14964;width:2;height:887" coordorigin="1134,14964" coordsize="2,887">
              <v:shape style="position:absolute;left:1134;top:14964;width:2;height:887" coordorigin="1134,14964" coordsize="0,887" path="m1134,15851l1134,14964e" filled="f" stroked="t" strokeweight=".957298pt" strokecolor="#646464">
                <v:path arrowok="t"/>
              </v:shape>
            </v:group>
            <v:group style="position:absolute;left:7417;top:15021;width:2;height:825" coordorigin="7417,15021" coordsize="2,825">
              <v:shape style="position:absolute;left:7417;top:15021;width:2;height:825" coordorigin="7417,15021" coordsize="0,825" path="m7417,15846l7417,15021e" filled="f" stroked="t" strokeweight=".478649pt" strokecolor="#3F3F3F">
                <v:path arrowok="t"/>
              </v:shape>
            </v:group>
            <v:group style="position:absolute;left:325;top:15841;width:1268;height:2" coordorigin="325,15841" coordsize="1268,2">
              <v:shape style="position:absolute;left:325;top:15841;width:1268;height:2" coordorigin="325,15841" coordsize="1268,0" path="m325,15841l1594,15841e" filled="f" stroked="t" strokeweight=".717973pt" strokecolor="#777777">
                <v:path arrowok="t"/>
              </v:shape>
            </v:group>
            <v:group style="position:absolute;left:335;top:15117;width:2;height:734" coordorigin="335,15117" coordsize="2,734">
              <v:shape style="position:absolute;left:335;top:15117;width:2;height:734" coordorigin="335,15117" coordsize="0,734" path="m335,15851l335,15117e" filled="f" stroked="t" strokeweight=".478649pt" strokecolor="#3F3F3F">
                <v:path arrowok="t"/>
              </v:shape>
            </v:group>
            <v:group style="position:absolute;left:1560;top:15146;width:2;height:690" coordorigin="1560,15146" coordsize="2,690">
              <v:shape style="position:absolute;left:1560;top:15146;width:2;height:690" coordorigin="1560,15146" coordsize="0,690" path="m1560,15836l1560,15146e" filled="f" stroked="t" strokeweight=".478649pt" strokecolor="#3B3B3B">
                <v:path arrowok="t"/>
              </v:shape>
            </v:group>
            <v:group style="position:absolute;left:4174;top:15836;width:1594;height:2" coordorigin="4174,15836" coordsize="1594,2">
              <v:shape style="position:absolute;left:4174;top:15836;width:1594;height:2" coordorigin="4174,15836" coordsize="1594,0" path="m4174,15836l5768,15836e" filled="f" stroked="t" strokeweight=".478649pt" strokecolor="#4B4F54">
                <v:path arrowok="t"/>
              </v:shape>
            </v:group>
            <v:group style="position:absolute;left:2724;top:15839;width:1613;height:2" coordorigin="2724,15839" coordsize="1613,2">
              <v:shape style="position:absolute;left:2724;top:15839;width:1613;height:2" coordorigin="2724,15839" coordsize="1613,0" path="m2724,15839l4337,15839e" filled="f" stroked="t" strokeweight=".957298pt" strokecolor="#74747C">
                <v:path arrowok="t"/>
              </v:shape>
            </v:group>
            <v:group style="position:absolute;left:1527;top:15841;width:1254;height:2" coordorigin="1527,15841" coordsize="1254,2">
              <v:shape style="position:absolute;left:1527;top:15841;width:1254;height:2" coordorigin="1527,15841" coordsize="1254,0" path="m1527,15841l2781,15841e" filled="f" stroked="t" strokeweight=".478649pt" strokecolor="#4B4B4B">
                <v:path arrowok="t"/>
              </v:shape>
            </v:group>
            <v:group style="position:absolute;left:3571;top:15050;width:713;height:2" coordorigin="3571,15050" coordsize="713,2">
              <v:shape style="position:absolute;left:3571;top:15050;width:713;height:2" coordorigin="3571,15050" coordsize="713,0" path="m3571,15050l4284,15050e" filled="f" stroked="t" strokeweight="2.871894pt" strokecolor="#38447C">
                <v:path arrowok="t"/>
              </v:shape>
            </v:group>
            <v:group style="position:absolute;left:4246;top:14949;width:2;height:134" coordorigin="4246,14949" coordsize="2,134">
              <v:shape style="position:absolute;left:4246;top:14949;width:2;height:134" coordorigin="4246,14949" coordsize="0,134" path="m4246,15084l4246,14949e" filled="f" stroked="t" strokeweight="3.589867pt" strokecolor="#384477">
                <v:path arrowok="t"/>
              </v:shape>
            </v:group>
            <v:group style="position:absolute;left:4219;top:15002;width:2;height:173" coordorigin="4219,15002" coordsize="2,173">
              <v:shape style="position:absolute;left:4219;top:15002;width:2;height:173" coordorigin="4219,15002" coordsize="0,173" path="m4219,15175l4219,15002e" filled="f" stroked="t" strokeweight="3.350543pt" strokecolor="#2F3B8C">
                <v:path arrowok="t"/>
              </v:shape>
            </v:group>
            <v:group style="position:absolute;left:4250;top:15146;width:2;height:690" coordorigin="4250,15146" coordsize="2,690">
              <v:shape style="position:absolute;left:4250;top:15146;width:2;height:690" coordorigin="4250,15146" coordsize="0,690" path="m4250,15836l4250,15146e" filled="f" stroked="t" strokeweight="5.504463pt" strokecolor="#2F3B93">
                <v:path arrowok="t"/>
              </v:shape>
            </v:group>
            <v:group style="position:absolute;left:5710;top:15836;width:5916;height:2" coordorigin="5710,15836" coordsize="5916,2">
              <v:shape style="position:absolute;left:5710;top:15836;width:5916;height:2" coordorigin="5710,15836" coordsize="5916,0" path="m5710,15836l11626,15836e" filled="f" stroked="t" strokeweight=".717973pt" strokecolor="#7C7C7C">
                <v:path arrowok="t"/>
              </v:shape>
            </v:group>
            <v:group style="position:absolute;left:9013;top:15836;width:1867;height:2" coordorigin="9013,15836" coordsize="1867,2">
              <v:shape style="position:absolute;left:9013;top:15836;width:1867;height:2" coordorigin="9013,15836" coordsize="1867,0" path="m9013,15836l10880,15836e" filled="f" stroked="t" strokeweight=".478649pt" strokecolor="#676767">
                <v:path arrowok="t"/>
              </v:shape>
            </v:group>
            <v:group style="position:absolute;left:4279;top:15712;width:2;height:292" coordorigin="4279,15712" coordsize="2,292">
              <v:shape style="position:absolute;left:4279;top:15712;width:2;height:292" coordorigin="4279,15712" coordsize="0,292" path="m4279,16004l4279,15712e" filled="f" stroked="t" strokeweight=".717973pt" strokecolor="#4B54A8">
                <v:path arrowok="t"/>
              </v:shape>
            </v:group>
            <v:group style="position:absolute;left:5999;top:4004;width:2;height:229" coordorigin="5999,4004" coordsize="2,229">
              <v:shape style="position:absolute;left:5999;top:4004;width:2;height:229" coordorigin="5999,4004" coordsize="0,229" path="m5999,4233l5999,4004e" filled="f" stroked="t" strokeweight="1.27725pt" strokecolor="#EBEDEB">
                <v:path arrowok="t"/>
              </v:shape>
            </v:group>
            <v:group style="position:absolute;left:380;top:11085;width:179;height:2" coordorigin="380,11085" coordsize="179,2">
              <v:shape style="position:absolute;left:380;top:11085;width:179;height:2" coordorigin="380,11085" coordsize="179,0" path="m380,11085l559,11085e" filled="f" stroked="t" strokeweight=".7245pt" strokecolor="#686868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40" w:lineRule="auto"/>
        <w:ind w:left="4011" w:right="71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529C"/>
          <w:spacing w:val="0"/>
          <w:w w:val="113"/>
          <w:i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280"/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2" w:lineRule="auto"/>
        <w:ind w:left="3398" w:right="4586" w:firstLine="-106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1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12"/>
        </w:rPr>
        <w:t>G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37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782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600002pt;margin-top:-37.350433pt;width:466.171341pt;height:48.635257pt;mso-position-horizontal-relative:page;mso-position-vertical-relative:paragraph;z-index:-15038" type="#_x0000_t202" filled="f" stroked="f">
            <v:textbox inset="0,0,0,0">
              <w:txbxContent>
                <w:p>
                  <w:pPr>
                    <w:spacing w:before="0" w:after="0" w:line="973" w:lineRule="exact"/>
                    <w:ind w:right="-186"/>
                    <w:jc w:val="left"/>
                    <w:tabs>
                      <w:tab w:pos="8260" w:val="left"/>
                    </w:tabs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82828"/>
                      <w:spacing w:val="0"/>
                      <w:w w:val="153"/>
                      <w:b/>
                      <w:bCs/>
                      <w:i/>
                      <w:position w:val="8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82828"/>
                      <w:spacing w:val="0"/>
                      <w:w w:val="100"/>
                      <w:b/>
                      <w:bCs/>
                      <w:i/>
                      <w:position w:val="8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82828"/>
                      <w:spacing w:val="0"/>
                      <w:w w:val="100"/>
                      <w:b/>
                      <w:bCs/>
                      <w:i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5D5D5D"/>
                      <w:spacing w:val="0"/>
                      <w:w w:val="153"/>
                      <w:b/>
                      <w:bCs/>
                      <w:position w:val="-4"/>
                    </w:rPr>
                    <w:t>M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360001pt;margin-top:5.090338pt;width:44.685602pt;height:8pt;mso-position-horizontal-relative:page;mso-position-vertical-relative:paragraph;z-index:-15037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82828"/>
                      <w:spacing w:val="0"/>
                      <w:w w:val="85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114"/>
          <w:position w:val="10"/>
        </w:rPr>
        <w:t>IZMIR</w:t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586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282828"/>
          <w:spacing w:val="0"/>
          <w:w w:val="114"/>
          <w:position w:val="5"/>
        </w:rPr>
        <w:t>BELEDIYESI</w:t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YANGıNRAPORU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110" w:right="3528" w:firstLine="19"/>
        <w:jc w:val="left"/>
        <w:tabs>
          <w:tab w:pos="1440" w:val="left"/>
          <w:tab w:pos="2760" w:val="left"/>
          <w:tab w:pos="4100" w:val="left"/>
          <w:tab w:pos="508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"/>
          <w:w w:val="101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6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:09.05.2017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85"/>
          <w:position w:val="1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9"/>
          <w:w w:val="8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66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6"/>
          <w:position w:val="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5"/>
          <w:w w:val="107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No:26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1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17:04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0"/>
        </w:rPr>
        <w:t>rre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9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89"/>
          <w:position w:val="0"/>
        </w:rPr>
        <w:t>[Ka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3"/>
          <w:w w:val="9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3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:09.05.2017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2"/>
          <w:w w:val="115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6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4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:2924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6"/>
          <w:position w:val="0"/>
        </w:rPr>
        <w:t>[Bil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4"/>
          <w:position w:val="0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4"/>
          <w:w w:val="10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62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5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8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4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:Kızılcaavl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Dutdibi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8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3"/>
          <w:w w:val="98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3"/>
          <w:w w:val="105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"/>
          <w:w w:val="10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"/>
          <w:w w:val="99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16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9"/>
          <w:position w:val="0"/>
        </w:rPr>
        <w:t>ZM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12"/>
          <w:w w:val="100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0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141"/>
          <w:w w:val="96"/>
        </w:rPr>
        <w:t>Doğ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Kızıteaavl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Dutdibi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4"/>
          <w:w w:val="10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2"/>
        </w:rPr>
        <w:t>emi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2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"/>
          <w:w w:val="13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6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10" w:right="-20"/>
        <w:jc w:val="left"/>
        <w:tabs>
          <w:tab w:pos="1440" w:val="left"/>
          <w:tab w:pos="430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4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4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:OtYangını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5" w:after="0" w:line="167" w:lineRule="auto"/>
        <w:ind w:left="3250" w:right="3636" w:firstLine="-3139"/>
        <w:jc w:val="left"/>
        <w:tabs>
          <w:tab w:pos="3240" w:val="left"/>
          <w:tab w:pos="6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4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4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4141"/>
          <w:spacing w:val="2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  <w:position w:val="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"/>
          <w:w w:val="105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5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44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-7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2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3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-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8"/>
          <w:position w:val="0"/>
        </w:rPr>
        <w:t>Bet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2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hşa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6"/>
          <w:position w:val="0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27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6"/>
          <w:w w:val="10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6" w:lineRule="exact"/>
        <w:ind w:left="4046" w:right="-20"/>
        <w:jc w:val="left"/>
        <w:tabs>
          <w:tab w:pos="5100" w:val="left"/>
          <w:tab w:pos="5480" w:val="left"/>
          <w:tab w:pos="6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282828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282828"/>
          <w:spacing w:val="-43"/>
          <w:w w:val="51"/>
          <w:position w:val="1"/>
        </w:rPr>
        <w:t> </w:t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6B6B6B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6B6B6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6B6B6B"/>
          <w:spacing w:val="0"/>
          <w:w w:val="100"/>
          <w:position w:val="1"/>
        </w:rPr>
      </w:r>
      <w:r>
        <w:rPr>
          <w:rFonts w:ascii="Arial" w:hAnsi="Arial" w:cs="Arial" w:eastAsia="Arial"/>
          <w:sz w:val="45"/>
          <w:szCs w:val="45"/>
          <w:color w:val="5D5D5D"/>
          <w:spacing w:val="6"/>
          <w:w w:val="42"/>
          <w:position w:val="1"/>
        </w:rPr>
        <w:t>.</w:t>
      </w:r>
      <w:r>
        <w:rPr>
          <w:rFonts w:ascii="Arial" w:hAnsi="Arial" w:cs="Arial" w:eastAsia="Arial"/>
          <w:sz w:val="45"/>
          <w:szCs w:val="45"/>
          <w:color w:val="282828"/>
          <w:spacing w:val="0"/>
          <w:w w:val="60"/>
          <w:position w:val="1"/>
        </w:rPr>
        <w:t>ı</w:t>
      </w:r>
      <w:r>
        <w:rPr>
          <w:rFonts w:ascii="Arial" w:hAnsi="Arial" w:cs="Arial" w:eastAsia="Arial"/>
          <w:sz w:val="45"/>
          <w:szCs w:val="45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5"/>
          <w:szCs w:val="45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1"/>
          <w:w w:val="100"/>
          <w:position w:val="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17:30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110" w:right="-20"/>
        <w:jc w:val="left"/>
        <w:tabs>
          <w:tab w:pos="180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1"/>
        </w:rPr>
        <w:t>[Yana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3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8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2"/>
          <w:w w:val="15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8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8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"/>
          <w:w w:val="106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125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3"/>
        </w:rPr>
        <w:t>Gid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2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3"/>
        </w:rPr>
        <w:t>IJ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1"/>
          <w:w w:val="93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20"/>
          <w:w w:val="9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-16"/>
          <w:w w:val="9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4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5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rat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ÇETİN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0" w:right="-20"/>
        <w:jc w:val="left"/>
        <w:tabs>
          <w:tab w:pos="1780" w:val="left"/>
          <w:tab w:pos="432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4"/>
          <w:position w:val="0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4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7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5"/>
          <w:w w:val="17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:17:05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17:15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8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1"/>
        </w:rPr>
        <w:t>668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277" w:right="-20"/>
        <w:jc w:val="left"/>
        <w:tabs>
          <w:tab w:pos="978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ektıi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3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858789"/>
          <w:spacing w:val="0"/>
          <w:w w:val="172"/>
          <w:position w:val="7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255" w:right="47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8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3" w:lineRule="auto"/>
        <w:ind w:left="1810" w:right="4452" w:firstLine="2477"/>
        <w:jc w:val="left"/>
        <w:tabs>
          <w:tab w:pos="4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6" w:lineRule="exact"/>
        <w:ind w:left="120" w:right="2856" w:firstLine="307"/>
        <w:jc w:val="left"/>
        <w:tabs>
          <w:tab w:pos="1800" w:val="left"/>
          <w:tab w:pos="424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1"/>
        </w:rPr>
        <w:t>.Jımcı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5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4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tmişse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8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8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Adı-Scıyadı: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6" w:lineRule="exact"/>
        <w:ind w:left="120" w:right="199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08" w:lineRule="exact"/>
        <w:ind w:left="4243" w:right="42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20" w:right="-20"/>
        <w:jc w:val="left"/>
        <w:tabs>
          <w:tab w:pos="2040" w:val="left"/>
          <w:tab w:pos="4260" w:val="left"/>
          <w:tab w:pos="61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82"/>
          <w:position w:val="-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2"/>
          <w:w w:val="8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-1"/>
        </w:rPr>
        <w:t>öpükKg.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-1"/>
        </w:rPr>
        <w:t>[K.K.T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960" w:bottom="0" w:left="360" w:right="320"/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2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4288" w:right="3510"/>
        <w:jc w:val="center"/>
        <w:tabs>
          <w:tab w:pos="58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5D5D5D"/>
          <w:spacing w:val="0"/>
          <w:w w:val="73"/>
        </w:rPr>
        <w:t>1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282828"/>
          <w:spacing w:val="0"/>
          <w:w w:val="36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2" w:equalWidth="0">
            <w:col w:w="917" w:space="888"/>
            <w:col w:w="9435"/>
          </w:cols>
        </w:sectPr>
      </w:pPr>
      <w:rPr/>
    </w:p>
    <w:p>
      <w:pPr>
        <w:spacing w:before="11" w:after="0" w:line="240" w:lineRule="auto"/>
        <w:ind w:left="120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2" w:lineRule="auto"/>
        <w:ind w:left="120" w:right="60" w:firstLine="17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kenannda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55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4"/>
          <w:w w:val="5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7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141"/>
          <w:w w:val="55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4"/>
          <w:w w:val="5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7" w:lineRule="auto"/>
        <w:ind w:left="120" w:right="4302" w:firstLine="-10"/>
        <w:jc w:val="left"/>
        <w:tabs>
          <w:tab w:pos="1880" w:val="left"/>
          <w:tab w:pos="6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B3B3B5"/>
          <w:spacing w:val="5"/>
          <w:w w:val="4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2"/>
          <w:position w:val="1"/>
        </w:rPr>
        <w:t>rk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"/>
          <w:w w:val="101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9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6"/>
          <w:position w:val="0"/>
        </w:rPr>
        <w:t>!Bed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13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3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20" w:right="-20"/>
        <w:jc w:val="left"/>
        <w:tabs>
          <w:tab w:pos="178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5"/>
          <w:position w:val="0"/>
        </w:rPr>
        <w:t>rrari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:09.05.2017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5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:18:15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696" w:right="-20"/>
        <w:jc w:val="left"/>
        <w:tabs>
          <w:tab w:pos="118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Posta/Beydağ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8" w:lineRule="exact"/>
        <w:ind w:right="-7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0"/>
          <w:w w:val="52"/>
          <w:position w:val="-3"/>
        </w:rPr>
        <w:t>.....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200001pt;margin-top:2.903222pt;width:9.5325pt;height:15.5pt;mso-position-horizontal-relative:page;mso-position-vertical-relative:paragraph;z-index:-15036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282828"/>
                      <w:spacing w:val="0"/>
                      <w:w w:val="82"/>
                      <w:i/>
                    </w:rPr>
                    <w:t>.o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167"/>
          <w:position w:val="-3"/>
        </w:rPr>
        <w:t>u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73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82" w:lineRule="exact"/>
        <w:ind w:right="31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4" w:after="0" w:line="369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858789"/>
          <w:w w:val="49"/>
          <w:b/>
          <w:bCs/>
          <w:position w:val="-8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858789"/>
          <w:spacing w:val="-56"/>
          <w:w w:val="10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70"/>
          <w:b/>
          <w:bCs/>
          <w:position w:val="-8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-7"/>
          <w:w w:val="7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282828"/>
          <w:spacing w:val="0"/>
          <w:w w:val="70"/>
          <w:b/>
          <w:bCs/>
          <w:position w:val="-8"/>
        </w:rPr>
        <w:t>s</w:t>
      </w:r>
      <w:r>
        <w:rPr>
          <w:rFonts w:ascii="Times New Roman" w:hAnsi="Times New Roman" w:cs="Times New Roman" w:eastAsia="Times New Roman"/>
          <w:sz w:val="40"/>
          <w:szCs w:val="40"/>
          <w:color w:val="282828"/>
          <w:spacing w:val="18"/>
          <w:w w:val="7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60"/>
          <w:position w:val="-8"/>
        </w:rPr>
        <w:t>MaYIS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9"/>
          <w:w w:val="60"/>
          <w:position w:val="-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60"/>
          <w:b/>
          <w:bCs/>
          <w:position w:val="-8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3" w:equalWidth="0">
            <w:col w:w="428" w:space="1506"/>
            <w:col w:w="3873" w:space="2467"/>
            <w:col w:w="2966"/>
          </w:cols>
        </w:sectPr>
      </w:pPr>
      <w:rPr/>
    </w:p>
    <w:p>
      <w:pPr>
        <w:spacing w:before="20" w:after="0" w:line="240" w:lineRule="auto"/>
        <w:ind w:left="307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282828"/>
          <w:spacing w:val="0"/>
          <w:w w:val="159"/>
        </w:rPr>
        <w:t>d)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192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92pt;margin-top:9.451554pt;width:6.5pt;height:10pt;mso-position-horizontal-relative:page;mso-position-vertical-relative:paragraph;z-index:-1503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w w:val="5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-11"/>
                      <w:w w:val="5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5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1F2162"/>
          <w:spacing w:val="0"/>
          <w:w w:val="67"/>
          <w:position w:val="-4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left="2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69"/>
          <w:position w:val="-2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2"/>
          <w:w w:val="7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" w:lineRule="exact"/>
        <w:ind w:left="2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3"/>
          <w:position w:val="-8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3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2" w:equalWidth="0">
            <w:col w:w="5709" w:space="2863"/>
            <w:col w:w="2668"/>
          </w:cols>
        </w:sectPr>
      </w:pPr>
      <w:rPr/>
    </w:p>
    <w:p>
      <w:pPr>
        <w:spacing w:before="0" w:after="0" w:line="3" w:lineRule="exact"/>
        <w:ind w:left="2314" w:right="-20"/>
        <w:jc w:val="left"/>
        <w:tabs>
          <w:tab w:pos="4620" w:val="left"/>
          <w:tab w:pos="7940" w:val="left"/>
          <w:tab w:pos="9280" w:val="left"/>
          <w:tab w:pos="97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282828"/>
          <w:spacing w:val="0"/>
          <w:w w:val="82"/>
          <w:b/>
          <w:bCs/>
          <w:position w:val="-77"/>
        </w:rPr>
        <w:t>Grupla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82"/>
          <w:b/>
          <w:bCs/>
          <w:position w:val="-77"/>
        </w:rPr>
        <w:t>r</w:t>
      </w:r>
      <w:r>
        <w:rPr>
          <w:rFonts w:ascii="Arial" w:hAnsi="Arial" w:cs="Arial" w:eastAsia="Arial"/>
          <w:sz w:val="25"/>
          <w:szCs w:val="25"/>
          <w:color w:val="282828"/>
          <w:spacing w:val="20"/>
          <w:w w:val="82"/>
          <w:b/>
          <w:bCs/>
          <w:position w:val="-77"/>
        </w:rPr>
        <w:t> 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82"/>
          <w:b/>
          <w:bCs/>
          <w:position w:val="-77"/>
        </w:rPr>
        <w:t>Armri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  <w:b/>
          <w:bCs/>
          <w:position w:val="-77"/>
        </w:rPr>
        <w:tab/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  <w:b/>
          <w:bCs/>
          <w:position w:val="-77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6"/>
        </w:rPr>
        <w:t>uratÇETİN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6"/>
        </w:rPr>
      </w:r>
      <w:r>
        <w:rPr>
          <w:rFonts w:ascii="Times New Roman" w:hAnsi="Times New Roman" w:cs="Times New Roman" w:eastAsia="Times New Roman"/>
          <w:sz w:val="18"/>
          <w:szCs w:val="18"/>
          <w:color w:val="B3B3B5"/>
          <w:spacing w:val="0"/>
          <w:w w:val="242"/>
          <w:position w:val="-75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B3B3B5"/>
          <w:spacing w:val="-30"/>
          <w:w w:val="100"/>
          <w:position w:val="-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789"/>
          <w:spacing w:val="-2"/>
          <w:w w:val="242"/>
          <w:position w:val="-75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42"/>
          <w:position w:val="-75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27"/>
          <w:w w:val="100"/>
          <w:position w:val="-75"/>
        </w:rPr>
        <w:t> </w:t>
      </w:r>
      <w:r>
        <w:rPr>
          <w:rFonts w:ascii="Arial" w:hAnsi="Arial" w:cs="Arial" w:eastAsia="Arial"/>
          <w:sz w:val="93"/>
          <w:szCs w:val="93"/>
          <w:color w:val="999A9C"/>
          <w:spacing w:val="-27"/>
          <w:w w:val="26"/>
          <w:position w:val="-75"/>
        </w:rPr>
      </w:r>
      <w:r>
        <w:rPr>
          <w:rFonts w:ascii="Arial" w:hAnsi="Arial" w:cs="Arial" w:eastAsia="Arial"/>
          <w:sz w:val="93"/>
          <w:szCs w:val="93"/>
          <w:color w:val="999A9C"/>
          <w:spacing w:val="1"/>
          <w:w w:val="26"/>
          <w:shadow/>
          <w:position w:val="-75"/>
        </w:rPr>
        <w:t>·</w:t>
      </w:r>
      <w:r>
        <w:rPr>
          <w:rFonts w:ascii="Arial" w:hAnsi="Arial" w:cs="Arial" w:eastAsia="Arial"/>
          <w:sz w:val="93"/>
          <w:szCs w:val="93"/>
          <w:color w:val="999A9C"/>
          <w:spacing w:val="1"/>
          <w:w w:val="26"/>
          <w:shadow/>
          <w:position w:val="-75"/>
        </w:rPr>
      </w:r>
      <w:r>
        <w:rPr>
          <w:rFonts w:ascii="Arial" w:hAnsi="Arial" w:cs="Arial" w:eastAsia="Arial"/>
          <w:sz w:val="93"/>
          <w:szCs w:val="93"/>
          <w:color w:val="999A9C"/>
          <w:spacing w:val="1"/>
          <w:w w:val="26"/>
          <w:position w:val="-75"/>
        </w:rPr>
      </w:r>
      <w:r>
        <w:rPr>
          <w:rFonts w:ascii="Arial" w:hAnsi="Arial" w:cs="Arial" w:eastAsia="Arial"/>
          <w:sz w:val="93"/>
          <w:szCs w:val="93"/>
          <w:color w:val="999A9C"/>
          <w:spacing w:val="1"/>
          <w:w w:val="26"/>
          <w:position w:val="-75"/>
        </w:rPr>
      </w:r>
      <w:r>
        <w:rPr>
          <w:rFonts w:ascii="Arial" w:hAnsi="Arial" w:cs="Arial" w:eastAsia="Arial"/>
          <w:sz w:val="93"/>
          <w:szCs w:val="93"/>
          <w:color w:val="3F4141"/>
          <w:spacing w:val="0"/>
          <w:w w:val="52"/>
          <w:position w:val="-75"/>
        </w:rPr>
        <w:t>rr.</w:t>
      </w:r>
      <w:r>
        <w:rPr>
          <w:rFonts w:ascii="Arial" w:hAnsi="Arial" w:cs="Arial" w:eastAsia="Arial"/>
          <w:sz w:val="93"/>
          <w:szCs w:val="93"/>
          <w:color w:val="B3B3B5"/>
          <w:spacing w:val="0"/>
          <w:w w:val="30"/>
          <w:position w:val="-75"/>
        </w:rPr>
        <w:t>.</w:t>
      </w:r>
      <w:r>
        <w:rPr>
          <w:rFonts w:ascii="Arial" w:hAnsi="Arial" w:cs="Arial" w:eastAsia="Arial"/>
          <w:sz w:val="93"/>
          <w:szCs w:val="93"/>
          <w:color w:val="B3B3B5"/>
          <w:spacing w:val="0"/>
          <w:w w:val="100"/>
          <w:position w:val="-75"/>
        </w:rPr>
        <w:tab/>
      </w:r>
      <w:r>
        <w:rPr>
          <w:rFonts w:ascii="Arial" w:hAnsi="Arial" w:cs="Arial" w:eastAsia="Arial"/>
          <w:sz w:val="93"/>
          <w:szCs w:val="93"/>
          <w:color w:val="B3B3B5"/>
          <w:spacing w:val="0"/>
          <w:w w:val="100"/>
          <w:position w:val="-75"/>
        </w:rPr>
      </w:r>
      <w:r>
        <w:rPr>
          <w:rFonts w:ascii="Arial" w:hAnsi="Arial" w:cs="Arial" w:eastAsia="Arial"/>
          <w:sz w:val="38"/>
          <w:szCs w:val="38"/>
          <w:color w:val="6B6B6B"/>
          <w:spacing w:val="-1"/>
          <w:w w:val="197"/>
          <w:i/>
          <w:position w:val="-75"/>
        </w:rPr>
        <w:t>i</w:t>
      </w:r>
      <w:r>
        <w:rPr>
          <w:rFonts w:ascii="Arial" w:hAnsi="Arial" w:cs="Arial" w:eastAsia="Arial"/>
          <w:sz w:val="38"/>
          <w:szCs w:val="38"/>
          <w:color w:val="999A9C"/>
          <w:spacing w:val="0"/>
          <w:w w:val="21"/>
          <w:i/>
          <w:position w:val="-75"/>
        </w:rPr>
        <w:t>·</w:t>
      </w:r>
      <w:r>
        <w:rPr>
          <w:rFonts w:ascii="Arial" w:hAnsi="Arial" w:cs="Arial" w:eastAsia="Arial"/>
          <w:sz w:val="38"/>
          <w:szCs w:val="38"/>
          <w:color w:val="999A9C"/>
          <w:spacing w:val="0"/>
          <w:w w:val="100"/>
          <w:i/>
          <w:position w:val="-75"/>
        </w:rPr>
        <w:tab/>
      </w:r>
      <w:r>
        <w:rPr>
          <w:rFonts w:ascii="Arial" w:hAnsi="Arial" w:cs="Arial" w:eastAsia="Arial"/>
          <w:sz w:val="38"/>
          <w:szCs w:val="38"/>
          <w:color w:val="999A9C"/>
          <w:spacing w:val="0"/>
          <w:w w:val="100"/>
          <w:i/>
          <w:position w:val="-75"/>
        </w:rPr>
      </w:r>
      <w:r>
        <w:rPr>
          <w:rFonts w:ascii="Arial" w:hAnsi="Arial" w:cs="Arial" w:eastAsia="Arial"/>
          <w:sz w:val="38"/>
          <w:szCs w:val="38"/>
          <w:color w:val="858789"/>
          <w:spacing w:val="0"/>
          <w:w w:val="39"/>
          <w:position w:val="-75"/>
        </w:rPr>
        <w:t>..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</w:sectPr>
      </w:pPr>
      <w:rPr/>
    </w:p>
    <w:p>
      <w:pPr>
        <w:spacing w:before="0" w:after="0" w:line="162" w:lineRule="exact"/>
        <w:ind w:right="-20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82828"/>
          <w:spacing w:val="0"/>
          <w:w w:val="88"/>
          <w:position w:val="-8"/>
        </w:rPr>
        <w:t>LAR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2"/>
          <w:szCs w:val="42"/>
          <w:color w:val="424689"/>
          <w:w w:val="74"/>
          <w:i/>
          <w:position w:val="-21"/>
        </w:rPr>
        <w:t>r-..A</w:t>
      </w:r>
      <w:r>
        <w:rPr>
          <w:rFonts w:ascii="Times New Roman" w:hAnsi="Times New Roman" w:cs="Times New Roman" w:eastAsia="Times New Roman"/>
          <w:sz w:val="42"/>
          <w:szCs w:val="42"/>
          <w:color w:val="424689"/>
          <w:spacing w:val="-91"/>
          <w:w w:val="74"/>
          <w:i/>
          <w:position w:val="-21"/>
        </w:rPr>
        <w:t>}</w:t>
      </w:r>
      <w:r>
        <w:rPr>
          <w:rFonts w:ascii="Times New Roman" w:hAnsi="Times New Roman" w:cs="Times New Roman" w:eastAsia="Times New Roman"/>
          <w:sz w:val="42"/>
          <w:szCs w:val="42"/>
          <w:color w:val="1F2162"/>
          <w:spacing w:val="0"/>
          <w:w w:val="162"/>
          <w:i/>
          <w:position w:val="-21"/>
        </w:rPr>
        <w:t>\</w:t>
      </w:r>
      <w:r>
        <w:rPr>
          <w:rFonts w:ascii="Times New Roman" w:hAnsi="Times New Roman" w:cs="Times New Roman" w:eastAsia="Times New Roman"/>
          <w:sz w:val="42"/>
          <w:szCs w:val="42"/>
          <w:color w:val="1F2162"/>
          <w:spacing w:val="0"/>
          <w:w w:val="100"/>
          <w:i/>
          <w:position w:val="-21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1F2162"/>
          <w:spacing w:val="0"/>
          <w:w w:val="100"/>
          <w:i/>
          <w:position w:val="-2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-10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11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21"/>
          <w:w w:val="112"/>
          <w:position w:val="-1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67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999A9C"/>
          <w:spacing w:val="-15"/>
          <w:w w:val="140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10"/>
          <w:w w:val="84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26"/>
          <w:position w:val="-10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6"/>
          <w:w w:val="126"/>
          <w:position w:val="-1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999A9C"/>
          <w:spacing w:val="-81"/>
          <w:w w:val="207"/>
          <w:position w:val="-1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8"/>
          <w:w w:val="126"/>
          <w:position w:val="-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1"/>
          <w:position w:val="-10"/>
        </w:rPr>
        <w:t>i;:J!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81"/>
          <w:position w:val="-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0"/>
          <w:position w:val="-1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2" w:equalWidth="0">
            <w:col w:w="2473" w:space="2529"/>
            <w:col w:w="6238"/>
          </w:cols>
        </w:sectPr>
      </w:pPr>
      <w:rPr/>
    </w:p>
    <w:p>
      <w:pPr>
        <w:spacing w:before="0" w:after="0" w:line="383" w:lineRule="exact"/>
        <w:ind w:right="1672"/>
        <w:jc w:val="right"/>
        <w:tabs>
          <w:tab w:pos="3640" w:val="left"/>
          <w:tab w:pos="618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30.400009pt;margin-top:3.997236pt;width:84.480001pt;height:27.84pt;mso-position-horizontal-relative:page;mso-position-vertical-relative:paragraph;z-index:-15049" coordorigin="4608,80" coordsize="1690,557">
            <v:group style="position:absolute;left:4982;top:90;width:1310;height:2" coordorigin="4982,90" coordsize="1310,2">
              <v:shape style="position:absolute;left:4982;top:90;width:1310;height:2" coordorigin="4982,90" coordsize="1310,0" path="m4982,90l6293,90e" filled="f" stroked="t" strokeweight=".48pt" strokecolor="#6464A0">
                <v:path arrowok="t"/>
              </v:shape>
            </v:group>
            <v:group style="position:absolute;left:4613;top:90;width:370;height:2" coordorigin="4613,90" coordsize="370,2">
              <v:shape style="position:absolute;left:4613;top:90;width:370;height:2" coordorigin="4613,90" coordsize="370,0" path="m4613,90l4982,90e" filled="f" stroked="t" strokeweight=".48pt" strokecolor="#000000">
                <v:path arrowok="t"/>
              </v:shape>
            </v:group>
            <v:group style="position:absolute;left:5002;top:94;width:2;height:216" coordorigin="5002,94" coordsize="2,216">
              <v:shape style="position:absolute;left:5002;top:94;width:2;height:216" coordorigin="5002,94" coordsize="0,216" path="m5002,310l5002,94e" filled="f" stroked="t" strokeweight="1.44pt" strokecolor="#2B3490">
                <v:path arrowok="t"/>
              </v:shape>
            </v:group>
            <v:group style="position:absolute;left:4992;top:253;width:2;height:370" coordorigin="4992,253" coordsize="2,370">
              <v:shape style="position:absolute;left:4992;top:253;width:2;height:370" coordorigin="4992,253" coordsize="0,370" path="m4992,622l4992,253e" filled="f" stroked="t" strokeweight="1.44pt" strokecolor="#383F7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8.562988pt;margin-top:9.635770pt;width:3.3pt;height:38.02442pt;mso-position-horizontal-relative:page;mso-position-vertical-relative:paragraph;z-index:-15046" coordorigin="10371,193" coordsize="66,760">
            <v:group style="position:absolute;left:10436;top:194;width:2;height:518" coordorigin="10436,194" coordsize="2,518">
              <v:shape style="position:absolute;left:10436;top:194;width:2;height:518" coordorigin="10436,194" coordsize="0,518" path="m10436,712l10436,194e" filled="f" stroked="t" strokeweight=".1pt" strokecolor="#EBEBEB">
                <v:path arrowok="t"/>
              </v:shape>
            </v:group>
            <v:group style="position:absolute;left:10404;top:675;width:2;height:246" coordorigin="10404,675" coordsize="2,246">
              <v:shape style="position:absolute;left:10404;top:675;width:2;height:246" coordorigin="10404,675" coordsize="0,246" path="m10404,921l10404,675e" filled="f" stroked="t" strokeweight="3.24118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1.649017pt;margin-top:7.896568pt;width:6.6801pt;height:40.582465pt;mso-position-horizontal-relative:page;mso-position-vertical-relative:paragraph;z-index:-15045" coordorigin="8633,158" coordsize="134,812">
            <v:group style="position:absolute;left:8726;top:199;width:2;height:600" coordorigin="8726,199" coordsize="2,600">
              <v:shape style="position:absolute;left:8726;top:199;width:2;height:600" coordorigin="8726,199" coordsize="0,600" path="m8726,799l8726,199e" filled="f" stroked="t" strokeweight="4.0611pt" strokecolor="#EBEBEB">
                <v:path arrowok="t"/>
              </v:shape>
            </v:group>
            <v:group style="position:absolute;left:8673;top:634;width:2;height:296" coordorigin="8673,634" coordsize="2,296">
              <v:shape style="position:absolute;left:8673;top:634;width:2;height:296" coordorigin="8673,634" coordsize="0,296" path="m8673,930l8673,634e" filled="f" stroked="t" strokeweight="3.9775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85"/>
          <w:b/>
          <w:bCs/>
        </w:rPr>
        <w:t>Güne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85"/>
          <w:b/>
          <w:bCs/>
        </w:rPr>
        <w:t>y</w:t>
      </w:r>
      <w:r>
        <w:rPr>
          <w:rFonts w:ascii="Arial" w:hAnsi="Arial" w:cs="Arial" w:eastAsia="Arial"/>
          <w:sz w:val="25"/>
          <w:szCs w:val="25"/>
          <w:color w:val="282828"/>
          <w:spacing w:val="-7"/>
          <w:w w:val="85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85"/>
          <w:b/>
          <w:bCs/>
        </w:rPr>
        <w:t>Bölg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85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85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27"/>
        </w:rPr>
        <w:t>2</w:t>
      </w:r>
      <w:r>
        <w:rPr>
          <w:rFonts w:ascii="Arial" w:hAnsi="Arial" w:cs="Arial" w:eastAsia="Arial"/>
          <w:sz w:val="25"/>
          <w:szCs w:val="25"/>
          <w:color w:val="282828"/>
          <w:spacing w:val="2"/>
          <w:w w:val="127"/>
        </w:rPr>
        <w:t> 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27"/>
        </w:rPr>
        <w:t>ıo: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</w:rPr>
      </w:r>
      <w:r>
        <w:rPr>
          <w:rFonts w:ascii="Arial" w:hAnsi="Arial" w:cs="Arial" w:eastAsia="Arial"/>
          <w:sz w:val="46"/>
          <w:szCs w:val="46"/>
          <w:color w:val="7779A7"/>
          <w:spacing w:val="0"/>
          <w:w w:val="100"/>
          <w:position w:val="-7"/>
        </w:rPr>
        <w:t>-</w:t>
      </w:r>
      <w:r>
        <w:rPr>
          <w:rFonts w:ascii="Arial" w:hAnsi="Arial" w:cs="Arial" w:eastAsia="Arial"/>
          <w:sz w:val="46"/>
          <w:szCs w:val="46"/>
          <w:color w:val="7779A7"/>
          <w:spacing w:val="-93"/>
          <w:w w:val="100"/>
          <w:position w:val="-7"/>
        </w:rPr>
        <w:t> </w:t>
      </w:r>
      <w:r>
        <w:rPr>
          <w:rFonts w:ascii="Arial" w:hAnsi="Arial" w:cs="Arial" w:eastAsia="Arial"/>
          <w:sz w:val="46"/>
          <w:szCs w:val="46"/>
          <w:color w:val="7779A7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46"/>
          <w:szCs w:val="46"/>
          <w:color w:val="7779A7"/>
          <w:spacing w:val="0"/>
          <w:w w:val="100"/>
          <w:position w:val="-7"/>
        </w:rPr>
      </w:r>
      <w:r>
        <w:rPr>
          <w:rFonts w:ascii="Arial" w:hAnsi="Arial" w:cs="Arial" w:eastAsia="Arial"/>
          <w:sz w:val="10"/>
          <w:szCs w:val="10"/>
          <w:color w:val="6B6B6B"/>
          <w:spacing w:val="0"/>
          <w:w w:val="274"/>
          <w:position w:val="10"/>
        </w:rPr>
        <w:t>/</w:t>
      </w:r>
      <w:r>
        <w:rPr>
          <w:rFonts w:ascii="Arial" w:hAnsi="Arial" w:cs="Arial" w:eastAsia="Arial"/>
          <w:sz w:val="10"/>
          <w:szCs w:val="10"/>
          <w:color w:val="6B6B6B"/>
          <w:spacing w:val="20"/>
          <w:w w:val="274"/>
          <w:position w:val="10"/>
        </w:rPr>
        <w:t> 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315"/>
          <w:position w:val="10"/>
        </w:rPr>
        <w:t>,</w:t>
      </w:r>
      <w:r>
        <w:rPr>
          <w:rFonts w:ascii="Arial" w:hAnsi="Arial" w:cs="Arial" w:eastAsia="Arial"/>
          <w:sz w:val="10"/>
          <w:szCs w:val="10"/>
          <w:color w:val="5D5D5D"/>
          <w:spacing w:val="-17"/>
          <w:w w:val="100"/>
          <w:position w:val="10"/>
        </w:rPr>
        <w:t> </w:t>
      </w:r>
      <w:r>
        <w:rPr>
          <w:rFonts w:ascii="Arial" w:hAnsi="Arial" w:cs="Arial" w:eastAsia="Arial"/>
          <w:sz w:val="10"/>
          <w:szCs w:val="10"/>
          <w:color w:val="6B6B6B"/>
          <w:spacing w:val="0"/>
          <w:w w:val="89"/>
          <w:position w:val="10"/>
        </w:rPr>
        <w:t>f1</w:t>
      </w:r>
      <w:r>
        <w:rPr>
          <w:rFonts w:ascii="Arial" w:hAnsi="Arial" w:cs="Arial" w:eastAsia="Arial"/>
          <w:sz w:val="10"/>
          <w:szCs w:val="10"/>
          <w:color w:val="6B6B6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0"/>
          <w:szCs w:val="10"/>
          <w:color w:val="6B6B6B"/>
          <w:spacing w:val="0"/>
          <w:w w:val="100"/>
          <w:position w:val="10"/>
        </w:rPr>
      </w:r>
      <w:r>
        <w:rPr>
          <w:rFonts w:ascii="Arial" w:hAnsi="Arial" w:cs="Arial" w:eastAsia="Arial"/>
          <w:sz w:val="10"/>
          <w:szCs w:val="10"/>
          <w:color w:val="858789"/>
          <w:spacing w:val="0"/>
          <w:w w:val="54"/>
          <w:b/>
          <w:bCs/>
          <w:position w:val="10"/>
        </w:rPr>
        <w:t>....</w:t>
      </w:r>
      <w:r>
        <w:rPr>
          <w:rFonts w:ascii="Arial" w:hAnsi="Arial" w:cs="Arial" w:eastAsia="Arial"/>
          <w:sz w:val="10"/>
          <w:szCs w:val="10"/>
          <w:color w:val="858789"/>
          <w:spacing w:val="-17"/>
          <w:w w:val="100"/>
          <w:b/>
          <w:bCs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99A9C"/>
          <w:spacing w:val="0"/>
          <w:w w:val="53"/>
          <w:b/>
          <w:bCs/>
          <w:position w:val="10"/>
        </w:rPr>
        <w:t>;._</w:t>
      </w:r>
      <w:r>
        <w:rPr>
          <w:rFonts w:ascii="Times New Roman" w:hAnsi="Times New Roman" w:cs="Times New Roman" w:eastAsia="Times New Roman"/>
          <w:sz w:val="19"/>
          <w:szCs w:val="19"/>
          <w:color w:val="999A9C"/>
          <w:spacing w:val="-22"/>
          <w:w w:val="100"/>
          <w:b/>
          <w:bCs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99A9C"/>
          <w:spacing w:val="0"/>
          <w:w w:val="52"/>
          <w:b/>
          <w:bCs/>
          <w:position w:val="10"/>
        </w:rPr>
        <w:t>:c</w:t>
      </w:r>
      <w:r>
        <w:rPr>
          <w:rFonts w:ascii="Times New Roman" w:hAnsi="Times New Roman" w:cs="Times New Roman" w:eastAsia="Times New Roman"/>
          <w:sz w:val="19"/>
          <w:szCs w:val="19"/>
          <w:color w:val="999A9C"/>
          <w:spacing w:val="0"/>
          <w:w w:val="53"/>
          <w:b/>
          <w:bCs/>
          <w:position w:val="1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4584" w:right="-20"/>
        <w:jc w:val="left"/>
        <w:tabs>
          <w:tab w:pos="7860" w:val="left"/>
          <w:tab w:pos="9080" w:val="left"/>
          <w:tab w:pos="984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pict>
          <v:group style="position:absolute;margin-left:413.88501pt;margin-top:.92049pt;width:8.51974pt;height:28.015779pt;mso-position-horizontal-relative:page;mso-position-vertical-relative:paragraph;z-index:-15048" coordorigin="8278,18" coordsize="170,560">
            <v:group style="position:absolute;left:8303;top:18;width:145;height:242" coordorigin="8303,18" coordsize="145,242">
              <v:shape style="position:absolute;left:8303;top:18;width:145;height:242" coordorigin="8303,18" coordsize="145,242" path="m8303,18l8448,18,8448,261,8303,261,8303,18e" filled="t" fillcolor="#EBEBEB" stroked="f">
                <v:path arrowok="t"/>
                <v:fill/>
              </v:shape>
            </v:group>
            <v:group style="position:absolute;left:8324;top:179;width:2;height:186" coordorigin="8324,179" coordsize="2,186">
              <v:shape style="position:absolute;left:8324;top:179;width:2;height:186" coordorigin="8324,179" coordsize="0,186" path="m8324,365l8324,179e" filled="f" stroked="t" strokeweight="2.04454pt" strokecolor="#EBEBEB">
                <v:path arrowok="t"/>
              </v:shape>
            </v:group>
            <v:group style="position:absolute;left:8310;top:250;width:2;height:296" coordorigin="8310,250" coordsize="2,296">
              <v:shape style="position:absolute;left:8310;top:250;width:2;height:296" coordorigin="8310,250" coordsize="0,296" path="m8310,547l8310,250e" filled="f" stroked="t" strokeweight="3.2135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2.347015pt;margin-top:12.677795pt;width:1.110pt;height:4.038574pt;mso-position-horizontal-relative:page;mso-position-vertical-relative:paragraph;z-index:-15044" coordorigin="8847,254" coordsize="22,81">
            <v:shape style="position:absolute;left:8847;top:254;width:22;height:81" coordorigin="8847,254" coordsize="22,81" path="m8858,334l8858,254e" filled="f" stroked="t" strokeweight="1.21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840027pt;margin-top:13.792865pt;width:14.350001pt;height:35pt;mso-position-horizontal-relative:page;mso-position-vertical-relative:paragraph;z-index:-15034" type="#_x0000_t202" filled="f" stroked="f">
            <v:textbox inset="0,0,0,0">
              <w:txbxContent>
                <w:p>
                  <w:pPr>
                    <w:spacing w:before="0" w:after="0" w:line="700" w:lineRule="exact"/>
                    <w:ind w:right="-145"/>
                    <w:jc w:val="left"/>
                    <w:rPr>
                      <w:rFonts w:ascii="Times New Roman" w:hAnsi="Times New Roman" w:cs="Times New Roman" w:eastAsia="Times New Roman"/>
                      <w:sz w:val="70"/>
                      <w:szCs w:val="7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262B89"/>
                      <w:spacing w:val="0"/>
                      <w:w w:val="82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800018pt;margin-top:13.382421pt;width:3.2625pt;height:3pt;mso-position-horizontal-relative:page;mso-position-vertical-relative:paragraph;z-index:-15033" type="#_x0000_t202" filled="f" stroked="f">
            <v:textbox inset="0,0,0,0">
              <w:txbxContent>
                <w:p>
                  <w:pPr>
                    <w:spacing w:before="0" w:after="0" w:line="60" w:lineRule="exact"/>
                    <w:ind w:right="-49"/>
                    <w:jc w:val="left"/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99A9C"/>
                      <w:spacing w:val="0"/>
                      <w:w w:val="100"/>
                    </w:rPr>
                    <w:t>...,.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-7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Eri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-16"/>
          <w:w w:val="134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-79"/>
          <w:w w:val="134"/>
          <w:position w:val="0"/>
        </w:rPr>
        <w:t>.</w:t>
      </w:r>
      <w:r>
        <w:rPr>
          <w:rFonts w:ascii="Arial" w:hAnsi="Arial" w:cs="Arial" w:eastAsia="Arial"/>
          <w:sz w:val="13"/>
          <w:szCs w:val="13"/>
          <w:color w:val="B3B3B5"/>
          <w:spacing w:val="0"/>
          <w:w w:val="107"/>
          <w:b/>
          <w:bCs/>
          <w:position w:val="-4"/>
        </w:rPr>
        <w:t>ı</w:t>
      </w:r>
      <w:r>
        <w:rPr>
          <w:rFonts w:ascii="Arial" w:hAnsi="Arial" w:cs="Arial" w:eastAsia="Arial"/>
          <w:sz w:val="13"/>
          <w:szCs w:val="13"/>
          <w:color w:val="B3B3B5"/>
          <w:spacing w:val="0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B3B3B5"/>
          <w:spacing w:val="-9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858789"/>
          <w:spacing w:val="0"/>
          <w:w w:val="143"/>
          <w:b/>
          <w:bCs/>
          <w:position w:val="-4"/>
        </w:rPr>
        <w:t>·</w:t>
      </w:r>
      <w:r>
        <w:rPr>
          <w:rFonts w:ascii="Arial" w:hAnsi="Arial" w:cs="Arial" w:eastAsia="Arial"/>
          <w:sz w:val="13"/>
          <w:szCs w:val="13"/>
          <w:color w:val="858789"/>
          <w:spacing w:val="0"/>
          <w:w w:val="143"/>
          <w:b/>
          <w:bCs/>
          <w:position w:val="-4"/>
        </w:rPr>
        <w:t>\</w:t>
      </w:r>
      <w:r>
        <w:rPr>
          <w:rFonts w:ascii="Arial" w:hAnsi="Arial" w:cs="Arial" w:eastAsia="Arial"/>
          <w:sz w:val="13"/>
          <w:szCs w:val="13"/>
          <w:color w:val="858789"/>
          <w:spacing w:val="0"/>
          <w:w w:val="143"/>
          <w:b/>
          <w:bCs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858789"/>
          <w:spacing w:val="11"/>
          <w:w w:val="143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58789"/>
          <w:spacing w:val="0"/>
          <w:w w:val="100"/>
          <w:b/>
          <w:bCs/>
          <w:position w:val="-4"/>
        </w:rPr>
        <w:t>)o</w:t>
      </w:r>
      <w:r>
        <w:rPr>
          <w:rFonts w:ascii="Times New Roman" w:hAnsi="Times New Roman" w:cs="Times New Roman" w:eastAsia="Times New Roman"/>
          <w:sz w:val="6"/>
          <w:szCs w:val="6"/>
          <w:color w:val="858789"/>
          <w:spacing w:val="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58789"/>
          <w:spacing w:val="2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44"/>
          <w:szCs w:val="44"/>
          <w:color w:val="B3B3B5"/>
          <w:spacing w:val="0"/>
          <w:w w:val="64"/>
          <w:position w:val="0"/>
        </w:rPr>
        <w:t>.</w:t>
      </w:r>
      <w:r>
        <w:rPr>
          <w:rFonts w:ascii="Arial" w:hAnsi="Arial" w:cs="Arial" w:eastAsia="Arial"/>
          <w:sz w:val="44"/>
          <w:szCs w:val="44"/>
          <w:color w:val="B3B3B5"/>
          <w:spacing w:val="-7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3B3B5"/>
          <w:spacing w:val="0"/>
          <w:w w:val="148"/>
          <w:position w:val="-4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B3B3B5"/>
          <w:spacing w:val="13"/>
          <w:w w:val="148"/>
          <w:position w:val="-4"/>
        </w:rPr>
        <w:t> </w:t>
      </w:r>
      <w:r>
        <w:rPr>
          <w:rFonts w:ascii="Arial" w:hAnsi="Arial" w:cs="Arial" w:eastAsia="Arial"/>
          <w:sz w:val="44"/>
          <w:szCs w:val="44"/>
          <w:color w:val="6B6B6B"/>
          <w:spacing w:val="0"/>
          <w:w w:val="43"/>
          <w:position w:val="0"/>
        </w:rPr>
        <w:t>.</w:t>
      </w:r>
      <w:r>
        <w:rPr>
          <w:rFonts w:ascii="Arial" w:hAnsi="Arial" w:cs="Arial" w:eastAsia="Arial"/>
          <w:sz w:val="44"/>
          <w:szCs w:val="44"/>
          <w:color w:val="6B6B6B"/>
          <w:spacing w:val="0"/>
          <w:w w:val="43"/>
          <w:position w:val="0"/>
        </w:rPr>
        <w:t> </w:t>
      </w:r>
      <w:r>
        <w:rPr>
          <w:rFonts w:ascii="Arial" w:hAnsi="Arial" w:cs="Arial" w:eastAsia="Arial"/>
          <w:sz w:val="44"/>
          <w:szCs w:val="44"/>
          <w:color w:val="6B6B6B"/>
          <w:spacing w:val="38"/>
          <w:w w:val="43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999A9C"/>
          <w:spacing w:val="0"/>
          <w:w w:val="147"/>
          <w:position w:val="0"/>
        </w:rPr>
        <w:t>'</w:t>
      </w:r>
      <w:r>
        <w:rPr>
          <w:rFonts w:ascii="Arial" w:hAnsi="Arial" w:cs="Arial" w:eastAsia="Arial"/>
          <w:sz w:val="26"/>
          <w:szCs w:val="26"/>
          <w:color w:val="999A9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999A9C"/>
          <w:spacing w:val="0"/>
          <w:w w:val="100"/>
          <w:position w:val="0"/>
        </w:rPr>
      </w:r>
      <w:r>
        <w:rPr>
          <w:rFonts w:ascii="Arial" w:hAnsi="Arial" w:cs="Arial" w:eastAsia="Arial"/>
          <w:sz w:val="32"/>
          <w:szCs w:val="32"/>
          <w:color w:val="B3B3B5"/>
          <w:spacing w:val="0"/>
          <w:w w:val="74"/>
          <w:position w:val="0"/>
        </w:rPr>
        <w:t>.</w:t>
      </w:r>
      <w:r>
        <w:rPr>
          <w:rFonts w:ascii="Arial" w:hAnsi="Arial" w:cs="Arial" w:eastAsia="Arial"/>
          <w:sz w:val="32"/>
          <w:szCs w:val="32"/>
          <w:color w:val="B3B3B5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2"/>
          <w:szCs w:val="32"/>
          <w:color w:val="B3B3B5"/>
          <w:spacing w:val="0"/>
          <w:w w:val="100"/>
          <w:position w:val="0"/>
        </w:rPr>
      </w:r>
      <w:r>
        <w:rPr>
          <w:rFonts w:ascii="Arial" w:hAnsi="Arial" w:cs="Arial" w:eastAsia="Arial"/>
          <w:sz w:val="9"/>
          <w:szCs w:val="9"/>
          <w:color w:val="77806B"/>
          <w:spacing w:val="0"/>
          <w:w w:val="159"/>
          <w:position w:val="0"/>
        </w:rPr>
        <w:t>'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right="1726"/>
        <w:jc w:val="right"/>
        <w:tabs>
          <w:tab w:pos="11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B3B3B5"/>
          <w:spacing w:val="0"/>
          <w:w w:val="100"/>
          <w:position w:val="-3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B3B3B5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145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3B3B5"/>
          <w:spacing w:val="-36"/>
          <w:w w:val="145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0"/>
          <w:w w:val="145"/>
          <w:position w:val="-3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0"/>
          <w:w w:val="145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4141"/>
          <w:spacing w:val="0"/>
          <w:w w:val="67"/>
          <w:position w:val="-3"/>
        </w:rPr>
        <w:t>-x</w:t>
      </w:r>
      <w:r>
        <w:rPr>
          <w:rFonts w:ascii="Times New Roman" w:hAnsi="Times New Roman" w:cs="Times New Roman" w:eastAsia="Times New Roman"/>
          <w:sz w:val="22"/>
          <w:szCs w:val="22"/>
          <w:color w:val="3F4141"/>
          <w:spacing w:val="-49"/>
          <w:w w:val="67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58789"/>
          <w:spacing w:val="-41"/>
          <w:w w:val="106"/>
          <w:position w:val="-3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0"/>
          <w:w w:val="85"/>
          <w:position w:val="-3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color w:val="B3B3B5"/>
          <w:spacing w:val="0"/>
          <w:w w:val="81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3B3B5"/>
          <w:spacing w:val="0"/>
          <w:w w:val="81"/>
          <w:position w:val="-3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B3B3B5"/>
          <w:spacing w:val="28"/>
          <w:w w:val="81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58789"/>
          <w:spacing w:val="0"/>
          <w:w w:val="100"/>
          <w:position w:val="-3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858789"/>
          <w:spacing w:val="23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F4141"/>
          <w:spacing w:val="0"/>
          <w:w w:val="171"/>
          <w:position w:val="-3"/>
        </w:rPr>
        <w:t>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3" w:lineRule="atLeast"/>
        <w:ind w:right="2107"/>
        <w:jc w:val="right"/>
        <w:tabs>
          <w:tab w:pos="800" w:val="left"/>
        </w:tabs>
        <w:rPr>
          <w:rFonts w:ascii="Arial" w:hAnsi="Arial" w:cs="Arial" w:eastAsia="Arial"/>
          <w:sz w:val="51"/>
          <w:szCs w:val="51"/>
        </w:rPr>
      </w:pPr>
      <w:rPr/>
      <w:r>
        <w:rPr/>
        <w:pict>
          <v:group style="position:absolute;margin-left:468.038513pt;margin-top:-58.146889pt;width:6.6795pt;height:68.602389pt;mso-position-horizontal-relative:page;mso-position-vertical-relative:paragraph;z-index:-15047" coordorigin="9361,-1163" coordsize="134,1372">
            <v:group style="position:absolute;left:9402;top:-1122;width:2;height:1269" coordorigin="9402,-1122" coordsize="2,1269">
              <v:shape style="position:absolute;left:9402;top:-1122;width:2;height:1269" coordorigin="9402,-1122" coordsize="0,1269" path="m9402,147l9402,-1122e" filled="f" stroked="t" strokeweight="4.092955pt" strokecolor="#EBEBEB">
                <v:path arrowok="t"/>
              </v:shape>
            </v:group>
            <v:group style="position:absolute;left:9460;top:-421;width:2;height:437" coordorigin="9460,-421" coordsize="2,437">
              <v:shape style="position:absolute;left:9460;top:-421;width:2;height:437" coordorigin="9460,-421" coordsize="0,437" path="m9460,16l9460,-421e" filled="f" stroked="t" strokeweight="3.424pt" strokecolor="#EBEBEB">
                <v:path arrowok="t"/>
              </v:shape>
            </v:group>
            <v:group style="position:absolute;left:9415;top:-110;width:2;height:296" coordorigin="9415,-110" coordsize="2,296">
              <v:shape style="position:absolute;left:9415;top:-110;width:2;height:296" coordorigin="9415,-110" coordsize="0,296" path="m9415,186l9415,-110e" filled="f" stroked="t" strokeweight="2.327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0.671875pt;margin-top:13.324318pt;width:.1pt;height:16.827393pt;mso-position-horizontal-relative:page;mso-position-vertical-relative:paragraph;z-index:-15043" coordorigin="8613,266" coordsize="2,337">
            <v:shape style="position:absolute;left:8613;top:266;width:2;height:337" coordorigin="8613,266" coordsize="0,337" path="m8613,603l8613,266e" filled="f" stroked="t" strokeweight="1.34875pt" strokecolor="#EBEBEB">
              <v:path arrowok="t"/>
            </v:shape>
          </v:group>
          <w10:wrap type="none"/>
        </w:pict>
      </w:r>
      <w:r>
        <w:rPr/>
        <w:pict>
          <v:group style="position:absolute;margin-left:438.004517pt;margin-top:13.842753pt;width:11.195pt;height:33.262277pt;mso-position-horizontal-relative:page;mso-position-vertical-relative:paragraph;z-index:-15042" coordorigin="8760,277" coordsize="224,665">
            <v:group style="position:absolute;left:8890;top:370;width:2;height:205" coordorigin="8890,370" coordsize="2,205">
              <v:shape style="position:absolute;left:8890;top:370;width:2;height:205" coordorigin="8890,370" coordsize="0,205" path="m8890,575l8890,370e" filled="f" stroked="t" strokeweight="3.46555pt" strokecolor="#EBEBEB">
                <v:path arrowok="t"/>
              </v:shape>
            </v:group>
            <v:group style="position:absolute;left:8795;top:311;width:2;height:559" coordorigin="8795,311" coordsize="2,559">
              <v:shape style="position:absolute;left:8795;top:311;width:2;height:559" coordorigin="8795,311" coordsize="0,559" path="m8795,871l8795,311e" filled="f" stroked="t" strokeweight="3.450315pt" strokecolor="#EBEBEB">
                <v:path arrowok="t"/>
              </v:shape>
            </v:group>
            <v:group style="position:absolute;left:8852;top:592;width:132;height:350" coordorigin="8852,592" coordsize="132,350">
              <v:shape style="position:absolute;left:8852;top:592;width:132;height:350" coordorigin="8852,592" coordsize="132,350" path="m8852,592l8984,592,8984,942,8852,942,8852,592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86.076019pt;margin-top:22.324991pt;width:5.2038pt;height:19.099610pt;mso-position-horizontal-relative:page;mso-position-vertical-relative:paragraph;z-index:-15041" coordorigin="9722,446" coordsize="104,382">
            <v:shape style="position:absolute;left:9722;top:446;width:104;height:382" coordorigin="9722,446" coordsize="104,382" path="m9722,446l9826,446,9826,828,9722,828,9722,446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53.974701pt;margin-top:32.681351pt;width:7.654573pt;height:8.936612pt;mso-position-horizontal-relative:page;mso-position-vertical-relative:paragraph;z-index:-15040" coordorigin="9079,654" coordsize="153,179">
            <v:group style="position:absolute;left:9115;top:710;width:40;height:68" coordorigin="9115,710" coordsize="40,68">
              <v:shape style="position:absolute;left:9115;top:710;width:40;height:68" coordorigin="9115,710" coordsize="40,68" path="m9115,744l9155,744e" filled="f" stroked="t" strokeweight="3.510645pt" strokecolor="#EBEBEB">
                <v:path arrowok="t"/>
              </v:shape>
            </v:group>
            <v:group style="position:absolute;left:9204;top:682;width:2;height:121" coordorigin="9204,682" coordsize="2,121">
              <v:shape style="position:absolute;left:9204;top:682;width:2;height:121" coordorigin="9204,682" coordsize="0,121" path="m9204,804l9204,682e" filled="f" stroked="t" strokeweight="2.87875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B3B3B5"/>
          <w:spacing w:val="0"/>
          <w:w w:val="132"/>
          <w:position w:val="16"/>
        </w:rPr>
        <w:t>'</w:t>
      </w:r>
      <w:r>
        <w:rPr>
          <w:rFonts w:ascii="Arial" w:hAnsi="Arial" w:cs="Arial" w:eastAsia="Arial"/>
          <w:sz w:val="18"/>
          <w:szCs w:val="18"/>
          <w:color w:val="B3B3B5"/>
          <w:spacing w:val="0"/>
          <w:w w:val="132"/>
          <w:position w:val="16"/>
        </w:rPr>
        <w:t> </w:t>
      </w:r>
      <w:r>
        <w:rPr>
          <w:rFonts w:ascii="Arial" w:hAnsi="Arial" w:cs="Arial" w:eastAsia="Arial"/>
          <w:sz w:val="18"/>
          <w:szCs w:val="18"/>
          <w:color w:val="B3B3B5"/>
          <w:spacing w:val="10"/>
          <w:w w:val="132"/>
          <w:position w:val="16"/>
        </w:rPr>
        <w:t> </w:t>
      </w:r>
      <w:r>
        <w:rPr>
          <w:rFonts w:ascii="Arial" w:hAnsi="Arial" w:cs="Arial" w:eastAsia="Arial"/>
          <w:sz w:val="51"/>
          <w:szCs w:val="51"/>
          <w:color w:val="5D5D5D"/>
          <w:spacing w:val="0"/>
          <w:w w:val="102"/>
          <w:position w:val="0"/>
        </w:rPr>
        <w:t>\</w:t>
      </w:r>
      <w:r>
        <w:rPr>
          <w:rFonts w:ascii="Arial" w:hAnsi="Arial" w:cs="Arial" w:eastAsia="Arial"/>
          <w:sz w:val="51"/>
          <w:szCs w:val="51"/>
          <w:color w:val="5D5D5D"/>
          <w:spacing w:val="31"/>
          <w:w w:val="102"/>
          <w:position w:val="0"/>
        </w:rPr>
        <w:t>'</w:t>
      </w:r>
      <w:r>
        <w:rPr>
          <w:rFonts w:ascii="Arial" w:hAnsi="Arial" w:cs="Arial" w:eastAsia="Arial"/>
          <w:sz w:val="51"/>
          <w:szCs w:val="51"/>
          <w:color w:val="999A9C"/>
          <w:spacing w:val="0"/>
          <w:w w:val="37"/>
          <w:position w:val="0"/>
        </w:rPr>
        <w:t>.</w:t>
      </w:r>
      <w:r>
        <w:rPr>
          <w:rFonts w:ascii="Arial" w:hAnsi="Arial" w:cs="Arial" w:eastAsia="Arial"/>
          <w:sz w:val="51"/>
          <w:szCs w:val="51"/>
          <w:color w:val="999A9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51"/>
          <w:szCs w:val="51"/>
          <w:color w:val="999A9C"/>
          <w:spacing w:val="0"/>
          <w:w w:val="100"/>
          <w:position w:val="0"/>
        </w:rPr>
      </w:r>
      <w:r>
        <w:rPr>
          <w:rFonts w:ascii="Arial" w:hAnsi="Arial" w:cs="Arial" w:eastAsia="Arial"/>
          <w:sz w:val="51"/>
          <w:szCs w:val="51"/>
          <w:color w:val="6B6B6B"/>
          <w:spacing w:val="0"/>
          <w:w w:val="49"/>
          <w:position w:val="0"/>
        </w:rPr>
        <w:t>rl"'"</w:t>
      </w:r>
      <w:r>
        <w:rPr>
          <w:rFonts w:ascii="Arial" w:hAnsi="Arial" w:cs="Arial" w:eastAsia="Arial"/>
          <w:sz w:val="51"/>
          <w:szCs w:val="51"/>
          <w:color w:val="6B6B6B"/>
          <w:spacing w:val="-91"/>
          <w:w w:val="100"/>
          <w:position w:val="0"/>
        </w:rPr>
        <w:t> </w:t>
      </w:r>
      <w:r>
        <w:rPr>
          <w:rFonts w:ascii="Arial" w:hAnsi="Arial" w:cs="Arial" w:eastAsia="Arial"/>
          <w:sz w:val="51"/>
          <w:szCs w:val="51"/>
          <w:color w:val="858789"/>
          <w:spacing w:val="0"/>
          <w:w w:val="112"/>
          <w:position w:val="0"/>
        </w:rPr>
        <w:t>'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60" w:right="320"/>
        </w:sectPr>
      </w:pPr>
      <w:rPr/>
    </w:p>
    <w:p>
      <w:pPr>
        <w:spacing w:before="0" w:after="0" w:line="139" w:lineRule="atLeast"/>
        <w:ind w:right="-20"/>
        <w:jc w:val="right"/>
        <w:tabs>
          <w:tab w:pos="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B3B3B5"/>
          <w:spacing w:val="0"/>
          <w:w w:val="161"/>
        </w:rPr>
        <w:t>\</w:t>
      </w:r>
      <w:r>
        <w:rPr>
          <w:rFonts w:ascii="Arial" w:hAnsi="Arial" w:cs="Arial" w:eastAsia="Arial"/>
          <w:sz w:val="16"/>
          <w:szCs w:val="16"/>
          <w:color w:val="B3B3B5"/>
          <w:spacing w:val="15"/>
          <w:w w:val="16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3B3B5"/>
          <w:spacing w:val="0"/>
          <w:w w:val="3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B3B3B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3B3B5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C3C3C3"/>
          <w:spacing w:val="0"/>
          <w:w w:val="53"/>
        </w:rPr>
        <w:t>...</w:t>
      </w:r>
      <w:r>
        <w:rPr>
          <w:rFonts w:ascii="Arial" w:hAnsi="Arial" w:cs="Arial" w:eastAsia="Arial"/>
          <w:sz w:val="15"/>
          <w:szCs w:val="15"/>
          <w:color w:val="C3C3C3"/>
          <w:spacing w:val="16"/>
          <w:w w:val="5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6"/>
          <w:w w:val="5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8E9C5E"/>
          <w:spacing w:val="-69"/>
          <w:w w:val="149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1"/>
          <w:w w:val="52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5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9C5E"/>
          <w:spacing w:val="0"/>
          <w:w w:val="14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30" w:lineRule="atLeas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6B6B6B"/>
          <w:spacing w:val="6"/>
          <w:w w:val="100"/>
        </w:rPr>
        <w:t>c</w:t>
      </w:r>
      <w:r>
        <w:rPr>
          <w:rFonts w:ascii="Arial" w:hAnsi="Arial" w:cs="Arial" w:eastAsia="Arial"/>
          <w:sz w:val="18"/>
          <w:szCs w:val="18"/>
          <w:color w:val="3F4141"/>
          <w:spacing w:val="-13"/>
          <w:w w:val="100"/>
        </w:rPr>
        <w:t>i</w:t>
      </w:r>
      <w:r>
        <w:rPr>
          <w:rFonts w:ascii="Arial" w:hAnsi="Arial" w:cs="Arial" w:eastAsia="Arial"/>
          <w:sz w:val="18"/>
          <w:szCs w:val="18"/>
          <w:color w:val="B3B3B5"/>
          <w:spacing w:val="0"/>
          <w:w w:val="100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2" w:equalWidth="0">
            <w:col w:w="8821" w:space="966"/>
            <w:col w:w="1453"/>
          </w:cols>
        </w:sectPr>
      </w:pPr>
      <w:rPr/>
    </w:p>
    <w:p>
      <w:pPr>
        <w:spacing w:before="0" w:after="0" w:line="389" w:lineRule="exact"/>
        <w:ind w:right="-20"/>
        <w:jc w:val="right"/>
        <w:rPr>
          <w:rFonts w:ascii="Times New Roman" w:hAnsi="Times New Roman" w:cs="Times New Roman" w:eastAsia="Times New Roman"/>
          <w:sz w:val="88"/>
          <w:szCs w:val="88"/>
        </w:rPr>
      </w:pPr>
      <w:rPr/>
      <w:r>
        <w:rPr/>
        <w:pict>
          <v:group style="position:absolute;margin-left:475.717499pt;margin-top:18.719563pt;width:4.61205pt;height:10.231934pt;mso-position-horizontal-relative:page;mso-position-vertical-relative:paragraph;z-index:-15039" coordorigin="9514,374" coordsize="92,205">
            <v:shape style="position:absolute;left:9514;top:374;width:92;height:205" coordorigin="9514,374" coordsize="92,205" path="m9514,374l9607,374,9607,579,9514,579,9514,374e" filled="t" fillcolor="#EBEB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8"/>
          <w:szCs w:val="88"/>
          <w:color w:val="424689"/>
          <w:spacing w:val="0"/>
          <w:w w:val="74"/>
          <w:i/>
          <w:position w:val="-26"/>
        </w:rPr>
        <w:t>lltP.</w:t>
      </w:r>
      <w:r>
        <w:rPr>
          <w:rFonts w:ascii="Times New Roman" w:hAnsi="Times New Roman" w:cs="Times New Roman" w:eastAsia="Times New Roman"/>
          <w:sz w:val="88"/>
          <w:szCs w:val="88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-6"/>
          <w:w w:val="4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0"/>
          <w:w w:val="45"/>
          <w:emboss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0"/>
          <w:w w:val="45"/>
          <w:emboss/>
        </w:rPr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0"/>
          <w:w w:val="45"/>
        </w:rPr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0"/>
          <w:w w:val="45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339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999A9C"/>
          <w:w w:val="176"/>
          <w:position w:val="9"/>
        </w:rPr>
        <w:t>-</w:t>
      </w:r>
      <w:r>
        <w:rPr>
          <w:rFonts w:ascii="Arial" w:hAnsi="Arial" w:cs="Arial" w:eastAsia="Arial"/>
          <w:sz w:val="5"/>
          <w:szCs w:val="5"/>
          <w:color w:val="999A9C"/>
          <w:spacing w:val="-9"/>
          <w:w w:val="100"/>
          <w:position w:val="9"/>
        </w:rPr>
        <w:t> </w:t>
      </w:r>
      <w:r>
        <w:rPr>
          <w:rFonts w:ascii="Arial" w:hAnsi="Arial" w:cs="Arial" w:eastAsia="Arial"/>
          <w:sz w:val="5"/>
          <w:szCs w:val="5"/>
          <w:color w:val="5D5D5D"/>
          <w:spacing w:val="-19"/>
          <w:w w:val="204"/>
          <w:position w:val="9"/>
        </w:rPr>
        <w:t>.</w:t>
      </w:r>
      <w:r>
        <w:rPr>
          <w:rFonts w:ascii="Arial" w:hAnsi="Arial" w:cs="Arial" w:eastAsia="Arial"/>
          <w:sz w:val="5"/>
          <w:szCs w:val="5"/>
          <w:color w:val="5D5D5D"/>
          <w:spacing w:val="3"/>
          <w:w w:val="204"/>
          <w:position w:val="9"/>
        </w:rPr>
        <w:t>,</w:t>
      </w:r>
      <w:r>
        <w:rPr>
          <w:rFonts w:ascii="Arial" w:hAnsi="Arial" w:cs="Arial" w:eastAsia="Arial"/>
          <w:sz w:val="5"/>
          <w:szCs w:val="5"/>
          <w:color w:val="B3B3B5"/>
          <w:spacing w:val="0"/>
          <w:w w:val="145"/>
          <w:position w:val="9"/>
        </w:rPr>
        <w:t>1</w:t>
      </w:r>
      <w:r>
        <w:rPr>
          <w:rFonts w:ascii="Arial" w:hAnsi="Arial" w:cs="Arial" w:eastAsia="Arial"/>
          <w:sz w:val="5"/>
          <w:szCs w:val="5"/>
          <w:color w:val="B3B3B5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5"/>
          <w:szCs w:val="5"/>
          <w:color w:val="B3B3B5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3B3B5"/>
          <w:spacing w:val="0"/>
          <w:w w:val="247"/>
          <w:position w:val="8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3B3B5"/>
          <w:spacing w:val="15"/>
          <w:w w:val="247"/>
          <w:position w:val="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B6B6B"/>
          <w:spacing w:val="0"/>
          <w:w w:val="100"/>
          <w:position w:val="8"/>
        </w:rPr>
        <w:t>f</w:t>
      </w:r>
      <w:r>
        <w:rPr>
          <w:rFonts w:ascii="Times New Roman" w:hAnsi="Times New Roman" w:cs="Times New Roman" w:eastAsia="Times New Roman"/>
          <w:sz w:val="15"/>
          <w:szCs w:val="15"/>
          <w:color w:val="6B6B6B"/>
          <w:spacing w:val="-28"/>
          <w:w w:val="100"/>
          <w:position w:val="8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858789"/>
          <w:spacing w:val="0"/>
          <w:w w:val="100"/>
          <w:position w:val="8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858789"/>
          <w:spacing w:val="-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99A9C"/>
          <w:spacing w:val="0"/>
          <w:w w:val="118"/>
          <w:b/>
          <w:bCs/>
          <w:i/>
          <w:position w:val="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999A9C"/>
          <w:spacing w:val="-16"/>
          <w:w w:val="119"/>
          <w:b/>
          <w:bCs/>
          <w:i/>
          <w:position w:val="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4141"/>
          <w:spacing w:val="-51"/>
          <w:w w:val="160"/>
          <w:b/>
          <w:bCs/>
          <w:i/>
          <w:position w:val="8"/>
        </w:rPr>
        <w:t>'</w:t>
      </w:r>
      <w:r>
        <w:rPr>
          <w:rFonts w:ascii="Arial" w:hAnsi="Arial" w:cs="Arial" w:eastAsia="Arial"/>
          <w:sz w:val="28"/>
          <w:szCs w:val="28"/>
          <w:color w:val="858789"/>
          <w:spacing w:val="-54"/>
          <w:w w:val="85"/>
          <w:position w:val="0"/>
        </w:rPr>
        <w:t>.</w:t>
      </w:r>
      <w:r>
        <w:rPr>
          <w:rFonts w:ascii="Arial" w:hAnsi="Arial" w:cs="Arial" w:eastAsia="Arial"/>
          <w:sz w:val="26"/>
          <w:szCs w:val="26"/>
          <w:color w:val="6B6B6B"/>
          <w:spacing w:val="0"/>
          <w:w w:val="69"/>
          <w:position w:val="12"/>
        </w:rPr>
        <w:t>"</w:t>
      </w:r>
      <w:r>
        <w:rPr>
          <w:rFonts w:ascii="Arial" w:hAnsi="Arial" w:cs="Arial" w:eastAsia="Arial"/>
          <w:sz w:val="26"/>
          <w:szCs w:val="26"/>
          <w:color w:val="6B6B6B"/>
          <w:spacing w:val="-3"/>
          <w:w w:val="100"/>
          <w:position w:val="12"/>
        </w:rPr>
        <w:t> </w:t>
      </w:r>
      <w:r>
        <w:rPr>
          <w:rFonts w:ascii="Arial" w:hAnsi="Arial" w:cs="Arial" w:eastAsia="Arial"/>
          <w:sz w:val="28"/>
          <w:szCs w:val="28"/>
          <w:color w:val="B3B3B5"/>
          <w:spacing w:val="-71"/>
          <w:w w:val="104"/>
          <w:position w:val="12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-11"/>
          <w:w w:val="105"/>
          <w:position w:val="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99A9C"/>
          <w:spacing w:val="0"/>
          <w:w w:val="131"/>
          <w:position w:val="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3" w:equalWidth="0">
            <w:col w:w="5777" w:space="2642"/>
            <w:col w:w="118" w:space="108"/>
            <w:col w:w="2595"/>
          </w:cols>
        </w:sectPr>
      </w:pPr>
      <w:rPr/>
    </w:p>
    <w:p>
      <w:pPr>
        <w:spacing w:before="0" w:after="0" w:line="165" w:lineRule="exact"/>
        <w:ind w:left="259" w:right="-20"/>
        <w:jc w:val="left"/>
        <w:tabs>
          <w:tab w:pos="916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21.360001pt;margin-top:54.360001pt;width:553.200012pt;height:771.960002pt;mso-position-horizontal-relative:page;mso-position-vertical-relative:page;z-index:-15050" coordorigin="427,1087" coordsize="11064,15439">
            <v:group style="position:absolute;left:470;top:1104;width:566;height:2" coordorigin="470,1104" coordsize="566,2">
              <v:shape style="position:absolute;left:470;top:1104;width:566;height:2" coordorigin="470,1104" coordsize="566,0" path="m470,1104l1037,1104e" filled="f" stroked="t" strokeweight=".72pt" strokecolor="#606060">
                <v:path arrowok="t"/>
              </v:shape>
            </v:group>
            <v:group style="position:absolute;left:473;top:1094;width:2;height:1003" coordorigin="473,1094" coordsize="2,1003">
              <v:shape style="position:absolute;left:473;top:1094;width:2;height:1003" coordorigin="473,1094" coordsize="0,1003" path="m473,2098l473,1094e" filled="f" stroked="t" strokeweight=".72pt" strokecolor="#080808">
                <v:path arrowok="t"/>
              </v:shape>
            </v:group>
            <v:group style="position:absolute;left:883;top:1109;width:6134;height:2" coordorigin="883,1109" coordsize="6134,2">
              <v:shape style="position:absolute;left:883;top:1109;width:6134;height:2" coordorigin="883,1109" coordsize="6134,0" path="m883,1109l7018,1109e" filled="f" stroked="t" strokeweight=".48pt" strokecolor="#383838">
                <v:path arrowok="t"/>
              </v:shape>
            </v:group>
            <v:group style="position:absolute;left:2150;top:1104;width:2;height:1392" coordorigin="2150,1104" coordsize="2,1392">
              <v:shape style="position:absolute;left:2150;top:1104;width:2;height:1392" coordorigin="2150,1104" coordsize="0,1392" path="m2150,2496l2150,1104e" filled="f" stroked="t" strokeweight=".96pt" strokecolor="#545454">
                <v:path arrowok="t"/>
              </v:shape>
            </v:group>
            <v:group style="position:absolute;left:6989;top:1099;width:360;height:2" coordorigin="6989,1099" coordsize="360,2">
              <v:shape style="position:absolute;left:6989;top:1099;width:360;height:2" coordorigin="6989,1099" coordsize="360,0" path="m6989,1099l7349,1099e" filled="f" stroked="t" strokeweight=".96pt" strokecolor="#3F3F3F">
                <v:path arrowok="t"/>
              </v:shape>
            </v:group>
            <v:group style="position:absolute;left:7349;top:1099;width:562;height:2" coordorigin="7349,1099" coordsize="562,2">
              <v:shape style="position:absolute;left:7349;top:1099;width:562;height:2" coordorigin="7349,1099" coordsize="562,0" path="m7349,1099l7910,1099e" filled="f" stroked="t" strokeweight=".48pt" strokecolor="#2F2F2F">
                <v:path arrowok="t"/>
              </v:shape>
            </v:group>
            <v:group style="position:absolute;left:7910;top:1099;width:269;height:2" coordorigin="7910,1099" coordsize="269,2">
              <v:shape style="position:absolute;left:7910;top:1099;width:269;height:2" coordorigin="7910,1099" coordsize="269,0" path="m7910,1099l8179,1099e" filled="f" stroked="t" strokeweight=".96pt" strokecolor="#3B3B3B">
                <v:path arrowok="t"/>
              </v:shape>
            </v:group>
            <v:group style="position:absolute;left:8179;top:1099;width:3288;height:2" coordorigin="8179,1099" coordsize="3288,2">
              <v:shape style="position:absolute;left:8179;top:1099;width:3288;height:2" coordorigin="8179,1099" coordsize="3288,0" path="m8179,1099l11467,1099e" filled="f" stroked="t" strokeweight=".48pt" strokecolor="#2F2F2F">
                <v:path arrowok="t"/>
              </v:shape>
            </v:group>
            <v:group style="position:absolute;left:8717;top:1104;width:2;height:826" coordorigin="8717,1104" coordsize="2,826">
              <v:shape style="position:absolute;left:8717;top:1104;width:2;height:826" coordorigin="8717,1104" coordsize="0,826" path="m8717,1930l8717,1104e" filled="f" stroked="t" strokeweight=".96pt" strokecolor="#545454">
                <v:path arrowok="t"/>
              </v:shape>
            </v:group>
            <v:group style="position:absolute;left:473;top:1094;width:2;height:5203" coordorigin="473,1094" coordsize="2,5203">
              <v:shape style="position:absolute;left:473;top:1094;width:2;height:5203" coordorigin="473,1094" coordsize="0,5203" path="m473,6298l473,1094e" filled="f" stroked="t" strokeweight=".48pt" strokecolor="#3F3F3F">
                <v:path arrowok="t"/>
              </v:shape>
            </v:group>
            <v:group style="position:absolute;left:8722;top:1872;width:2;height:624" coordorigin="8722,1872" coordsize="2,624">
              <v:shape style="position:absolute;left:8722;top:1872;width:2;height:624" coordorigin="8722,1872" coordsize="0,624" path="m8722,2496l8722,1872e" filled="f" stroked="t" strokeweight=".48pt" strokecolor="#282828">
                <v:path arrowok="t"/>
              </v:shape>
            </v:group>
            <v:group style="position:absolute;left:461;top:2227;width:1766;height:2" coordorigin="461,2227" coordsize="1766,2">
              <v:shape style="position:absolute;left:461;top:2227;width:1766;height:2" coordorigin="461,2227" coordsize="1766,0" path="m461,2227l2227,2227e" filled="f" stroked="t" strokeweight=".96pt" strokecolor="#909090">
                <v:path arrowok="t"/>
              </v:shape>
            </v:group>
            <v:group style="position:absolute;left:3610;top:2491;width:2712;height:2" coordorigin="3610,2491" coordsize="2712,2">
              <v:shape style="position:absolute;left:3610;top:2491;width:2712;height:2" coordorigin="3610,2491" coordsize="2712,0" path="m3610,2491l6322,2491e" filled="f" stroked="t" strokeweight=".48pt" strokecolor="#4B4B4B">
                <v:path arrowok="t"/>
              </v:shape>
            </v:group>
            <v:group style="position:absolute;left:461;top:2486;width:3494;height:2" coordorigin="461,2486" coordsize="3494,2">
              <v:shape style="position:absolute;left:461;top:2486;width:3494;height:2" coordorigin="461,2486" coordsize="3494,0" path="m461,2486l3955,2486e" filled="f" stroked="t" strokeweight=".96pt" strokecolor="#676767">
                <v:path arrowok="t"/>
              </v:shape>
            </v:group>
            <v:group style="position:absolute;left:468;top:1094;width:2;height:1421" coordorigin="468,1094" coordsize="2,1421">
              <v:shape style="position:absolute;left:468;top:1094;width:2;height:1421" coordorigin="468,1094" coordsize="0,1421" path="m468,2515l468,1094e" filled="f" stroked="t" strokeweight=".72pt" strokecolor="#232323">
                <v:path arrowok="t"/>
              </v:shape>
            </v:group>
            <v:group style="position:absolute;left:11472;top:1104;width:2;height:11818" coordorigin="11472,1104" coordsize="2,11818">
              <v:shape style="position:absolute;left:11472;top:1104;width:2;height:11818" coordorigin="11472,1104" coordsize="0,11818" path="m11472,12922l11472,1104e" filled="f" stroked="t" strokeweight=".96pt" strokecolor="#646464">
                <v:path arrowok="t"/>
              </v:shape>
            </v:group>
            <v:group style="position:absolute;left:6264;top:2491;width:5218;height:2" coordorigin="6264,2491" coordsize="5218,2">
              <v:shape style="position:absolute;left:6264;top:2491;width:5218;height:2" coordorigin="6264,2491" coordsize="5218,0" path="m6264,2491l11482,2491e" filled="f" stroked="t" strokeweight=".48pt" strokecolor="#343434">
                <v:path arrowok="t"/>
              </v:shape>
            </v:group>
            <v:group style="position:absolute;left:461;top:2717;width:4550;height:2" coordorigin="461,2717" coordsize="4550,2">
              <v:shape style="position:absolute;left:461;top:2717;width:4550;height:2" coordorigin="461,2717" coordsize="4550,0" path="m461,2717l5011,2717e" filled="f" stroked="t" strokeweight=".96pt" strokecolor="#676767">
                <v:path arrowok="t"/>
              </v:shape>
            </v:group>
            <v:group style="position:absolute;left:468;top:2438;width:2;height:1968" coordorigin="468,2438" coordsize="2,1968">
              <v:shape style="position:absolute;left:468;top:2438;width:2;height:1968" coordorigin="468,2438" coordsize="0,1968" path="m468,4406l468,2438e" filled="f" stroked="t" strokeweight=".72pt" strokecolor="#545454">
                <v:path arrowok="t"/>
              </v:shape>
            </v:group>
            <v:group style="position:absolute;left:4954;top:2717;width:2424;height:2" coordorigin="4954,2717" coordsize="2424,2">
              <v:shape style="position:absolute;left:4954;top:2717;width:2424;height:2" coordorigin="4954,2717" coordsize="2424,0" path="m4954,2717l7378,2717e" filled="f" stroked="t" strokeweight=".72pt" strokecolor="#4F4F4F">
                <v:path arrowok="t"/>
              </v:shape>
            </v:group>
            <v:group style="position:absolute;left:7320;top:2722;width:888;height:2" coordorigin="7320,2722" coordsize="888,2">
              <v:shape style="position:absolute;left:7320;top:2722;width:888;height:2" coordorigin="7320,2722" coordsize="888,0" path="m7320,2722l8208,2722e" filled="f" stroked="t" strokeweight=".48pt" strokecolor="#3B3B3B">
                <v:path arrowok="t"/>
              </v:shape>
            </v:group>
            <v:group style="position:absolute;left:8102;top:2717;width:672;height:2" coordorigin="8102,2717" coordsize="672,2">
              <v:shape style="position:absolute;left:8102;top:2717;width:672;height:2" coordorigin="8102,2717" coordsize="672,0" path="m8102,2717l8774,2717e" filled="f" stroked="t" strokeweight=".72pt" strokecolor="#545454">
                <v:path arrowok="t"/>
              </v:shape>
            </v:group>
            <v:group style="position:absolute;left:8678;top:2722;width:2803;height:2" coordorigin="8678,2722" coordsize="2803,2">
              <v:shape style="position:absolute;left:8678;top:2722;width:2803;height:2" coordorigin="8678,2722" coordsize="2803,0" path="m8678,2722l11482,2722e" filled="f" stroked="t" strokeweight=".48pt" strokecolor="#2B2B2B">
                <v:path arrowok="t"/>
              </v:shape>
            </v:group>
            <v:group style="position:absolute;left:461;top:2947;width:11021;height:2" coordorigin="461,2947" coordsize="11021,2">
              <v:shape style="position:absolute;left:461;top:2947;width:11021;height:2" coordorigin="461,2947" coordsize="11021,0" path="m461,2947l11482,2947e" filled="f" stroked="t" strokeweight=".96pt" strokecolor="#606060">
                <v:path arrowok="t"/>
              </v:shape>
            </v:group>
            <v:group style="position:absolute;left:461;top:3178;width:6182;height:2" coordorigin="461,3178" coordsize="6182,2">
              <v:shape style="position:absolute;left:461;top:3178;width:6182;height:2" coordorigin="461,3178" coordsize="6182,0" path="m461,3178l6643,3178e" filled="f" stroked="t" strokeweight=".96pt" strokecolor="#676767">
                <v:path arrowok="t"/>
              </v:shape>
            </v:group>
            <v:group style="position:absolute;left:6571;top:3178;width:446;height:2" coordorigin="6571,3178" coordsize="446,2">
              <v:shape style="position:absolute;left:6571;top:3178;width:446;height:2" coordorigin="6571,3178" coordsize="446,0" path="m6571,3178l7018,3178e" filled="f" stroked="t" strokeweight=".72pt" strokecolor="#4B4B4B">
                <v:path arrowok="t"/>
              </v:shape>
            </v:group>
            <v:group style="position:absolute;left:6960;top:3182;width:418;height:2" coordorigin="6960,3182" coordsize="418,2">
              <v:shape style="position:absolute;left:6960;top:3182;width:418;height:2" coordorigin="6960,3182" coordsize="418,0" path="m6960,3182l7378,3182e" filled="f" stroked="t" strokeweight=".48pt" strokecolor="#343434">
                <v:path arrowok="t"/>
              </v:shape>
            </v:group>
            <v:group style="position:absolute;left:7320;top:3178;width:4162;height:2" coordorigin="7320,3178" coordsize="4162,2">
              <v:shape style="position:absolute;left:7320;top:3178;width:4162;height:2" coordorigin="7320,3178" coordsize="4162,0" path="m7320,3178l11482,3178e" filled="f" stroked="t" strokeweight=".96pt" strokecolor="#5B5B5B">
                <v:path arrowok="t"/>
              </v:shape>
            </v:group>
            <v:group style="position:absolute;left:461;top:3403;width:1042;height:2" coordorigin="461,3403" coordsize="1042,2">
              <v:shape style="position:absolute;left:461;top:3403;width:1042;height:2" coordorigin="461,3403" coordsize="1042,0" path="m461,3403l1502,3403e" filled="f" stroked="t" strokeweight=".48pt" strokecolor="#232323">
                <v:path arrowok="t"/>
              </v:shape>
            </v:group>
            <v:group style="position:absolute;left:1445;top:3408;width:10037;height:2" coordorigin="1445,3408" coordsize="10037,2">
              <v:shape style="position:absolute;left:1445;top:3408;width:10037;height:2" coordorigin="1445,3408" coordsize="10037,0" path="m1445,3408l11482,3408e" filled="f" stroked="t" strokeweight=".96pt" strokecolor="#646464">
                <v:path arrowok="t"/>
              </v:shape>
            </v:group>
            <v:group style="position:absolute;left:461;top:3634;width:1042;height:2" coordorigin="461,3634" coordsize="1042,2">
              <v:shape style="position:absolute;left:461;top:3634;width:1042;height:2" coordorigin="461,3634" coordsize="1042,0" path="m461,3634l1502,3634e" filled="f" stroked="t" strokeweight=".48pt" strokecolor="#282828">
                <v:path arrowok="t"/>
              </v:shape>
            </v:group>
            <v:group style="position:absolute;left:1445;top:3638;width:1987;height:2" coordorigin="1445,3638" coordsize="1987,2">
              <v:shape style="position:absolute;left:1445;top:3638;width:1987;height:2" coordorigin="1445,3638" coordsize="1987,0" path="m1445,3638l3432,3638e" filled="f" stroked="t" strokeweight=".72pt" strokecolor="#545454">
                <v:path arrowok="t"/>
              </v:shape>
            </v:group>
            <v:group style="position:absolute;left:2534;top:3638;width:8947;height:2" coordorigin="2534,3638" coordsize="8947,2">
              <v:shape style="position:absolute;left:2534;top:3638;width:8947;height:2" coordorigin="2534,3638" coordsize="8947,0" path="m2534,3638l11482,3638e" filled="f" stroked="t" strokeweight=".96pt" strokecolor="#676767">
                <v:path arrowok="t"/>
              </v:shape>
            </v:group>
            <v:group style="position:absolute;left:3638;top:3634;width:2;height:211" coordorigin="3638,3634" coordsize="2,211">
              <v:shape style="position:absolute;left:3638;top:3634;width:2;height:211" coordorigin="3638,3634" coordsize="0,211" path="m3638,3845l3638,3634e" filled="f" stroked="t" strokeweight=".48pt" strokecolor="#5B5B5B">
                <v:path arrowok="t"/>
              </v:shape>
            </v:group>
            <v:group style="position:absolute;left:6605;top:3629;width:2;height:758" coordorigin="6605,3629" coordsize="2,758">
              <v:shape style="position:absolute;left:6605;top:3629;width:2;height:758" coordorigin="6605,3629" coordsize="0,758" path="m6605,4387l6605,3629e" filled="f" stroked="t" strokeweight=".96pt" strokecolor="#575757">
                <v:path arrowok="t"/>
              </v:shape>
            </v:group>
            <v:group style="position:absolute;left:6590;top:4046;width:1320;height:2" coordorigin="6590,4046" coordsize="1320,2">
              <v:shape style="position:absolute;left:6590;top:4046;width:1320;height:2" coordorigin="6590,4046" coordsize="1320,0" path="m6590,4046l7910,4046e" filled="f" stroked="t" strokeweight=".48pt" strokecolor="#5B5B5B">
                <v:path arrowok="t"/>
              </v:shape>
            </v:group>
            <v:group style="position:absolute;left:3643;top:3888;width:2;height:187" coordorigin="3643,3888" coordsize="2,187">
              <v:shape style="position:absolute;left:3643;top:3888;width:2;height:187" coordorigin="3643,3888" coordsize="0,187" path="m3643,4075l3643,3888e" filled="f" stroked="t" strokeweight="1.68pt" strokecolor="#545454">
                <v:path arrowok="t"/>
              </v:shape>
            </v:group>
            <v:group style="position:absolute;left:3600;top:4070;width:3014;height:2" coordorigin="3600,4070" coordsize="3014,2">
              <v:shape style="position:absolute;left:3600;top:4070;width:3014;height:2" coordorigin="3600,4070" coordsize="3014,0" path="m3600,4070l6614,4070e" filled="f" stroked="t" strokeweight=".96pt" strokecolor="#747474">
                <v:path arrowok="t"/>
              </v:shape>
            </v:group>
            <v:group style="position:absolute;left:7910;top:4046;width:1085;height:2" coordorigin="7910,4046" coordsize="1085,2">
              <v:shape style="position:absolute;left:7910;top:4046;width:1085;height:2" coordorigin="7910,4046" coordsize="1085,0" path="m7910,4046l8995,4046e" filled="f" stroked="t" strokeweight=".48pt" strokecolor="#000000">
                <v:path arrowok="t"/>
              </v:shape>
            </v:group>
            <v:group style="position:absolute;left:8995;top:4046;width:2472;height:2" coordorigin="8995,4046" coordsize="2472,2">
              <v:shape style="position:absolute;left:8995;top:4046;width:2472;height:2" coordorigin="8995,4046" coordsize="2472,0" path="m8995,4046l11467,4046e" filled="f" stroked="t" strokeweight=".48pt" strokecolor="#6B6B6B">
                <v:path arrowok="t"/>
              </v:shape>
            </v:group>
            <v:group style="position:absolute;left:461;top:4378;width:2971;height:2" coordorigin="461,4378" coordsize="2971,2">
              <v:shape style="position:absolute;left:461;top:4378;width:2971;height:2" coordorigin="461,4378" coordsize="2971,0" path="m461,4378l3432,4378e" filled="f" stroked="t" strokeweight=".96pt" strokecolor="#6B6B6B">
                <v:path arrowok="t"/>
              </v:shape>
            </v:group>
            <v:group style="position:absolute;left:3374;top:4378;width:3264;height:2" coordorigin="3374,4378" coordsize="3264,2">
              <v:shape style="position:absolute;left:3374;top:4378;width:3264;height:2" coordorigin="3374,4378" coordsize="3264,0" path="m3374,4378l6638,4378e" filled="f" stroked="t" strokeweight=".96pt" strokecolor="#343434">
                <v:path arrowok="t"/>
              </v:shape>
            </v:group>
            <v:group style="position:absolute;left:3638;top:4046;width:2;height:331" coordorigin="3638,4046" coordsize="2,331">
              <v:shape style="position:absolute;left:3638;top:4046;width:2;height:331" coordorigin="3638,4046" coordsize="0,331" path="m3638,4378l3638,4046e" filled="f" stroked="t" strokeweight=".48pt" strokecolor="#4B4B4B">
                <v:path arrowok="t"/>
              </v:shape>
            </v:group>
            <v:group style="position:absolute;left:6562;top:4382;width:4920;height:2" coordorigin="6562,4382" coordsize="4920,2">
              <v:shape style="position:absolute;left:6562;top:4382;width:4920;height:2" coordorigin="6562,4382" coordsize="4920,0" path="m6562,4382l11482,4382e" filled="f" stroked="t" strokeweight=".48pt" strokecolor="#343434">
                <v:path arrowok="t"/>
              </v:shape>
            </v:group>
            <v:group style="position:absolute;left:437;top:4661;width:1694;height:2" coordorigin="437,4661" coordsize="1694,2">
              <v:shape style="position:absolute;left:437;top:4661;width:1694;height:2" coordorigin="437,4661" coordsize="1694,0" path="m437,4661l2131,4661e" filled="f" stroked="t" strokeweight=".48pt" strokecolor="#676767">
                <v:path arrowok="t"/>
              </v:shape>
            </v:group>
            <v:group style="position:absolute;left:468;top:4330;width:2;height:1968" coordorigin="468,4330" coordsize="2,1968">
              <v:shape style="position:absolute;left:468;top:4330;width:2;height:1968" coordorigin="468,4330" coordsize="0,1968" path="m468,6298l468,4330e" filled="f" stroked="t" strokeweight=".48pt" strokecolor="#343434">
                <v:path arrowok="t"/>
              </v:shape>
            </v:group>
            <v:group style="position:absolute;left:2146;top:4368;width:2;height:2904" coordorigin="2146,4368" coordsize="2,2904">
              <v:shape style="position:absolute;left:2146;top:4368;width:2;height:2904" coordorigin="2146,4368" coordsize="0,2904" path="m2146,7272l2146,4368e" filled="f" stroked="t" strokeweight=".48pt" strokecolor="#282828">
                <v:path arrowok="t"/>
              </v:shape>
            </v:group>
            <v:group style="position:absolute;left:2093;top:4656;width:9389;height:2" coordorigin="2093,4656" coordsize="9389,2">
              <v:shape style="position:absolute;left:2093;top:4656;width:9389;height:2" coordorigin="2093,4656" coordsize="9389,0" path="m2093,4656l11482,4656e" filled="f" stroked="t" strokeweight=".96pt" strokecolor="#676767">
                <v:path arrowok="t"/>
              </v:shape>
            </v:group>
            <v:group style="position:absolute;left:2141;top:4886;width:9341;height:2" coordorigin="2141,4886" coordsize="9341,2">
              <v:shape style="position:absolute;left:2141;top:4886;width:9341;height:2" coordorigin="2141,4886" coordsize="9341,0" path="m2141,4886l11482,4886e" filled="f" stroked="t" strokeweight=".96pt" strokecolor="#676767">
                <v:path arrowok="t"/>
              </v:shape>
            </v:group>
            <v:group style="position:absolute;left:4622;top:4877;width:2;height:2122" coordorigin="4622,4877" coordsize="2,2122">
              <v:shape style="position:absolute;left:4622;top:4877;width:2;height:2122" coordorigin="4622,4877" coordsize="0,2122" path="m4622,6998l4622,4877e" filled="f" stroked="t" strokeweight=".48pt" strokecolor="#383838">
                <v:path arrowok="t"/>
              </v:shape>
            </v:group>
            <v:group style="position:absolute;left:4608;top:5362;width:1440;height:2" coordorigin="4608,5362" coordsize="1440,2">
              <v:shape style="position:absolute;left:4608;top:5362;width:1440;height:2" coordorigin="4608,5362" coordsize="1440,0" path="m4608,5362l6048,5362e" filled="f" stroked="t" strokeweight=".48pt" strokecolor="#343434">
                <v:path arrowok="t"/>
              </v:shape>
            </v:group>
            <v:group style="position:absolute;left:7349;top:4867;width:2;height:264" coordorigin="7349,4867" coordsize="2,264">
              <v:shape style="position:absolute;left:7349;top:4867;width:2;height:264" coordorigin="7349,4867" coordsize="0,264" path="m7349,5131l7349,4867e" filled="f" stroked="t" strokeweight=".48pt" strokecolor="#6B6B6B">
                <v:path arrowok="t"/>
              </v:shape>
            </v:group>
            <v:group style="position:absolute;left:466;top:5102;width:2;height:1195" coordorigin="466,5102" coordsize="2,1195">
              <v:shape style="position:absolute;left:466;top:5102;width:2;height:1195" coordorigin="466,5102" coordsize="0,1195" path="m466,6298l466,5102e" filled="f" stroked="t" strokeweight=".48pt" strokecolor="#1F1F1F">
                <v:path arrowok="t"/>
              </v:shape>
            </v:group>
            <v:group style="position:absolute;left:6019;top:5352;width:274;height:2" coordorigin="6019,5352" coordsize="274,2">
              <v:shape style="position:absolute;left:6019;top:5352;width:274;height:2" coordorigin="6019,5352" coordsize="274,0" path="m6019,5352l6293,5352e" filled="f" stroked="t" strokeweight=".96pt" strokecolor="#343434">
                <v:path arrowok="t"/>
              </v:shape>
            </v:group>
            <v:group style="position:absolute;left:6226;top:5366;width:1766;height:2" coordorigin="6226,5366" coordsize="1766,2">
              <v:shape style="position:absolute;left:6226;top:5366;width:1766;height:2" coordorigin="6226,5366" coordsize="1766,0" path="m6226,5366l7992,5366e" filled="f" stroked="t" strokeweight=".96pt" strokecolor="#5B5B5B">
                <v:path arrowok="t"/>
              </v:shape>
            </v:group>
            <v:group style="position:absolute;left:7349;top:5131;width:2;height:230" coordorigin="7349,5131" coordsize="2,230">
              <v:shape style="position:absolute;left:7349;top:5131;width:2;height:230" coordorigin="7349,5131" coordsize="0,230" path="m7349,5362l7349,5131e" filled="f" stroked="t" strokeweight=".48pt" strokecolor="#3B3B3B">
                <v:path arrowok="t"/>
              </v:shape>
            </v:group>
            <v:group style="position:absolute;left:7882;top:5362;width:326;height:2" coordorigin="7882,5362" coordsize="326,2">
              <v:shape style="position:absolute;left:7882;top:5362;width:326;height:2" coordorigin="7882,5362" coordsize="326,0" path="m7882,5362l8208,5362e" filled="f" stroked="t" strokeweight=".48pt" strokecolor="#343434">
                <v:path arrowok="t"/>
              </v:shape>
            </v:group>
            <v:group style="position:absolute;left:8179;top:5352;width:528;height:2" coordorigin="8179,5352" coordsize="528,2">
              <v:shape style="position:absolute;left:8179;top:5352;width:528;height:2" coordorigin="8179,5352" coordsize="528,0" path="m8179,5352l8707,5352e" filled="f" stroked="t" strokeweight=".96pt" strokecolor="#383838">
                <v:path arrowok="t"/>
              </v:shape>
            </v:group>
            <v:group style="position:absolute;left:8606;top:5366;width:2875;height:2" coordorigin="8606,5366" coordsize="2875,2">
              <v:shape style="position:absolute;left:8606;top:5366;width:2875;height:2" coordorigin="8606,5366" coordsize="2875,0" path="m8606,5366l11482,5366e" filled="f" stroked="t" strokeweight=".96pt" strokecolor="#646464">
                <v:path arrowok="t"/>
              </v:shape>
            </v:group>
            <v:group style="position:absolute;left:4618;top:5606;width:6864;height:2" coordorigin="4618,5606" coordsize="6864,2">
              <v:shape style="position:absolute;left:4618;top:5606;width:6864;height:2" coordorigin="4618,5606" coordsize="6864,0" path="m4618,5606l11482,5606e" filled="f" stroked="t" strokeweight=".96pt" strokecolor="#676767">
                <v:path arrowok="t"/>
              </v:shape>
            </v:group>
            <v:group style="position:absolute;left:4618;top:5846;width:6864;height:2" coordorigin="4618,5846" coordsize="6864,2">
              <v:shape style="position:absolute;left:4618;top:5846;width:6864;height:2" coordorigin="4618,5846" coordsize="6864,0" path="m4618,5846l11482,5846e" filled="f" stroked="t" strokeweight=".96pt" strokecolor="#606060">
                <v:path arrowok="t"/>
              </v:shape>
            </v:group>
            <v:group style="position:absolute;left:2141;top:6072;width:1291;height:2" coordorigin="2141,6072" coordsize="1291,2">
              <v:shape style="position:absolute;left:2141;top:6072;width:1291;height:2" coordorigin="2141,6072" coordsize="1291,0" path="m2141,6072l3432,6072e" filled="f" stroked="t" strokeweight=".48pt" strokecolor="#343434">
                <v:path arrowok="t"/>
              </v:shape>
            </v:group>
            <v:group style="position:absolute;left:3403;top:6091;width:1214;height:2" coordorigin="3403,6091" coordsize="1214,2">
              <v:shape style="position:absolute;left:3403;top:6091;width:1214;height:2" coordorigin="3403,6091" coordsize="1214,0" path="m3403,6091l4618,6091e" filled="f" stroked="t" strokeweight=".48pt" strokecolor="#A3A3A3">
                <v:path arrowok="t"/>
              </v:shape>
            </v:group>
            <v:group style="position:absolute;left:4579;top:6077;width:6902;height:2" coordorigin="4579,6077" coordsize="6902,2">
              <v:shape style="position:absolute;left:4579;top:6077;width:6902;height:2" coordorigin="4579,6077" coordsize="6902,0" path="m4579,6077l11482,6077e" filled="f" stroked="t" strokeweight=".96pt" strokecolor="#646464">
                <v:path arrowok="t"/>
              </v:shape>
            </v:group>
            <v:group style="position:absolute;left:749;top:6307;width:2683;height:2" coordorigin="749,6307" coordsize="2683,2">
              <v:shape style="position:absolute;left:749;top:6307;width:2683;height:2" coordorigin="749,6307" coordsize="2683,0" path="m749,6307l3432,6307e" filled="f" stroked="t" strokeweight=".96pt" strokecolor="#4F4F4F">
                <v:path arrowok="t"/>
              </v:shape>
            </v:group>
            <v:group style="position:absolute;left:3374;top:6312;width:3643;height:2" coordorigin="3374,6312" coordsize="3643,2">
              <v:shape style="position:absolute;left:3374;top:6312;width:3643;height:2" coordorigin="3374,6312" coordsize="3643,0" path="m3374,6312l7018,6312e" filled="f" stroked="t" strokeweight=".48pt" strokecolor="#1F1F1F">
                <v:path arrowok="t"/>
              </v:shape>
            </v:group>
            <v:group style="position:absolute;left:6989;top:6298;width:360;height:2" coordorigin="6989,6298" coordsize="360,2">
              <v:shape style="position:absolute;left:6989;top:6298;width:360;height:2" coordorigin="6989,6298" coordsize="360,0" path="m6989,6298l7349,6298e" filled="f" stroked="t" strokeweight=".48pt" strokecolor="#000000">
                <v:path arrowok="t"/>
              </v:shape>
            </v:group>
            <v:group style="position:absolute;left:7349;top:6298;width:562;height:2" coordorigin="7349,6298" coordsize="562,2">
              <v:shape style="position:absolute;left:7349;top:6298;width:562;height:2" coordorigin="7349,6298" coordsize="562,0" path="m7349,6298l7910,6298e" filled="f" stroked="t" strokeweight=".48pt" strokecolor="#B3B3B3">
                <v:path arrowok="t"/>
              </v:shape>
            </v:group>
            <v:group style="position:absolute;left:7910;top:6298;width:1085;height:2" coordorigin="7910,6298" coordsize="1085,2">
              <v:shape style="position:absolute;left:7910;top:6298;width:1085;height:2" coordorigin="7910,6298" coordsize="1085,0" path="m7910,6298l8995,6298e" filled="f" stroked="t" strokeweight=".48pt" strokecolor="#000000">
                <v:path arrowok="t"/>
              </v:shape>
            </v:group>
            <v:group style="position:absolute;left:8995;top:6298;width:2472;height:2" coordorigin="8995,6298" coordsize="2472,2">
              <v:shape style="position:absolute;left:8995;top:6298;width:2472;height:2" coordorigin="8995,6298" coordsize="2472,0" path="m8995,6298l11467,6298e" filled="f" stroked="t" strokeweight=".48pt" strokecolor="#6B6B6B">
                <v:path arrowok="t"/>
              </v:shape>
            </v:group>
            <v:group style="position:absolute;left:4618;top:6264;width:2;height:734" coordorigin="4618,6264" coordsize="2,734">
              <v:shape style="position:absolute;left:4618;top:6264;width:2;height:734" coordorigin="4618,6264" coordsize="0,734" path="m4618,6998l4618,6264e" filled="f" stroked="t" strokeweight=".96pt" strokecolor="#4F4F4F">
                <v:path arrowok="t"/>
              </v:shape>
            </v:group>
            <v:group style="position:absolute;left:7349;top:6293;width:2;height:264" coordorigin="7349,6293" coordsize="2,264">
              <v:shape style="position:absolute;left:7349;top:6293;width:2;height:264" coordorigin="7349,6293" coordsize="0,264" path="m7349,6557l7349,6293e" filled="f" stroked="t" strokeweight=".48pt" strokecolor="#4F4F4F">
                <v:path arrowok="t"/>
              </v:shape>
            </v:group>
            <v:group style="position:absolute;left:2141;top:6763;width:3907;height:2" coordorigin="2141,6763" coordsize="3907,2">
              <v:shape style="position:absolute;left:2141;top:6763;width:3907;height:2" coordorigin="2141,6763" coordsize="3907,0" path="m2141,6763l6048,6763e" filled="f" stroked="t" strokeweight=".48pt" strokecolor="#383838">
                <v:path arrowok="t"/>
              </v:shape>
            </v:group>
            <v:group style="position:absolute;left:6019;top:6782;width:274;height:2" coordorigin="6019,6782" coordsize="274,2">
              <v:shape style="position:absolute;left:6019;top:6782;width:274;height:2" coordorigin="6019,6782" coordsize="274,0" path="m6019,6782l6293,6782e" filled="f" stroked="t" strokeweight=".48pt" strokecolor="#A0A0A0">
                <v:path arrowok="t"/>
              </v:shape>
            </v:group>
            <v:group style="position:absolute;left:6293;top:6782;width:307;height:2" coordorigin="6293,6782" coordsize="307,2">
              <v:shape style="position:absolute;left:6293;top:6782;width:307;height:2" coordorigin="6293,6782" coordsize="307,0" path="m6293,6782l6600,6782e" filled="f" stroked="t" strokeweight=".96pt" strokecolor="#9C9C9C">
                <v:path arrowok="t"/>
              </v:shape>
            </v:group>
            <v:group style="position:absolute;left:6533;top:6768;width:850;height:2" coordorigin="6533,6768" coordsize="850,2">
              <v:shape style="position:absolute;left:6533;top:6768;width:850;height:2" coordorigin="6533,6768" coordsize="850,0" path="m6533,6768l7382,6768e" filled="f" stroked="t" strokeweight=".96pt" strokecolor="#676767">
                <v:path arrowok="t"/>
              </v:shape>
            </v:group>
            <v:group style="position:absolute;left:7349;top:6557;width:2;height:437" coordorigin="7349,6557" coordsize="2,437">
              <v:shape style="position:absolute;left:7349;top:6557;width:2;height:437" coordorigin="7349,6557" coordsize="0,437" path="m7349,6994l7349,6557e" filled="f" stroked="t" strokeweight=".48pt" strokecolor="#747474">
                <v:path arrowok="t"/>
              </v:shape>
            </v:group>
            <v:group style="position:absolute;left:7344;top:6782;width:566;height:2" coordorigin="7344,6782" coordsize="566,2">
              <v:shape style="position:absolute;left:7344;top:6782;width:566;height:2" coordorigin="7344,6782" coordsize="566,0" path="m7344,6782l7910,6782e" filled="f" stroked="t" strokeweight=".96pt" strokecolor="#909090">
                <v:path arrowok="t"/>
              </v:shape>
            </v:group>
            <v:group style="position:absolute;left:7910;top:6782;width:269;height:2" coordorigin="7910,6782" coordsize="269,2">
              <v:shape style="position:absolute;left:7910;top:6782;width:269;height:2" coordorigin="7910,6782" coordsize="269,0" path="m7910,6782l8179,6782e" filled="f" stroked="t" strokeweight=".48pt" strokecolor="#A3A3A3">
                <v:path arrowok="t"/>
              </v:shape>
            </v:group>
            <v:group style="position:absolute;left:8179;top:6782;width:528;height:2" coordorigin="8179,6782" coordsize="528,2">
              <v:shape style="position:absolute;left:8179;top:6782;width:528;height:2" coordorigin="8179,6782" coordsize="528,0" path="m8179,6782l8707,6782e" filled="f" stroked="t" strokeweight=".96pt" strokecolor="#9C9C9C">
                <v:path arrowok="t"/>
              </v:shape>
            </v:group>
            <v:group style="position:absolute;left:8678;top:6768;width:2803;height:2" coordorigin="8678,6768" coordsize="2803,2">
              <v:shape style="position:absolute;left:8678;top:6768;width:2803;height:2" coordorigin="8678,6768" coordsize="2803,0" path="m8678,6768l11482,6768e" filled="f" stroked="t" strokeweight=".96pt" strokecolor="#676767">
                <v:path arrowok="t"/>
              </v:shape>
            </v:group>
            <v:group style="position:absolute;left:2141;top:6994;width:3907;height:2" coordorigin="2141,6994" coordsize="3907,2">
              <v:shape style="position:absolute;left:2141;top:6994;width:3907;height:2" coordorigin="2141,6994" coordsize="3907,0" path="m2141,6994l6048,6994e" filled="f" stroked="t" strokeweight=".48pt" strokecolor="#383838">
                <v:path arrowok="t"/>
              </v:shape>
            </v:group>
            <v:group style="position:absolute;left:6019;top:6984;width:274;height:2" coordorigin="6019,6984" coordsize="274,2">
              <v:shape style="position:absolute;left:6019;top:6984;width:274;height:2" coordorigin="6019,6984" coordsize="274,0" path="m6019,6984l6293,6984e" filled="f" stroked="t" strokeweight=".96pt" strokecolor="#3F3F3F">
                <v:path arrowok="t"/>
              </v:shape>
            </v:group>
            <v:group style="position:absolute;left:5534;top:6998;width:5947;height:2" coordorigin="5534,6998" coordsize="5947,2">
              <v:shape style="position:absolute;left:5534;top:6998;width:5947;height:2" coordorigin="5534,6998" coordsize="5947,0" path="m5534,6998l11482,6998e" filled="f" stroked="t" strokeweight=".96pt" strokecolor="#646464">
                <v:path arrowok="t"/>
              </v:shape>
            </v:group>
            <v:group style="position:absolute;left:466;top:6490;width:2;height:782" coordorigin="466,6490" coordsize="2,782">
              <v:shape style="position:absolute;left:466;top:6490;width:2;height:782" coordorigin="466,6490" coordsize="0,782" path="m466,7272l466,6490e" filled="f" stroked="t" strokeweight=".48pt" strokecolor="#282828">
                <v:path arrowok="t"/>
              </v:shape>
            </v:group>
            <v:group style="position:absolute;left:451;top:7219;width:4190;height:2" coordorigin="451,7219" coordsize="4190,2">
              <v:shape style="position:absolute;left:451;top:7219;width:4190;height:2" coordorigin="451,7219" coordsize="4190,0" path="m451,7219l4642,7219e" filled="f" stroked="t" strokeweight=".72pt" strokecolor="#606060">
                <v:path arrowok="t"/>
              </v:shape>
            </v:group>
            <v:group style="position:absolute;left:4584;top:7224;width:4440;height:2" coordorigin="4584,7224" coordsize="4440,2">
              <v:shape style="position:absolute;left:4584;top:7224;width:4440;height:2" coordorigin="4584,7224" coordsize="4440,0" path="m4584,7224l9024,7224e" filled="f" stroked="t" strokeweight=".48pt" strokecolor="#343434">
                <v:path arrowok="t"/>
              </v:shape>
            </v:group>
            <v:group style="position:absolute;left:8995;top:7234;width:2472;height:2" coordorigin="8995,7234" coordsize="2472,2">
              <v:shape style="position:absolute;left:8995;top:7234;width:2472;height:2" coordorigin="8995,7234" coordsize="2472,0" path="m8995,7234l11467,7234e" filled="f" stroked="t" strokeweight=".48pt" strokecolor="#646464">
                <v:path arrowok="t"/>
              </v:shape>
            </v:group>
            <v:group style="position:absolute;left:442;top:7224;width:2;height:245" coordorigin="442,7224" coordsize="2,245">
              <v:shape style="position:absolute;left:442;top:7224;width:2;height:245" coordorigin="442,7224" coordsize="0,245" path="m442,7469l442,7224e" filled="f" stroked="t" strokeweight=".48pt" strokecolor="#000000">
                <v:path arrowok="t"/>
              </v:shape>
            </v:group>
            <v:group style="position:absolute;left:2141;top:7195;width:2;height:4325" coordorigin="2141,7195" coordsize="2,4325">
              <v:shape style="position:absolute;left:2141;top:7195;width:2;height:4325" coordorigin="2141,7195" coordsize="0,4325" path="m2141,11520l2141,7195e" filled="f" stroked="t" strokeweight=".96pt" strokecolor="#575757">
                <v:path arrowok="t"/>
              </v:shape>
            </v:group>
            <v:group style="position:absolute;left:461;top:7670;width:2602;height:2" coordorigin="461,7670" coordsize="2602,2">
              <v:shape style="position:absolute;left:461;top:7670;width:2602;height:2" coordorigin="461,7670" coordsize="2602,0" path="m461,7670l3062,7670e" filled="f" stroked="t" strokeweight=".96pt" strokecolor="#676767">
                <v:path arrowok="t"/>
              </v:shape>
            </v:group>
            <v:group style="position:absolute;left:466;top:7440;width:2;height:259" coordorigin="466,7440" coordsize="2,259">
              <v:shape style="position:absolute;left:466;top:7440;width:2;height:259" coordorigin="466,7440" coordsize="0,259" path="m466,7699l466,7440e" filled="f" stroked="t" strokeweight=".48pt" strokecolor="#232323">
                <v:path arrowok="t"/>
              </v:shape>
            </v:group>
            <v:group style="position:absolute;left:3005;top:7675;width:8477;height:2" coordorigin="3005,7675" coordsize="8477,2">
              <v:shape style="position:absolute;left:3005;top:7675;width:8477;height:2" coordorigin="3005,7675" coordsize="8477,0" path="m3005,7675l11482,7675e" filled="f" stroked="t" strokeweight=".48pt" strokecolor="#383838">
                <v:path arrowok="t"/>
              </v:shape>
            </v:group>
            <v:group style="position:absolute;left:461;top:6490;width:2;height:1435" coordorigin="461,6490" coordsize="2,1435">
              <v:shape style="position:absolute;left:461;top:6490;width:2;height:1435" coordorigin="461,6490" coordsize="0,1435" path="m461,7925l461,6490e" filled="f" stroked="t" strokeweight=".96pt" strokecolor="#3F3F3F">
                <v:path arrowok="t"/>
              </v:shape>
            </v:group>
            <v:group style="position:absolute;left:4618;top:7670;width:2;height:778" coordorigin="4618,7670" coordsize="2,778">
              <v:shape style="position:absolute;left:4618;top:7670;width:2;height:778" coordorigin="4618,7670" coordsize="0,778" path="m4618,8448l4618,7670e" filled="f" stroked="t" strokeweight=".96pt" strokecolor="#606060">
                <v:path arrowok="t"/>
              </v:shape>
            </v:group>
            <v:group style="position:absolute;left:4618;top:7906;width:2760;height:2" coordorigin="4618,7906" coordsize="2760,2">
              <v:shape style="position:absolute;left:4618;top:7906;width:2760;height:2" coordorigin="4618,7906" coordsize="2760,0" path="m4618,7906l7378,7906e" filled="f" stroked="t" strokeweight=".48pt" strokecolor="#1F1F1F">
                <v:path arrowok="t"/>
              </v:shape>
            </v:group>
            <v:group style="position:absolute;left:7349;top:7896;width:1646;height:2" coordorigin="7349,7896" coordsize="1646,2">
              <v:shape style="position:absolute;left:7349;top:7896;width:1646;height:2" coordorigin="7349,7896" coordsize="1646,0" path="m7349,7896l8995,7896e" filled="f" stroked="t" strokeweight=".48pt" strokecolor="#232323">
                <v:path arrowok="t"/>
              </v:shape>
            </v:group>
            <v:group style="position:absolute;left:8765;top:7910;width:2717;height:2" coordorigin="8765,7910" coordsize="2717,2">
              <v:shape style="position:absolute;left:8765;top:7910;width:2717;height:2" coordorigin="8765,7910" coordsize="2717,0" path="m8765,7910l11482,7910e" filled="f" stroked="t" strokeweight=".96pt" strokecolor="#4F4F4F">
                <v:path arrowok="t"/>
              </v:shape>
            </v:group>
            <v:group style="position:absolute;left:461;top:7661;width:2;height:3245" coordorigin="461,7661" coordsize="2,3245">
              <v:shape style="position:absolute;left:461;top:7661;width:2;height:3245" coordorigin="461,7661" coordsize="0,3245" path="m461,10906l461,7661e" filled="f" stroked="t" strokeweight=".96pt" strokecolor="#575757">
                <v:path arrowok="t"/>
              </v:shape>
            </v:group>
            <v:group style="position:absolute;left:4608;top:8136;width:6874;height:2" coordorigin="4608,8136" coordsize="6874,2">
              <v:shape style="position:absolute;left:4608;top:8136;width:6874;height:2" coordorigin="4608,8136" coordsize="6874,0" path="m4608,8136l11482,8136e" filled="f" stroked="t" strokeweight=".48pt" strokecolor="#383838">
                <v:path arrowok="t"/>
              </v:shape>
            </v:group>
            <v:group style="position:absolute;left:451;top:8405;width:4200;height:2" coordorigin="451,8405" coordsize="4200,2">
              <v:shape style="position:absolute;left:451;top:8405;width:4200;height:2" coordorigin="451,8405" coordsize="4200,0" path="m451,8405l4651,8405e" filled="f" stroked="t" strokeweight=".48pt" strokecolor="#383838">
                <v:path arrowok="t"/>
              </v:shape>
            </v:group>
            <v:group style="position:absolute;left:4603;top:8395;width:1416;height:2" coordorigin="4603,8395" coordsize="1416,2">
              <v:shape style="position:absolute;left:4603;top:8395;width:1416;height:2" coordorigin="4603,8395" coordsize="1416,0" path="m4603,8395l6019,8395e" filled="f" stroked="t" strokeweight=".96pt" strokecolor="#3B3B3B">
                <v:path arrowok="t"/>
              </v:shape>
            </v:group>
            <v:group style="position:absolute;left:5606;top:8410;width:5875;height:2" coordorigin="5606,8410" coordsize="5875,2">
              <v:shape style="position:absolute;left:5606;top:8410;width:5875;height:2" coordorigin="5606,8410" coordsize="5875,0" path="m5606,8410l11482,8410e" filled="f" stroked="t" strokeweight=".96pt" strokecolor="#646464">
                <v:path arrowok="t"/>
              </v:shape>
            </v:group>
            <v:group style="position:absolute;left:451;top:9298;width:1051;height:2" coordorigin="451,9298" coordsize="1051,2">
              <v:shape style="position:absolute;left:451;top:9298;width:1051;height:2" coordorigin="451,9298" coordsize="1051,0" path="m451,9298l1502,9298e" filled="f" stroked="t" strokeweight=".48pt" strokecolor="#383838">
                <v:path arrowok="t"/>
              </v:shape>
            </v:group>
            <v:group style="position:absolute;left:1474;top:9288;width:662;height:2" coordorigin="1474,9288" coordsize="662,2">
              <v:shape style="position:absolute;left:1474;top:9288;width:662;height:2" coordorigin="1474,9288" coordsize="662,0" path="m1474,9288l2136,9288e" filled="f" stroked="t" strokeweight=".96pt" strokecolor="#3B3B3B">
                <v:path arrowok="t"/>
              </v:shape>
            </v:group>
            <v:group style="position:absolute;left:2088;top:9302;width:9394;height:2" coordorigin="2088,9302" coordsize="9394,2">
              <v:shape style="position:absolute;left:2088;top:9302;width:9394;height:2" coordorigin="2088,9302" coordsize="9394,0" path="m2088,9302l11482,9302e" filled="f" stroked="t" strokeweight=".96pt" strokecolor="#676767">
                <v:path arrowok="t"/>
              </v:shape>
            </v:group>
            <v:group style="position:absolute;left:451;top:10234;width:1714;height:2" coordorigin="451,10234" coordsize="1714,2">
              <v:shape style="position:absolute;left:451;top:10234;width:1714;height:2" coordorigin="451,10234" coordsize="1714,0" path="m451,10234l2165,10234e" filled="f" stroked="t" strokeweight=".96pt" strokecolor="#676767">
                <v:path arrowok="t"/>
              </v:shape>
            </v:group>
            <v:group style="position:absolute;left:2088;top:10238;width:2923;height:2" coordorigin="2088,10238" coordsize="2923,2">
              <v:shape style="position:absolute;left:2088;top:10238;width:2923;height:2" coordorigin="2088,10238" coordsize="2923,0" path="m2088,10238l5011,10238e" filled="f" stroked="t" strokeweight=".48pt" strokecolor="#3B3B3B">
                <v:path arrowok="t"/>
              </v:shape>
            </v:group>
            <v:group style="position:absolute;left:4954;top:10238;width:1094;height:2" coordorigin="4954,10238" coordsize="1094,2">
              <v:shape style="position:absolute;left:4954;top:10238;width:1094;height:2" coordorigin="4954,10238" coordsize="1094,0" path="m4954,10238l6048,10238e" filled="f" stroked="t" strokeweight=".48pt" strokecolor="#232323">
                <v:path arrowok="t"/>
              </v:shape>
            </v:group>
            <v:group style="position:absolute;left:5990;top:10243;width:331;height:2" coordorigin="5990,10243" coordsize="331,2">
              <v:shape style="position:absolute;left:5990;top:10243;width:331;height:2" coordorigin="5990,10243" coordsize="331,0" path="m5990,10243l6322,10243e" filled="f" stroked="t" strokeweight=".72pt" strokecolor="#545454">
                <v:path arrowok="t"/>
              </v:shape>
            </v:group>
            <v:group style="position:absolute;left:6144;top:10243;width:5338;height:2" coordorigin="6144,10243" coordsize="5338,2">
              <v:shape style="position:absolute;left:6144;top:10243;width:5338;height:2" coordorigin="6144,10243" coordsize="5338,0" path="m6144,10243l11482,10243e" filled="f" stroked="t" strokeweight=".96pt" strokecolor="#676767">
                <v:path arrowok="t"/>
              </v:shape>
            </v:group>
            <v:group style="position:absolute;left:451;top:10469;width:1051;height:2" coordorigin="451,10469" coordsize="1051,2">
              <v:shape style="position:absolute;left:451;top:10469;width:1051;height:2" coordorigin="451,10469" coordsize="1051,0" path="m451,10469l1502,10469e" filled="f" stroked="t" strokeweight=".48pt" strokecolor="#343434">
                <v:path arrowok="t"/>
              </v:shape>
            </v:group>
            <v:group style="position:absolute;left:1445;top:10474;width:4718;height:2" coordorigin="1445,10474" coordsize="4718,2">
              <v:shape style="position:absolute;left:1445;top:10474;width:4718;height:2" coordorigin="1445,10474" coordsize="4718,0" path="m1445,10474l6163,10474e" filled="f" stroked="t" strokeweight=".96pt" strokecolor="#6B6B6B">
                <v:path arrowok="t"/>
              </v:shape>
            </v:group>
            <v:group style="position:absolute;left:2208;top:10219;width:2;height:278" coordorigin="2208,10219" coordsize="2,278">
              <v:shape style="position:absolute;left:2208;top:10219;width:2;height:278" coordorigin="2208,10219" coordsize="0,278" path="m2208,10498l2208,10219e" filled="f" stroked="t" strokeweight=".96pt" strokecolor="#545454">
                <v:path arrowok="t"/>
              </v:shape>
            </v:group>
            <v:group style="position:absolute;left:5990;top:10478;width:5491;height:2" coordorigin="5990,10478" coordsize="5491,2">
              <v:shape style="position:absolute;left:5990;top:10478;width:5491;height:2" coordorigin="5990,10478" coordsize="5491,0" path="m5990,10478l11482,10478e" filled="f" stroked="t" strokeweight=".48pt" strokecolor="#383838">
                <v:path arrowok="t"/>
              </v:shape>
            </v:group>
            <v:group style="position:absolute;left:451;top:10742;width:1714;height:2" coordorigin="451,10742" coordsize="1714,2">
              <v:shape style="position:absolute;left:451;top:10742;width:1714;height:2" coordorigin="451,10742" coordsize="1714,0" path="m451,10742l2165,10742e" filled="f" stroked="t" strokeweight=".72pt" strokecolor="#606060">
                <v:path arrowok="t"/>
              </v:shape>
            </v:group>
            <v:group style="position:absolute;left:2088;top:10747;width:4234;height:2" coordorigin="2088,10747" coordsize="4234,2">
              <v:shape style="position:absolute;left:2088;top:10747;width:4234;height:2" coordorigin="2088,10747" coordsize="4234,0" path="m2088,10747l6322,10747e" filled="f" stroked="t" strokeweight=".48pt" strokecolor="#3F3F3F">
                <v:path arrowok="t"/>
              </v:shape>
            </v:group>
            <v:group style="position:absolute;left:6293;top:10738;width:307;height:2" coordorigin="6293,10738" coordsize="307,2">
              <v:shape style="position:absolute;left:6293;top:10738;width:307;height:2" coordorigin="6293,10738" coordsize="307,0" path="m6293,10738l6600,10738e" filled="f" stroked="t" strokeweight=".48pt" strokecolor="#3F3F3F">
                <v:path arrowok="t"/>
              </v:shape>
            </v:group>
            <v:group style="position:absolute;left:6533;top:10752;width:4949;height:2" coordorigin="6533,10752" coordsize="4949,2">
              <v:shape style="position:absolute;left:6533;top:10752;width:4949;height:2" coordorigin="6533,10752" coordsize="4949,0" path="m6533,10752l11482,10752e" filled="f" stroked="t" strokeweight=".96pt" strokecolor="#676767">
                <v:path arrowok="t"/>
              </v:shape>
            </v:group>
            <v:group style="position:absolute;left:461;top:11030;width:2;height:216" coordorigin="461,11030" coordsize="2,216">
              <v:shape style="position:absolute;left:461;top:11030;width:2;height:216" coordorigin="461,11030" coordsize="0,216" path="m461,11246l461,11030e" filled="f" stroked="t" strokeweight=".96pt" strokecolor="#606060">
                <v:path arrowok="t"/>
              </v:shape>
            </v:group>
            <v:group style="position:absolute;left:451;top:11215;width:4190;height:2" coordorigin="451,11215" coordsize="4190,2">
              <v:shape style="position:absolute;left:451;top:11215;width:4190;height:2" coordorigin="451,11215" coordsize="4190,0" path="m451,11215l4642,11215e" filled="f" stroked="t" strokeweight=".48pt" strokecolor="#444444">
                <v:path arrowok="t"/>
              </v:shape>
            </v:group>
            <v:group style="position:absolute;left:4536;top:11222;width:6946;height:2" coordorigin="4536,11222" coordsize="6946,2">
              <v:shape style="position:absolute;left:4536;top:11222;width:6946;height:2" coordorigin="4536,11222" coordsize="6946,0" path="m4536,11222l11482,11222e" filled="f" stroked="t" strokeweight=".96pt" strokecolor="#676767">
                <v:path arrowok="t"/>
              </v:shape>
            </v:group>
            <v:group style="position:absolute;left:451;top:11448;width:1714;height:2" coordorigin="451,11448" coordsize="1714,2">
              <v:shape style="position:absolute;left:451;top:11448;width:1714;height:2" coordorigin="451,11448" coordsize="1714,0" path="m451,11448l2165,11448e" filled="f" stroked="t" strokeweight=".48pt" strokecolor="#383838">
                <v:path arrowok="t"/>
              </v:shape>
            </v:group>
            <v:group style="position:absolute;left:461;top:11030;width:2;height:446" coordorigin="461,11030" coordsize="2,446">
              <v:shape style="position:absolute;left:461;top:11030;width:2;height:446" coordorigin="461,11030" coordsize="0,446" path="m461,11477l461,11030e" filled="f" stroked="t" strokeweight=".72pt" strokecolor="#4B4B4B">
                <v:path arrowok="t"/>
              </v:shape>
            </v:group>
            <v:group style="position:absolute;left:2088;top:11453;width:9394;height:2" coordorigin="2088,11453" coordsize="9394,2">
              <v:shape style="position:absolute;left:2088;top:11453;width:9394;height:2" coordorigin="2088,11453" coordsize="9394,0" path="m2088,11453l11482,11453e" filled="f" stroked="t" strokeweight=".96pt" strokecolor="#676767">
                <v:path arrowok="t"/>
              </v:shape>
            </v:group>
            <v:group style="position:absolute;left:456;top:11410;width:2;height:1834" coordorigin="456,11410" coordsize="2,1834">
              <v:shape style="position:absolute;left:456;top:11410;width:2;height:1834" coordorigin="456,11410" coordsize="0,1834" path="m456,13243l456,11410e" filled="f" stroked="t" strokeweight=".48pt" strokecolor="#232323">
                <v:path arrowok="t"/>
              </v:shape>
            </v:group>
            <v:group style="position:absolute;left:926;top:11443;width:2;height:485" coordorigin="926,11443" coordsize="2,485">
              <v:shape style="position:absolute;left:926;top:11443;width:2;height:485" coordorigin="926,11443" coordsize="0,485" path="m926,11928l926,11443e" filled="f" stroked="t" strokeweight=".48pt" strokecolor="#232323">
                <v:path arrowok="t"/>
              </v:shape>
            </v:group>
            <v:group style="position:absolute;left:1488;top:11410;width:2;height:1416" coordorigin="1488,11410" coordsize="2,1416">
              <v:shape style="position:absolute;left:1488;top:11410;width:2;height:1416" coordorigin="1488,11410" coordsize="0,1416" path="m1488,12826l1488,11410e" filled="f" stroked="t" strokeweight=".96pt" strokecolor="#575757">
                <v:path arrowok="t"/>
              </v:shape>
            </v:group>
            <v:group style="position:absolute;left:2136;top:11410;width:2;height:514" coordorigin="2136,11410" coordsize="2,514">
              <v:shape style="position:absolute;left:2136;top:11410;width:2;height:514" coordorigin="2136,11410" coordsize="0,514" path="m2136,11923l2136,11410e" filled="f" stroked="t" strokeweight=".72pt" strokecolor="#2B2B2B">
                <v:path arrowok="t"/>
              </v:shape>
            </v:group>
            <v:group style="position:absolute;left:6994;top:11443;width:2;height:3120" coordorigin="6994,11443" coordsize="2,3120">
              <v:shape style="position:absolute;left:6994;top:11443;width:2;height:3120" coordorigin="6994,11443" coordsize="0,3120" path="m6994,14563l6994,11443e" filled="f" stroked="t" strokeweight=".48pt" strokecolor="#2F2F2F">
                <v:path arrowok="t"/>
              </v:shape>
            </v:group>
            <v:group style="position:absolute;left:451;top:11894;width:499;height:2" coordorigin="451,11894" coordsize="499,2">
              <v:shape style="position:absolute;left:451;top:11894;width:499;height:2" coordorigin="451,11894" coordsize="499,0" path="m451,11894l950,11894e" filled="f" stroked="t" strokeweight=".72pt" strokecolor="#545454">
                <v:path arrowok="t"/>
              </v:shape>
            </v:group>
            <v:group style="position:absolute;left:874;top:11899;width:3768;height:2" coordorigin="874,11899" coordsize="3768,2">
              <v:shape style="position:absolute;left:874;top:11899;width:3768;height:2" coordorigin="874,11899" coordsize="3768,0" path="m874,11899l4642,11899e" filled="f" stroked="t" strokeweight=".48pt" strokecolor="#3B3B3B">
                <v:path arrowok="t"/>
              </v:shape>
            </v:group>
            <v:group style="position:absolute;left:4536;top:11904;width:6946;height:2" coordorigin="4536,11904" coordsize="6946,2">
              <v:shape style="position:absolute;left:4536;top:11904;width:6946;height:2" coordorigin="4536,11904" coordsize="6946,0" path="m4536,11904l11482,11904e" filled="f" stroked="t" strokeweight=".96pt" strokecolor="#676767">
                <v:path arrowok="t"/>
              </v:shape>
            </v:group>
            <v:group style="position:absolute;left:11472;top:11664;width:2;height:4853" coordorigin="11472,11664" coordsize="2,4853">
              <v:shape style="position:absolute;left:11472;top:11664;width:2;height:4853" coordorigin="11472,11664" coordsize="0,4853" path="m11472,16517l11472,11664e" filled="f" stroked="t" strokeweight=".96pt" strokecolor="#3F3F3F">
                <v:path arrowok="t"/>
              </v:shape>
            </v:group>
            <v:group style="position:absolute;left:922;top:11837;width:2;height:4680" coordorigin="922,11837" coordsize="2,4680">
              <v:shape style="position:absolute;left:922;top:11837;width:2;height:4680" coordorigin="922,11837" coordsize="0,4680" path="m922,16517l922,11837e" filled="f" stroked="t" strokeweight=".96pt" strokecolor="#575757">
                <v:path arrowok="t"/>
              </v:shape>
            </v:group>
            <v:group style="position:absolute;left:2136;top:11856;width:2;height:1387" coordorigin="2136,11856" coordsize="2,1387">
              <v:shape style="position:absolute;left:2136;top:11856;width:2;height:1387" coordorigin="2136,11856" coordsize="0,1387" path="m2136,13243l2136,11856e" filled="f" stroked="t" strokeweight=".48pt" strokecolor="#181818">
                <v:path arrowok="t"/>
              </v:shape>
            </v:group>
            <v:group style="position:absolute;left:1488;top:12758;width:2;height:197" coordorigin="1488,12758" coordsize="2,197">
              <v:shape style="position:absolute;left:1488;top:12758;width:2;height:197" coordorigin="1488,12758" coordsize="0,197" path="m1488,12955l1488,12758e" filled="f" stroked="t" strokeweight=".72pt" strokecolor="#383838">
                <v:path arrowok="t"/>
              </v:shape>
            </v:group>
            <v:group style="position:absolute;left:1483;top:12898;width:2;height:3403" coordorigin="1483,12898" coordsize="2,3403">
              <v:shape style="position:absolute;left:1483;top:12898;width:2;height:3403" coordorigin="1483,12898" coordsize="0,3403" path="m1483,16301l1483,12898e" filled="f" stroked="t" strokeweight=".48pt" strokecolor="#1C1C1C">
                <v:path arrowok="t"/>
              </v:shape>
            </v:group>
            <v:group style="position:absolute;left:11467;top:12898;width:2;height:3619" coordorigin="11467,12898" coordsize="2,3619">
              <v:shape style="position:absolute;left:11467;top:12898;width:2;height:3619" coordorigin="11467,12898" coordsize="0,3619" path="m11467,16517l11467,12898e" filled="f" stroked="t" strokeweight=".48pt" strokecolor="#343434">
                <v:path arrowok="t"/>
              </v:shape>
            </v:group>
            <v:group style="position:absolute;left:451;top:11030;width:2;height:2405" coordorigin="451,11030" coordsize="2,2405">
              <v:shape style="position:absolute;left:451;top:11030;width:2;height:2405" coordorigin="451,11030" coordsize="0,2405" path="m451,13435l451,11030e" filled="f" stroked="t" strokeweight=".72pt" strokecolor="#2F2F2F">
                <v:path arrowok="t"/>
              </v:shape>
            </v:group>
            <v:group style="position:absolute;left:2136;top:13186;width:2;height:1517" coordorigin="2136,13186" coordsize="2,1517">
              <v:shape style="position:absolute;left:2136;top:13186;width:2;height:1517" coordorigin="2136,13186" coordsize="0,1517" path="m2136,14702l2136,13186e" filled="f" stroked="t" strokeweight=".48pt" strokecolor="#2B2B2B">
                <v:path arrowok="t"/>
              </v:shape>
            </v:group>
            <v:group style="position:absolute;left:451;top:13267;width:2;height:3250" coordorigin="451,13267" coordsize="2,3250">
              <v:shape style="position:absolute;left:451;top:13267;width:2;height:3250" coordorigin="451,13267" coordsize="0,3250" path="m451,16517l451,13267e" filled="f" stroked="t" strokeweight=".96pt" strokecolor="#5B5B5B">
                <v:path arrowok="t"/>
              </v:shape>
            </v:group>
            <v:group style="position:absolute;left:432;top:13834;width:1046;height:2" coordorigin="432,13834" coordsize="1046,2">
              <v:shape style="position:absolute;left:432;top:13834;width:1046;height:2" coordorigin="432,13834" coordsize="1046,0" path="m432,13834l1478,13834e" filled="f" stroked="t" strokeweight=".48pt" strokecolor="#4F4F4F">
                <v:path arrowok="t"/>
              </v:shape>
            </v:group>
            <v:group style="position:absolute;left:1469;top:13834;width:667;height:2" coordorigin="1469,13834" coordsize="667,2">
              <v:shape style="position:absolute;left:1469;top:13834;width:667;height:2" coordorigin="1469,13834" coordsize="667,0" path="m1469,13834l2136,13834e" filled="f" stroked="t" strokeweight=".48pt" strokecolor="#232323">
                <v:path arrowok="t"/>
              </v:shape>
            </v:group>
            <v:group style="position:absolute;left:6998;top:14506;width:2;height:1795" coordorigin="6998,14506" coordsize="2,1795">
              <v:shape style="position:absolute;left:6998;top:14506;width:2;height:1795" coordorigin="6998,14506" coordsize="0,1795" path="m6998,16301l6998,14506e" filled="f" stroked="t" strokeweight=".96pt" strokecolor="#575757">
                <v:path arrowok="t"/>
              </v:shape>
            </v:group>
            <v:group style="position:absolute;left:2131;top:14645;width:2;height:1872" coordorigin="2131,14645" coordsize="2,1872">
              <v:shape style="position:absolute;left:2131;top:14645;width:2;height:1872" coordorigin="2131,14645" coordsize="0,1872" path="m2131,16517l2131,14645e" filled="f" stroked="t" strokeweight=".96pt" strokecolor="#575757">
                <v:path arrowok="t"/>
              </v:shape>
            </v:group>
            <v:group style="position:absolute;left:442;top:16507;width:1723;height:2" coordorigin="442,16507" coordsize="1723,2">
              <v:shape style="position:absolute;left:442;top:16507;width:1723;height:2" coordorigin="442,16507" coordsize="1723,0" path="m442,16507l2165,16507e" filled="f" stroked="t" strokeweight=".96pt" strokecolor="#676767">
                <v:path arrowok="t"/>
              </v:shape>
            </v:group>
            <v:group style="position:absolute;left:1474;top:16272;width:2;height:235" coordorigin="1474,16272" coordsize="2,235">
              <v:shape style="position:absolute;left:1474;top:16272;width:2;height:235" coordorigin="1474,16272" coordsize="0,235" path="m1474,16507l1474,16272e" filled="f" stroked="t" strokeweight=".48pt" strokecolor="#606060">
                <v:path arrowok="t"/>
              </v:shape>
            </v:group>
            <v:group style="position:absolute;left:2088;top:16512;width:974;height:2" coordorigin="2088,16512" coordsize="974,2">
              <v:shape style="position:absolute;left:2088;top:16512;width:974;height:2" coordorigin="2088,16512" coordsize="974,0" path="m2088,16512l3062,16512e" filled="f" stroked="t" strokeweight=".48pt" strokecolor="#4F4F4F">
                <v:path arrowok="t"/>
              </v:shape>
            </v:group>
            <v:group style="position:absolute;left:3005;top:16507;width:8467;height:2" coordorigin="3005,16507" coordsize="8467,2">
              <v:shape style="position:absolute;left:3005;top:16507;width:8467;height:2" coordorigin="3005,16507" coordsize="8467,0" path="m3005,16507l11472,16507e" filled="f" stroked="t" strokeweight=".96pt" strokecolor="#676767">
                <v:path arrowok="t"/>
              </v:shape>
            </v:group>
            <v:group style="position:absolute;left:6994;top:16243;width:2;height:274" coordorigin="6994,16243" coordsize="2,274">
              <v:shape style="position:absolute;left:6994;top:16243;width:2;height:274" coordorigin="6994,16243" coordsize="0,274" path="m6994,16517l6994,16243e" filled="f" stroked="t" strokeweight=".48pt" strokecolor="#2F2F2F">
                <v:path arrowok="t"/>
              </v:shape>
            </v:group>
            <v:group style="position:absolute;left:2244;top:10223;width:2;height:256" coordorigin="2244,10223" coordsize="2,256">
              <v:shape style="position:absolute;left:2244;top:10223;width:2;height:256" coordorigin="2244,10223" coordsize="0,256" path="m2244,10479l2244,10223e" filled="f" stroked="t" strokeweight="1.21625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3"/>
          <w:position w:val="-3"/>
        </w:rPr>
        <w:t>2!!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</w:r>
      <w:r>
        <w:rPr>
          <w:rFonts w:ascii="Arial" w:hAnsi="Arial" w:cs="Arial" w:eastAsia="Arial"/>
          <w:sz w:val="15"/>
          <w:szCs w:val="15"/>
          <w:color w:val="C3C3C3"/>
          <w:spacing w:val="0"/>
          <w:w w:val="73"/>
          <w:position w:val="-1"/>
        </w:rPr>
        <w:t>.ı: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307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200001pt;margin-top:2.628062pt;width:7.707525pt;height:10.5pt;mso-position-horizontal-relative:page;mso-position-vertical-relative:paragraph;z-index:-15032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82828"/>
                      <w:spacing w:val="0"/>
                      <w:w w:val="52"/>
                    </w:rPr>
                    <w:t>::ı::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61"/>
          <w:position w:val="9"/>
        </w:rPr>
        <w:t>o:ı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4141"/>
          <w:spacing w:val="0"/>
          <w:w w:val="105"/>
          <w:position w:val="0"/>
        </w:rPr>
        <w:t>IYIM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2184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2525D"/>
          <w:spacing w:val="0"/>
          <w:w w:val="120"/>
          <w:position w:val="-2"/>
        </w:rPr>
        <w:t>Ergü</w:t>
      </w:r>
      <w:r>
        <w:rPr>
          <w:rFonts w:ascii="Times New Roman" w:hAnsi="Times New Roman" w:cs="Times New Roman" w:eastAsia="Times New Roman"/>
          <w:sz w:val="28"/>
          <w:szCs w:val="28"/>
          <w:color w:val="42525D"/>
          <w:spacing w:val="0"/>
          <w:w w:val="120"/>
          <w:position w:val="-2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42525D"/>
          <w:spacing w:val="-13"/>
          <w:w w:val="12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00"/>
          <w:position w:val="-2"/>
        </w:rPr>
        <w:t>KAYA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4"/>
          <w:position w:val="13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3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00"/>
          <w:position w:val="1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3"/>
          <w:w w:val="100"/>
          <w:position w:val="1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6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1"/>
          <w:position w:val="13"/>
        </w:rPr>
        <w:t>Şofôr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9"/>
          <w:position w:val="13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2006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2525D"/>
          <w:spacing w:val="0"/>
          <w:w w:val="78"/>
          <w:position w:val="-1"/>
        </w:rPr>
        <w:t>Itfaiy</w:t>
      </w:r>
      <w:r>
        <w:rPr>
          <w:rFonts w:ascii="Arial" w:hAnsi="Arial" w:cs="Arial" w:eastAsia="Arial"/>
          <w:sz w:val="23"/>
          <w:szCs w:val="23"/>
          <w:color w:val="42525D"/>
          <w:spacing w:val="0"/>
          <w:w w:val="78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42525D"/>
          <w:spacing w:val="14"/>
          <w:w w:val="78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2525D"/>
          <w:spacing w:val="0"/>
          <w:w w:val="78"/>
          <w:position w:val="-1"/>
        </w:rPr>
        <w:t>Güne</w:t>
      </w:r>
      <w:r>
        <w:rPr>
          <w:rFonts w:ascii="Arial" w:hAnsi="Arial" w:cs="Arial" w:eastAsia="Arial"/>
          <w:sz w:val="23"/>
          <w:szCs w:val="23"/>
          <w:color w:val="42525D"/>
          <w:spacing w:val="0"/>
          <w:w w:val="78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42525D"/>
          <w:spacing w:val="-6"/>
          <w:w w:val="78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2525D"/>
          <w:spacing w:val="0"/>
          <w:w w:val="79"/>
          <w:position w:val="-1"/>
        </w:rPr>
        <w:t>Bölg</w:t>
      </w:r>
      <w:r>
        <w:rPr>
          <w:rFonts w:ascii="Arial" w:hAnsi="Arial" w:cs="Arial" w:eastAsia="Arial"/>
          <w:sz w:val="23"/>
          <w:szCs w:val="23"/>
          <w:color w:val="42525D"/>
          <w:spacing w:val="0"/>
          <w:w w:val="80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42525D"/>
          <w:spacing w:val="-27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2525D"/>
          <w:spacing w:val="0"/>
          <w:w w:val="82"/>
          <w:position w:val="-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83" w:lineRule="exact"/>
        <w:ind w:left="2678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65"/>
          <w:szCs w:val="65"/>
          <w:color w:val="2A3AA5"/>
          <w:spacing w:val="-225"/>
          <w:w w:val="113"/>
        </w:rPr>
        <w:t>%</w:t>
      </w:r>
      <w:r>
        <w:rPr>
          <w:rFonts w:ascii="Times New Roman" w:hAnsi="Times New Roman" w:cs="Times New Roman" w:eastAsia="Times New Roman"/>
          <w:sz w:val="27"/>
          <w:szCs w:val="27"/>
          <w:color w:val="2A3AA5"/>
          <w:spacing w:val="0"/>
          <w:w w:val="113"/>
          <w:i/>
          <w:position w:val="7"/>
        </w:rPr>
        <w:t>'5</w:t>
      </w:r>
      <w:r>
        <w:rPr>
          <w:rFonts w:ascii="Times New Roman" w:hAnsi="Times New Roman" w:cs="Times New Roman" w:eastAsia="Times New Roman"/>
          <w:sz w:val="27"/>
          <w:szCs w:val="27"/>
          <w:color w:val="2A3AA5"/>
          <w:spacing w:val="38"/>
          <w:w w:val="113"/>
          <w:i/>
          <w:position w:val="7"/>
        </w:rPr>
        <w:t> </w:t>
      </w:r>
      <w:r>
        <w:rPr>
          <w:rFonts w:ascii="Arial" w:hAnsi="Arial" w:cs="Arial" w:eastAsia="Arial"/>
          <w:sz w:val="38"/>
          <w:szCs w:val="38"/>
          <w:color w:val="2A3AA5"/>
          <w:spacing w:val="0"/>
          <w:w w:val="271"/>
          <w:i/>
          <w:position w:val="17"/>
        </w:rPr>
        <w:t>$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0" w:lineRule="auto"/>
        <w:ind w:left="599" w:right="-163" w:firstLine="7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5"/>
          <w:szCs w:val="95"/>
          <w:color w:val="313131"/>
          <w:spacing w:val="-617"/>
          <w:w w:val="132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6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6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b/>
          <w:bCs/>
          <w:position w:val="0"/>
        </w:rPr>
        <w:t>BÜYÜKSEHIR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9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4" w:lineRule="auto"/>
        <w:ind w:left="360" w:right="433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1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6" w:lineRule="exact"/>
        <w:ind w:left="1115" w:right="515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20" w:bottom="280" w:left="160" w:right="260"/>
          <w:cols w:num="2" w:equalWidth="0">
            <w:col w:w="1644" w:space="1685"/>
            <w:col w:w="8171"/>
          </w:cols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60"/>
        </w:sectPr>
      </w:pPr>
      <w:rPr/>
    </w:p>
    <w:p>
      <w:pPr>
        <w:spacing w:before="35" w:after="0" w:line="240" w:lineRule="auto"/>
        <w:ind w:left="117" w:right="-20"/>
        <w:jc w:val="left"/>
        <w:tabs>
          <w:tab w:pos="1500" w:val="left"/>
          <w:tab w:pos="318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16:39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0536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068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4347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126" w:right="2685"/>
        <w:jc w:val="left"/>
        <w:tabs>
          <w:tab w:pos="1500" w:val="left"/>
          <w:tab w:pos="3180" w:val="left"/>
          <w:tab w:pos="45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2923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YALDIZ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Güzelhisa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Poligonu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ALİAGA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6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Güzelhisa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Poligon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ALİAGA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2" w:right="-20"/>
        <w:jc w:val="left"/>
        <w:tabs>
          <w:tab w:pos="1740" w:val="left"/>
          <w:tab w:pos="4100" w:val="left"/>
          <w:tab w:pos="54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Kasıt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11" w:lineRule="exact"/>
        <w:ind w:left="122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3673"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92511pt;margin-top:1.466158pt;width:32.825974pt;height:23pt;mso-position-horizontal-relative:page;mso-position-vertical-relative:paragraph;z-index:-15028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313131"/>
                      <w:spacing w:val="0"/>
                      <w:w w:val="34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1313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26262"/>
                      <w:spacing w:val="0"/>
                      <w:w w:val="46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</w:rPr>
        <w:t>Be</w:t>
      </w:r>
      <w:r>
        <w:rPr>
          <w:rFonts w:ascii="Arial" w:hAnsi="Arial" w:cs="Arial" w:eastAsia="Arial"/>
          <w:sz w:val="17"/>
          <w:szCs w:val="17"/>
          <w:color w:val="484848"/>
          <w:spacing w:val="-2"/>
          <w:w w:val="100"/>
        </w:rPr>
        <w:t>t</w:t>
      </w:r>
      <w:r>
        <w:rPr>
          <w:rFonts w:ascii="Arial" w:hAnsi="Arial" w:cs="Arial" w:eastAsia="Arial"/>
          <w:sz w:val="17"/>
          <w:szCs w:val="17"/>
          <w:color w:val="626262"/>
          <w:spacing w:val="-3"/>
          <w:w w:val="100"/>
        </w:rPr>
        <w:t>o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</w:rPr>
        <w:t>nanne</w:t>
      </w:r>
      <w:r>
        <w:rPr>
          <w:rFonts w:ascii="Arial" w:hAnsi="Arial" w:cs="Arial" w:eastAsia="Arial"/>
          <w:sz w:val="17"/>
          <w:szCs w:val="17"/>
          <w:color w:val="484848"/>
          <w:spacing w:val="1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</w:rPr>
        <w:t>K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626262"/>
          <w:spacing w:val="-6"/>
          <w:w w:val="100"/>
        </w:rPr>
        <w:t>g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</w:rPr>
        <w:t>ir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2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-2"/>
          <w:w w:val="94"/>
        </w:rPr>
        <w:t>A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94"/>
        </w:rPr>
        <w:t>h</w:t>
      </w:r>
      <w:r>
        <w:rPr>
          <w:rFonts w:ascii="Arial" w:hAnsi="Arial" w:cs="Arial" w:eastAsia="Arial"/>
          <w:sz w:val="17"/>
          <w:szCs w:val="17"/>
          <w:color w:val="484848"/>
          <w:spacing w:val="-7"/>
          <w:w w:val="94"/>
        </w:rPr>
        <w:t>ş</w:t>
      </w:r>
      <w:r>
        <w:rPr>
          <w:rFonts w:ascii="Arial" w:hAnsi="Arial" w:cs="Arial" w:eastAsia="Arial"/>
          <w:sz w:val="17"/>
          <w:szCs w:val="17"/>
          <w:color w:val="626262"/>
          <w:spacing w:val="3"/>
          <w:w w:val="94"/>
        </w:rPr>
        <w:t>a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94"/>
        </w:rPr>
        <w:t>p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94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33"/>
          <w:w w:val="94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2"/>
          <w:w w:val="100"/>
        </w:rPr>
        <w:t>Çe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</w:rPr>
        <w:t>lik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</w:rPr>
        <w:t>   </w:t>
      </w:r>
      <w:r>
        <w:rPr>
          <w:rFonts w:ascii="Arial" w:hAnsi="Arial" w:cs="Arial" w:eastAsia="Arial"/>
          <w:sz w:val="17"/>
          <w:szCs w:val="17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Dige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26262"/>
          <w:spacing w:val="0"/>
          <w:w w:val="303"/>
        </w:rPr>
        <w:t>ı---</w:t>
      </w:r>
      <w:r>
        <w:rPr>
          <w:rFonts w:ascii="Arial" w:hAnsi="Arial" w:cs="Arial" w:eastAsia="Arial"/>
          <w:sz w:val="21"/>
          <w:szCs w:val="21"/>
          <w:color w:val="626262"/>
          <w:spacing w:val="0"/>
          <w:w w:val="303"/>
        </w:rPr>
        <w:t>-</w:t>
      </w:r>
      <w:r>
        <w:rPr>
          <w:rFonts w:ascii="Arial" w:hAnsi="Arial" w:cs="Arial" w:eastAsia="Arial"/>
          <w:sz w:val="21"/>
          <w:szCs w:val="21"/>
          <w:color w:val="626262"/>
          <w:spacing w:val="-121"/>
          <w:w w:val="303"/>
        </w:rPr>
        <w:t> </w:t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350"/>
        </w:rPr>
        <w:t>-------</w:t>
      </w:r>
      <w:r>
        <w:rPr>
          <w:rFonts w:ascii="Arial" w:hAnsi="Arial" w:cs="Arial" w:eastAsia="Arial"/>
          <w:sz w:val="21"/>
          <w:szCs w:val="21"/>
          <w:color w:val="484848"/>
          <w:spacing w:val="22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26262"/>
          <w:spacing w:val="0"/>
          <w:w w:val="350"/>
        </w:rPr>
        <w:t>------</w:t>
      </w:r>
      <w:r>
        <w:rPr>
          <w:rFonts w:ascii="Arial" w:hAnsi="Arial" w:cs="Arial" w:eastAsia="Arial"/>
          <w:sz w:val="21"/>
          <w:szCs w:val="21"/>
          <w:color w:val="626262"/>
          <w:spacing w:val="-54"/>
          <w:w w:val="350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7" w:after="0" w:line="240" w:lineRule="auto"/>
        <w:ind w:left="67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iYangını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16:55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40" w:lineRule="auto"/>
        <w:ind w:left="126" w:right="-20"/>
        <w:jc w:val="left"/>
        <w:tabs>
          <w:tab w:pos="216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14" w:lineRule="exact"/>
        <w:ind w:left="2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3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Ciineyt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ÖZTÜRK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84848"/>
          <w:spacing w:val="0"/>
          <w:w w:val="131"/>
        </w:rPr>
        <w:t>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60"/>
          <w:cols w:num="2" w:equalWidth="0">
            <w:col w:w="10905" w:space="134"/>
            <w:col w:w="461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2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7" w:lineRule="auto"/>
        <w:ind w:left="19" w:right="1115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16:40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16:45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70" w:lineRule="auto"/>
        <w:ind w:left="14" w:right="4170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60"/>
          <w:cols w:num="3" w:equalWidth="0">
            <w:col w:w="2063" w:space="101"/>
            <w:col w:w="2199" w:space="355"/>
            <w:col w:w="6782"/>
          </w:cols>
        </w:sectPr>
      </w:pPr>
      <w:rPr/>
    </w:p>
    <w:p>
      <w:pPr>
        <w:spacing w:before="25" w:after="0" w:line="240" w:lineRule="auto"/>
        <w:ind w:left="11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3" w:lineRule="auto"/>
        <w:ind w:left="44" w:right="139" w:firstLine="-4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ayrı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noktada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kasıtlı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yakılmı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yanınakta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60"/>
          <w:cols w:num="2" w:equalWidth="0">
            <w:col w:w="1592" w:space="582"/>
            <w:col w:w="9326"/>
          </w:cols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5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988" w:right="-69"/>
        <w:jc w:val="left"/>
        <w:tabs>
          <w:tab w:pos="2500" w:val="left"/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4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21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2916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8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626262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60"/>
          <w:cols w:num="3" w:equalWidth="0">
            <w:col w:w="1860" w:space="371"/>
            <w:col w:w="5330" w:space="656"/>
            <w:col w:w="3283"/>
          </w:cols>
        </w:sectPr>
      </w:pPr>
      <w:rPr/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52" w:lineRule="auto"/>
        <w:ind w:right="106" w:firstLine="9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soruşturmadakimliği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ayrı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noktada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kasıtlı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ateşin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160" w:right="260"/>
          <w:cols w:num="2" w:equalWidth="0">
            <w:col w:w="1808" w:space="371"/>
            <w:col w:w="9321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8" w:lineRule="auto"/>
        <w:ind w:left="131" w:right="1445" w:firstLine="-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8" w:lineRule="exact"/>
        <w:ind w:left="131" w:right="-93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Orma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3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17"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84848"/>
          <w:spacing w:val="0"/>
          <w:w w:val="51"/>
          <w:position w:val="-1"/>
        </w:rPr>
        <w:t>If</w:t>
      </w:r>
      <w:r>
        <w:rPr>
          <w:rFonts w:ascii="Times New Roman" w:hAnsi="Times New Roman" w:cs="Times New Roman" w:eastAsia="Times New Roman"/>
          <w:sz w:val="31"/>
          <w:szCs w:val="31"/>
          <w:color w:val="484848"/>
          <w:spacing w:val="-9"/>
          <w:w w:val="51"/>
          <w:position w:val="-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626262"/>
          <w:spacing w:val="0"/>
          <w:w w:val="51"/>
          <w:position w:val="-1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626262"/>
          <w:spacing w:val="-36"/>
          <w:w w:val="51"/>
          <w:position w:val="-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2626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62626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14"/>
          <w:w w:val="74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60"/>
          <w:cols w:num="2" w:equalWidth="0">
            <w:col w:w="4721" w:space="2102"/>
            <w:col w:w="4677"/>
          </w:cols>
        </w:sectPr>
      </w:pPr>
      <w:rPr/>
    </w:p>
    <w:p>
      <w:pPr>
        <w:spacing w:before="0" w:after="0" w:line="266" w:lineRule="exact"/>
        <w:ind w:left="117" w:right="-79"/>
        <w:jc w:val="left"/>
        <w:tabs>
          <w:tab w:pos="222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Ekfbi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78"/>
        </w:rPr>
        <w:t>ISaali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2"/>
          <w:w w:val="7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8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-5"/>
          <w:w w:val="1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8:20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03" w:lineRule="exact"/>
        <w:ind w:left="231" w:right="-20"/>
        <w:jc w:val="left"/>
        <w:tabs>
          <w:tab w:pos="1040" w:val="left"/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9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60"/>
          <w:cols w:num="2" w:equalWidth="0">
            <w:col w:w="7183" w:space="1454"/>
            <w:col w:w="2863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ftfaiyeci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817" w:lineRule="exact"/>
        <w:ind w:right="-63"/>
        <w:jc w:val="left"/>
        <w:rPr>
          <w:rFonts w:ascii="Times New Roman" w:hAnsi="Times New Roman" w:cs="Times New Roman" w:eastAsia="Times New Roman"/>
          <w:sz w:val="80"/>
          <w:szCs w:val="8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0"/>
          <w:szCs w:val="80"/>
          <w:color w:val="313131"/>
          <w:w w:val="24"/>
          <w:position w:val="1"/>
        </w:rPr>
        <w:t>Gilınişs</w:t>
      </w:r>
      <w:r>
        <w:rPr>
          <w:rFonts w:ascii="Times New Roman" w:hAnsi="Times New Roman" w:cs="Times New Roman" w:eastAsia="Times New Roman"/>
          <w:sz w:val="80"/>
          <w:szCs w:val="80"/>
          <w:color w:val="313131"/>
          <w:spacing w:val="-178"/>
          <w:w w:val="24"/>
          <w:position w:val="1"/>
        </w:rPr>
        <w:t>e</w:t>
      </w:r>
      <w:r>
        <w:rPr>
          <w:rFonts w:ascii="Times New Roman" w:hAnsi="Times New Roman" w:cs="Times New Roman" w:eastAsia="Times New Roman"/>
          <w:sz w:val="80"/>
          <w:szCs w:val="80"/>
          <w:color w:val="363B6E"/>
          <w:spacing w:val="0"/>
          <w:w w:val="121"/>
          <w:position w:val="1"/>
        </w:rPr>
        <w:t>;;;z;</w:t>
      </w:r>
      <w:r>
        <w:rPr>
          <w:rFonts w:ascii="Times New Roman" w:hAnsi="Times New Roman" w:cs="Times New Roman" w:eastAsia="Times New Roman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7" w:lineRule="exact"/>
        <w:ind w:left="181" w:right="-59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1C5EDD"/>
          <w:w w:val="84"/>
          <w:b/>
          <w:bCs/>
        </w:rPr>
        <w:t>Muhar</w:t>
      </w:r>
      <w:r>
        <w:rPr>
          <w:rFonts w:ascii="Arial" w:hAnsi="Arial" w:cs="Arial" w:eastAsia="Arial"/>
          <w:sz w:val="25"/>
          <w:szCs w:val="25"/>
          <w:color w:val="1C5EDD"/>
          <w:spacing w:val="7"/>
          <w:w w:val="85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2348A3"/>
          <w:spacing w:val="-50"/>
          <w:w w:val="126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3462C3"/>
          <w:spacing w:val="0"/>
          <w:w w:val="111"/>
          <w:b/>
          <w:bCs/>
        </w:rPr>
        <w:t>m</w:t>
      </w:r>
      <w:r>
        <w:rPr>
          <w:rFonts w:ascii="Arial" w:hAnsi="Arial" w:cs="Arial" w:eastAsia="Arial"/>
          <w:sz w:val="25"/>
          <w:szCs w:val="25"/>
          <w:color w:val="3462C3"/>
          <w:spacing w:val="-26"/>
          <w:w w:val="110"/>
          <w:b/>
          <w:bCs/>
        </w:rPr>
        <w:t>i</w:t>
      </w:r>
      <w:r>
        <w:rPr>
          <w:rFonts w:ascii="Arial" w:hAnsi="Arial" w:cs="Arial" w:eastAsia="Arial"/>
          <w:sz w:val="25"/>
          <w:szCs w:val="25"/>
          <w:color w:val="1C5EDD"/>
          <w:spacing w:val="0"/>
          <w:w w:val="90"/>
          <w:b/>
          <w:bCs/>
        </w:rPr>
        <w:t>NALS</w:t>
      </w:r>
      <w:r>
        <w:rPr>
          <w:rFonts w:ascii="Arial" w:hAnsi="Arial" w:cs="Arial" w:eastAsia="Arial"/>
          <w:sz w:val="25"/>
          <w:szCs w:val="25"/>
          <w:color w:val="1C5EDD"/>
          <w:spacing w:val="-22"/>
          <w:w w:val="91"/>
          <w:b/>
          <w:bCs/>
        </w:rPr>
        <w:t>A</w:t>
      </w:r>
      <w:r>
        <w:rPr>
          <w:rFonts w:ascii="Arial" w:hAnsi="Arial" w:cs="Arial" w:eastAsia="Arial"/>
          <w:sz w:val="25"/>
          <w:szCs w:val="25"/>
          <w:color w:val="1C5EDD"/>
          <w:spacing w:val="0"/>
          <w:w w:val="91"/>
          <w:b/>
          <w:bCs/>
        </w:rPr>
        <w:t>V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94" w:lineRule="exact"/>
        <w:ind w:left="405" w:right="115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1C5EDD"/>
          <w:spacing w:val="0"/>
          <w:w w:val="100"/>
        </w:rPr>
        <w:t>Itfai</w:t>
      </w:r>
      <w:r>
        <w:rPr>
          <w:rFonts w:ascii="Arial" w:hAnsi="Arial" w:cs="Arial" w:eastAsia="Arial"/>
          <w:sz w:val="19"/>
          <w:szCs w:val="19"/>
          <w:color w:val="1C5EDD"/>
          <w:spacing w:val="-4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3677E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677E9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469AC"/>
          <w:spacing w:val="0"/>
          <w:w w:val="100"/>
        </w:rPr>
        <w:t>Kuze</w:t>
      </w:r>
      <w:r>
        <w:rPr>
          <w:rFonts w:ascii="Arial" w:hAnsi="Arial" w:cs="Arial" w:eastAsia="Arial"/>
          <w:sz w:val="19"/>
          <w:szCs w:val="19"/>
          <w:color w:val="4469AC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4469AC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62C3"/>
          <w:spacing w:val="-4"/>
          <w:w w:val="110"/>
        </w:rPr>
        <w:t>B</w:t>
      </w:r>
      <w:r>
        <w:rPr>
          <w:rFonts w:ascii="Arial" w:hAnsi="Arial" w:cs="Arial" w:eastAsia="Arial"/>
          <w:sz w:val="19"/>
          <w:szCs w:val="19"/>
          <w:color w:val="2348A3"/>
          <w:spacing w:val="0"/>
          <w:w w:val="102"/>
        </w:rPr>
        <w:t>öl</w:t>
      </w:r>
      <w:r>
        <w:rPr>
          <w:rFonts w:ascii="Arial" w:hAnsi="Arial" w:cs="Arial" w:eastAsia="Arial"/>
          <w:sz w:val="19"/>
          <w:szCs w:val="19"/>
          <w:color w:val="2348A3"/>
          <w:spacing w:val="-6"/>
          <w:w w:val="102"/>
        </w:rPr>
        <w:t>g</w:t>
      </w:r>
      <w:r>
        <w:rPr>
          <w:rFonts w:ascii="Arial" w:hAnsi="Arial" w:cs="Arial" w:eastAsia="Arial"/>
          <w:sz w:val="19"/>
          <w:szCs w:val="19"/>
          <w:color w:val="3462C3"/>
          <w:spacing w:val="0"/>
          <w:w w:val="105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313" w:right="40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C5EDD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20"/>
          <w:szCs w:val="20"/>
          <w:color w:val="1C5ED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5EDD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B79C1"/>
          <w:spacing w:val="-5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3462C3"/>
          <w:spacing w:val="0"/>
          <w:w w:val="100"/>
        </w:rPr>
        <w:t>ru</w:t>
      </w:r>
      <w:r>
        <w:rPr>
          <w:rFonts w:ascii="Arial" w:hAnsi="Arial" w:cs="Arial" w:eastAsia="Arial"/>
          <w:sz w:val="19"/>
          <w:szCs w:val="19"/>
          <w:color w:val="3462C3"/>
          <w:spacing w:val="-8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348A3"/>
          <w:spacing w:val="-5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3462C3"/>
          <w:spacing w:val="0"/>
          <w:w w:val="100"/>
        </w:rPr>
        <w:t>ar</w:t>
      </w:r>
      <w:r>
        <w:rPr>
          <w:rFonts w:ascii="Arial" w:hAnsi="Arial" w:cs="Arial" w:eastAsia="Arial"/>
          <w:sz w:val="19"/>
          <w:szCs w:val="19"/>
          <w:color w:val="3462C3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62C3"/>
          <w:spacing w:val="3"/>
          <w:w w:val="96"/>
        </w:rPr>
        <w:t>A</w:t>
      </w:r>
      <w:r>
        <w:rPr>
          <w:rFonts w:ascii="Arial" w:hAnsi="Arial" w:cs="Arial" w:eastAsia="Arial"/>
          <w:sz w:val="19"/>
          <w:szCs w:val="19"/>
          <w:color w:val="2348A3"/>
          <w:spacing w:val="-6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2F3ACD"/>
          <w:spacing w:val="-17"/>
          <w:w w:val="143"/>
        </w:rPr>
        <w:t>i</w:t>
      </w:r>
      <w:r>
        <w:rPr>
          <w:rFonts w:ascii="Arial" w:hAnsi="Arial" w:cs="Arial" w:eastAsia="Arial"/>
          <w:sz w:val="19"/>
          <w:szCs w:val="19"/>
          <w:color w:val="1C5EDD"/>
          <w:spacing w:val="0"/>
          <w:w w:val="107"/>
        </w:rPr>
        <w:t>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50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6.399994pt;margin-top:8.586136pt;width:57.599998pt;height:13.44pt;mso-position-horizontal-relative:page;mso-position-vertical-relative:paragraph;z-index:-15031" type="#_x0000_t75">
            <v:imagedata r:id="rId41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208" w:lineRule="exact"/>
        <w:ind w:left="291" w:right="-20"/>
        <w:jc w:val="left"/>
        <w:rPr>
          <w:rFonts w:ascii="Arial" w:hAnsi="Arial" w:cs="Arial" w:eastAsia="Arial"/>
          <w:sz w:val="118"/>
          <w:szCs w:val="118"/>
        </w:rPr>
      </w:pPr>
      <w:rPr/>
      <w:r>
        <w:rPr/>
        <w:pict>
          <v:shape style="position:absolute;margin-left:406.079987pt;margin-top:10.764664pt;width:145.919998pt;height:106.559998pt;mso-position-horizontal-relative:page;mso-position-vertical-relative:paragraph;z-index:-15030" type="#_x0000_t75">
            <v:imagedata r:id="rId42" o:title=""/>
          </v:shape>
        </w:pict>
      </w:r>
      <w:r>
        <w:rPr>
          <w:rFonts w:ascii="Arial" w:hAnsi="Arial" w:cs="Arial" w:eastAsia="Arial"/>
          <w:sz w:val="118"/>
          <w:szCs w:val="118"/>
          <w:color w:val="363B6E"/>
          <w:spacing w:val="-63"/>
          <w:w w:val="158"/>
          <w:position w:val="-14"/>
        </w:rPr>
        <w:t>a</w:t>
      </w:r>
      <w:r>
        <w:rPr>
          <w:rFonts w:ascii="Arial" w:hAnsi="Arial" w:cs="Arial" w:eastAsia="Arial"/>
          <w:sz w:val="118"/>
          <w:szCs w:val="118"/>
          <w:color w:val="313131"/>
          <w:spacing w:val="0"/>
          <w:w w:val="17"/>
          <w:position w:val="-14"/>
        </w:rPr>
        <w:t>K</w:t>
      </w:r>
      <w:r>
        <w:rPr>
          <w:rFonts w:ascii="Arial" w:hAnsi="Arial" w:cs="Arial" w:eastAsia="Arial"/>
          <w:sz w:val="118"/>
          <w:szCs w:val="1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60"/>
          <w:cols w:num="3" w:equalWidth="0">
            <w:col w:w="810" w:space="1522"/>
            <w:col w:w="2263" w:space="271"/>
            <w:col w:w="6634"/>
          </w:cols>
        </w:sectPr>
      </w:pPr>
      <w:rPr/>
    </w:p>
    <w:p>
      <w:pPr>
        <w:spacing w:before="0" w:after="0" w:line="194" w:lineRule="exact"/>
        <w:ind w:left="5414" w:right="54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2"/>
          <w:w w:val="10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522" w:right="-20"/>
        <w:jc w:val="left"/>
        <w:tabs>
          <w:tab w:pos="3000" w:val="left"/>
          <w:tab w:pos="3940" w:val="left"/>
          <w:tab w:pos="44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1C1F62"/>
          <w:b/>
          <w:bCs/>
        </w:rPr>
      </w:r>
      <w:r>
        <w:rPr>
          <w:rFonts w:ascii="Times New Roman" w:hAnsi="Times New Roman" w:cs="Times New Roman" w:eastAsia="Times New Roman"/>
          <w:sz w:val="40"/>
          <w:szCs w:val="40"/>
          <w:color w:val="1C1F62"/>
          <w:b/>
          <w:bCs/>
          <w:u w:val="thick" w:color="30378D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1C1F62"/>
          <w:b/>
          <w:bCs/>
          <w:u w:val="thick" w:color="30378D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1C1F62"/>
          <w:b/>
          <w:bCs/>
          <w:u w:val="thick" w:color="30378D"/>
        </w:rPr>
      </w:r>
      <w:r>
        <w:rPr>
          <w:rFonts w:ascii="Times New Roman" w:hAnsi="Times New Roman" w:cs="Times New Roman" w:eastAsia="Times New Roman"/>
          <w:sz w:val="40"/>
          <w:szCs w:val="40"/>
          <w:color w:val="1C1F62"/>
          <w:spacing w:val="0"/>
          <w:w w:val="53"/>
          <w:b/>
          <w:bCs/>
          <w:u w:val="thick" w:color="30378D"/>
        </w:rPr>
        <w:t>.A,</w:t>
      </w:r>
      <w:r>
        <w:rPr>
          <w:rFonts w:ascii="Times New Roman" w:hAnsi="Times New Roman" w:cs="Times New Roman" w:eastAsia="Times New Roman"/>
          <w:sz w:val="40"/>
          <w:szCs w:val="40"/>
          <w:color w:val="1C1F62"/>
          <w:spacing w:val="0"/>
          <w:w w:val="53"/>
          <w:b/>
          <w:bCs/>
        </w:rPr>
      </w:r>
      <w:r>
        <w:rPr>
          <w:rFonts w:ascii="Times New Roman" w:hAnsi="Times New Roman" w:cs="Times New Roman" w:eastAsia="Times New Roman"/>
          <w:sz w:val="40"/>
          <w:szCs w:val="40"/>
          <w:color w:val="1C1F6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1C1F62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30"/>
          <w:szCs w:val="30"/>
          <w:color w:val="31388E"/>
          <w:spacing w:val="0"/>
          <w:w w:val="100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31388E"/>
          <w:spacing w:val="-57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88E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1388E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36"/>
          <w:szCs w:val="36"/>
          <w:color w:val="363B6E"/>
          <w:spacing w:val="0"/>
          <w:w w:val="72"/>
          <w:b/>
          <w:bCs/>
          <w:i/>
        </w:rPr>
        <w:t>er==</w:t>
      </w:r>
      <w:r>
        <w:rPr>
          <w:rFonts w:ascii="Times New Roman" w:hAnsi="Times New Roman" w:cs="Times New Roman" w:eastAsia="Times New Roman"/>
          <w:sz w:val="36"/>
          <w:szCs w:val="36"/>
          <w:color w:val="363B6E"/>
          <w:spacing w:val="19"/>
          <w:w w:val="72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B6E"/>
          <w:spacing w:val="0"/>
          <w:w w:val="89"/>
          <w:b/>
          <w:bCs/>
        </w:rPr>
        <w:t>::J</w:t>
      </w:r>
      <w:r>
        <w:rPr>
          <w:rFonts w:ascii="Times New Roman" w:hAnsi="Times New Roman" w:cs="Times New Roman" w:eastAsia="Times New Roman"/>
          <w:sz w:val="30"/>
          <w:szCs w:val="30"/>
          <w:color w:val="363B6E"/>
          <w:spacing w:val="11"/>
          <w:w w:val="89"/>
          <w:b/>
          <w:bCs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565974"/>
          <w:spacing w:val="-13"/>
          <w:w w:val="89"/>
          <w:b/>
          <w:bCs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4652AC"/>
          <w:spacing w:val="-11"/>
          <w:w w:val="145"/>
          <w:b/>
          <w:bCs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31388E"/>
          <w:spacing w:val="0"/>
          <w:w w:val="89"/>
          <w:b/>
          <w:bCs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93" w:after="0" w:line="220" w:lineRule="atLeast"/>
        <w:ind w:left="5558" w:right="4589" w:firstLine="-45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DAGLIOGLU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60"/>
        </w:sectPr>
      </w:pPr>
      <w:rPr/>
    </w:p>
    <w:p>
      <w:pPr>
        <w:spacing w:before="21" w:after="0" w:line="240" w:lineRule="auto"/>
        <w:ind w:left="15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290618pt;margin-top:38.901241pt;width:562.981888pt;height:780.155118pt;mso-position-horizontal-relative:page;mso-position-vertical-relative:page;z-index:-15029" coordorigin="246,778" coordsize="11260,15603">
            <v:group style="position:absolute;left:253;top:795;width:11221;height:2" coordorigin="253,795" coordsize="11221,2">
              <v:shape style="position:absolute;left:253;top:795;width:11221;height:2" coordorigin="253,795" coordsize="11221,0" path="m253,795l11474,795e" filled="f" stroked="t" strokeweight=".715958pt" strokecolor="#707070">
                <v:path arrowok="t"/>
              </v:shape>
            </v:group>
            <v:group style="position:absolute;left:277;top:785;width:2;height:14157" coordorigin="277,785" coordsize="2,14157">
              <v:shape style="position:absolute;left:277;top:785;width:2;height:14157" coordorigin="277,785" coordsize="0,14157" path="m277,14942l277,785e" filled="f" stroked="t" strokeweight=".715958pt" strokecolor="#606060">
                <v:path arrowok="t"/>
              </v:shape>
            </v:group>
            <v:group style="position:absolute;left:2315;top:785;width:2;height:1542" coordorigin="2315,785" coordsize="2,1542">
              <v:shape style="position:absolute;left:2315;top:785;width:2;height:1542" coordorigin="2315,785" coordsize="0,1542" path="m2315,2327l2315,785e" filled="f" stroked="t" strokeweight=".715958pt" strokecolor="#5B5B5B">
                <v:path arrowok="t"/>
              </v:shape>
            </v:group>
            <v:group style="position:absolute;left:9102;top:790;width:2;height:1537" coordorigin="9102,790" coordsize="2,1537">
              <v:shape style="position:absolute;left:9102;top:790;width:2;height:1537" coordorigin="9102,790" coordsize="0,1537" path="m9102,2327l9102,790e" filled="f" stroked="t" strokeweight=".715958pt" strokecolor="#606060">
                <v:path arrowok="t"/>
              </v:shape>
            </v:group>
            <v:group style="position:absolute;left:258;top:2317;width:11217;height:2" coordorigin="258,2317" coordsize="11217,2">
              <v:shape style="position:absolute;left:258;top:2317;width:11217;height:2" coordorigin="258,2317" coordsize="11217,0" path="m258,2317l11474,2317e" filled="f" stroked="t" strokeweight=".715958pt" strokecolor="#747474">
                <v:path arrowok="t"/>
              </v:shape>
            </v:group>
            <v:group style="position:absolute;left:258;top:2557;width:11221;height:2" coordorigin="258,2557" coordsize="11221,2">
              <v:shape style="position:absolute;left:258;top:2557;width:11221;height:2" coordorigin="258,2557" coordsize="11221,0" path="m258,2557l11479,2557e" filled="f" stroked="t" strokeweight=".715958pt" strokecolor="#747474">
                <v:path arrowok="t"/>
              </v:shape>
            </v:group>
            <v:group style="position:absolute;left:11482;top:2729;width:2;height:13635" coordorigin="11482,2729" coordsize="2,13635">
              <v:shape style="position:absolute;left:11482;top:2729;width:2;height:13635" coordorigin="11482,2729" coordsize="0,13635" path="m11482,16364l11482,2729e" filled="f" stroked="t" strokeweight=".715958pt" strokecolor="#6B6B6B">
                <v:path arrowok="t"/>
              </v:shape>
            </v:group>
            <v:group style="position:absolute;left:258;top:2796;width:11226;height:2" coordorigin="258,2796" coordsize="11226,2">
              <v:shape style="position:absolute;left:258;top:2796;width:11226;height:2" coordorigin="258,2796" coordsize="11226,0" path="m258,2796l11484,2796e" filled="f" stroked="t" strokeweight=".715958pt" strokecolor="#6B6B6B">
                <v:path arrowok="t"/>
              </v:shape>
            </v:group>
            <v:group style="position:absolute;left:253;top:3035;width:11231;height:2" coordorigin="253,3035" coordsize="11231,2">
              <v:shape style="position:absolute;left:253;top:3035;width:11231;height:2" coordorigin="253,3035" coordsize="11231,0" path="m253,3035l11484,3035e" filled="f" stroked="t" strokeweight=".715958pt" strokecolor="#6B6B6B">
                <v:path arrowok="t"/>
              </v:shape>
            </v:group>
            <v:group style="position:absolute;left:253;top:3275;width:11226;height:2" coordorigin="253,3275" coordsize="11226,2">
              <v:shape style="position:absolute;left:253;top:3275;width:11226;height:2" coordorigin="253,3275" coordsize="11226,0" path="m253,3275l11479,3275e" filled="f" stroked="t" strokeweight=".715958pt" strokecolor="#676767">
                <v:path arrowok="t"/>
              </v:shape>
            </v:group>
            <v:group style="position:absolute;left:253;top:3517;width:11226;height:2" coordorigin="253,3517" coordsize="11226,2">
              <v:shape style="position:absolute;left:253;top:3517;width:11226;height:2" coordorigin="253,3517" coordsize="11226,0" path="m253,3517l11479,3517e" filled="f" stroked="t" strokeweight=".477306pt" strokecolor="#6B6B6B">
                <v:path arrowok="t"/>
              </v:shape>
            </v:group>
            <v:group style="position:absolute;left:258;top:4275;width:11226;height:2" coordorigin="258,4275" coordsize="11226,2">
              <v:shape style="position:absolute;left:258;top:4275;width:11226;height:2" coordorigin="258,4275" coordsize="11226,0" path="m258,4275l11484,4275e" filled="f" stroked="t" strokeweight=".715958pt" strokecolor="#707070">
                <v:path arrowok="t"/>
              </v:shape>
            </v:group>
            <v:group style="position:absolute;left:2334;top:4271;width:2;height:12099" coordorigin="2334,4271" coordsize="2,12099">
              <v:shape style="position:absolute;left:2334;top:4271;width:2;height:12099" coordorigin="2334,4271" coordsize="0,12099" path="m2334,16369l2334,4271e" filled="f" stroked="t" strokeweight=".715958pt" strokecolor="#5B5B5B">
                <v:path arrowok="t"/>
              </v:shape>
            </v:group>
            <v:group style="position:absolute;left:3818;top:3509;width:2;height:766" coordorigin="3818,3509" coordsize="2,766">
              <v:shape style="position:absolute;left:3818;top:3509;width:2;height:766" coordorigin="3818,3509" coordsize="0,766" path="m3818,4275l3818,3509e" filled="f" stroked="t" strokeweight="1.193264pt" strokecolor="#545454">
                <v:path arrowok="t"/>
              </v:shape>
            </v:group>
            <v:group style="position:absolute;left:258;top:4560;width:11226;height:2" coordorigin="258,4560" coordsize="11226,2">
              <v:shape style="position:absolute;left:258;top:4560;width:11226;height:2" coordorigin="258,4560" coordsize="11226,0" path="m258,4560l11484,4560e" filled="f" stroked="t" strokeweight=".715958pt" strokecolor="#707070">
                <v:path arrowok="t"/>
              </v:shape>
            </v:group>
            <v:group style="position:absolute;left:2310;top:4802;width:9174;height:2" coordorigin="2310,4802" coordsize="9174,2">
              <v:shape style="position:absolute;left:2310;top:4802;width:9174;height:2" coordorigin="2310,4802" coordsize="9174,0" path="m2310,4802l11484,4802e" filled="f" stroked="t" strokeweight=".715958pt" strokecolor="#707070">
                <v:path arrowok="t"/>
              </v:shape>
            </v:group>
            <v:group style="position:absolute;left:4873;top:4797;width:2;height:2202" coordorigin="4873,4797" coordsize="2,2202">
              <v:shape style="position:absolute;left:4873;top:4797;width:2;height:2202" coordorigin="4873,4797" coordsize="0,2202" path="m4873,7000l4873,4797e" filled="f" stroked="t" strokeweight=".715958pt" strokecolor="#606060">
                <v:path arrowok="t"/>
              </v:shape>
            </v:group>
            <v:group style="position:absolute;left:4869;top:5300;width:6615;height:2" coordorigin="4869,5300" coordsize="6615,2">
              <v:shape style="position:absolute;left:4869;top:5300;width:6615;height:2" coordorigin="4869,5300" coordsize="6615,0" path="m4869,5300l11484,5300e" filled="f" stroked="t" strokeweight=".715958pt" strokecolor="#747474">
                <v:path arrowok="t"/>
              </v:shape>
            </v:group>
            <v:group style="position:absolute;left:4864;top:5549;width:6620;height:2" coordorigin="4864,5549" coordsize="6620,2">
              <v:shape style="position:absolute;left:4864;top:5549;width:6620;height:2" coordorigin="4864,5549" coordsize="6620,0" path="m4864,5549l11484,5549e" filled="f" stroked="t" strokeweight=".715958pt" strokecolor="#707070">
                <v:path arrowok="t"/>
              </v:shape>
            </v:group>
            <v:group style="position:absolute;left:4864;top:5798;width:6625;height:2" coordorigin="4864,5798" coordsize="6625,2">
              <v:shape style="position:absolute;left:4864;top:5798;width:6625;height:2" coordorigin="4864,5798" coordsize="6625,0" path="m4864,5798l11489,5798e" filled="f" stroked="t" strokeweight=".715958pt" strokecolor="#707070">
                <v:path arrowok="t"/>
              </v:shape>
            </v:group>
            <v:group style="position:absolute;left:2315;top:6037;width:9174;height:2" coordorigin="2315,6037" coordsize="9174,2">
              <v:shape style="position:absolute;left:2315;top:6037;width:9174;height:2" coordorigin="2315,6037" coordsize="9174,0" path="m2315,6037l11489,6037e" filled="f" stroked="t" strokeweight=".715958pt" strokecolor="#6B6B6B">
                <v:path arrowok="t"/>
              </v:shape>
            </v:group>
            <v:group style="position:absolute;left:730;top:6279;width:10758;height:2" coordorigin="730,6279" coordsize="10758,2">
              <v:shape style="position:absolute;left:730;top:6279;width:10758;height:2" coordorigin="730,6279" coordsize="10758,0" path="m730,6279l11489,6279e" filled="f" stroked="t" strokeweight=".715958pt" strokecolor="#707070">
                <v:path arrowok="t"/>
              </v:shape>
            </v:group>
            <v:group style="position:absolute;left:7790;top:6272;width:2;height:728" coordorigin="7790,6272" coordsize="2,728">
              <v:shape style="position:absolute;left:7790;top:6272;width:2;height:728" coordorigin="7790,6272" coordsize="0,728" path="m7790,7000l7790,6272e" filled="f" stroked="t" strokeweight=".715958pt" strokecolor="#676767">
                <v:path arrowok="t"/>
              </v:shape>
            </v:group>
            <v:group style="position:absolute;left:2310;top:6751;width:9179;height:2" coordorigin="2310,6751" coordsize="9179,2">
              <v:shape style="position:absolute;left:2310;top:6751;width:9179;height:2" coordorigin="2310,6751" coordsize="9179,0" path="m2310,6751l11489,6751e" filled="f" stroked="t" strokeweight=".715958pt" strokecolor="#707070">
                <v:path arrowok="t"/>
              </v:shape>
            </v:group>
            <v:group style="position:absolute;left:2310;top:6990;width:9179;height:2" coordorigin="2310,6990" coordsize="9179,2">
              <v:shape style="position:absolute;left:2310;top:6990;width:9179;height:2" coordorigin="2310,6990" coordsize="9179,0" path="m2310,6990l11489,6990e" filled="f" stroked="t" strokeweight=".715958pt" strokecolor="#707070">
                <v:path arrowok="t"/>
              </v:shape>
            </v:group>
            <v:group style="position:absolute;left:258;top:7232;width:11231;height:2" coordorigin="258,7232" coordsize="11231,2">
              <v:shape style="position:absolute;left:258;top:7232;width:11231;height:2" coordorigin="258,7232" coordsize="11231,0" path="m258,7232l11489,7232e" filled="f" stroked="t" strokeweight=".715958pt" strokecolor="#707070">
                <v:path arrowok="t"/>
              </v:shape>
            </v:group>
            <v:group style="position:absolute;left:258;top:7703;width:11236;height:2" coordorigin="258,7703" coordsize="11236,2">
              <v:shape style="position:absolute;left:258;top:7703;width:11236;height:2" coordorigin="258,7703" coordsize="11236,0" path="m258,7703l11494,7703e" filled="f" stroked="t" strokeweight=".715958pt" strokecolor="#707070">
                <v:path arrowok="t"/>
              </v:shape>
            </v:group>
            <v:group style="position:absolute;left:4878;top:7699;width:2;height:737" coordorigin="4878,7699" coordsize="2,737">
              <v:shape style="position:absolute;left:4878;top:7699;width:2;height:737" coordorigin="4878,7699" coordsize="0,737" path="m4878,8436l4878,7699e" filled="f" stroked="t" strokeweight=".715958pt" strokecolor="#646464">
                <v:path arrowok="t"/>
              </v:shape>
            </v:group>
            <v:group style="position:absolute;left:4869;top:7945;width:6625;height:2" coordorigin="4869,7945" coordsize="6625,2">
              <v:shape style="position:absolute;left:4869;top:7945;width:6625;height:2" coordorigin="4869,7945" coordsize="6625,0" path="m4869,7945l11494,7945e" filled="f" stroked="t" strokeweight=".715958pt" strokecolor="#707070">
                <v:path arrowok="t"/>
              </v:shape>
            </v:group>
            <v:group style="position:absolute;left:258;top:9245;width:11236;height:2" coordorigin="258,9245" coordsize="11236,2">
              <v:shape style="position:absolute;left:258;top:9245;width:11236;height:2" coordorigin="258,9245" coordsize="11236,0" path="m258,9245l11494,9245e" filled="f" stroked="t" strokeweight=".715958pt" strokecolor="#707070">
                <v:path arrowok="t"/>
              </v:shape>
            </v:group>
            <v:group style="position:absolute;left:263;top:8426;width:11226;height:2" coordorigin="263,8426" coordsize="11226,2">
              <v:shape style="position:absolute;left:263;top:8426;width:11226;height:2" coordorigin="263,8426" coordsize="11226,0" path="m263,8426l11489,8426e" filled="f" stroked="t" strokeweight=".715958pt" strokecolor="#707070">
                <v:path arrowok="t"/>
              </v:shape>
            </v:group>
            <v:group style="position:absolute;left:267;top:10097;width:11226;height:2" coordorigin="267,10097" coordsize="11226,2">
              <v:shape style="position:absolute;left:267;top:10097;width:11226;height:2" coordorigin="267,10097" coordsize="11226,0" path="m267,10097l11494,10097e" filled="f" stroked="t" strokeweight=".715958pt" strokecolor="#707070">
                <v:path arrowok="t"/>
              </v:shape>
            </v:group>
            <v:group style="position:absolute;left:263;top:10344;width:11231;height:2" coordorigin="263,10344" coordsize="11231,2">
              <v:shape style="position:absolute;left:263;top:10344;width:11231;height:2" coordorigin="263,10344" coordsize="11231,0" path="m263,10344l11494,10344e" filled="f" stroked="t" strokeweight=".715958pt" strokecolor="#707070">
                <v:path arrowok="t"/>
              </v:shape>
            </v:group>
            <v:group style="position:absolute;left:263;top:10590;width:11231;height:2" coordorigin="263,10590" coordsize="11231,2">
              <v:shape style="position:absolute;left:263;top:10590;width:11231;height:2" coordorigin="263,10590" coordsize="11231,0" path="m263,10590l11494,10590e" filled="f" stroked="t" strokeweight=".715958pt" strokecolor="#747474">
                <v:path arrowok="t"/>
              </v:shape>
            </v:group>
            <v:group style="position:absolute;left:1668;top:11313;width:2;height:5061" coordorigin="1668,11313" coordsize="2,5061">
              <v:shape style="position:absolute;left:1668;top:11313;width:2;height:5061" coordorigin="1668,11313" coordsize="0,5061" path="m1668,16374l1668,11313e" filled="f" stroked="t" strokeweight=".715958pt" strokecolor="#606060">
                <v:path arrowok="t"/>
              </v:shape>
            </v:group>
            <v:group style="position:absolute;left:272;top:11318;width:11226;height:2" coordorigin="272,11318" coordsize="11226,2">
              <v:shape style="position:absolute;left:272;top:11318;width:11226;height:2" coordorigin="272,11318" coordsize="11226,0" path="m272,11318l11498,11318e" filled="f" stroked="t" strokeweight=".715958pt" strokecolor="#747474">
                <v:path arrowok="t"/>
              </v:shape>
            </v:group>
            <v:group style="position:absolute;left:267;top:11565;width:11231;height:2" coordorigin="267,11565" coordsize="11231,2">
              <v:shape style="position:absolute;left:267;top:11565;width:11231;height:2" coordorigin="267,11565" coordsize="11231,0" path="m267,11565l11498,11565e" filled="f" stroked="t" strokeweight=".477306pt" strokecolor="#707070">
                <v:path arrowok="t"/>
              </v:shape>
            </v:group>
            <v:group style="position:absolute;left:282;top:13664;width:2062;height:2" coordorigin="282,13664" coordsize="2062,2">
              <v:shape style="position:absolute;left:282;top:13664;width:2062;height:2" coordorigin="282,13664" coordsize="2062,0" path="m282,13664l2344,13664e" filled="f" stroked="t" strokeweight=".715958pt" strokecolor="#7C7C7C">
                <v:path arrowok="t"/>
              </v:shape>
            </v:group>
            <v:group style="position:absolute;left:282;top:16360;width:11217;height:2" coordorigin="282,16360" coordsize="11217,2">
              <v:shape style="position:absolute;left:282;top:16360;width:11217;height:2" coordorigin="282,16360" coordsize="11217,0" path="m282,16360l11498,16360e" filled="f" stroked="t" strokeweight=".715958pt" strokecolor="#747474">
                <v:path arrowok="t"/>
              </v:shape>
            </v:group>
            <v:group style="position:absolute;left:1086;top:11313;width:2;height:5061" coordorigin="1086,11313" coordsize="2,5061">
              <v:shape style="position:absolute;left:1086;top:11313;width:2;height:5061" coordorigin="1086,11313" coordsize="0,5061" path="m1086,16374l1086,11313e" filled="f" stroked="t" strokeweight=".715958pt" strokecolor="#606060">
                <v:path arrowok="t"/>
              </v:shape>
            </v:group>
            <v:group style="position:absolute;left:7355;top:11309;width:2;height:5051" coordorigin="7355,11309" coordsize="2,5051">
              <v:shape style="position:absolute;left:7355;top:11309;width:2;height:5051" coordorigin="7355,11309" coordsize="0,5051" path="m7355,16360l7355,11309e" filled="f" stroked="t" strokeweight=".715958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103"/>
          <w:position w:val="2"/>
        </w:rPr>
        <w:t>ÖSE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15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</w:rPr>
        <w:t>!tfaiy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484848"/>
          <w:spacing w:val="2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313131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3"/>
          <w:i/>
        </w:rPr>
        <w:t>Bölg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3"/>
          <w:i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-7"/>
          <w:w w:val="93"/>
          <w:i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5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60"/>
          <w:cols w:num="2" w:equalWidth="0">
            <w:col w:w="525" w:space="1797"/>
            <w:col w:w="9178"/>
          </w:cols>
        </w:sectPr>
      </w:pPr>
      <w:rPr/>
    </w:p>
    <w:p>
      <w:pPr>
        <w:spacing w:before="61" w:after="0" w:line="221" w:lineRule="auto"/>
        <w:ind w:left="657" w:right="-152" w:firstLine="-55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8"/>
          <w:szCs w:val="88"/>
          <w:color w:val="1F2121"/>
          <w:spacing w:val="-925"/>
          <w:w w:val="189"/>
          <w:position w:val="13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69" w:right="431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24" w:right="513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w w:val="94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00" w:bottom="280" w:left="140" w:right="280"/>
          <w:cols w:num="2" w:equalWidth="0">
            <w:col w:w="1681" w:space="1678"/>
            <w:col w:w="8141"/>
          </w:cols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</w:sectPr>
      </w:pPr>
      <w:rPr/>
    </w:p>
    <w:p>
      <w:pPr>
        <w:spacing w:before="45" w:after="0" w:line="240" w:lineRule="auto"/>
        <w:ind w:left="175" w:right="-20"/>
        <w:jc w:val="left"/>
        <w:tabs>
          <w:tab w:pos="1540" w:val="left"/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09/05/2017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7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94" w:right="-20"/>
        <w:jc w:val="left"/>
        <w:tabs>
          <w:tab w:pos="1560" w:val="left"/>
          <w:tab w:pos="3220" w:val="left"/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09/05/2017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3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2922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4" w:right="-5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Lojınanları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KampUs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7"/>
        </w:rPr>
        <w:t>Çakmaklı/Aliağa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94" w:right="-69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Lojmanları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Kampüs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7"/>
          <w:position w:val="-1"/>
        </w:rPr>
        <w:t>Çakmaklı/Alialta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02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2121"/>
          <w:w w:val="98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14:59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u w:val="single" w:color="57575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u w:val="single" w:color="57575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4"/>
          <w:u w:val="single" w:color="57575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4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u w:val="single" w:color="57575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KOLAR.İSOGLU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2" w:equalWidth="0">
            <w:col w:w="5325" w:space="281"/>
            <w:col w:w="5894"/>
          </w:cols>
        </w:sectPr>
      </w:pPr>
      <w:rPr/>
    </w:p>
    <w:p>
      <w:pPr>
        <w:spacing w:before="20" w:after="0" w:line="240" w:lineRule="auto"/>
        <w:ind w:left="189" w:right="-20"/>
        <w:jc w:val="left"/>
        <w:tabs>
          <w:tab w:pos="1560" w:val="left"/>
          <w:tab w:pos="458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5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04" w:lineRule="exact"/>
        <w:ind w:left="199" w:right="-20"/>
        <w:jc w:val="left"/>
        <w:tabs>
          <w:tab w:pos="372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3721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879715pt;margin-top:2.506282pt;width:82.249344pt;height:26pt;mso-position-horizontal-relative:page;mso-position-vertical-relative:paragraph;z-index:-1502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100" w:val="left"/>
                      <w:tab w:pos="1560" w:val="left"/>
                    </w:tabs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-56"/>
                      <w:w w:val="4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9A9A9A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9A9A9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9A9A9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313131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313"/>
        </w:rPr>
        <w:t>ı-----------------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313"/>
        </w:rPr>
        <w:t>-</w:t>
      </w:r>
      <w:r>
        <w:rPr>
          <w:rFonts w:ascii="Arial" w:hAnsi="Arial" w:cs="Arial" w:eastAsia="Arial"/>
          <w:sz w:val="21"/>
          <w:szCs w:val="21"/>
          <w:color w:val="313131"/>
          <w:spacing w:val="-121"/>
          <w:w w:val="313"/>
        </w:rPr>
        <w:t> </w:t>
      </w:r>
      <w:r>
        <w:rPr>
          <w:rFonts w:ascii="Arial" w:hAnsi="Arial" w:cs="Arial" w:eastAsia="Arial"/>
          <w:sz w:val="21"/>
          <w:szCs w:val="21"/>
          <w:color w:val="626262"/>
          <w:spacing w:val="0"/>
          <w:w w:val="418"/>
        </w:rPr>
        <w:t>-</w:t>
      </w:r>
      <w:r>
        <w:rPr>
          <w:rFonts w:ascii="Arial" w:hAnsi="Arial" w:cs="Arial" w:eastAsia="Arial"/>
          <w:sz w:val="21"/>
          <w:szCs w:val="21"/>
          <w:color w:val="626262"/>
          <w:spacing w:val="0"/>
          <w:w w:val="100"/>
        </w:rPr>
        <w:t>  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70"/>
        </w:rPr>
        <w:t>----4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3" w:after="0" w:line="240" w:lineRule="auto"/>
        <w:ind w:left="68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15:40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6" w:after="0" w:line="270" w:lineRule="atLeast"/>
        <w:ind w:left="2283" w:right="3929" w:firstLine="-2089"/>
        <w:jc w:val="left"/>
        <w:tabs>
          <w:tab w:pos="232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</w:rPr>
        <w:t>IKiı-acı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6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Oltuzha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TÜRKER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5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595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15:00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15:15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19" w:right="4116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3" w:equalWidth="0">
            <w:col w:w="715" w:space="1503"/>
            <w:col w:w="1965" w:space="593"/>
            <w:col w:w="6724"/>
          </w:cols>
        </w:sectPr>
      </w:pPr>
      <w:rPr/>
    </w:p>
    <w:p>
      <w:pPr>
        <w:spacing w:before="10" w:after="0" w:line="252" w:lineRule="auto"/>
        <w:ind w:left="2242" w:right="1098" w:firstLine="-2033"/>
        <w:jc w:val="lef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0"/>
        </w:rPr>
        <w:t>Y&lt;&gt;•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5"/>
          <w:w w:val="4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ucı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2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24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Adı-So_yadı: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3" w:equalWidth="0">
            <w:col w:w="4418" w:space="359"/>
            <w:col w:w="1038" w:space="1888"/>
            <w:col w:w="3797"/>
          </w:cols>
        </w:sectPr>
      </w:pPr>
      <w:rPr/>
    </w:p>
    <w:p>
      <w:pPr>
        <w:spacing w:before="25" w:after="0" w:line="240" w:lineRule="auto"/>
        <w:ind w:left="1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515" w:lineRule="auto"/>
        <w:ind w:left="250" w:right="403" w:firstLine="-3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40" w:lineRule="auto"/>
        <w:ind w:left="21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2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24" w:right="386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76" w:lineRule="exact"/>
        <w:ind w:left="3289" w:right="-20"/>
        <w:jc w:val="left"/>
        <w:tabs>
          <w:tab w:pos="4460" w:val="left"/>
          <w:tab w:pos="4820" w:val="left"/>
          <w:tab w:pos="602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4"/>
        </w:rPr>
        <w:t>m</w:t>
      </w:r>
      <w:r>
        <w:rPr>
          <w:rFonts w:ascii="Times New Roman" w:hAnsi="Times New Roman" w:cs="Times New Roman" w:eastAsia="Times New Roman"/>
          <w:sz w:val="11"/>
          <w:szCs w:val="11"/>
          <w:color w:val="313131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1"/>
          <w:szCs w:val="11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2"/>
          <w:szCs w:val="12"/>
          <w:color w:val="1F2121"/>
          <w:spacing w:val="0"/>
          <w:w w:val="46"/>
          <w:position w:val="-4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1F212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1F212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2"/>
          <w:szCs w:val="12"/>
          <w:color w:val="1F2121"/>
          <w:spacing w:val="0"/>
          <w:w w:val="61"/>
          <w:position w:val="-4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1F212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1F2121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14"/>
          <w:position w:val="-4"/>
        </w:rPr>
        <w:t>K.K.T.</w:t>
      </w:r>
      <w:r>
        <w:rPr>
          <w:rFonts w:ascii="Arial" w:hAnsi="Arial" w:cs="Arial" w:eastAsia="Arial"/>
          <w:sz w:val="18"/>
          <w:szCs w:val="18"/>
          <w:color w:val="313131"/>
          <w:spacing w:val="-19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9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3424" w:right="3078"/>
        <w:jc w:val="center"/>
        <w:tabs>
          <w:tab w:pos="4420" w:val="left"/>
          <w:tab w:pos="59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Courier New" w:hAnsi="Courier New" w:cs="Courier New" w:eastAsia="Courier New"/>
          <w:sz w:val="21"/>
          <w:szCs w:val="21"/>
          <w:color w:val="313131"/>
          <w:spacing w:val="0"/>
          <w:w w:val="100"/>
          <w:position w:val="1"/>
        </w:rPr>
        <w:t>3</w:t>
      </w:r>
      <w:r>
        <w:rPr>
          <w:rFonts w:ascii="Courier New" w:hAnsi="Courier New" w:cs="Courier New" w:eastAsia="Courier New"/>
          <w:sz w:val="21"/>
          <w:szCs w:val="21"/>
          <w:color w:val="313131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21"/>
          <w:szCs w:val="21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2" w:equalWidth="0">
            <w:col w:w="1928" w:space="309"/>
            <w:col w:w="9263"/>
          </w:cols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</w:sectPr>
      </w:pPr>
      <w:rPr/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IAraç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360" w:right="37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381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38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54" w:lineRule="auto"/>
        <w:ind w:right="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lojma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spor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alanını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etrafındaki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ıüzgarı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alevtenere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utuşturmasıvla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right="393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140" w:right="280"/>
          <w:cols w:num="2" w:equalWidth="0">
            <w:col w:w="1881" w:space="375"/>
            <w:col w:w="9244"/>
          </w:cols>
        </w:sectPr>
      </w:pPr>
      <w:rPr/>
    </w:p>
    <w:p>
      <w:pPr>
        <w:spacing w:before="20" w:after="0" w:line="240" w:lineRule="auto"/>
        <w:ind w:left="232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.ıı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J'arih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09/05/2017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318" w:right="-69"/>
        <w:jc w:val="left"/>
        <w:tabs>
          <w:tab w:pos="1120" w:val="left"/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ISaali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16:25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3" w:equalWidth="0">
            <w:col w:w="5008" w:space="1158"/>
            <w:col w:w="1020" w:space="1528"/>
            <w:col w:w="2786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</w:sectPr>
      </w:pPr>
      <w:rPr/>
    </w:p>
    <w:p>
      <w:pPr>
        <w:spacing w:before="35" w:after="0" w:line="240" w:lineRule="auto"/>
        <w:ind w:left="24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B7B7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94" w:right="-20"/>
        <w:jc w:val="left"/>
        <w:tabs>
          <w:tab w:pos="41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shape style="width:13.44pt;height:37.439999pt;mso-position-horizontal-relative:char;mso-position-vertical-relative:line" type="#_x0000_t75">
            <v:imagedata r:id="rId4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      </w:t>
      </w:r>
      <w:r>
        <w:rPr>
          <w:rFonts w:ascii="Arial" w:hAnsi="Arial" w:cs="Arial" w:eastAsia="Arial"/>
          <w:sz w:val="24"/>
          <w:szCs w:val="24"/>
          <w:color w:val="233844"/>
          <w:spacing w:val="0"/>
          <w:w w:val="70"/>
          <w:b/>
          <w:bCs/>
          <w:position w:val="0"/>
        </w:rPr>
        <w:t>...............</w:t>
      </w:r>
      <w:r>
        <w:rPr>
          <w:rFonts w:ascii="Arial" w:hAnsi="Arial" w:cs="Arial" w:eastAsia="Arial"/>
          <w:sz w:val="24"/>
          <w:szCs w:val="24"/>
          <w:color w:val="233844"/>
          <w:spacing w:val="-6"/>
          <w:w w:val="70"/>
          <w:b/>
          <w:bCs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233844"/>
          <w:spacing w:val="0"/>
          <w:w w:val="42"/>
          <w:b/>
          <w:bCs/>
          <w:position w:val="0"/>
        </w:rPr>
        <w:t>1!</w:t>
      </w:r>
      <w:r>
        <w:rPr>
          <w:rFonts w:ascii="Arial" w:hAnsi="Arial" w:cs="Arial" w:eastAsia="Arial"/>
          <w:sz w:val="24"/>
          <w:szCs w:val="24"/>
          <w:color w:val="233844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4"/>
          <w:szCs w:val="24"/>
          <w:color w:val="233844"/>
          <w:spacing w:val="0"/>
          <w:w w:val="100"/>
          <w:b/>
          <w:bCs/>
          <w:position w:val="0"/>
        </w:rPr>
        <w:t>LBAY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838" w:right="391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Kuze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313131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3"/>
        </w:rPr>
        <w:t>Bölge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left="2731" w:right="311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33844"/>
          <w:spacing w:val="0"/>
          <w:w w:val="92"/>
        </w:rPr>
        <w:t>2.Post</w:t>
      </w:r>
      <w:r>
        <w:rPr>
          <w:rFonts w:ascii="Arial" w:hAnsi="Arial" w:cs="Arial" w:eastAsia="Arial"/>
          <w:sz w:val="21"/>
          <w:szCs w:val="21"/>
          <w:color w:val="233844"/>
          <w:spacing w:val="0"/>
          <w:w w:val="92"/>
        </w:rPr>
        <w:t>a</w:t>
      </w:r>
      <w:r>
        <w:rPr>
          <w:rFonts w:ascii="Arial" w:hAnsi="Arial" w:cs="Arial" w:eastAsia="Arial"/>
          <w:sz w:val="21"/>
          <w:szCs w:val="21"/>
          <w:color w:val="233844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94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3" w:lineRule="exact"/>
        <w:ind w:left="3063" w:right="-86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33844"/>
          <w:spacing w:val="0"/>
          <w:w w:val="600"/>
          <w:position w:val="-14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-36" w:right="49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2pt;margin-top:1.619374pt;width:122.879997pt;height:103.68pt;mso-position-horizontal-relative:page;mso-position-vertical-relative:paragraph;z-index:-15027" type="#_x0000_t75">
            <v:imagedata r:id="rId44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9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89.280004pt;height:33.6pt;mso-position-horizontal-relative:char;mso-position-vertical-relative:line" type="#_x0000_t75">
            <v:imagedata r:id="rId4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6" w:after="0" w:line="257" w:lineRule="auto"/>
        <w:ind w:left="582" w:right="4803" w:firstLine="-49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Oğuzha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TÜRKER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Nihat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URCAN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  <w:cols w:num="2" w:equalWidth="0">
            <w:col w:w="4987" w:space="4"/>
            <w:col w:w="6509"/>
          </w:cols>
        </w:sectPr>
      </w:pPr>
      <w:rPr/>
    </w:p>
    <w:p>
      <w:pPr>
        <w:spacing w:before="0" w:after="0" w:line="755" w:lineRule="exact"/>
        <w:ind w:left="2457" w:right="-20"/>
        <w:jc w:val="left"/>
        <w:tabs>
          <w:tab w:pos="4760" w:val="left"/>
        </w:tabs>
        <w:rPr>
          <w:rFonts w:ascii="Arial" w:hAnsi="Arial" w:cs="Arial" w:eastAsia="Arial"/>
          <w:sz w:val="74"/>
          <w:szCs w:val="74"/>
        </w:rPr>
      </w:pPr>
      <w:rPr/>
      <w:r>
        <w:rPr/>
        <w:pict>
          <v:group style="position:absolute;margin-left:14.677146pt;margin-top:33.994205pt;width:564.175151pt;height:783.266397pt;mso-position-horizontal-relative:page;mso-position-vertical-relative:page;z-index:-15026" coordorigin="294,680" coordsize="11284,15665">
            <v:shape style="position:absolute;left:2419;top:13997;width:1344;height:653" type="#_x0000_t75">
              <v:imagedata r:id="rId46" o:title=""/>
            </v:shape>
            <v:group style="position:absolute;left:2384;top:4184;width:2;height:12089" coordorigin="2384,4184" coordsize="2,12089">
              <v:shape style="position:absolute;left:2384;top:4184;width:2;height:12089" coordorigin="2384,4184" coordsize="0,12089" path="m2384,16273l2384,4184e" filled="f" stroked="t" strokeweight=".954611pt" strokecolor="#484848">
                <v:path arrowok="t"/>
              </v:shape>
            </v:group>
            <v:group style="position:absolute;left:301;top:728;width:11174;height:2" coordorigin="301,728" coordsize="11174,2">
              <v:shape style="position:absolute;left:301;top:728;width:11174;height:2" coordorigin="301,728" coordsize="11174,0" path="m301,728l11474,728e" filled="f" stroked="t" strokeweight=".715958pt" strokecolor="#545454">
                <v:path arrowok="t"/>
              </v:shape>
            </v:group>
            <v:group style="position:absolute;left:353;top:709;width:2;height:15550" coordorigin="353,709" coordsize="2,15550">
              <v:shape style="position:absolute;left:353;top:709;width:2;height:15550" coordorigin="353,709" coordsize="0,15550" path="m353,16259l353,709e" filled="f" stroked="t" strokeweight="1.193264pt" strokecolor="#4B4B4B">
                <v:path arrowok="t"/>
              </v:shape>
            </v:group>
            <v:group style="position:absolute;left:2344;top:728;width:2;height:1542" coordorigin="2344,728" coordsize="2,1542">
              <v:shape style="position:absolute;left:2344;top:728;width:2;height:1542" coordorigin="2344,728" coordsize="0,1542" path="m2344,2269l2344,728e" filled="f" stroked="t" strokeweight=".715958pt" strokecolor="#444444">
                <v:path arrowok="t"/>
              </v:shape>
            </v:group>
            <v:group style="position:absolute;left:9109;top:713;width:2;height:1546" coordorigin="9109,713" coordsize="2,1546">
              <v:shape style="position:absolute;left:9109;top:713;width:2;height:1546" coordorigin="9109,713" coordsize="0,1546" path="m9109,2260l9109,713e" filled="f" stroked="t" strokeweight=".715958pt" strokecolor="#4B4B4B">
                <v:path arrowok="t"/>
              </v:shape>
            </v:group>
            <v:group style="position:absolute;left:11498;top:689;width:2;height:15646" coordorigin="11498,689" coordsize="2,15646">
              <v:shape style="position:absolute;left:11498;top:689;width:2;height:15646" coordorigin="11498,689" coordsize="0,15646" path="m11498,16336l11498,689e" filled="f" stroked="t" strokeweight=".954611pt" strokecolor="#575757">
                <v:path arrowok="t"/>
              </v:shape>
            </v:group>
            <v:group style="position:absolute;left:305;top:2255;width:11174;height:2" coordorigin="305,2255" coordsize="11174,2">
              <v:shape style="position:absolute;left:305;top:2255;width:11174;height:2" coordorigin="305,2255" coordsize="11174,0" path="m305,2255l11479,2255e" filled="f" stroked="t" strokeweight=".715958pt" strokecolor="#4F4F4F">
                <v:path arrowok="t"/>
              </v:shape>
            </v:group>
            <v:group style="position:absolute;left:305;top:2736;width:11178;height:2" coordorigin="305,2736" coordsize="11178,2">
              <v:shape style="position:absolute;left:305;top:2736;width:11178;height:2" coordorigin="305,2736" coordsize="11178,0" path="m305,2736l11484,2736e" filled="f" stroked="t" strokeweight=".477306pt" strokecolor="#4B4B4B">
                <v:path arrowok="t"/>
              </v:shape>
            </v:group>
            <v:group style="position:absolute;left:305;top:2976;width:11178;height:2" coordorigin="305,2976" coordsize="11178,2">
              <v:shape style="position:absolute;left:305;top:2976;width:11178;height:2" coordorigin="305,2976" coordsize="11178,0" path="m305,2976l11484,2976e" filled="f" stroked="t" strokeweight=".715958pt" strokecolor="#575757">
                <v:path arrowok="t"/>
              </v:shape>
            </v:group>
            <v:group style="position:absolute;left:310;top:3215;width:11178;height:2" coordorigin="310,3215" coordsize="11178,2">
              <v:shape style="position:absolute;left:310;top:3215;width:11178;height:2" coordorigin="310,3215" coordsize="11178,0" path="m310,3215l11489,3215e" filled="f" stroked="t" strokeweight=".715958pt" strokecolor="#545454">
                <v:path arrowok="t"/>
              </v:shape>
            </v:group>
            <v:group style="position:absolute;left:1279;top:3457;width:10210;height:2" coordorigin="1279,3457" coordsize="10210,2">
              <v:shape style="position:absolute;left:1279;top:3457;width:10210;height:2" coordorigin="1279,3457" coordsize="10210,0" path="m1279,3457l11489,3457e" filled="f" stroked="t" strokeweight=".715958pt" strokecolor="#575757">
                <v:path arrowok="t"/>
              </v:shape>
            </v:group>
            <v:group style="position:absolute;left:3842;top:3452;width:2;height:747" coordorigin="3842,3452" coordsize="2,747">
              <v:shape style="position:absolute;left:3842;top:3452;width:2;height:747" coordorigin="3842,3452" coordsize="0,747" path="m3842,4199l3842,3452e" filled="f" stroked="t" strokeweight=".715958pt" strokecolor="#3F3F3F">
                <v:path arrowok="t"/>
              </v:shape>
            </v:group>
            <v:group style="position:absolute;left:6945;top:3447;width:2;height:756" coordorigin="6945,3447" coordsize="2,756">
              <v:shape style="position:absolute;left:6945;top:3447;width:2;height:756" coordorigin="6945,3447" coordsize="0,756" path="m6945,4204l6945,3447e" filled="f" stroked="t" strokeweight=".715958pt" strokecolor="#484848">
                <v:path arrowok="t"/>
              </v:shape>
            </v:group>
            <v:group style="position:absolute;left:310;top:4189;width:11188;height:2" coordorigin="310,4189" coordsize="11188,2">
              <v:shape style="position:absolute;left:310;top:4189;width:11188;height:2" coordorigin="310,4189" coordsize="11188,0" path="m310,4189l11498,4189e" filled="f" stroked="t" strokeweight=".715958pt" strokecolor="#5B5B5B">
                <v:path arrowok="t"/>
              </v:shape>
            </v:group>
            <v:group style="position:absolute;left:315;top:4465;width:11183;height:2" coordorigin="315,4465" coordsize="11183,2">
              <v:shape style="position:absolute;left:315;top:4465;width:11183;height:2" coordorigin="315,4465" coordsize="11183,0" path="m315,4465l11498,4465e" filled="f" stroked="t" strokeweight=".715958pt" strokecolor="#707070">
                <v:path arrowok="t"/>
              </v:shape>
            </v:group>
            <v:group style="position:absolute;left:2348;top:4706;width:9145;height:2" coordorigin="2348,4706" coordsize="9145,2">
              <v:shape style="position:absolute;left:2348;top:4706;width:9145;height:2" coordorigin="2348,4706" coordsize="9145,0" path="m2348,4706l11494,4706e" filled="f" stroked="t" strokeweight=".715958pt" strokecolor="#575757">
                <v:path arrowok="t"/>
              </v:shape>
            </v:group>
            <v:group style="position:absolute;left:4914;top:4702;width:2;height:2174" coordorigin="4914,4702" coordsize="2,2174">
              <v:shape style="position:absolute;left:4914;top:4702;width:2;height:2174" coordorigin="4914,4702" coordsize="0,2174" path="m4914,6875l4914,4702e" filled="f" stroked="t" strokeweight=".715958pt" strokecolor="#575757">
                <v:path arrowok="t"/>
              </v:shape>
            </v:group>
            <v:group style="position:absolute;left:4907;top:5185;width:6596;height:2" coordorigin="4907,5185" coordsize="6596,2">
              <v:shape style="position:absolute;left:4907;top:5185;width:6596;height:2" coordorigin="4907,5185" coordsize="6596,0" path="m4907,5185l11503,5185e" filled="f" stroked="t" strokeweight=".715958pt" strokecolor="#646464">
                <v:path arrowok="t"/>
              </v:shape>
            </v:group>
            <v:group style="position:absolute;left:4907;top:5429;width:6596;height:2" coordorigin="4907,5429" coordsize="6596,2">
              <v:shape style="position:absolute;left:4907;top:5429;width:6596;height:2" coordorigin="4907,5429" coordsize="6596,0" path="m4907,5429l11503,5429e" filled="f" stroked="t" strokeweight=".715958pt" strokecolor="#484848">
                <v:path arrowok="t"/>
              </v:shape>
            </v:group>
            <v:group style="position:absolute;left:4902;top:5671;width:6606;height:2" coordorigin="4902,5671" coordsize="6606,2">
              <v:shape style="position:absolute;left:4902;top:5671;width:6606;height:2" coordorigin="4902,5671" coordsize="6606,0" path="m4902,5671l11508,5671e" filled="f" stroked="t" strokeweight=".477306pt" strokecolor="#4F4F4F">
                <v:path arrowok="t"/>
              </v:shape>
            </v:group>
            <v:group style="position:absolute;left:2353;top:5913;width:9155;height:2" coordorigin="2353,5913" coordsize="9155,2">
              <v:shape style="position:absolute;left:2353;top:5913;width:9155;height:2" coordorigin="2353,5913" coordsize="9155,0" path="m2353,5913l11508,5913e" filled="f" stroked="t" strokeweight=".715958pt" strokecolor="#646464">
                <v:path arrowok="t"/>
              </v:shape>
            </v:group>
            <v:group style="position:absolute;left:320;top:6157;width:11188;height:2" coordorigin="320,6157" coordsize="11188,2">
              <v:shape style="position:absolute;left:320;top:6157;width:11188;height:2" coordorigin="320,6157" coordsize="11188,0" path="m320,6157l11508,6157e" filled="f" stroked="t" strokeweight=".715958pt" strokecolor="#6B6B6B">
                <v:path arrowok="t"/>
              </v:shape>
            </v:group>
            <v:group style="position:absolute;left:7823;top:6147;width:2;height:728" coordorigin="7823,6147" coordsize="2,728">
              <v:shape style="position:absolute;left:7823;top:6147;width:2;height:728" coordorigin="7823,6147" coordsize="0,728" path="m7823,6875l7823,6147e" filled="f" stroked="t" strokeweight=".715958pt" strokecolor="#4B4B4B">
                <v:path arrowok="t"/>
              </v:shape>
            </v:group>
            <v:group style="position:absolute;left:2358;top:6631;width:9155;height:2" coordorigin="2358,6631" coordsize="9155,2">
              <v:shape style="position:absolute;left:2358;top:6631;width:9155;height:2" coordorigin="2358,6631" coordsize="9155,0" path="m2358,6631l11513,6631e" filled="f" stroked="t" strokeweight=".715958pt" strokecolor="#575757">
                <v:path arrowok="t"/>
              </v:shape>
            </v:group>
            <v:group style="position:absolute;left:2358;top:6870;width:9159;height:2" coordorigin="2358,6870" coordsize="9159,2">
              <v:shape style="position:absolute;left:2358;top:6870;width:9159;height:2" coordorigin="2358,6870" coordsize="9159,0" path="m2358,6870l11517,6870e" filled="f" stroked="t" strokeweight=".715958pt" strokecolor="#575757">
                <v:path arrowok="t"/>
              </v:shape>
            </v:group>
            <v:group style="position:absolute;left:329;top:7584;width:11193;height:2" coordorigin="329,7584" coordsize="11193,2">
              <v:shape style="position:absolute;left:329;top:7584;width:11193;height:2" coordorigin="329,7584" coordsize="11193,0" path="m329,7584l11522,7584e" filled="f" stroked="t" strokeweight=".715958pt" strokecolor="#575757">
                <v:path arrowok="t"/>
              </v:shape>
            </v:group>
            <v:group style="position:absolute;left:325;top:7110;width:11193;height:2" coordorigin="325,7110" coordsize="11193,2">
              <v:shape style="position:absolute;left:325;top:7110;width:11193;height:2" coordorigin="325,7110" coordsize="11193,0" path="m325,7110l11517,7110e" filled="f" stroked="t" strokeweight=".715958pt" strokecolor="#606060">
                <v:path arrowok="t"/>
              </v:shape>
            </v:group>
            <v:group style="position:absolute;left:4928;top:7574;width:2;height:756" coordorigin="4928,7574" coordsize="2,756">
              <v:shape style="position:absolute;left:4928;top:7574;width:2;height:756" coordorigin="4928,7574" coordsize="0,756" path="m4928,8331l4928,7574e" filled="f" stroked="t" strokeweight=".715958pt" strokecolor="#5B5B5B">
                <v:path arrowok="t"/>
              </v:shape>
            </v:group>
            <v:group style="position:absolute;left:4921;top:7823;width:6601;height:2" coordorigin="4921,7823" coordsize="6601,2">
              <v:shape style="position:absolute;left:4921;top:7823;width:6601;height:2" coordorigin="4921,7823" coordsize="6601,0" path="m4921,7823l11522,7823e" filled="f" stroked="t" strokeweight=".715958pt" strokecolor="#575757">
                <v:path arrowok="t"/>
              </v:shape>
            </v:group>
            <v:group style="position:absolute;left:4921;top:8063;width:6601;height:2" coordorigin="4921,8063" coordsize="6601,2">
              <v:shape style="position:absolute;left:4921;top:8063;width:6601;height:2" coordorigin="4921,8063" coordsize="6601,0" path="m4921,8063l11522,8063e" filled="f" stroked="t" strokeweight=".715958pt" strokecolor="#575757">
                <v:path arrowok="t"/>
              </v:shape>
            </v:group>
            <v:group style="position:absolute;left:329;top:8326;width:11193;height:2" coordorigin="329,8326" coordsize="11193,2">
              <v:shape style="position:absolute;left:329;top:8326;width:11193;height:2" coordorigin="329,8326" coordsize="11193,0" path="m329,8326l11522,8326e" filled="f" stroked="t" strokeweight=".715958pt" strokecolor="#5B5B5B">
                <v:path arrowok="t"/>
              </v:shape>
            </v:group>
            <v:group style="position:absolute;left:339;top:9133;width:11188;height:2" coordorigin="339,9133" coordsize="11188,2">
              <v:shape style="position:absolute;left:339;top:9133;width:11188;height:2" coordorigin="339,9133" coordsize="11188,0" path="m339,9133l11527,9133e" filled="f" stroked="t" strokeweight=".715958pt" strokecolor="#575757">
                <v:path arrowok="t"/>
              </v:shape>
            </v:group>
            <v:group style="position:absolute;left:344;top:10069;width:11188;height:2" coordorigin="344,10069" coordsize="11188,2">
              <v:shape style="position:absolute;left:344;top:10069;width:11188;height:2" coordorigin="344,10069" coordsize="11188,0" path="m344,10069l11532,10069e" filled="f" stroked="t" strokeweight=".715958pt" strokecolor="#575757">
                <v:path arrowok="t"/>
              </v:shape>
            </v:group>
            <v:group style="position:absolute;left:344;top:10308;width:11198;height:2" coordorigin="344,10308" coordsize="11198,2">
              <v:shape style="position:absolute;left:344;top:10308;width:11198;height:2" coordorigin="344,10308" coordsize="11198,0" path="m344,10308l11541,10308e" filled="f" stroked="t" strokeweight=".715958pt" strokecolor="#545454">
                <v:path arrowok="t"/>
              </v:shape>
            </v:group>
            <v:group style="position:absolute;left:339;top:10550;width:11202;height:2" coordorigin="339,10550" coordsize="11202,2">
              <v:shape style="position:absolute;left:339;top:10550;width:11202;height:2" coordorigin="339,10550" coordsize="11202,0" path="m339,10550l11541,10550e" filled="f" stroked="t" strokeweight=".715958pt" strokecolor="#606060">
                <v:path arrowok="t"/>
              </v:shape>
            </v:group>
            <v:group style="position:absolute;left:348;top:11268;width:11198;height:2" coordorigin="348,11268" coordsize="11198,2">
              <v:shape style="position:absolute;left:348;top:11268;width:11198;height:2" coordorigin="348,11268" coordsize="11198,0" path="m348,11268l11546,11268e" filled="f" stroked="t" strokeweight=".715958pt" strokecolor="#6B6B6B">
                <v:path arrowok="t"/>
              </v:shape>
            </v:group>
            <v:group style="position:absolute;left:7413;top:11261;width:2;height:5037" coordorigin="7413,11261" coordsize="2,5037">
              <v:shape style="position:absolute;left:7413;top:11261;width:2;height:5037" coordorigin="7413,11261" coordsize="0,5037" path="m7413,16297l7413,11261e" filled="f" stroked="t" strokeweight=".715958pt" strokecolor="#4B4B4B">
                <v:path arrowok="t"/>
              </v:shape>
            </v:group>
            <v:group style="position:absolute;left:348;top:11505;width:11198;height:2" coordorigin="348,11505" coordsize="11198,2">
              <v:shape style="position:absolute;left:348;top:11505;width:11198;height:2" coordorigin="348,11505" coordsize="11198,0" path="m348,11505l11546,11505e" filled="f" stroked="t" strokeweight=".715958pt" strokecolor="#777777">
                <v:path arrowok="t"/>
              </v:shape>
            </v:group>
            <v:group style="position:absolute;left:358;top:13566;width:2052;height:2" coordorigin="358,13566" coordsize="2052,2">
              <v:shape style="position:absolute;left:358;top:13566;width:2052;height:2" coordorigin="358,13566" coordsize="2052,0" path="m358,13566l2410,13566e" filled="f" stroked="t" strokeweight=".954611pt" strokecolor="#646464">
                <v:path arrowok="t"/>
              </v:shape>
            </v:group>
            <v:group style="position:absolute;left:363;top:16278;width:11207;height:2" coordorigin="363,16278" coordsize="11207,2">
              <v:shape style="position:absolute;left:363;top:16278;width:11207;height:2" coordorigin="363,16278" coordsize="11207,0" path="m363,16278l11570,16278e" filled="f" stroked="t" strokeweight=".715958pt" strokecolor="#4F4F4F">
                <v:path arrowok="t"/>
              </v:shape>
            </v:group>
            <v:group style="position:absolute;left:1157;top:11256;width:2;height:5003" coordorigin="1157,11256" coordsize="2,5003">
              <v:shape style="position:absolute;left:1157;top:11256;width:2;height:5003" coordorigin="1157,11256" coordsize="0,5003" path="m1157,16259l1157,11256e" filled="f" stroked="t" strokeweight=".715958pt" strokecolor="#4B4B4B">
                <v:path arrowok="t"/>
              </v:shape>
            </v:group>
            <v:group style="position:absolute;left:1735;top:11256;width:2;height:5013" coordorigin="1735,11256" coordsize="2,5013">
              <v:shape style="position:absolute;left:1735;top:11256;width:2;height:5013" coordorigin="1735,11256" coordsize="0,5013" path="m1735,16269l1735,11256e" filled="f" stroked="t" strokeweight=".715958pt" strokecolor="#484848">
                <v:path arrowok="t"/>
              </v:shape>
            </v:group>
            <v:group style="position:absolute;left:2797;top:14646;width:1470;height:2" coordorigin="2797,14646" coordsize="1470,2">
              <v:shape style="position:absolute;left:2797;top:14646;width:1470;height:2" coordorigin="2797,14646" coordsize="1470,0" path="m2797,14646l4267,14646e" filled="f" stroked="t" strokeweight="1.909222pt" strokecolor="#484F9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13131"/>
          <w:w w:val="98"/>
          <w:position w:val="31"/>
        </w:rPr>
        <w:t>Itfaiy</w:t>
      </w:r>
      <w:r>
        <w:rPr>
          <w:rFonts w:ascii="Arial" w:hAnsi="Arial" w:cs="Arial" w:eastAsia="Arial"/>
          <w:sz w:val="20"/>
          <w:szCs w:val="20"/>
          <w:color w:val="313131"/>
          <w:w w:val="99"/>
          <w:position w:val="31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-30"/>
          <w:w w:val="100"/>
          <w:position w:val="31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0"/>
          <w:position w:val="31"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1"/>
          <w:position w:val="31"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-25"/>
          <w:w w:val="100"/>
          <w:position w:val="31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4"/>
          <w:position w:val="31"/>
        </w:rPr>
        <w:t>Bölg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4"/>
          <w:position w:val="31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-12"/>
          <w:w w:val="94"/>
          <w:position w:val="31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31"/>
        </w:rPr>
        <w:t>Amiri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31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31"/>
        </w:rPr>
      </w:r>
      <w:r>
        <w:rPr>
          <w:rFonts w:ascii="Arial" w:hAnsi="Arial" w:cs="Arial" w:eastAsia="Arial"/>
          <w:sz w:val="74"/>
          <w:szCs w:val="74"/>
          <w:color w:val="75779A"/>
          <w:spacing w:val="0"/>
          <w:w w:val="105"/>
          <w:i/>
          <w:position w:val="0"/>
        </w:rPr>
        <w:t>c</w:t>
      </w:r>
      <w:r>
        <w:rPr>
          <w:rFonts w:ascii="Arial" w:hAnsi="Arial" w:cs="Arial" w:eastAsia="Arial"/>
          <w:sz w:val="74"/>
          <w:szCs w:val="7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80"/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3376" w:right="470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224743pt;margin-top:-11.622252pt;width:22.720001pt;height:35.5pt;mso-position-horizontal-relative:page;mso-position-vertical-relative:paragraph;z-index:-15023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7"/>
                    <w:jc w:val="left"/>
                    <w:rPr>
                      <w:rFonts w:ascii="Times New Roman" w:hAnsi="Times New Roman" w:cs="Times New Roman" w:eastAsia="Times New Roman"/>
                      <w:sz w:val="71"/>
                      <w:szCs w:val="7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262626"/>
                      <w:spacing w:val="0"/>
                      <w:w w:val="64"/>
                      <w:b/>
                      <w:bCs/>
                    </w:rPr>
                    <w:t>_1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2" w:lineRule="exact"/>
        <w:ind w:left="864"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300556pt;margin-top:6.265887pt;width:51.666742pt;height:8.5pt;mso-position-horizontal-relative:page;mso-position-vertical-relative:paragraph;z-index:-15022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A3A3B"/>
                      <w:spacing w:val="0"/>
                      <w:w w:val="91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A3A3B"/>
          <w:spacing w:val="0"/>
          <w:w w:val="113"/>
          <w:position w:val="8"/>
        </w:rPr>
        <w:t>IZMIR</w:t>
      </w:r>
      <w:r>
        <w:rPr>
          <w:rFonts w:ascii="Arial" w:hAnsi="Arial" w:cs="Arial" w:eastAsia="Arial"/>
          <w:sz w:val="15"/>
          <w:szCs w:val="15"/>
          <w:color w:val="3A3A3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A3A3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633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A3A3B"/>
          <w:spacing w:val="0"/>
          <w:w w:val="107"/>
          <w:position w:val="3"/>
        </w:rPr>
        <w:t>BELEDIYESI</w:t>
      </w:r>
      <w:r>
        <w:rPr>
          <w:rFonts w:ascii="Arial" w:hAnsi="Arial" w:cs="Arial" w:eastAsia="Arial"/>
          <w:sz w:val="15"/>
          <w:szCs w:val="15"/>
          <w:color w:val="3A3A3B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3A3A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9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B"/>
          <w:spacing w:val="0"/>
          <w:w w:val="101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5" w:lineRule="auto"/>
        <w:ind w:left="128" w:right="4133" w:firstLine="-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2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09.05.201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5"/>
          <w:w w:val="107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218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9"/>
          <w:position w:val="1"/>
        </w:rPr>
        <w:t>Bildiriı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14:49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11"/>
          <w:position w:val="0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7"/>
          <w:w w:val="112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09.05.2017iK.ayıtNo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2921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Seyha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1"/>
          <w:position w:val="0"/>
        </w:rPr>
        <w:t>EKE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7"/>
          <w:position w:val="0"/>
        </w:rPr>
        <w:t>Dur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91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7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28" w:right="653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7"/>
        </w:rPr>
        <w:t>Dur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3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8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28" w:right="240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8"/>
          <w:w w:val="10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9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8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4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43"/>
          <w:position w:val="0"/>
        </w:rPr>
        <w:t>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0"/>
          <w:w w:val="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Yan!!l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6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67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4"/>
          <w:w w:val="6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3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171" w:lineRule="auto"/>
        <w:ind w:left="3031" w:right="4013" w:firstLine="-2903"/>
        <w:jc w:val="left"/>
        <w:tabs>
          <w:tab w:pos="3020" w:val="left"/>
          <w:tab w:pos="5080" w:val="left"/>
          <w:tab w:pos="61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1.787781pt;margin-top:16.173159pt;width:3.69518pt;height:23pt;mso-position-horizontal-relative:page;mso-position-vertical-relative:paragraph;z-index:-15021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3A3A3B"/>
                      <w:spacing w:val="0"/>
                      <w:w w:val="57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6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A3A3B"/>
          <w:spacing w:val="0"/>
          <w:w w:val="167"/>
        </w:rPr>
        <w:t>i</w:t>
      </w:r>
      <w:r>
        <w:rPr>
          <w:rFonts w:ascii="Arial" w:hAnsi="Arial" w:cs="Arial" w:eastAsia="Arial"/>
          <w:sz w:val="23"/>
          <w:szCs w:val="23"/>
          <w:color w:val="3A3A3B"/>
          <w:spacing w:val="-56"/>
          <w:w w:val="1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67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1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1"/>
          <w:position w:val="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"/>
          <w:w w:val="89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89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8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8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5D5D5D"/>
          <w:spacing w:val="-3"/>
          <w:w w:val="100"/>
          <w:position w:val="1"/>
        </w:rPr>
        <w:t>e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1"/>
        </w:rPr>
        <w:t>lik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1"/>
        </w:rPr>
        <w:t>   </w:t>
      </w:r>
      <w:r>
        <w:rPr>
          <w:rFonts w:ascii="Arial" w:hAnsi="Arial" w:cs="Arial" w:eastAsia="Arial"/>
          <w:sz w:val="17"/>
          <w:szCs w:val="17"/>
          <w:color w:val="262626"/>
          <w:spacing w:val="17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A3A3B"/>
          <w:spacing w:val="0"/>
          <w:w w:val="108"/>
          <w:position w:val="0"/>
        </w:rPr>
        <w:t>D</w:t>
      </w:r>
      <w:r>
        <w:rPr>
          <w:rFonts w:ascii="Arial" w:hAnsi="Arial" w:cs="Arial" w:eastAsia="Arial"/>
          <w:sz w:val="18"/>
          <w:szCs w:val="18"/>
          <w:color w:val="3A3A3B"/>
          <w:spacing w:val="-30"/>
          <w:w w:val="108"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22"/>
          <w:position w:val="0"/>
        </w:rPr>
        <w:t>!</w:t>
      </w:r>
      <w:r>
        <w:rPr>
          <w:rFonts w:ascii="Arial" w:hAnsi="Arial" w:cs="Arial" w:eastAsia="Arial"/>
          <w:sz w:val="18"/>
          <w:szCs w:val="18"/>
          <w:color w:val="5D5D5D"/>
          <w:spacing w:val="-60"/>
          <w:w w:val="123"/>
          <w:position w:val="0"/>
        </w:rPr>
        <w:t>e</w:t>
      </w:r>
      <w:r>
        <w:rPr>
          <w:rFonts w:ascii="Arial" w:hAnsi="Arial" w:cs="Arial" w:eastAsia="Arial"/>
          <w:sz w:val="18"/>
          <w:szCs w:val="18"/>
          <w:color w:val="3A3A3B"/>
          <w:spacing w:val="0"/>
          <w:w w:val="93"/>
          <w:position w:val="0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1" w:lineRule="exact"/>
        <w:ind w:left="3838" w:right="-20"/>
        <w:jc w:val="left"/>
        <w:tabs>
          <w:tab w:pos="442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6"/>
          <w:szCs w:val="46"/>
          <w:color w:val="3A3A3B"/>
          <w:spacing w:val="0"/>
          <w:w w:val="51"/>
        </w:rPr>
        <w:t>ı</w:t>
      </w:r>
      <w:r>
        <w:rPr>
          <w:rFonts w:ascii="Arial" w:hAnsi="Arial" w:cs="Arial" w:eastAsia="Arial"/>
          <w:sz w:val="46"/>
          <w:szCs w:val="46"/>
          <w:color w:val="3A3A3B"/>
          <w:spacing w:val="0"/>
          <w:w w:val="100"/>
        </w:rPr>
        <w:tab/>
      </w:r>
      <w:r>
        <w:rPr>
          <w:rFonts w:ascii="Arial" w:hAnsi="Arial" w:cs="Arial" w:eastAsia="Arial"/>
          <w:sz w:val="46"/>
          <w:szCs w:val="46"/>
          <w:color w:val="3A3A3B"/>
          <w:spacing w:val="0"/>
          <w:w w:val="100"/>
        </w:rPr>
      </w:r>
      <w:r>
        <w:rPr>
          <w:rFonts w:ascii="Arial" w:hAnsi="Arial" w:cs="Arial" w:eastAsia="Arial"/>
          <w:sz w:val="46"/>
          <w:szCs w:val="46"/>
          <w:color w:val="4D4D4F"/>
          <w:spacing w:val="0"/>
          <w:w w:val="51"/>
        </w:rPr>
        <w:t>ı</w:t>
      </w:r>
      <w:r>
        <w:rPr>
          <w:rFonts w:ascii="Arial" w:hAnsi="Arial" w:cs="Arial" w:eastAsia="Arial"/>
          <w:sz w:val="46"/>
          <w:szCs w:val="46"/>
          <w:color w:val="4D4D4F"/>
          <w:spacing w:val="-58"/>
          <w:w w:val="51"/>
        </w:rPr>
        <w:t> </w:t>
      </w:r>
      <w:r>
        <w:rPr>
          <w:rFonts w:ascii="Arial" w:hAnsi="Arial" w:cs="Arial" w:eastAsia="Arial"/>
          <w:sz w:val="46"/>
          <w:szCs w:val="46"/>
          <w:color w:val="4D4D4F"/>
          <w:spacing w:val="0"/>
          <w:w w:val="100"/>
        </w:rPr>
        <w:tab/>
      </w:r>
      <w:r>
        <w:rPr>
          <w:rFonts w:ascii="Arial" w:hAnsi="Arial" w:cs="Arial" w:eastAsia="Arial"/>
          <w:sz w:val="46"/>
          <w:szCs w:val="46"/>
          <w:color w:val="4D4D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9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6"/>
          <w:w w:val="119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19"/>
          <w:position w:val="9"/>
        </w:rPr>
        <w:t>15:15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28" w:right="464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2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22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57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87"/>
          <w:position w:val="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"/>
          <w:w w:val="8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08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13" w:lineRule="exact"/>
        <w:ind w:left="18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\nıiri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5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1"/>
          <w:position w:val="0"/>
        </w:rPr>
        <w:t>ERGÜL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865" w:right="-20"/>
        <w:jc w:val="left"/>
        <w:tabs>
          <w:tab w:pos="406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lt\raç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2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A3A3B"/>
          <w:spacing w:val="0"/>
          <w:w w:val="192"/>
        </w:rPr>
        <w:t>ı</w:t>
      </w:r>
      <w:r>
        <w:rPr>
          <w:rFonts w:ascii="Arial" w:hAnsi="Arial" w:cs="Arial" w:eastAsia="Arial"/>
          <w:sz w:val="25"/>
          <w:szCs w:val="25"/>
          <w:color w:val="3A3A3B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A3A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\:ıkı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14:50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3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14:55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09" w:right="752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r.raç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5"/>
          <w:position w:val="0"/>
        </w:rPr>
        <w:t>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123" w:right="532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3"/>
        </w:rPr>
        <w:t>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6"/>
          <w:position w:val="-1"/>
        </w:rPr>
        <w:t>Ele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7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071" w:right="52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1" w:lineRule="auto"/>
        <w:ind w:left="1879" w:right="4824" w:firstLine="2214"/>
        <w:jc w:val="left"/>
        <w:tabs>
          <w:tab w:pos="3320" w:val="left"/>
          <w:tab w:pos="4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Enıniye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8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-Jandanna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4"/>
          <w:w w:val="12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7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33" w:right="322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86"/>
          <w:position w:val="2"/>
        </w:rPr>
        <w:t>Y;:ıwlımcı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0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2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88"/>
          <w:position w:val="0"/>
        </w:rPr>
        <w:t>K:ıkı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8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0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0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8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one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1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21" w:right="-20"/>
        <w:jc w:val="left"/>
        <w:tabs>
          <w:tab w:pos="560" w:val="left"/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11"/>
          <w:szCs w:val="11"/>
          <w:color w:val="3A3A3B"/>
          <w:spacing w:val="0"/>
          <w:w w:val="169"/>
          <w:position w:val="-3"/>
        </w:rPr>
        <w:t>'</w:t>
      </w:r>
      <w:r>
        <w:rPr>
          <w:rFonts w:ascii="Courier New" w:hAnsi="Courier New" w:cs="Courier New" w:eastAsia="Courier New"/>
          <w:sz w:val="11"/>
          <w:szCs w:val="11"/>
          <w:color w:val="3A3A3B"/>
          <w:spacing w:val="0"/>
          <w:w w:val="100"/>
          <w:position w:val="-3"/>
        </w:rPr>
        <w:tab/>
      </w:r>
      <w:r>
        <w:rPr>
          <w:rFonts w:ascii="Courier New" w:hAnsi="Courier New" w:cs="Courier New" w:eastAsia="Courier New"/>
          <w:sz w:val="11"/>
          <w:szCs w:val="11"/>
          <w:color w:val="3A3A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8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5"/>
        </w:rPr>
        <w:t>[Yardıma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B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A3A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8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5" w:lineRule="auto"/>
        <w:ind w:left="128" w:right="4244" w:firstLine="-19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094" w:right="45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12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32" w:lineRule="exact"/>
        <w:ind w:left="165" w:right="-20"/>
        <w:jc w:val="left"/>
        <w:tabs>
          <w:tab w:pos="2020" w:val="left"/>
          <w:tab w:pos="4140" w:val="left"/>
          <w:tab w:pos="596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16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7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Su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43"/>
          <w:position w:val="-1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5"/>
          <w:position w:val="-1"/>
        </w:rPr>
        <w:t>it&lt;..K.T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7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4055" w:right="3781"/>
        <w:jc w:val="center"/>
        <w:tabs>
          <w:tab w:pos="5880" w:val="left"/>
          <w:tab w:pos="744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A3A3B"/>
          <w:spacing w:val="0"/>
          <w:w w:val="185"/>
          <w:position w:val="4"/>
        </w:rPr>
        <w:t>ı</w:t>
      </w:r>
      <w:r>
        <w:rPr>
          <w:rFonts w:ascii="Arial" w:hAnsi="Arial" w:cs="Arial" w:eastAsia="Arial"/>
          <w:sz w:val="26"/>
          <w:szCs w:val="26"/>
          <w:color w:val="3A3A3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6"/>
          <w:szCs w:val="26"/>
          <w:color w:val="3A3A3B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4D4D4F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27"/>
          <w:szCs w:val="27"/>
          <w:color w:val="4D4D4F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27"/>
          <w:szCs w:val="27"/>
          <w:color w:val="4D4D4F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26"/>
          <w:szCs w:val="26"/>
          <w:color w:val="3A3A3B"/>
          <w:spacing w:val="0"/>
          <w:w w:val="103"/>
          <w:position w:val="0"/>
        </w:rPr>
        <w:t>1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5" w:lineRule="auto"/>
        <w:ind w:left="128" w:right="5486" w:firstLine="3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0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1" w:lineRule="auto"/>
        <w:ind w:left="1875" w:right="67" w:firstLine="-174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14"/>
        </w:rPr>
        <w:t>raştııma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soruştıırmada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55" w:lineRule="auto"/>
        <w:ind w:left="119" w:right="4679" w:firstLine="-9"/>
        <w:jc w:val="left"/>
        <w:tabs>
          <w:tab w:pos="192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F"/>
          <w:w w:val="87"/>
          <w:position w:val="1"/>
        </w:rPr>
        <w:t>fug_orta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19"/>
          <w:szCs w:val="19"/>
          <w:color w:val="26262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31"/>
          <w:position w:val="0"/>
        </w:rPr>
        <w:t>rketi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3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3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1" w:lineRule="auto"/>
        <w:ind w:left="109" w:right="9861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2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7"/>
          <w:w w:val="200"/>
        </w:rPr>
        <w:t> </w:t>
      </w:r>
      <w:r>
        <w:rPr>
          <w:rFonts w:ascii="Arial" w:hAnsi="Arial" w:cs="Arial" w:eastAsia="Arial"/>
          <w:sz w:val="16"/>
          <w:szCs w:val="16"/>
          <w:color w:val="3A3A3B"/>
          <w:spacing w:val="-15"/>
          <w:w w:val="201"/>
        </w:rPr>
        <w:t>l</w:t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201"/>
        </w:rPr>
        <w:t>i</w:t>
      </w:r>
      <w:r>
        <w:rPr>
          <w:rFonts w:ascii="Arial" w:hAnsi="Arial" w:cs="Arial" w:eastAsia="Arial"/>
          <w:sz w:val="16"/>
          <w:szCs w:val="16"/>
          <w:color w:val="3A3A3B"/>
          <w:spacing w:val="0"/>
          <w:w w:val="127"/>
        </w:rPr>
        <w:t>n</w:t>
      </w:r>
      <w:r>
        <w:rPr>
          <w:rFonts w:ascii="Arial" w:hAnsi="Arial" w:cs="Arial" w:eastAsia="Arial"/>
          <w:sz w:val="16"/>
          <w:szCs w:val="16"/>
          <w:color w:val="3A3A3B"/>
          <w:spacing w:val="0"/>
          <w:w w:val="126"/>
        </w:rPr>
        <w:t>ı</w:t>
      </w:r>
      <w:r>
        <w:rPr>
          <w:rFonts w:ascii="Arial" w:hAnsi="Arial" w:cs="Arial" w:eastAsia="Arial"/>
          <w:sz w:val="16"/>
          <w:szCs w:val="16"/>
          <w:color w:val="3A3A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1" w:lineRule="exact"/>
        <w:ind w:left="133" w:right="-20"/>
        <w:jc w:val="left"/>
        <w:tabs>
          <w:tab w:pos="680" w:val="left"/>
          <w:tab w:pos="1860" w:val="left"/>
          <w:tab w:pos="264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D4D4F"/>
          <w:w w:val="82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4D4D4F"/>
          <w:spacing w:val="1"/>
          <w:w w:val="83"/>
          <w:position w:val="-1"/>
        </w:rPr>
        <w:t>k</w:t>
      </w:r>
      <w:r>
        <w:rPr>
          <w:rFonts w:ascii="Arial" w:hAnsi="Arial" w:cs="Arial" w:eastAsia="Arial"/>
          <w:sz w:val="20"/>
          <w:szCs w:val="20"/>
          <w:color w:val="A1A3A3"/>
          <w:spacing w:val="0"/>
          <w:w w:val="141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A1A3A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A1A3A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1"/>
          <w:position w:val="-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2"/>
          <w:w w:val="101"/>
          <w:position w:val="-1"/>
        </w:rPr>
        <w:t>ş</w:t>
      </w:r>
      <w:r>
        <w:rPr>
          <w:rFonts w:ascii="Arial" w:hAnsi="Arial" w:cs="Arial" w:eastAsia="Arial"/>
          <w:sz w:val="18"/>
          <w:szCs w:val="18"/>
          <w:color w:val="3A3A3B"/>
          <w:spacing w:val="0"/>
          <w:w w:val="135"/>
          <w:position w:val="-1"/>
        </w:rPr>
        <w:t>ll</w:t>
      </w:r>
      <w:r>
        <w:rPr>
          <w:rFonts w:ascii="Arial" w:hAnsi="Arial" w:cs="Arial" w:eastAsia="Arial"/>
          <w:sz w:val="18"/>
          <w:szCs w:val="18"/>
          <w:color w:val="3A3A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A3A3B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4D4D4F"/>
          <w:spacing w:val="0"/>
          <w:w w:val="81"/>
          <w:position w:val="-1"/>
        </w:rPr>
        <w:t>I</w:t>
      </w:r>
      <w:r>
        <w:rPr>
          <w:rFonts w:ascii="Arial" w:hAnsi="Arial" w:cs="Arial" w:eastAsia="Arial"/>
          <w:sz w:val="27"/>
          <w:szCs w:val="27"/>
          <w:color w:val="4D4D4F"/>
          <w:spacing w:val="-12"/>
          <w:w w:val="81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0"/>
          <w:w w:val="10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5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82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90"/>
          <w:position w:val="-2"/>
        </w:rPr>
        <w:t>ISaali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4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9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53"/>
          <w:w w:val="11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19"/>
          <w:position w:val="-1"/>
        </w:rPr>
        <w:t>15:25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213" w:right="-20"/>
        <w:jc w:val="left"/>
        <w:tabs>
          <w:tab w:pos="920" w:val="left"/>
          <w:tab w:pos="3260" w:val="left"/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2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2"/>
        </w:rPr>
      </w:r>
      <w:r>
        <w:rPr>
          <w:rFonts w:ascii="Arial" w:hAnsi="Arial" w:cs="Arial" w:eastAsia="Arial"/>
          <w:sz w:val="26"/>
          <w:szCs w:val="26"/>
          <w:color w:val="3A3A3B"/>
          <w:spacing w:val="0"/>
          <w:w w:val="88"/>
          <w:position w:val="3"/>
        </w:rPr>
        <w:t>pıu</w:t>
      </w:r>
      <w:r>
        <w:rPr>
          <w:rFonts w:ascii="Arial" w:hAnsi="Arial" w:cs="Arial" w:eastAsia="Arial"/>
          <w:sz w:val="26"/>
          <w:szCs w:val="26"/>
          <w:color w:val="3A3A3B"/>
          <w:spacing w:val="-5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A3A3B"/>
          <w:spacing w:val="0"/>
          <w:w w:val="52"/>
          <w:position w:val="1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A3A3B"/>
          <w:spacing w:val="8"/>
          <w:w w:val="52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2"/>
          <w:position w:val="1"/>
        </w:rPr>
        <w:t>aralı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QİDE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5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right="2506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3B5B8"/>
          <w:spacing w:val="0"/>
          <w:w w:val="62"/>
          <w:i/>
          <w:position w:val="-1"/>
        </w:rPr>
        <w:t>-:,.'\}</w:t>
      </w:r>
      <w:r>
        <w:rPr>
          <w:rFonts w:ascii="Times New Roman" w:hAnsi="Times New Roman" w:cs="Times New Roman" w:eastAsia="Times New Roman"/>
          <w:sz w:val="10"/>
          <w:szCs w:val="10"/>
          <w:color w:val="B3B5B8"/>
          <w:spacing w:val="0"/>
          <w:w w:val="62"/>
          <w:i/>
          <w:position w:val="-1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B3B5B8"/>
          <w:spacing w:val="4"/>
          <w:w w:val="62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1A3A3"/>
          <w:spacing w:val="0"/>
          <w:w w:val="62"/>
          <w:position w:val="-1"/>
        </w:rPr>
        <w:t>...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pgSz w:w="11920" w:h="16840"/>
          <w:pgMar w:top="680" w:bottom="280" w:left="240" w:right="180"/>
        </w:sectPr>
      </w:pPr>
      <w:rPr/>
    </w:p>
    <w:p>
      <w:pPr>
        <w:spacing w:before="0" w:after="0" w:line="194" w:lineRule="exact"/>
        <w:ind w:left="20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tabs>
          <w:tab w:pos="418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A1A3A3"/>
          <w:spacing w:val="0"/>
          <w:w w:val="126"/>
          <w:position w:val="7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41" w:after="0" w:line="187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B3B5B8"/>
          <w:spacing w:val="0"/>
          <w:w w:val="130"/>
          <w:position w:val="-6"/>
        </w:rPr>
        <w:t>'</w:t>
      </w:r>
      <w:r>
        <w:rPr>
          <w:rFonts w:ascii="Arial" w:hAnsi="Arial" w:cs="Arial" w:eastAsia="Arial"/>
          <w:sz w:val="18"/>
          <w:szCs w:val="18"/>
          <w:color w:val="B3B5B8"/>
          <w:spacing w:val="22"/>
          <w:w w:val="130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5B8"/>
          <w:spacing w:val="0"/>
          <w:w w:val="78"/>
          <w:position w:val="0"/>
        </w:rPr>
        <w:t>.,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180"/>
          <w:cols w:num="3" w:equalWidth="0">
            <w:col w:w="3615" w:space="903"/>
            <w:col w:w="4250" w:space="191"/>
            <w:col w:w="2541"/>
          </w:cols>
        </w:sectPr>
      </w:pPr>
      <w:rPr/>
    </w:p>
    <w:p>
      <w:pPr>
        <w:spacing w:before="0" w:after="0" w:line="413" w:lineRule="exact"/>
        <w:ind w:left="4744" w:right="-20"/>
        <w:jc w:val="left"/>
        <w:tabs>
          <w:tab w:pos="85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0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3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8"/>
        </w:rPr>
      </w:r>
      <w:r>
        <w:rPr>
          <w:rFonts w:ascii="Arial" w:hAnsi="Arial" w:cs="Arial" w:eastAsia="Arial"/>
          <w:sz w:val="34"/>
          <w:szCs w:val="34"/>
          <w:color w:val="3A3A3B"/>
          <w:spacing w:val="-33"/>
          <w:w w:val="88"/>
          <w:b/>
          <w:bCs/>
          <w:position w:val="-2"/>
        </w:rPr>
        <w:t>1</w:t>
      </w:r>
      <w:r>
        <w:rPr>
          <w:rFonts w:ascii="Arial" w:hAnsi="Arial" w:cs="Arial" w:eastAsia="Arial"/>
          <w:sz w:val="27"/>
          <w:szCs w:val="27"/>
          <w:color w:val="5D5D5D"/>
          <w:spacing w:val="0"/>
          <w:w w:val="89"/>
          <w:b/>
          <w:bCs/>
          <w:position w:val="-2"/>
        </w:rPr>
        <w:t>!</w:t>
      </w:r>
      <w:r>
        <w:rPr>
          <w:rFonts w:ascii="Arial" w:hAnsi="Arial" w:cs="Arial" w:eastAsia="Arial"/>
          <w:sz w:val="27"/>
          <w:szCs w:val="27"/>
          <w:color w:val="5D5D5D"/>
          <w:spacing w:val="0"/>
          <w:w w:val="88"/>
          <w:b/>
          <w:bCs/>
          <w:position w:val="-2"/>
        </w:rPr>
        <w:t>ı</w:t>
      </w:r>
      <w:r>
        <w:rPr>
          <w:rFonts w:ascii="Arial" w:hAnsi="Arial" w:cs="Arial" w:eastAsia="Arial"/>
          <w:sz w:val="27"/>
          <w:szCs w:val="27"/>
          <w:color w:val="5D5D5D"/>
          <w:spacing w:val="-50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A3A3B"/>
          <w:spacing w:val="0"/>
          <w:w w:val="68"/>
          <w:b/>
          <w:bCs/>
          <w:position w:val="-2"/>
        </w:rPr>
        <w:t>J1w</w:t>
      </w:r>
      <w:r>
        <w:rPr>
          <w:rFonts w:ascii="Times New Roman" w:hAnsi="Times New Roman" w:cs="Times New Roman" w:eastAsia="Times New Roman"/>
          <w:sz w:val="30"/>
          <w:szCs w:val="30"/>
          <w:color w:val="3A3A3B"/>
          <w:spacing w:val="0"/>
          <w:w w:val="68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A3A3B"/>
          <w:spacing w:val="0"/>
          <w:w w:val="68"/>
          <w:b/>
          <w:bCs/>
          <w:position w:val="-2"/>
        </w:rPr>
        <w:t>.f017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180"/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4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16" w:lineRule="exact"/>
        <w:ind w:right="-230"/>
        <w:jc w:val="left"/>
        <w:rPr>
          <w:rFonts w:ascii="Arial" w:hAnsi="Arial" w:cs="Arial" w:eastAsia="Arial"/>
          <w:sz w:val="127"/>
          <w:szCs w:val="127"/>
        </w:rPr>
      </w:pPr>
      <w:rPr/>
      <w:r>
        <w:rPr/>
        <w:br w:type="column"/>
      </w:r>
      <w:r>
        <w:rPr>
          <w:rFonts w:ascii="Arial" w:hAnsi="Arial" w:cs="Arial" w:eastAsia="Arial"/>
          <w:sz w:val="127"/>
          <w:szCs w:val="127"/>
          <w:color w:val="3A3A3B"/>
          <w:w w:val="26"/>
          <w:position w:val="-71"/>
        </w:rPr>
        <w:t>Y</w:t>
      </w:r>
      <w:r>
        <w:rPr>
          <w:rFonts w:ascii="Arial" w:hAnsi="Arial" w:cs="Arial" w:eastAsia="Arial"/>
          <w:sz w:val="127"/>
          <w:szCs w:val="127"/>
          <w:color w:val="3A3A3B"/>
          <w:spacing w:val="77"/>
          <w:w w:val="26"/>
          <w:position w:val="-71"/>
        </w:rPr>
        <w:t>"</w:t>
      </w:r>
      <w:r>
        <w:rPr>
          <w:rFonts w:ascii="Arial" w:hAnsi="Arial" w:cs="Arial" w:eastAsia="Arial"/>
          <w:sz w:val="127"/>
          <w:szCs w:val="127"/>
          <w:color w:val="808080"/>
          <w:spacing w:val="-119"/>
          <w:w w:val="44"/>
          <w:position w:val="-71"/>
        </w:rPr>
        <w:t>'</w:t>
      </w:r>
      <w:r>
        <w:rPr>
          <w:rFonts w:ascii="Arial" w:hAnsi="Arial" w:cs="Arial" w:eastAsia="Arial"/>
          <w:sz w:val="127"/>
          <w:szCs w:val="127"/>
          <w:color w:val="424675"/>
          <w:spacing w:val="0"/>
          <w:w w:val="92"/>
          <w:position w:val="-71"/>
        </w:rPr>
        <w:t>D</w:t>
      </w:r>
      <w:r>
        <w:rPr>
          <w:rFonts w:ascii="Arial" w:hAnsi="Arial" w:cs="Arial" w:eastAsia="Arial"/>
          <w:sz w:val="127"/>
          <w:szCs w:val="127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81"/>
          <w:position w:val="-2"/>
        </w:rPr>
        <w:t>B.i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1"/>
          <w:w w:val="82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6"/>
          <w:w w:val="145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0"/>
          <w:w w:val="6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10"/>
          <w:position w:val="-2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6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left="533" w:right="-20"/>
        <w:jc w:val="left"/>
        <w:tabs>
          <w:tab w:pos="10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C4C4C4"/>
          <w:spacing w:val="0"/>
          <w:w w:val="100"/>
          <w:position w:val="-2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C4C4C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C4C4C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A1A3A3"/>
          <w:spacing w:val="4"/>
          <w:w w:val="93"/>
          <w:b/>
          <w:bCs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5D5D5D"/>
          <w:spacing w:val="-5"/>
          <w:w w:val="135"/>
          <w:b/>
          <w:bCs/>
          <w:i/>
          <w:position w:val="-2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808080"/>
          <w:spacing w:val="0"/>
          <w:w w:val="243"/>
          <w:b/>
          <w:bCs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808080"/>
          <w:spacing w:val="0"/>
          <w:w w:val="100"/>
          <w:b/>
          <w:bCs/>
          <w:i/>
          <w:position w:val="-2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808080"/>
          <w:spacing w:val="12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808080"/>
          <w:spacing w:val="-11"/>
          <w:w w:val="84"/>
          <w:b/>
          <w:bCs/>
          <w:i/>
          <w:position w:val="-2"/>
        </w:rPr>
        <w:t>1</w:t>
      </w:r>
      <w:r>
        <w:rPr>
          <w:rFonts w:ascii="Arial" w:hAnsi="Arial" w:cs="Arial" w:eastAsia="Arial"/>
          <w:sz w:val="10"/>
          <w:szCs w:val="10"/>
          <w:color w:val="B3B5B8"/>
          <w:spacing w:val="0"/>
          <w:w w:val="130"/>
          <w:b/>
          <w:bCs/>
          <w:i/>
          <w:position w:val="-2"/>
        </w:rPr>
        <w:t>.•</w:t>
      </w:r>
      <w:r>
        <w:rPr>
          <w:rFonts w:ascii="Arial" w:hAnsi="Arial" w:cs="Arial" w:eastAsia="Arial"/>
          <w:sz w:val="10"/>
          <w:szCs w:val="10"/>
          <w:color w:val="B3B5B8"/>
          <w:spacing w:val="-20"/>
          <w:w w:val="130"/>
          <w:b/>
          <w:bCs/>
          <w:i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A1A3A3"/>
          <w:spacing w:val="0"/>
          <w:w w:val="93"/>
          <w:b/>
          <w:bCs/>
          <w:i/>
          <w:position w:val="-2"/>
        </w:rPr>
        <w:t>-;</w:t>
      </w:r>
      <w:r>
        <w:rPr>
          <w:rFonts w:ascii="Arial" w:hAnsi="Arial" w:cs="Arial" w:eastAsia="Arial"/>
          <w:sz w:val="10"/>
          <w:szCs w:val="10"/>
          <w:color w:val="A1A3A3"/>
          <w:spacing w:val="-10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A1A3A3"/>
          <w:spacing w:val="0"/>
          <w:w w:val="70"/>
          <w:b/>
          <w:bCs/>
          <w:i/>
          <w:position w:val="-2"/>
        </w:rPr>
        <w:t>....</w:t>
      </w:r>
      <w:r>
        <w:rPr>
          <w:rFonts w:ascii="Arial" w:hAnsi="Arial" w:cs="Arial" w:eastAsia="Arial"/>
          <w:sz w:val="10"/>
          <w:szCs w:val="10"/>
          <w:color w:val="A1A3A3"/>
          <w:spacing w:val="1"/>
          <w:w w:val="7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A1A3A3"/>
          <w:spacing w:val="0"/>
          <w:w w:val="106"/>
          <w:b/>
          <w:bCs/>
          <w:i/>
          <w:position w:val="-2"/>
        </w:rPr>
        <w:t>..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180"/>
          <w:cols w:num="3" w:equalWidth="0">
            <w:col w:w="787" w:space="3844"/>
            <w:col w:w="1315" w:space="2323"/>
            <w:col w:w="3231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27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A3A3B"/>
          <w:w w:val="114"/>
          <w:position w:val="-3"/>
        </w:rPr>
        <w:t>l</w:t>
      </w:r>
      <w:r>
        <w:rPr>
          <w:rFonts w:ascii="Arial" w:hAnsi="Arial" w:cs="Arial" w:eastAsia="Arial"/>
          <w:sz w:val="23"/>
          <w:szCs w:val="23"/>
          <w:color w:val="3A3A3B"/>
          <w:spacing w:val="-18"/>
          <w:w w:val="113"/>
          <w:position w:val="-3"/>
        </w:rPr>
        <w:t>ı</w:t>
      </w:r>
      <w:r>
        <w:rPr>
          <w:rFonts w:ascii="Arial" w:hAnsi="Arial" w:cs="Arial" w:eastAsia="Arial"/>
          <w:sz w:val="23"/>
          <w:szCs w:val="23"/>
          <w:color w:val="B3B5B8"/>
          <w:spacing w:val="2"/>
          <w:w w:val="4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D4D4F"/>
          <w:spacing w:val="0"/>
          <w:w w:val="260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right="57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B3B5B8"/>
          <w:spacing w:val="-8"/>
          <w:w w:val="168"/>
          <w:position w:val="1"/>
        </w:rPr>
        <w:t>ı</w:t>
      </w:r>
      <w:r>
        <w:rPr>
          <w:rFonts w:ascii="Arial" w:hAnsi="Arial" w:cs="Arial" w:eastAsia="Arial"/>
          <w:sz w:val="19"/>
          <w:szCs w:val="19"/>
          <w:color w:val="B3B5B8"/>
          <w:spacing w:val="0"/>
          <w:w w:val="123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16" w:lineRule="exact"/>
        <w:ind w:right="-20"/>
        <w:jc w:val="left"/>
        <w:rPr>
          <w:rFonts w:ascii="Arial" w:hAnsi="Arial" w:cs="Arial" w:eastAsia="Arial"/>
          <w:sz w:val="94"/>
          <w:szCs w:val="94"/>
        </w:rPr>
      </w:pPr>
      <w:rPr/>
      <w:r>
        <w:rPr/>
        <w:br w:type="column"/>
      </w:r>
      <w:r>
        <w:rPr>
          <w:rFonts w:ascii="Arial" w:hAnsi="Arial" w:cs="Arial" w:eastAsia="Arial"/>
          <w:sz w:val="94"/>
          <w:szCs w:val="94"/>
          <w:color w:val="424675"/>
          <w:spacing w:val="-82"/>
          <w:w w:val="76"/>
          <w:position w:val="-19"/>
        </w:rPr>
        <w:t>c</w:t>
      </w:r>
      <w:r>
        <w:rPr>
          <w:rFonts w:ascii="Times New Roman" w:hAnsi="Times New Roman" w:cs="Times New Roman" w:eastAsia="Times New Roman"/>
          <w:sz w:val="96"/>
          <w:szCs w:val="96"/>
          <w:color w:val="5D5D5D"/>
          <w:spacing w:val="-361"/>
          <w:w w:val="118"/>
          <w:i/>
          <w:position w:val="-45"/>
        </w:rPr>
        <w:t>!</w:t>
      </w:r>
      <w:r>
        <w:rPr>
          <w:rFonts w:ascii="Arial" w:hAnsi="Arial" w:cs="Arial" w:eastAsia="Arial"/>
          <w:sz w:val="94"/>
          <w:szCs w:val="94"/>
          <w:color w:val="424675"/>
          <w:spacing w:val="0"/>
          <w:w w:val="76"/>
          <w:position w:val="-19"/>
        </w:rPr>
        <w:t>r</w:t>
      </w:r>
      <w:r>
        <w:rPr>
          <w:rFonts w:ascii="Arial" w:hAnsi="Arial" w:cs="Arial" w:eastAsia="Arial"/>
          <w:sz w:val="94"/>
          <w:szCs w:val="9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180"/>
          <w:cols w:num="2" w:equalWidth="0">
            <w:col w:w="5332" w:space="2641"/>
            <w:col w:w="3527"/>
          </w:cols>
        </w:sectPr>
      </w:pPr>
      <w:rPr/>
    </w:p>
    <w:p>
      <w:pPr>
        <w:spacing w:before="0" w:after="0" w:line="117" w:lineRule="exact"/>
        <w:ind w:left="4754" w:right="-20"/>
        <w:jc w:val="left"/>
        <w:tabs>
          <w:tab w:pos="87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262177pt;margin-top:5.803837pt;width:5.832915pt;height:11.5pt;mso-position-horizontal-relative:page;mso-position-vertical-relative:paragraph;z-index:-15020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5D5D5D"/>
                      <w:spacing w:val="0"/>
                      <w:w w:val="100"/>
                    </w:rPr>
                    <w:t>&lt;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2"/>
          <w:szCs w:val="62"/>
          <w:color w:val="424675"/>
          <w:spacing w:val="41"/>
          <w:w w:val="92"/>
          <w:i/>
          <w:position w:val="-41"/>
        </w:rPr>
        <w:t>ı</w:t>
      </w:r>
      <w:r>
        <w:rPr>
          <w:rFonts w:ascii="Arial" w:hAnsi="Arial" w:cs="Arial" w:eastAsia="Arial"/>
          <w:sz w:val="62"/>
          <w:szCs w:val="62"/>
          <w:color w:val="B3B5B8"/>
          <w:spacing w:val="0"/>
          <w:w w:val="19"/>
          <w:i/>
          <w:position w:val="-41"/>
        </w:rPr>
        <w:t>·</w:t>
      </w:r>
      <w:r>
        <w:rPr>
          <w:rFonts w:ascii="Arial" w:hAnsi="Arial" w:cs="Arial" w:eastAsia="Arial"/>
          <w:sz w:val="62"/>
          <w:szCs w:val="62"/>
          <w:color w:val="B3B5B8"/>
          <w:spacing w:val="0"/>
          <w:w w:val="100"/>
          <w:i/>
          <w:position w:val="-41"/>
        </w:rPr>
        <w:tab/>
      </w:r>
      <w:r>
        <w:rPr>
          <w:rFonts w:ascii="Arial" w:hAnsi="Arial" w:cs="Arial" w:eastAsia="Arial"/>
          <w:sz w:val="62"/>
          <w:szCs w:val="62"/>
          <w:color w:val="B3B5B8"/>
          <w:spacing w:val="0"/>
          <w:w w:val="100"/>
          <w:i/>
          <w:position w:val="-41"/>
        </w:rPr>
      </w:r>
      <w:r>
        <w:rPr>
          <w:rFonts w:ascii="Arial" w:hAnsi="Arial" w:cs="Arial" w:eastAsia="Arial"/>
          <w:sz w:val="19"/>
          <w:szCs w:val="19"/>
          <w:color w:val="808080"/>
          <w:spacing w:val="-17"/>
          <w:w w:val="148"/>
          <w:position w:val="-38"/>
        </w:rPr>
        <w:t>'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  <w:position w:val="-38"/>
        </w:rPr>
        <w:t>f</w:t>
      </w:r>
      <w:r>
        <w:rPr>
          <w:rFonts w:ascii="Arial" w:hAnsi="Arial" w:cs="Arial" w:eastAsia="Arial"/>
          <w:sz w:val="19"/>
          <w:szCs w:val="19"/>
          <w:color w:val="5D5D5D"/>
          <w:spacing w:val="-12"/>
          <w:w w:val="101"/>
          <w:position w:val="-38"/>
        </w:rPr>
        <w:t>l</w:t>
      </w:r>
      <w:r>
        <w:rPr>
          <w:rFonts w:ascii="Arial" w:hAnsi="Arial" w:cs="Arial" w:eastAsia="Arial"/>
          <w:sz w:val="19"/>
          <w:szCs w:val="19"/>
          <w:color w:val="3A3A3B"/>
          <w:spacing w:val="0"/>
          <w:w w:val="142"/>
          <w:position w:val="-38"/>
        </w:rPr>
        <w:t>h</w:t>
      </w:r>
      <w:r>
        <w:rPr>
          <w:rFonts w:ascii="Arial" w:hAnsi="Arial" w:cs="Arial" w:eastAsia="Arial"/>
          <w:sz w:val="19"/>
          <w:szCs w:val="19"/>
          <w:color w:val="3A3A3B"/>
          <w:spacing w:val="21"/>
          <w:w w:val="100"/>
          <w:position w:val="-38"/>
        </w:rPr>
        <w:t> </w:t>
      </w:r>
      <w:r>
        <w:rPr>
          <w:rFonts w:ascii="Arial" w:hAnsi="Arial" w:cs="Arial" w:eastAsia="Arial"/>
          <w:sz w:val="26"/>
          <w:szCs w:val="26"/>
          <w:color w:val="5D5D5D"/>
          <w:spacing w:val="-26"/>
          <w:w w:val="149"/>
          <w:position w:val="-21"/>
        </w:rPr>
        <w:t>M</w:t>
      </w:r>
      <w:r>
        <w:rPr>
          <w:rFonts w:ascii="Arial" w:hAnsi="Arial" w:cs="Arial" w:eastAsia="Arial"/>
          <w:sz w:val="26"/>
          <w:szCs w:val="26"/>
          <w:color w:val="3A3A3B"/>
          <w:spacing w:val="0"/>
          <w:w w:val="132"/>
          <w:position w:val="-21"/>
        </w:rPr>
        <w:t>'i</w:t>
      </w:r>
      <w:r>
        <w:rPr>
          <w:rFonts w:ascii="Arial" w:hAnsi="Arial" w:cs="Arial" w:eastAsia="Arial"/>
          <w:sz w:val="26"/>
          <w:szCs w:val="26"/>
          <w:color w:val="3A3A3B"/>
          <w:spacing w:val="-27"/>
          <w:w w:val="133"/>
          <w:position w:val="-21"/>
        </w:rPr>
        <w:t>l</w:t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74"/>
          <w:position w:val="-21"/>
        </w:rPr>
        <w:t>ft</w:t>
      </w:r>
      <w:r>
        <w:rPr>
          <w:rFonts w:ascii="Arial" w:hAnsi="Arial" w:cs="Arial" w:eastAsia="Arial"/>
          <w:sz w:val="26"/>
          <w:szCs w:val="26"/>
          <w:color w:val="5D5D5D"/>
          <w:spacing w:val="5"/>
          <w:w w:val="74"/>
          <w:position w:val="-21"/>
        </w:rPr>
        <w:t>/</w:t>
      </w:r>
      <w:r>
        <w:rPr>
          <w:rFonts w:ascii="Arial" w:hAnsi="Arial" w:cs="Arial" w:eastAsia="Arial"/>
          <w:sz w:val="26"/>
          <w:szCs w:val="26"/>
          <w:color w:val="3A3A3B"/>
          <w:spacing w:val="0"/>
          <w:w w:val="172"/>
          <w:position w:val="-21"/>
        </w:rPr>
        <w:t>.</w:t>
      </w:r>
      <w:r>
        <w:rPr>
          <w:rFonts w:ascii="Arial" w:hAnsi="Arial" w:cs="Arial" w:eastAsia="Arial"/>
          <w:sz w:val="26"/>
          <w:szCs w:val="26"/>
          <w:color w:val="3A3A3B"/>
          <w:spacing w:val="9"/>
          <w:w w:val="172"/>
          <w:position w:val="-2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D4D4F"/>
          <w:spacing w:val="0"/>
          <w:w w:val="73"/>
          <w:position w:val="-38"/>
        </w:rPr>
        <w:t>9</w:t>
      </w:r>
      <w:r>
        <w:rPr>
          <w:rFonts w:ascii="Times New Roman" w:hAnsi="Times New Roman" w:cs="Times New Roman" w:eastAsia="Times New Roman"/>
          <w:sz w:val="26"/>
          <w:szCs w:val="26"/>
          <w:color w:val="4D4D4F"/>
          <w:spacing w:val="-18"/>
          <w:w w:val="100"/>
          <w:position w:val="-3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D4D4F"/>
          <w:spacing w:val="0"/>
          <w:w w:val="68"/>
          <w:position w:val="-38"/>
        </w:rPr>
        <w:t>0</w:t>
      </w:r>
      <w:r>
        <w:rPr>
          <w:rFonts w:ascii="Times New Roman" w:hAnsi="Times New Roman" w:cs="Times New Roman" w:eastAsia="Times New Roman"/>
          <w:sz w:val="26"/>
          <w:szCs w:val="26"/>
          <w:color w:val="4D4D4F"/>
          <w:spacing w:val="16"/>
          <w:w w:val="68"/>
          <w:position w:val="-38"/>
        </w:rPr>
        <w:t> </w:t>
      </w:r>
      <w:r>
        <w:rPr>
          <w:rFonts w:ascii="Arial" w:hAnsi="Arial" w:cs="Arial" w:eastAsia="Arial"/>
          <w:sz w:val="19"/>
          <w:szCs w:val="19"/>
          <w:color w:val="3A3A3B"/>
          <w:spacing w:val="0"/>
          <w:w w:val="68"/>
          <w:position w:val="-38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180"/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22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D5D5D"/>
          <w:spacing w:val="0"/>
          <w:w w:val="192"/>
        </w:rPr>
        <w:t>?.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11" w:lineRule="exact"/>
        <w:ind w:right="-20"/>
        <w:jc w:val="right"/>
        <w:tabs>
          <w:tab w:pos="5640" w:val="left"/>
          <w:tab w:pos="618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3.226334pt;margin-top:14.655293pt;width:1.87252pt;height:6.5pt;mso-position-horizontal-relative:page;mso-position-vertical-relative:paragraph;z-index:-15019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59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8C89AC"/>
                      <w:spacing w:val="0"/>
                      <w:w w:val="103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59569C"/>
          <w:spacing w:val="4"/>
          <w:w w:val="214"/>
          <w:i/>
          <w:position w:val="21"/>
        </w:rPr>
        <w:t>1</w:t>
      </w:r>
      <w:r>
        <w:rPr>
          <w:rFonts w:ascii="Arial" w:hAnsi="Arial" w:cs="Arial" w:eastAsia="Arial"/>
          <w:sz w:val="8"/>
          <w:szCs w:val="8"/>
          <w:color w:val="7470BC"/>
          <w:spacing w:val="0"/>
          <w:w w:val="86"/>
          <w:i/>
          <w:position w:val="21"/>
        </w:rPr>
        <w:t>&gt;</w:t>
      </w:r>
      <w:r>
        <w:rPr>
          <w:rFonts w:ascii="Arial" w:hAnsi="Arial" w:cs="Arial" w:eastAsia="Arial"/>
          <w:sz w:val="8"/>
          <w:szCs w:val="8"/>
          <w:color w:val="7470BC"/>
          <w:spacing w:val="0"/>
          <w:w w:val="100"/>
          <w:i/>
          <w:position w:val="21"/>
        </w:rPr>
        <w:tab/>
      </w:r>
      <w:r>
        <w:rPr>
          <w:rFonts w:ascii="Arial" w:hAnsi="Arial" w:cs="Arial" w:eastAsia="Arial"/>
          <w:sz w:val="8"/>
          <w:szCs w:val="8"/>
          <w:color w:val="7470BC"/>
          <w:spacing w:val="0"/>
          <w:w w:val="100"/>
          <w:i/>
          <w:position w:val="21"/>
        </w:rPr>
      </w:r>
      <w:r>
        <w:rPr>
          <w:rFonts w:ascii="Arial" w:hAnsi="Arial" w:cs="Arial" w:eastAsia="Arial"/>
          <w:sz w:val="42"/>
          <w:szCs w:val="42"/>
          <w:color w:val="C4C4C4"/>
          <w:spacing w:val="-36"/>
          <w:w w:val="56"/>
          <w:position w:val="-4"/>
        </w:rPr>
        <w:t>·</w:t>
      </w:r>
      <w:r>
        <w:rPr>
          <w:rFonts w:ascii="Arial" w:hAnsi="Arial" w:cs="Arial" w:eastAsia="Arial"/>
          <w:sz w:val="42"/>
          <w:szCs w:val="42"/>
          <w:color w:val="5D5D5D"/>
          <w:spacing w:val="0"/>
          <w:w w:val="55"/>
          <w:position w:val="-4"/>
        </w:rPr>
        <w:t>&lt;</w:t>
      </w:r>
      <w:r>
        <w:rPr>
          <w:rFonts w:ascii="Arial" w:hAnsi="Arial" w:cs="Arial" w:eastAsia="Arial"/>
          <w:sz w:val="42"/>
          <w:szCs w:val="42"/>
          <w:color w:val="5D5D5D"/>
          <w:spacing w:val="-15"/>
          <w:w w:val="34"/>
          <w:position w:val="-4"/>
        </w:rPr>
        <w:t>·</w:t>
      </w:r>
      <w:r>
        <w:rPr>
          <w:rFonts w:ascii="Arial" w:hAnsi="Arial" w:cs="Arial" w:eastAsia="Arial"/>
          <w:sz w:val="42"/>
          <w:szCs w:val="42"/>
          <w:color w:val="5D5D5D"/>
          <w:spacing w:val="0"/>
          <w:w w:val="19"/>
          <w:position w:val="-4"/>
        </w:rPr>
        <w:t>}</w:t>
      </w:r>
      <w:r>
        <w:rPr>
          <w:rFonts w:ascii="Arial" w:hAnsi="Arial" w:cs="Arial" w:eastAsia="Arial"/>
          <w:sz w:val="42"/>
          <w:szCs w:val="42"/>
          <w:color w:val="5D5D5D"/>
          <w:spacing w:val="-55"/>
          <w:w w:val="100"/>
          <w:position w:val="-4"/>
        </w:rPr>
        <w:t> </w:t>
      </w:r>
      <w:r>
        <w:rPr>
          <w:rFonts w:ascii="Arial" w:hAnsi="Arial" w:cs="Arial" w:eastAsia="Arial"/>
          <w:sz w:val="42"/>
          <w:szCs w:val="42"/>
          <w:color w:val="808080"/>
          <w:spacing w:val="0"/>
          <w:w w:val="33"/>
          <w:position w:val="-4"/>
        </w:rPr>
        <w:t>.</w:t>
      </w:r>
      <w:r>
        <w:rPr>
          <w:rFonts w:ascii="Arial" w:hAnsi="Arial" w:cs="Arial" w:eastAsia="Arial"/>
          <w:sz w:val="42"/>
          <w:szCs w:val="42"/>
          <w:color w:val="80808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808080"/>
          <w:spacing w:val="0"/>
          <w:w w:val="100"/>
          <w:position w:val="-4"/>
        </w:rPr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79"/>
          <w:position w:val="15"/>
        </w:rPr>
        <w:t>'·</w:t>
      </w:r>
      <w:r>
        <w:rPr>
          <w:rFonts w:ascii="Arial" w:hAnsi="Arial" w:cs="Arial" w:eastAsia="Arial"/>
          <w:sz w:val="16"/>
          <w:szCs w:val="16"/>
          <w:color w:val="5D5D5D"/>
          <w:spacing w:val="-15"/>
          <w:w w:val="79"/>
          <w:position w:val="15"/>
        </w:rPr>
        <w:t>'</w:t>
      </w:r>
      <w:r>
        <w:rPr>
          <w:rFonts w:ascii="Arial" w:hAnsi="Arial" w:cs="Arial" w:eastAsia="Arial"/>
          <w:sz w:val="42"/>
          <w:szCs w:val="42"/>
          <w:color w:val="C4C4C4"/>
          <w:spacing w:val="0"/>
          <w:w w:val="55"/>
          <w:position w:val="-4"/>
        </w:rPr>
        <w:t>.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293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3A3A3B"/>
          <w:spacing w:val="0"/>
          <w:w w:val="61"/>
          <w:position w:val="-3"/>
        </w:rPr>
        <w:t>ACii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B3B5B8"/>
          <w:spacing w:val="0"/>
          <w:w w:val="66"/>
          <w:position w:val="1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B3B5B8"/>
          <w:spacing w:val="11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0"/>
          <w:w w:val="152"/>
          <w:position w:val="1"/>
        </w:rPr>
        <w:t>0</w:t>
      </w:r>
      <w:r>
        <w:rPr>
          <w:rFonts w:ascii="Times New Roman" w:hAnsi="Times New Roman" w:cs="Times New Roman" w:eastAsia="Times New Roman"/>
          <w:sz w:val="26"/>
          <w:szCs w:val="26"/>
          <w:color w:val="A1A3A3"/>
          <w:spacing w:val="0"/>
          <w:w w:val="84"/>
          <w:position w:val="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180"/>
          <w:cols w:num="2" w:equalWidth="0">
            <w:col w:w="9503" w:space="170"/>
            <w:col w:w="1827"/>
          </w:cols>
        </w:sectPr>
      </w:pPr>
      <w:rPr/>
    </w:p>
    <w:p>
      <w:pPr>
        <w:spacing w:before="19" w:after="0" w:line="240" w:lineRule="auto"/>
        <w:ind w:left="2068"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6.638224pt;margin-top:39.755253pt;width:564.047593pt;height:764.66787pt;mso-position-horizontal-relative:page;mso-position-vertical-relative:page;z-index:-15024" coordorigin="333,795" coordsize="11281,15293">
            <v:group style="position:absolute;left:340;top:814;width:4730;height:2" coordorigin="340,814" coordsize="4730,2">
              <v:shape style="position:absolute;left:340;top:814;width:4730;height:2" coordorigin="340,814" coordsize="4730,0" path="m340,814l5069,814e" filled="f" stroked="t" strokeweight=".472006pt" strokecolor="#606060">
                <v:path arrowok="t"/>
              </v:shape>
            </v:group>
            <v:group style="position:absolute;left:347;top:805;width:2;height:495" coordorigin="347,805" coordsize="2,495">
              <v:shape style="position:absolute;left:347;top:805;width:2;height:495" coordorigin="347,805" coordsize="0,495" path="m347,1300l347,805e" filled="f" stroked="t" strokeweight=".944013pt" strokecolor="#878787">
                <v:path arrowok="t"/>
              </v:shape>
            </v:group>
            <v:group style="position:absolute;left:2058;top:821;width:1218;height:2" coordorigin="2058,821" coordsize="1218,2">
              <v:shape style="position:absolute;left:2058;top:821;width:1218;height:2" coordorigin="2058,821" coordsize="1218,0" path="m2058,821l3276,821e" filled="f" stroked="t" strokeweight=".70801pt" strokecolor="#5B5B5B">
                <v:path arrowok="t"/>
              </v:shape>
            </v:group>
            <v:group style="position:absolute;left:3219;top:824;width:170;height:2" coordorigin="3219,824" coordsize="170,2">
              <v:shape style="position:absolute;left:3219;top:824;width:170;height:2" coordorigin="3219,824" coordsize="170,0" path="m3219,824l3389,824e" filled="f" stroked="t" strokeweight=".472006pt" strokecolor="#484848">
                <v:path arrowok="t"/>
              </v:shape>
            </v:group>
            <v:group style="position:absolute;left:3332;top:828;width:8255;height:2" coordorigin="3332,828" coordsize="8255,2">
              <v:shape style="position:absolute;left:3332;top:828;width:8255;height:2" coordorigin="3332,828" coordsize="8255,0" path="m3332,828l11588,828e" filled="f" stroked="t" strokeweight=".70801pt" strokecolor="#646464">
                <v:path arrowok="t"/>
              </v:shape>
            </v:group>
            <v:group style="position:absolute;left:8491;top:824;width:2;height:838" coordorigin="8491,824" coordsize="2,838">
              <v:shape style="position:absolute;left:8491;top:824;width:2;height:838" coordorigin="8491,824" coordsize="0,838" path="m8491,1661l8491,824e" filled="f" stroked="t" strokeweight=".70801pt" strokecolor="#676767">
                <v:path arrowok="t"/>
              </v:shape>
            </v:group>
            <v:group style="position:absolute;left:8449;top:831;width:293;height:2" coordorigin="8449,831" coordsize="293,2">
              <v:shape style="position:absolute;left:8449;top:831;width:293;height:2" coordorigin="8449,831" coordsize="293,0" path="m8449,831l8742,831e" filled="f" stroked="t" strokeweight=".472006pt" strokecolor="#4B4B4B">
                <v:path arrowok="t"/>
              </v:shape>
            </v:group>
            <v:group style="position:absolute;left:11578;top:824;width:2;height:3609" coordorigin="11578,824" coordsize="2,3609">
              <v:shape style="position:absolute;left:11578;top:824;width:2;height:3609" coordorigin="11578,824" coordsize="0,3609" path="m11578,4432l11578,824e" filled="f" stroked="t" strokeweight=".70801pt" strokecolor="#606060">
                <v:path arrowok="t"/>
              </v:shape>
            </v:group>
            <v:group style="position:absolute;left:8491;top:1604;width:2;height:233" coordorigin="8491,1604" coordsize="2,233">
              <v:shape style="position:absolute;left:8491;top:1604;width:2;height:233" coordorigin="8491,1604" coordsize="0,233" path="m8491,1838l8491,1604e" filled="f" stroked="t" strokeweight=".472006pt" strokecolor="#484848">
                <v:path arrowok="t"/>
              </v:shape>
            </v:group>
            <v:group style="position:absolute;left:11578;top:1604;width:2;height:233" coordorigin="11578,1604" coordsize="2,233">
              <v:shape style="position:absolute;left:11578;top:1604;width:2;height:233" coordorigin="11578,1604" coordsize="0,233" path="m11578,1838l11578,1604e" filled="f" stroked="t" strokeweight=".472006pt" strokecolor="#4B4B4B">
                <v:path arrowok="t"/>
              </v:shape>
            </v:group>
            <v:group style="position:absolute;left:345;top:2202;width:2931;height:2" coordorigin="345,2202" coordsize="2931,2">
              <v:shape style="position:absolute;left:345;top:2202;width:2931;height:2" coordorigin="345,2202" coordsize="2931,0" path="m345,2202l3276,2202e" filled="f" stroked="t" strokeweight=".70801pt" strokecolor="#5B5B5B">
                <v:path arrowok="t"/>
              </v:shape>
            </v:group>
            <v:group style="position:absolute;left:347;top:805;width:2;height:1428" coordorigin="347,805" coordsize="2,1428">
              <v:shape style="position:absolute;left:347;top:805;width:2;height:1428" coordorigin="347,805" coordsize="0,1428" path="m347,2233l347,805e" filled="f" stroked="t" strokeweight=".70801pt" strokecolor="#747474">
                <v:path arrowok="t"/>
              </v:shape>
            </v:group>
            <v:group style="position:absolute;left:2103;top:814;width:2;height:1390" coordorigin="2103,814" coordsize="2,1390">
              <v:shape style="position:absolute;left:2103;top:814;width:2;height:1390" coordorigin="2103,814" coordsize="0,1390" path="m2103,2204l2103,814e" filled="f" stroked="t" strokeweight=".70801pt" strokecolor="#707070">
                <v:path arrowok="t"/>
              </v:shape>
            </v:group>
            <v:group style="position:absolute;left:3219;top:2204;width:170;height:2" coordorigin="3219,2204" coordsize="170,2">
              <v:shape style="position:absolute;left:3219;top:2204;width:170;height:2" coordorigin="3219,2204" coordsize="170,0" path="m3219,2204l3389,2204e" filled="f" stroked="t" strokeweight=".472006pt" strokecolor="#3F3F3F">
                <v:path arrowok="t"/>
              </v:shape>
            </v:group>
            <v:group style="position:absolute;left:3332;top:2207;width:250;height:2" coordorigin="3332,2207" coordsize="250,2">
              <v:shape style="position:absolute;left:3332;top:2207;width:250;height:2" coordorigin="3332,2207" coordsize="250,0" path="m3332,2207l3583,2207e" filled="f" stroked="t" strokeweight=".70801pt" strokecolor="#545454">
                <v:path arrowok="t"/>
              </v:shape>
            </v:group>
            <v:group style="position:absolute;left:3427;top:2204;width:514;height:2" coordorigin="3427,2204" coordsize="514,2">
              <v:shape style="position:absolute;left:3427;top:2204;width:514;height:2" coordorigin="3427,2204" coordsize="514,0" path="m3427,2204l3941,2204e" filled="f" stroked="t" strokeweight=".944013pt" strokecolor="#676767">
                <v:path arrowok="t"/>
              </v:shape>
            </v:group>
            <v:group style="position:absolute;left:3885;top:2207;width:444;height:2" coordorigin="3885,2207" coordsize="444,2">
              <v:shape style="position:absolute;left:3885;top:2207;width:444;height:2" coordorigin="3885,2207" coordsize="444,0" path="m3885,2207l4328,2207e" filled="f" stroked="t" strokeweight=".472006pt" strokecolor="#484848">
                <v:path arrowok="t"/>
              </v:shape>
            </v:group>
            <v:group style="position:absolute;left:4272;top:2207;width:2483;height:2" coordorigin="4272,2207" coordsize="2483,2">
              <v:shape style="position:absolute;left:4272;top:2207;width:2483;height:2" coordorigin="4272,2207" coordsize="2483,0" path="m4272,2207l6754,2207e" filled="f" stroked="t" strokeweight=".70801pt" strokecolor="#646464">
                <v:path arrowok="t"/>
              </v:shape>
            </v:group>
            <v:group style="position:absolute;left:6698;top:2209;width:439;height:2" coordorigin="6698,2209" coordsize="439,2">
              <v:shape style="position:absolute;left:6698;top:2209;width:439;height:2" coordorigin="6698,2209" coordsize="439,0" path="m6698,2209l7137,2209e" filled="f" stroked="t" strokeweight=".472006pt" strokecolor="#4F4F4F">
                <v:path arrowok="t"/>
              </v:shape>
            </v:group>
            <v:group style="position:absolute;left:7080;top:2209;width:1440;height:2" coordorigin="7080,2209" coordsize="1440,2">
              <v:shape style="position:absolute;left:7080;top:2209;width:1440;height:2" coordorigin="7080,2209" coordsize="1440,0" path="m7080,2209l8520,2209e" filled="f" stroked="t" strokeweight=".70801pt" strokecolor="#606060">
                <v:path arrowok="t"/>
              </v:shape>
            </v:group>
            <v:group style="position:absolute;left:8491;top:1780;width:2;height:433" coordorigin="8491,1780" coordsize="2,433">
              <v:shape style="position:absolute;left:8491;top:1780;width:2;height:433" coordorigin="8491,1780" coordsize="0,433" path="m8491,2214l8491,1780e" filled="f" stroked="t" strokeweight=".70801pt" strokecolor="#676767">
                <v:path arrowok="t"/>
              </v:shape>
            </v:group>
            <v:group style="position:absolute;left:8449;top:2209;width:293;height:2" coordorigin="8449,2209" coordsize="293,2">
              <v:shape style="position:absolute;left:8449;top:2209;width:293;height:2" coordorigin="8449,2209" coordsize="293,0" path="m8449,2209l8742,2209e" filled="f" stroked="t" strokeweight=".472006pt" strokecolor="#484848">
                <v:path arrowok="t"/>
              </v:shape>
            </v:group>
            <v:group style="position:absolute;left:8685;top:2211;width:2903;height:2" coordorigin="8685,2211" coordsize="2903,2">
              <v:shape style="position:absolute;left:8685;top:2211;width:2903;height:2" coordorigin="8685,2211" coordsize="2903,0" path="m8685,2211l11588,2211e" filled="f" stroked="t" strokeweight=".70801pt" strokecolor="#606060">
                <v:path arrowok="t"/>
              </v:shape>
            </v:group>
            <v:group style="position:absolute;left:340;top:2445;width:11248;height:2" coordorigin="340,2445" coordsize="11248,2">
              <v:shape style="position:absolute;left:340;top:2445;width:11248;height:2" coordorigin="340,2445" coordsize="11248,0" path="m340,2445l11588,2445e" filled="f" stroked="t" strokeweight=".70801pt" strokecolor="#5B5B5B">
                <v:path arrowok="t"/>
              </v:shape>
            </v:group>
            <v:group style="position:absolute;left:345;top:2680;width:4763;height:2" coordorigin="345,2680" coordsize="4763,2">
              <v:shape style="position:absolute;left:345;top:2680;width:4763;height:2" coordorigin="345,2680" coordsize="4763,0" path="m345,2680l5107,2680e" filled="f" stroked="t" strokeweight=".70801pt" strokecolor="#5B5B5B">
                <v:path arrowok="t"/>
              </v:shape>
            </v:group>
            <v:group style="position:absolute;left:5050;top:2690;width:6537;height:2" coordorigin="5050,2690" coordsize="6537,2">
              <v:shape style="position:absolute;left:5050;top:2690;width:6537;height:2" coordorigin="5050,2690" coordsize="6537,0" path="m5050,2690l11588,2690e" filled="f" stroked="t" strokeweight=".70801pt" strokecolor="#5B5B5B">
                <v:path arrowok="t"/>
              </v:shape>
            </v:group>
            <v:group style="position:absolute;left:11581;top:2418;width:2;height:290" coordorigin="11581,2418" coordsize="2,290">
              <v:shape style="position:absolute;left:11581;top:2418;width:2;height:290" coordorigin="11581,2418" coordsize="0,290" path="m11581,2709l11581,2418e" filled="f" stroked="t" strokeweight=".472006pt" strokecolor="#4B4B4B">
                <v:path arrowok="t"/>
              </v:shape>
            </v:group>
            <v:group style="position:absolute;left:345;top:2923;width:4951;height:2" coordorigin="345,2923" coordsize="4951,2">
              <v:shape style="position:absolute;left:345;top:2923;width:4951;height:2" coordorigin="345,2923" coordsize="4951,0" path="m345,2923l5296,2923e" filled="f" stroked="t" strokeweight=".70801pt" strokecolor="#606060">
                <v:path arrowok="t"/>
              </v:shape>
            </v:group>
            <v:group style="position:absolute;left:5239;top:2925;width:382;height:2" coordorigin="5239,2925" coordsize="382,2">
              <v:shape style="position:absolute;left:5239;top:2925;width:382;height:2" coordorigin="5239,2925" coordsize="382,0" path="m5239,2925l5622,2925e" filled="f" stroked="t" strokeweight=".472006pt" strokecolor="#484848">
                <v:path arrowok="t"/>
              </v:shape>
            </v:group>
            <v:group style="position:absolute;left:5565;top:2925;width:623;height:2" coordorigin="5565,2925" coordsize="623,2">
              <v:shape style="position:absolute;left:5565;top:2925;width:623;height:2" coordorigin="5565,2925" coordsize="623,0" path="m5565,2925l6188,2925e" filled="f" stroked="t" strokeweight=".70801pt" strokecolor="#646464">
                <v:path arrowok="t"/>
              </v:shape>
            </v:group>
            <v:group style="position:absolute;left:6131;top:2925;width:378;height:2" coordorigin="6131,2925" coordsize="378,2">
              <v:shape style="position:absolute;left:6131;top:2925;width:378;height:2" coordorigin="6131,2925" coordsize="378,0" path="m6131,2925l6509,2925e" filled="f" stroked="t" strokeweight=".472006pt" strokecolor="#484848">
                <v:path arrowok="t"/>
              </v:shape>
            </v:group>
            <v:group style="position:absolute;left:6452;top:2928;width:5135;height:2" coordorigin="6452,2928" coordsize="5135,2">
              <v:shape style="position:absolute;left:6452;top:2928;width:5135;height:2" coordorigin="6452,2928" coordsize="5135,0" path="m6452,2928l11588,2928e" filled="f" stroked="t" strokeweight=".70801pt" strokecolor="#676767">
                <v:path arrowok="t"/>
              </v:shape>
            </v:group>
            <v:group style="position:absolute;left:340;top:3161;width:6004;height:2" coordorigin="340,3161" coordsize="6004,2">
              <v:shape style="position:absolute;left:340;top:3161;width:6004;height:2" coordorigin="340,3161" coordsize="6004,0" path="m340,3161l6344,3161e" filled="f" stroked="t" strokeweight=".70801pt" strokecolor="#5B5B5B">
                <v:path arrowok="t"/>
              </v:shape>
            </v:group>
            <v:group style="position:absolute;left:6287;top:3166;width:222;height:2" coordorigin="6287,3166" coordsize="222,2">
              <v:shape style="position:absolute;left:6287;top:3166;width:222;height:2" coordorigin="6287,3166" coordsize="222,0" path="m6287,3166l6509,3166e" filled="f" stroked="t" strokeweight=".472006pt" strokecolor="#343434">
                <v:path arrowok="t"/>
              </v:shape>
            </v:group>
            <v:group style="position:absolute;left:6452;top:3168;width:5135;height:2" coordorigin="6452,3168" coordsize="5135,2">
              <v:shape style="position:absolute;left:6452;top:3168;width:5135;height:2" coordorigin="6452,3168" coordsize="5135,0" path="m6452,3168l11588,3168e" filled="f" stroked="t" strokeweight=".70801pt" strokecolor="#606060">
                <v:path arrowok="t"/>
              </v:shape>
            </v:group>
            <v:group style="position:absolute;left:340;top:3397;width:3243;height:2" coordorigin="340,3397" coordsize="3243,2">
              <v:shape style="position:absolute;left:340;top:3397;width:3243;height:2" coordorigin="340,3397" coordsize="3243,0" path="m340,3397l3583,3397e" filled="f" stroked="t" strokeweight=".70801pt" strokecolor="#575757">
                <v:path arrowok="t"/>
              </v:shape>
            </v:group>
            <v:group style="position:absolute;left:3526;top:3399;width:415;height:2" coordorigin="3526,3399" coordsize="415,2">
              <v:shape style="position:absolute;left:3526;top:3399;width:415;height:2" coordorigin="3526,3399" coordsize="415,0" path="m3526,3399l3941,3399e" filled="f" stroked="t" strokeweight=".472006pt" strokecolor="#4B4B4B">
                <v:path arrowok="t"/>
              </v:shape>
            </v:group>
            <v:group style="position:absolute;left:3856;top:3401;width:4885;height:2" coordorigin="3856,3401" coordsize="4885,2">
              <v:shape style="position:absolute;left:3856;top:3401;width:4885;height:2" coordorigin="3856,3401" coordsize="4885,0" path="m3856,3401l8742,3401e" filled="f" stroked="t" strokeweight=".70801pt" strokecolor="#5B5B5B">
                <v:path arrowok="t"/>
              </v:shape>
            </v:group>
            <v:group style="position:absolute;left:6287;top:3404;width:222;height:2" coordorigin="6287,3404" coordsize="222,2">
              <v:shape style="position:absolute;left:6287;top:3404;width:222;height:2" coordorigin="6287,3404" coordsize="222,0" path="m6287,3404l6509,3404e" filled="f" stroked="t" strokeweight=".472006pt" strokecolor="#2F2F2F">
                <v:path arrowok="t"/>
              </v:shape>
            </v:group>
            <v:group style="position:absolute;left:8685;top:3404;width:651;height:2" coordorigin="8685,3404" coordsize="651,2">
              <v:shape style="position:absolute;left:8685;top:3404;width:651;height:2" coordorigin="8685,3404" coordsize="651,0" path="m8685,3404l9336,3404e" filled="f" stroked="t" strokeweight=".472006pt" strokecolor="#545454">
                <v:path arrowok="t"/>
              </v:shape>
            </v:group>
            <v:group style="position:absolute;left:9138;top:3409;width:2454;height:2" coordorigin="9138,3409" coordsize="2454,2">
              <v:shape style="position:absolute;left:9138;top:3409;width:2454;height:2" coordorigin="9138,3409" coordsize="2454,0" path="m9138,3409l11592,3409e" filled="f" stroked="t" strokeweight=".70801pt" strokecolor="#646464">
                <v:path arrowok="t"/>
              </v:shape>
            </v:group>
            <v:group style="position:absolute;left:3254;top:3390;width:2;height:276" coordorigin="3254,3390" coordsize="2,276">
              <v:shape style="position:absolute;left:3254;top:3390;width:2;height:276" coordorigin="3254,3390" coordsize="0,276" path="m3254,3666l3254,3390e" filled="f" stroked="t" strokeweight=".944013pt" strokecolor="#5B5B5B">
                <v:path arrowok="t"/>
              </v:shape>
            </v:group>
            <v:group style="position:absolute;left:3257;top:3390;width:2;height:752" coordorigin="3257,3390" coordsize="2,752">
              <v:shape style="position:absolute;left:3257;top:3390;width:2;height:752" coordorigin="3257,3390" coordsize="0,752" path="m3257,4142l3257,3390e" filled="f" stroked="t" strokeweight=".70801pt" strokecolor="#4B4B4B">
                <v:path arrowok="t"/>
              </v:shape>
            </v:group>
            <v:group style="position:absolute;left:3252;top:3823;width:1945;height:2" coordorigin="3252,3823" coordsize="1945,2">
              <v:shape style="position:absolute;left:3252;top:3823;width:1945;height:2" coordorigin="3252,3823" coordsize="1945,0" path="m3252,3823l5197,3823e" filled="f" stroked="t" strokeweight=".70801pt" strokecolor="#575757">
                <v:path arrowok="t"/>
              </v:shape>
            </v:group>
            <v:group style="position:absolute;left:6311;top:3828;width:1345;height:2" coordorigin="6311,3828" coordsize="1345,2">
              <v:shape style="position:absolute;left:6311;top:3828;width:1345;height:2" coordorigin="6311,3828" coordsize="1345,0" path="m6311,3828l7656,3828e" filled="f" stroked="t" strokeweight=".236003pt" strokecolor="#232323">
                <v:path arrowok="t"/>
              </v:shape>
            </v:group>
            <v:group style="position:absolute;left:6320;top:3399;width:2;height:743" coordorigin="6320,3399" coordsize="2,743">
              <v:shape style="position:absolute;left:6320;top:3399;width:2;height:743" coordorigin="6320,3399" coordsize="0,743" path="m6320,4142l6320,3399e" filled="f" stroked="t" strokeweight=".944013pt" strokecolor="#545454">
                <v:path arrowok="t"/>
              </v:shape>
            </v:group>
            <v:group style="position:absolute;left:7656;top:3828;width:1652;height:2" coordorigin="7656,3828" coordsize="1652,2">
              <v:shape style="position:absolute;left:7656;top:3828;width:1652;height:2" coordorigin="7656,3828" coordsize="1652,0" path="m7656,3828l9308,3828e" filled="f" stroked="t" strokeweight=".236003pt" strokecolor="#000000">
                <v:path arrowok="t"/>
              </v:shape>
            </v:group>
            <v:group style="position:absolute;left:9308;top:3828;width:2275;height:2" coordorigin="9308,3828" coordsize="2275,2">
              <v:shape style="position:absolute;left:9308;top:3828;width:2275;height:2" coordorigin="9308,3828" coordsize="2275,0" path="m9308,3828l11583,3828e" filled="f" stroked="t" strokeweight=".236003pt" strokecolor="#383838">
                <v:path arrowok="t"/>
              </v:shape>
            </v:group>
            <v:group style="position:absolute;left:340;top:4125;width:760;height:2" coordorigin="340,4125" coordsize="760,2">
              <v:shape style="position:absolute;left:340;top:4125;width:760;height:2" coordorigin="340,4125" coordsize="760,0" path="m340,4125l1100,4125e" filled="f" stroked="t" strokeweight=".472006pt" strokecolor="#545454">
                <v:path arrowok="t"/>
              </v:shape>
            </v:group>
            <v:group style="position:absolute;left:1010;top:4127;width:2379;height:2" coordorigin="1010,4127" coordsize="2379,2">
              <v:shape style="position:absolute;left:1010;top:4127;width:2379;height:2" coordorigin="1010,4127" coordsize="2379,0" path="m1010,4127l3389,4127e" filled="f" stroked="t" strokeweight=".70801pt" strokecolor="#5B5B5B">
                <v:path arrowok="t"/>
              </v:shape>
            </v:group>
            <v:group style="position:absolute;left:3332;top:4130;width:1964;height:2" coordorigin="3332,4130" coordsize="1964,2">
              <v:shape style="position:absolute;left:3332;top:4130;width:1964;height:2" coordorigin="3332,4130" coordsize="1964,0" path="m3332,4130l5296,4130e" filled="f" stroked="t" strokeweight="1.180016pt" strokecolor="#3F3F3F">
                <v:path arrowok="t"/>
              </v:shape>
            </v:group>
            <v:group style="position:absolute;left:5239;top:4135;width:382;height:2" coordorigin="5239,4135" coordsize="382,2">
              <v:shape style="position:absolute;left:5239;top:4135;width:382;height:2" coordorigin="5239,4135" coordsize="382,0" path="m5239,4135l5622,4135e" filled="f" stroked="t" strokeweight=".472006pt" strokecolor="#4B4B4B">
                <v:path arrowok="t"/>
              </v:shape>
            </v:group>
            <v:group style="position:absolute;left:5565;top:4137;width:6028;height:2" coordorigin="5565,4137" coordsize="6028,2">
              <v:shape style="position:absolute;left:5565;top:4137;width:6028;height:2" coordorigin="5565,4137" coordsize="6028,0" path="m5565,4137l11592,4137e" filled="f" stroked="t" strokeweight=".70801pt" strokecolor="#606060">
                <v:path arrowok="t"/>
              </v:shape>
            </v:group>
            <v:group style="position:absolute;left:345;top:4406;width:3984;height:2" coordorigin="345,4406" coordsize="3984,2">
              <v:shape style="position:absolute;left:345;top:4406;width:3984;height:2" coordorigin="345,4406" coordsize="3984,0" path="m345,4406l4328,4406e" filled="f" stroked="t" strokeweight=".70801pt" strokecolor="#5B5B5B">
                <v:path arrowok="t"/>
              </v:shape>
            </v:group>
            <v:group style="position:absolute;left:2100;top:4118;width:2;height:1514" coordorigin="2100,4118" coordsize="2,1514">
              <v:shape style="position:absolute;left:2100;top:4118;width:2;height:1514" coordorigin="2100,4118" coordsize="0,1514" path="m2100,5632l2100,4118e" filled="f" stroked="t" strokeweight=".70801pt" strokecolor="#545454">
                <v:path arrowok="t"/>
              </v:shape>
            </v:group>
            <v:group style="position:absolute;left:4272;top:4408;width:496;height:2" coordorigin="4272,4408" coordsize="496,2">
              <v:shape style="position:absolute;left:4272;top:4408;width:496;height:2" coordorigin="4272,4408" coordsize="496,0" path="m4272,4408l4767,4408e" filled="f" stroked="t" strokeweight=".472006pt" strokecolor="#4F4F4F">
                <v:path arrowok="t"/>
              </v:shape>
            </v:group>
            <v:group style="position:absolute;left:4635;top:4411;width:6957;height:2" coordorigin="4635,4411" coordsize="6957,2">
              <v:shape style="position:absolute;left:4635;top:4411;width:6957;height:2" coordorigin="4635,4411" coordsize="6957,0" path="m4635,4411l11592,4411e" filled="f" stroked="t" strokeweight=".70801pt" strokecolor="#606060">
                <v:path arrowok="t"/>
              </v:shape>
            </v:group>
            <v:group style="position:absolute;left:2096;top:4649;width:4248;height:2" coordorigin="2096,4649" coordsize="4248,2">
              <v:shape style="position:absolute;left:2096;top:4649;width:4248;height:2" coordorigin="2096,4649" coordsize="4248,0" path="m2096,4649l6344,4649e" filled="f" stroked="t" strokeweight=".70801pt" strokecolor="#5B5B5B">
                <v:path arrowok="t"/>
              </v:shape>
            </v:group>
            <v:group style="position:absolute;left:6287;top:4651;width:222;height:2" coordorigin="6287,4651" coordsize="222,2">
              <v:shape style="position:absolute;left:6287;top:4651;width:222;height:2" coordorigin="6287,4651" coordsize="222,0" path="m6287,4651l6509,4651e" filled="f" stroked="t" strokeweight=".472006pt" strokecolor="#444444">
                <v:path arrowok="t"/>
              </v:shape>
            </v:group>
            <v:group style="position:absolute;left:6452;top:4651;width:5135;height:2" coordorigin="6452,4651" coordsize="5135,2">
              <v:shape style="position:absolute;left:6452;top:4651;width:5135;height:2" coordorigin="6452,4651" coordsize="5135,0" path="m6452,4651l11588,4651e" filled="f" stroked="t" strokeweight=".70801pt" strokecolor="#606060">
                <v:path arrowok="t"/>
              </v:shape>
            </v:group>
            <v:group style="position:absolute;left:11583;top:4365;width:2;height:309" coordorigin="11583,4365" coordsize="2,309">
              <v:shape style="position:absolute;left:11583;top:4365;width:2;height:309" coordorigin="11583,4365" coordsize="0,309" path="m11583,4675l11583,4365e" filled="f" stroked="t" strokeweight=".472006pt" strokecolor="#676767">
                <v:path arrowok="t"/>
              </v:shape>
            </v:group>
            <v:group style="position:absolute;left:4309;top:4642;width:2;height:271" coordorigin="4309,4642" coordsize="2,271">
              <v:shape style="position:absolute;left:4309;top:4642;width:2;height:271" coordorigin="4309,4642" coordsize="0,271" path="m4309,4913l4309,4642e" filled="f" stroked="t" strokeweight=".472006pt" strokecolor="#484848">
                <v:path arrowok="t"/>
              </v:shape>
            </v:group>
            <v:group style="position:absolute;left:7108;top:4632;width:2;height:505" coordorigin="7108,4632" coordsize="2,505">
              <v:shape style="position:absolute;left:7108;top:4632;width:2;height:505" coordorigin="7108,4632" coordsize="0,505" path="m7108,5137l7108,4632e" filled="f" stroked="t" strokeweight=".236003pt" strokecolor="#4F4F4F">
                <v:path arrowok="t"/>
              </v:shape>
            </v:group>
            <v:group style="position:absolute;left:4300;top:5132;width:996;height:2" coordorigin="4300,5132" coordsize="996,2">
              <v:shape style="position:absolute;left:4300;top:5132;width:996;height:2" coordorigin="4300,5132" coordsize="996,0" path="m4300,5132l5296,5132e" filled="f" stroked="t" strokeweight=".70801pt" strokecolor="#575757">
                <v:path arrowok="t"/>
              </v:shape>
            </v:group>
            <v:group style="position:absolute;left:4309;top:4856;width:2;height:300" coordorigin="4309,4856" coordsize="2,300">
              <v:shape style="position:absolute;left:4309;top:4856;width:2;height:300" coordorigin="4309,4856" coordsize="0,300" path="m4309,5156l4309,4856e" filled="f" stroked="t" strokeweight=".472006pt" strokecolor="#343434">
                <v:path arrowok="t"/>
              </v:shape>
            </v:group>
            <v:group style="position:absolute;left:5239;top:5134;width:382;height:2" coordorigin="5239,5134" coordsize="382,2">
              <v:shape style="position:absolute;left:5239;top:5134;width:382;height:2" coordorigin="5239,5134" coordsize="382,0" path="m5239,5134l5622,5134e" filled="f" stroked="t" strokeweight=".472006pt" strokecolor="#444444">
                <v:path arrowok="t"/>
              </v:shape>
            </v:group>
            <v:group style="position:absolute;left:5565;top:5134;width:623;height:2" coordorigin="5565,5134" coordsize="623,2">
              <v:shape style="position:absolute;left:5565;top:5134;width:623;height:2" coordorigin="5565,5134" coordsize="623,0" path="m5565,5134l6188,5134e" filled="f" stroked="t" strokeweight=".70801pt" strokecolor="#606060">
                <v:path arrowok="t"/>
              </v:shape>
            </v:group>
            <v:group style="position:absolute;left:6131;top:5134;width:378;height:2" coordorigin="6131,5134" coordsize="378,2">
              <v:shape style="position:absolute;left:6131;top:5134;width:378;height:2" coordorigin="6131,5134" coordsize="378,0" path="m6131,5134l6509,5134e" filled="f" stroked="t" strokeweight=".472006pt" strokecolor="#444444">
                <v:path arrowok="t"/>
              </v:shape>
            </v:group>
            <v:group style="position:absolute;left:6452;top:5139;width:5140;height:2" coordorigin="6452,5139" coordsize="5140,2">
              <v:shape style="position:absolute;left:6452;top:5139;width:5140;height:2" coordorigin="6452,5139" coordsize="5140,0" path="m6452,5139l11592,5139e" filled="f" stroked="t" strokeweight=".70801pt" strokecolor="#6B6B6B">
                <v:path arrowok="t"/>
              </v:shape>
            </v:group>
            <v:group style="position:absolute;left:11585;top:4480;width:2;height:4584" coordorigin="11585,4480" coordsize="2,4584">
              <v:shape style="position:absolute;left:11585;top:4480;width:2;height:4584" coordorigin="11585,4480" coordsize="0,4584" path="m11585,9064l11585,4480e" filled="f" stroked="t" strokeweight=".70801pt" strokecolor="#606060">
                <v:path arrowok="t"/>
              </v:shape>
            </v:group>
            <v:group style="position:absolute;left:4309;top:5099;width:2;height:533" coordorigin="4309,5099" coordsize="2,533">
              <v:shape style="position:absolute;left:4309;top:5099;width:2;height:533" coordorigin="4309,5099" coordsize="0,533" path="m4309,5632l4309,5099e" filled="f" stroked="t" strokeweight=".944013pt" strokecolor="#575757">
                <v:path arrowok="t"/>
              </v:shape>
            </v:group>
            <v:group style="position:absolute;left:4300;top:5377;width:3885;height:2" coordorigin="4300,5377" coordsize="3885,2">
              <v:shape style="position:absolute;left:4300;top:5377;width:3885;height:2" coordorigin="4300,5377" coordsize="3885,0" path="m4300,5377l8185,5377e" filled="f" stroked="t" strokeweight=".70801pt" strokecolor="#606060">
                <v:path arrowok="t"/>
              </v:shape>
            </v:group>
            <v:group style="position:absolute;left:8128;top:5380;width:382;height:2" coordorigin="8128,5380" coordsize="382,2">
              <v:shape style="position:absolute;left:8128;top:5380;width:382;height:2" coordorigin="8128,5380" coordsize="382,0" path="m8128,5380l8510,5380e" filled="f" stroked="t" strokeweight=".472006pt" strokecolor="#4B4B4B">
                <v:path arrowok="t"/>
              </v:shape>
            </v:group>
            <v:group style="position:absolute;left:8454;top:5380;width:3134;height:2" coordorigin="8454,5380" coordsize="3134,2">
              <v:shape style="position:absolute;left:8454;top:5380;width:3134;height:2" coordorigin="8454,5380" coordsize="3134,0" path="m8454,5380l11588,5380e" filled="f" stroked="t" strokeweight=".70801pt" strokecolor="#606060">
                <v:path arrowok="t"/>
              </v:shape>
            </v:group>
            <v:group style="position:absolute;left:4305;top:5615;width:7292;height:2" coordorigin="4305,5615" coordsize="7292,2">
              <v:shape style="position:absolute;left:4305;top:5615;width:7292;height:2" coordorigin="4305,5615" coordsize="7292,0" path="m4305,5615l11597,5615e" filled="f" stroked="t" strokeweight=".70801pt" strokecolor="#606060">
                <v:path arrowok="t"/>
              </v:shape>
            </v:group>
            <v:group style="position:absolute;left:8128;top:5618;width:614;height:2" coordorigin="8128,5618" coordsize="614,2">
              <v:shape style="position:absolute;left:8128;top:5618;width:614;height:2" coordorigin="8128,5618" coordsize="614,0" path="m8128,5618l8742,5618e" filled="f" stroked="t" strokeweight=".472006pt" strokecolor="#4B4B4B">
                <v:path arrowok="t"/>
              </v:shape>
            </v:group>
            <v:group style="position:absolute;left:2100;top:5575;width:2;height:314" coordorigin="2100,5575" coordsize="2,314">
              <v:shape style="position:absolute;left:2100;top:5575;width:2;height:314" coordorigin="2100,5575" coordsize="0,314" path="m2100,5889l2100,5575e" filled="f" stroked="t" strokeweight=".472006pt" strokecolor="#2B2B2B">
                <v:path arrowok="t"/>
              </v:shape>
            </v:group>
            <v:group style="position:absolute;left:2096;top:5851;width:1180;height:2" coordorigin="2096,5851" coordsize="1180,2">
              <v:shape style="position:absolute;left:2096;top:5851;width:1180;height:2" coordorigin="2096,5851" coordsize="1180,0" path="m2096,5851l3276,5851e" filled="f" stroked="t" strokeweight=".70801pt" strokecolor="#575757">
                <v:path arrowok="t"/>
              </v:shape>
            </v:group>
            <v:group style="position:absolute;left:3219;top:5851;width:170;height:2" coordorigin="3219,5851" coordsize="170,2">
              <v:shape style="position:absolute;left:3219;top:5851;width:170;height:2" coordorigin="3219,5851" coordsize="170,0" path="m3219,5851l3389,5851e" filled="f" stroked="t" strokeweight=".472006pt" strokecolor="#3F3F3F">
                <v:path arrowok="t"/>
              </v:shape>
            </v:group>
            <v:group style="position:absolute;left:3332;top:5851;width:609;height:2" coordorigin="3332,5851" coordsize="609,2">
              <v:shape style="position:absolute;left:3332;top:5851;width:609;height:2" coordorigin="3332,5851" coordsize="609,0" path="m3332,5851l3941,5851e" filled="f" stroked="t" strokeweight=".944013pt" strokecolor="#676767">
                <v:path arrowok="t"/>
              </v:shape>
            </v:group>
            <v:group style="position:absolute;left:3885;top:5851;width:453;height:2" coordorigin="3885,5851" coordsize="453,2">
              <v:shape style="position:absolute;left:3885;top:5851;width:453;height:2" coordorigin="3885,5851" coordsize="453,0" path="m3885,5851l4338,5851e" filled="f" stroked="t" strokeweight=".472006pt" strokecolor="#484848">
                <v:path arrowok="t"/>
              </v:shape>
            </v:group>
            <v:group style="position:absolute;left:4309;top:5575;width:2;height:324" coordorigin="4309,5575" coordsize="2,324">
              <v:shape style="position:absolute;left:4309;top:5575;width:2;height:324" coordorigin="4309,5575" coordsize="0,324" path="m4309,5898l4309,5575e" filled="f" stroked="t" strokeweight=".472006pt" strokecolor="#343434">
                <v:path arrowok="t"/>
              </v:shape>
            </v:group>
            <v:group style="position:absolute;left:4234;top:5853;width:7359;height:2" coordorigin="4234,5853" coordsize="7359,2">
              <v:shape style="position:absolute;left:4234;top:5853;width:7359;height:2" coordorigin="4234,5853" coordsize="7359,0" path="m4234,5853l11592,5853e" filled="f" stroked="t" strokeweight=".70801pt" strokecolor="#606060">
                <v:path arrowok="t"/>
              </v:shape>
            </v:group>
            <v:group style="position:absolute;left:8128;top:5856;width:614;height:2" coordorigin="8128,5856" coordsize="614,2">
              <v:shape style="position:absolute;left:8128;top:5856;width:614;height:2" coordorigin="8128,5856" coordsize="614,0" path="m8128,5856l8742,5856e" filled="f" stroked="t" strokeweight=".472006pt" strokecolor="#4F4F4F">
                <v:path arrowok="t"/>
              </v:shape>
            </v:group>
            <v:group style="position:absolute;left:345;top:6091;width:3993;height:2" coordorigin="345,6091" coordsize="3993,2">
              <v:shape style="position:absolute;left:345;top:6091;width:3993;height:2" coordorigin="345,6091" coordsize="3993,0" path="m345,6091l4338,6091e" filled="f" stroked="t" strokeweight=".70801pt" strokecolor="#5B5B5B">
                <v:path arrowok="t"/>
              </v:shape>
            </v:group>
            <v:group style="position:absolute;left:2100;top:5832;width:2;height:562" coordorigin="2100,5832" coordsize="2,562">
              <v:shape style="position:absolute;left:2100;top:5832;width:2;height:562" coordorigin="2100,5832" coordsize="0,562" path="m2100,6394l2100,5832e" filled="f" stroked="t" strokeweight=".944013pt" strokecolor="#575757">
                <v:path arrowok="t"/>
              </v:shape>
            </v:group>
            <v:group style="position:absolute;left:4309;top:5827;width:2;height:567" coordorigin="4309,5827" coordsize="2,567">
              <v:shape style="position:absolute;left:4309;top:5827;width:2;height:567" coordorigin="4309,5827" coordsize="0,567" path="m4309,6394l4309,5827e" filled="f" stroked="t" strokeweight=".944013pt" strokecolor="#5B5B5B">
                <v:path arrowok="t"/>
              </v:shape>
            </v:group>
            <v:group style="position:absolute;left:4267;top:6094;width:2487;height:2" coordorigin="4267,6094" coordsize="2487,2">
              <v:shape style="position:absolute;left:4267;top:6094;width:2487;height:2" coordorigin="4267,6094" coordsize="2487,0" path="m4267,6094l6754,6094e" filled="f" stroked="t" strokeweight=".472006pt" strokecolor="#575757">
                <v:path arrowok="t"/>
              </v:shape>
            </v:group>
            <v:group style="position:absolute;left:6698;top:6096;width:4895;height:2" coordorigin="6698,6096" coordsize="4895,2">
              <v:shape style="position:absolute;left:6698;top:6096;width:4895;height:2" coordorigin="6698,6096" coordsize="4895,0" path="m6698,6096l11592,6096e" filled="f" stroked="t" strokeweight=".70801pt" strokecolor="#606060">
                <v:path arrowok="t"/>
              </v:shape>
            </v:group>
            <v:group style="position:absolute;left:7108;top:6075;width:2;height:290" coordorigin="7108,6075" coordsize="2,290">
              <v:shape style="position:absolute;left:7108;top:6075;width:2;height:290" coordorigin="7108,6075" coordsize="0,290" path="m7108,6365l7108,6075e" filled="f" stroked="t" strokeweight=".236003pt" strokecolor="#606060">
                <v:path arrowok="t"/>
              </v:shape>
            </v:group>
            <v:group style="position:absolute;left:2100;top:6336;width:2;height:248" coordorigin="2100,6336" coordsize="2,248">
              <v:shape style="position:absolute;left:2100;top:6336;width:2;height:248" coordorigin="2100,6336" coordsize="0,248" path="m2100,6584l2100,6336e" filled="f" stroked="t" strokeweight=".472006pt" strokecolor="#383838">
                <v:path arrowok="t"/>
              </v:shape>
            </v:group>
            <v:group style="position:absolute;left:2096;top:6563;width:1487;height:2" coordorigin="2096,6563" coordsize="1487,2">
              <v:shape style="position:absolute;left:2096;top:6563;width:1487;height:2" coordorigin="2096,6563" coordsize="1487,0" path="m2096,6563l3583,6563e" filled="f" stroked="t" strokeweight=".70801pt" strokecolor="#646464">
                <v:path arrowok="t"/>
              </v:shape>
            </v:group>
            <v:group style="position:absolute;left:3526;top:6560;width:415;height:2" coordorigin="3526,6560" coordsize="415,2">
              <v:shape style="position:absolute;left:3526;top:6560;width:415;height:2" coordorigin="3526,6560" coordsize="415,0" path="m3526,6560l3941,6560e" filled="f" stroked="t" strokeweight=".472006pt" strokecolor="#484848">
                <v:path arrowok="t"/>
              </v:shape>
            </v:group>
            <v:group style="position:absolute;left:3828;top:6563;width:2516;height:2" coordorigin="3828,6563" coordsize="2516,2">
              <v:shape style="position:absolute;left:3828;top:6563;width:2516;height:2" coordorigin="3828,6563" coordsize="2516,0" path="m3828,6563l6344,6563e" filled="f" stroked="t" strokeweight=".70801pt" strokecolor="#606060">
                <v:path arrowok="t"/>
              </v:shape>
            </v:group>
            <v:group style="position:absolute;left:4309;top:6336;width:2;height:476" coordorigin="4309,6336" coordsize="2,476">
              <v:shape style="position:absolute;left:4309;top:6336;width:2;height:476" coordorigin="4309,6336" coordsize="0,476" path="m4309,6812l4309,6336e" filled="f" stroked="t" strokeweight=".472006pt" strokecolor="#383838">
                <v:path arrowok="t"/>
              </v:shape>
            </v:group>
            <v:group style="position:absolute;left:6287;top:6565;width:222;height:2" coordorigin="6287,6565" coordsize="222,2">
              <v:shape style="position:absolute;left:6287;top:6565;width:222;height:2" coordorigin="6287,6565" coordsize="222,0" path="m6287,6565l6509,6565e" filled="f" stroked="t" strokeweight=".472006pt" strokecolor="#343434">
                <v:path arrowok="t"/>
              </v:shape>
            </v:group>
            <v:group style="position:absolute;left:6452;top:6563;width:5145;height:2" coordorigin="6452,6563" coordsize="5145,2">
              <v:shape style="position:absolute;left:6452;top:6563;width:5145;height:2" coordorigin="6452,6563" coordsize="5145,0" path="m6452,6563l11597,6563e" filled="f" stroked="t" strokeweight=".70801pt" strokecolor="#606060">
                <v:path arrowok="t"/>
              </v:shape>
            </v:group>
            <v:group style="position:absolute;left:7108;top:6365;width:2;height:200" coordorigin="7108,6365" coordsize="2,200">
              <v:shape style="position:absolute;left:7108;top:6365;width:2;height:200" coordorigin="7108,6365" coordsize="0,200" path="m7108,6565l7108,6365e" filled="f" stroked="t" strokeweight=".236003pt" strokecolor="#4B4B4B">
                <v:path arrowok="t"/>
              </v:shape>
            </v:group>
            <v:group style="position:absolute;left:2100;top:6527;width:2;height:805" coordorigin="2100,6527" coordsize="2,805">
              <v:shape style="position:absolute;left:2100;top:6527;width:2;height:805" coordorigin="2100,6527" coordsize="0,805" path="m2100,7331l2100,6527e" filled="f" stroked="t" strokeweight=".70801pt" strokecolor="#4F4F4F">
                <v:path arrowok="t"/>
              </v:shape>
            </v:group>
            <v:group style="position:absolute;left:2091;top:6805;width:6094;height:2" coordorigin="2091,6805" coordsize="6094,2">
              <v:shape style="position:absolute;left:2091;top:6805;width:6094;height:2" coordorigin="2091,6805" coordsize="6094,0" path="m2091,6805l8185,6805e" filled="f" stroked="t" strokeweight=".70801pt" strokecolor="#5B5B5B">
                <v:path arrowok="t"/>
              </v:shape>
            </v:group>
            <v:group style="position:absolute;left:7108;top:6551;width:2;height:271" coordorigin="7108,6551" coordsize="2,271">
              <v:shape style="position:absolute;left:7108;top:6551;width:2;height:271" coordorigin="7108,6551" coordsize="0,271" path="m7108,6822l7108,6551e" filled="f" stroked="t" strokeweight=".236003pt" strokecolor="#646464">
                <v:path arrowok="t"/>
              </v:shape>
            </v:group>
            <v:group style="position:absolute;left:8128;top:6808;width:382;height:2" coordorigin="8128,6808" coordsize="382,2">
              <v:shape style="position:absolute;left:8128;top:6808;width:382;height:2" coordorigin="8128,6808" coordsize="382,0" path="m8128,6808l8510,6808e" filled="f" stroked="t" strokeweight=".472006pt" strokecolor="#4B4B4B">
                <v:path arrowok="t"/>
              </v:shape>
            </v:group>
            <v:group style="position:absolute;left:8454;top:6808;width:3139;height:2" coordorigin="8454,6808" coordsize="3139,2">
              <v:shape style="position:absolute;left:8454;top:6808;width:3139;height:2" coordorigin="8454,6808" coordsize="3139,0" path="m8454,6808l11592,6808e" filled="f" stroked="t" strokeweight=".70801pt" strokecolor="#606060">
                <v:path arrowok="t"/>
              </v:shape>
            </v:group>
            <v:group style="position:absolute;left:345;top:7041;width:9119;height:2" coordorigin="345,7041" coordsize="9119,2">
              <v:shape style="position:absolute;left:345;top:7041;width:9119;height:2" coordorigin="345,7041" coordsize="9119,0" path="m345,7041l9464,7041e" filled="f" stroked="t" strokeweight=".70801pt" strokecolor="#606060">
                <v:path arrowok="t"/>
              </v:shape>
            </v:group>
            <v:group style="position:absolute;left:5050;top:7046;width:245;height:2" coordorigin="5050,7046" coordsize="245,2">
              <v:shape style="position:absolute;left:5050;top:7046;width:245;height:2" coordorigin="5050,7046" coordsize="245,0" path="m5050,7046l5296,7046e" filled="f" stroked="t" strokeweight=".472006pt" strokecolor="#3B3B3B">
                <v:path arrowok="t"/>
              </v:shape>
            </v:group>
            <v:group style="position:absolute;left:5796;top:7046;width:392;height:2" coordorigin="5796,7046" coordsize="392,2">
              <v:shape style="position:absolute;left:5796;top:7046;width:392;height:2" coordorigin="5796,7046" coordsize="392,0" path="m5796,7046l6188,7046e" filled="f" stroked="t" strokeweight=".472006pt" strokecolor="#484848">
                <v:path arrowok="t"/>
              </v:shape>
            </v:group>
            <v:group style="position:absolute;left:6452;top:7043;width:684;height:2" coordorigin="6452,7043" coordsize="684,2">
              <v:shape style="position:absolute;left:6452;top:7043;width:684;height:2" coordorigin="6452,7043" coordsize="684,0" path="m6452,7043l7137,7043e" filled="f" stroked="t" strokeweight=".472006pt" strokecolor="#545454">
                <v:path arrowok="t"/>
              </v:shape>
            </v:group>
            <v:group style="position:absolute;left:8454;top:7046;width:288;height:2" coordorigin="8454,7046" coordsize="288,2">
              <v:shape style="position:absolute;left:8454;top:7046;width:288;height:2" coordorigin="8454,7046" coordsize="288,0" path="m8454,7046l8742,7046e" filled="f" stroked="t" strokeweight=".472006pt" strokecolor="#575757">
                <v:path arrowok="t"/>
              </v:shape>
            </v:group>
            <v:group style="position:absolute;left:9280;top:7048;width:2318;height:2" coordorigin="9280,7048" coordsize="2318,2">
              <v:shape style="position:absolute;left:9280;top:7048;width:2318;height:2" coordorigin="9280,7048" coordsize="2318,0" path="m9280,7048l11597,7048e" filled="f" stroked="t" strokeweight=".70801pt" strokecolor="#646464">
                <v:path arrowok="t"/>
              </v:shape>
            </v:group>
            <v:group style="position:absolute;left:340;top:7508;width:760;height:2" coordorigin="340,7508" coordsize="760,2">
              <v:shape style="position:absolute;left:340;top:7508;width:760;height:2" coordorigin="340,7508" coordsize="760,0" path="m340,7508l1100,7508e" filled="f" stroked="t" strokeweight=".70801pt" strokecolor="#646464">
                <v:path arrowok="t"/>
              </v:shape>
            </v:group>
            <v:group style="position:absolute;left:1043;top:7512;width:486;height:2" coordorigin="1043,7512" coordsize="486,2">
              <v:shape style="position:absolute;left:1043;top:7512;width:486;height:2" coordorigin="1043,7512" coordsize="486,0" path="m1043,7512l1529,7512e" filled="f" stroked="t" strokeweight=".472006pt" strokecolor="#4F4F4F">
                <v:path arrowok="t"/>
              </v:shape>
            </v:group>
            <v:group style="position:absolute;left:1473;top:7515;width:4871;height:2" coordorigin="1473,7515" coordsize="4871,2">
              <v:shape style="position:absolute;left:1473;top:7515;width:4871;height:2" coordorigin="1473,7515" coordsize="4871,0" path="m1473,7515l6344,7515e" filled="f" stroked="t" strokeweight=".70801pt" strokecolor="#646464">
                <v:path arrowok="t"/>
              </v:shape>
            </v:group>
            <v:group style="position:absolute;left:2100;top:7274;width:2;height:271" coordorigin="2100,7274" coordsize="2,271">
              <v:shape style="position:absolute;left:2100;top:7274;width:2;height:271" coordorigin="2100,7274" coordsize="0,271" path="m2100,7546l2100,7274e" filled="f" stroked="t" strokeweight=".472006pt" strokecolor="#2F2F2F">
                <v:path arrowok="t"/>
              </v:shape>
            </v:group>
            <v:group style="position:absolute;left:6287;top:7517;width:222;height:2" coordorigin="6287,7517" coordsize="222,2">
              <v:shape style="position:absolute;left:6287;top:7517;width:222;height:2" coordorigin="6287,7517" coordsize="222,0" path="m6287,7517l6509,7517e" filled="f" stroked="t" strokeweight=".472006pt" strokecolor="#343434">
                <v:path arrowok="t"/>
              </v:shape>
            </v:group>
            <v:group style="position:absolute;left:6452;top:7515;width:5140;height:2" coordorigin="6452,7515" coordsize="5140,2">
              <v:shape style="position:absolute;left:6452;top:7515;width:5140;height:2" coordorigin="6452,7515" coordsize="5140,0" path="m6452,7515l11592,7515e" filled="f" stroked="t" strokeweight=".70801pt" strokecolor="#646464">
                <v:path arrowok="t"/>
              </v:shape>
            </v:group>
            <v:group style="position:absolute;left:2100;top:7474;width:2;height:538" coordorigin="2100,7474" coordsize="2,538">
              <v:shape style="position:absolute;left:2100;top:7474;width:2;height:538" coordorigin="2100,7474" coordsize="0,538" path="m2100,8012l2100,7474e" filled="f" stroked="t" strokeweight=".944013pt" strokecolor="#575757">
                <v:path arrowok="t"/>
              </v:shape>
            </v:group>
            <v:group style="position:absolute;left:4309;top:7508;width:2;height:505" coordorigin="4309,7508" coordsize="2,505">
              <v:shape style="position:absolute;left:4309;top:7508;width:2;height:505" coordorigin="4309,7508" coordsize="0,505" path="m4309,8012l4309,7508e" filled="f" stroked="t" strokeweight=".944013pt" strokecolor="#606060">
                <v:path arrowok="t"/>
              </v:shape>
            </v:group>
            <v:group style="position:absolute;left:4300;top:7755;width:7292;height:2" coordorigin="4300,7755" coordsize="7292,2">
              <v:shape style="position:absolute;left:4300;top:7755;width:7292;height:2" coordorigin="4300,7755" coordsize="7292,0" path="m4300,7755l11592,7755e" filled="f" stroked="t" strokeweight=".70801pt" strokecolor="#646464">
                <v:path arrowok="t"/>
              </v:shape>
            </v:group>
            <v:group style="position:absolute;left:4305;top:7993;width:1317;height:2" coordorigin="4305,7993" coordsize="1317,2">
              <v:shape style="position:absolute;left:4305;top:7993;width:1317;height:2" coordorigin="4305,7993" coordsize="1317,0" path="m4305,7993l5622,7993e" filled="f" stroked="t" strokeweight=".70801pt" strokecolor="#646464">
                <v:path arrowok="t"/>
              </v:shape>
            </v:group>
            <v:group style="position:absolute;left:5565;top:7993;width:288;height:2" coordorigin="5565,7993" coordsize="288,2">
              <v:shape style="position:absolute;left:5565;top:7993;width:288;height:2" coordorigin="5565,7993" coordsize="288,0" path="m5565,7993l5853,7993e" filled="f" stroked="t" strokeweight=".472006pt" strokecolor="#444444">
                <v:path arrowok="t"/>
              </v:shape>
            </v:group>
            <v:group style="position:absolute;left:5796;top:7995;width:5801;height:2" coordorigin="5796,7995" coordsize="5801,2">
              <v:shape style="position:absolute;left:5796;top:7995;width:5801;height:2" coordorigin="5796,7995" coordsize="5801,0" path="m5796,7995l11597,7995e" filled="f" stroked="t" strokeweight=".70801pt" strokecolor="#606060">
                <v:path arrowok="t"/>
              </v:shape>
            </v:group>
            <v:group style="position:absolute;left:340;top:8355;width:434;height:2" coordorigin="340,8355" coordsize="434,2">
              <v:shape style="position:absolute;left:340;top:8355;width:434;height:2" coordorigin="340,8355" coordsize="434,0" path="m340,8355l774,8355e" filled="f" stroked="t" strokeweight=".236003pt" strokecolor="#777777">
                <v:path arrowok="t"/>
              </v:shape>
            </v:group>
            <v:group style="position:absolute;left:774;top:8355;width:727;height:2" coordorigin="774,8355" coordsize="727,2">
              <v:shape style="position:absolute;left:774;top:8355;width:727;height:2" coordorigin="774,8355" coordsize="727,0" path="m774,8355l1501,8355e" filled="f" stroked="t" strokeweight=".236003pt" strokecolor="#000000">
                <v:path arrowok="t"/>
              </v:shape>
            </v:group>
            <v:group style="position:absolute;left:1501;top:8355;width:1279;height:2" coordorigin="1501,8355" coordsize="1279,2">
              <v:shape style="position:absolute;left:1501;top:8355;width:1279;height:2" coordorigin="1501,8355" coordsize="1279,0" path="m1501,8355l2780,8355e" filled="f" stroked="t" strokeweight=".236003pt" strokecolor="#4F4F4F">
                <v:path arrowok="t"/>
              </v:shape>
            </v:group>
            <v:group style="position:absolute;left:2100;top:7955;width:2;height:433" coordorigin="2100,7955" coordsize="2,433">
              <v:shape style="position:absolute;left:2100;top:7955;width:2;height:433" coordorigin="2100,7955" coordsize="0,433" path="m2100,8388l2100,7955e" filled="f" stroked="t" strokeweight=".472006pt" strokecolor="#343434">
                <v:path arrowok="t"/>
              </v:shape>
            </v:group>
            <v:group style="position:absolute;left:2780;top:8355;width:6528;height:2" coordorigin="2780,8355" coordsize="6528,2">
              <v:shape style="position:absolute;left:2780;top:8355;width:6528;height:2" coordorigin="2780,8355" coordsize="6528,0" path="m2780,8355l9308,8355e" filled="f" stroked="t" strokeweight=".236003pt" strokecolor="#000000">
                <v:path arrowok="t"/>
              </v:shape>
            </v:group>
            <v:group style="position:absolute;left:4309;top:7955;width:2;height:286" coordorigin="4309,7955" coordsize="2,286">
              <v:shape style="position:absolute;left:4309;top:7955;width:2;height:286" coordorigin="4309,7955" coordsize="0,286" path="m4309,8241l4309,7955e" filled="f" stroked="t" strokeweight=".472006pt" strokecolor="#3B3B3B">
                <v:path arrowok="t"/>
              </v:shape>
            </v:group>
            <v:group style="position:absolute;left:9308;top:8355;width:2275;height:2" coordorigin="9308,8355" coordsize="2275,2">
              <v:shape style="position:absolute;left:9308;top:8355;width:2275;height:2" coordorigin="9308,8355" coordsize="2275,0" path="m9308,8355l11583,8355e" filled="f" stroked="t" strokeweight=".236003pt" strokecolor="#484848">
                <v:path arrowok="t"/>
              </v:shape>
            </v:group>
            <v:group style="position:absolute;left:349;top:3609;width:2;height:248" coordorigin="349,3609" coordsize="2,248">
              <v:shape style="position:absolute;left:349;top:3609;width:2;height:248" coordorigin="349,3609" coordsize="0,248" path="m349,3856l349,3609e" filled="f" stroked="t" strokeweight=".472006pt" strokecolor="#2F2F2F">
                <v:path arrowok="t"/>
              </v:shape>
            </v:group>
            <v:group style="position:absolute;left:347;top:7726;width:2;height:286" coordorigin="347,7726" coordsize="2,286">
              <v:shape style="position:absolute;left:347;top:7726;width:2;height:286" coordorigin="347,7726" coordsize="0,286" path="m347,8012l347,7726e" filled="f" stroked="t" strokeweight=".472006pt" strokecolor="#4B4B4B">
                <v:path arrowok="t"/>
              </v:shape>
            </v:group>
            <v:group style="position:absolute;left:349;top:805;width:2;height:15272" coordorigin="349,805" coordsize="2,15272">
              <v:shape style="position:absolute;left:349;top:805;width:2;height:15272" coordorigin="349,805" coordsize="0,15272" path="m349,16077l349,805e" filled="f" stroked="t" strokeweight=".70801pt" strokecolor="#5B5B5B">
                <v:path arrowok="t"/>
              </v:shape>
            </v:group>
            <v:group style="position:absolute;left:2100;top:8326;width:2;height:424" coordorigin="2100,8326" coordsize="2,424">
              <v:shape style="position:absolute;left:2100;top:8326;width:2;height:424" coordorigin="2100,8326" coordsize="0,424" path="m2100,8750l2100,8326e" filled="f" stroked="t" strokeweight=".944013pt" strokecolor="#575757">
                <v:path arrowok="t"/>
              </v:shape>
            </v:group>
            <v:group style="position:absolute;left:340;top:9038;width:11253;height:2" coordorigin="340,9038" coordsize="11253,2">
              <v:shape style="position:absolute;left:340;top:9038;width:11253;height:2" coordorigin="340,9038" coordsize="11253,0" path="m340,9038l11592,9038e" filled="f" stroked="t" strokeweight=".70801pt" strokecolor="#606060">
                <v:path arrowok="t"/>
              </v:shape>
            </v:group>
            <v:group style="position:absolute;left:2100;top:8693;width:2;height:371" coordorigin="2100,8693" coordsize="2,371">
              <v:shape style="position:absolute;left:2100;top:8693;width:2;height:371" coordorigin="2100,8693" coordsize="0,371" path="m2100,9064l2100,8693e" filled="f" stroked="t" strokeweight=".472006pt" strokecolor="#3B3B3B">
                <v:path arrowok="t"/>
              </v:shape>
            </v:group>
            <v:group style="position:absolute;left:6287;top:9040;width:222;height:2" coordorigin="6287,9040" coordsize="222,2">
              <v:shape style="position:absolute;left:6287;top:9040;width:222;height:2" coordorigin="6287,9040" coordsize="222,0" path="m6287,9040l6509,9040e" filled="f" stroked="t" strokeweight=".472006pt" strokecolor="#3F3F3F">
                <v:path arrowok="t"/>
              </v:shape>
            </v:group>
            <v:group style="position:absolute;left:2100;top:8993;width:2;height:695" coordorigin="2100,8993" coordsize="2,695">
              <v:shape style="position:absolute;left:2100;top:8993;width:2;height:695" coordorigin="2100,8993" coordsize="0,695" path="m2100,9688l2100,8993e" filled="f" stroked="t" strokeweight=".70801pt" strokecolor="#4F4F4F">
                <v:path arrowok="t"/>
              </v:shape>
            </v:group>
            <v:group style="position:absolute;left:11588;top:8993;width:2;height:328" coordorigin="11588,8993" coordsize="2,328">
              <v:shape style="position:absolute;left:11588;top:8993;width:2;height:328" coordorigin="11588,8993" coordsize="0,328" path="m11588,9321l11588,8993e" filled="f" stroked="t" strokeweight=".472006pt" strokecolor="#545454">
                <v:path arrowok="t"/>
              </v:shape>
            </v:group>
            <v:group style="position:absolute;left:349;top:9264;width:2;height:286" coordorigin="349,9264" coordsize="2,286">
              <v:shape style="position:absolute;left:349;top:9264;width:2;height:286" coordorigin="349,9264" coordsize="0,286" path="m349,9550l349,9264e" filled="f" stroked="t" strokeweight=".472006pt" strokecolor="#444444">
                <v:path arrowok="t"/>
              </v:shape>
            </v:group>
            <v:group style="position:absolute;left:11592;top:9264;width:2;height:6812" coordorigin="11592,9264" coordsize="2,6812">
              <v:shape style="position:absolute;left:11592;top:9264;width:2;height:6812" coordorigin="11592,9264" coordsize="0,6812" path="m11592,16077l11592,9264e" filled="f" stroked="t" strokeweight=".70801pt" strokecolor="#646464">
                <v:path arrowok="t"/>
              </v:shape>
            </v:group>
            <v:group style="position:absolute;left:340;top:9876;width:463;height:2" coordorigin="340,9876" coordsize="463,2">
              <v:shape style="position:absolute;left:340;top:9876;width:463;height:2" coordorigin="340,9876" coordsize="463,0" path="m340,9876l802,9876e" filled="f" stroked="t" strokeweight=".472006pt" strokecolor="#545454">
                <v:path arrowok="t"/>
              </v:shape>
            </v:group>
            <v:group style="position:absolute;left:746;top:9878;width:10847;height:2" coordorigin="746,9878" coordsize="10847,2">
              <v:shape style="position:absolute;left:746;top:9878;width:10847;height:2" coordorigin="746,9878" coordsize="10847,0" path="m746,9878l11592,9878e" filled="f" stroked="t" strokeweight=".70801pt" strokecolor="#646464">
                <v:path arrowok="t"/>
              </v:shape>
            </v:group>
            <v:group style="position:absolute;left:2100;top:9493;width:2;height:686" coordorigin="2100,9493" coordsize="2,686">
              <v:shape style="position:absolute;left:2100;top:9493;width:2;height:686" coordorigin="2100,9493" coordsize="0,686" path="m2100,10178l2100,9493e" filled="f" stroked="t" strokeweight=".70801pt" strokecolor="#444444">
                <v:path arrowok="t"/>
              </v:shape>
            </v:group>
            <v:group style="position:absolute;left:340;top:10119;width:4767;height:2" coordorigin="340,10119" coordsize="4767,2">
              <v:shape style="position:absolute;left:340;top:10119;width:4767;height:2" coordorigin="340,10119" coordsize="4767,0" path="m340,10119l5107,10119e" filled="f" stroked="t" strokeweight=".70801pt" strokecolor="#606060">
                <v:path arrowok="t"/>
              </v:shape>
            </v:group>
            <v:group style="position:absolute;left:5050;top:10121;width:245;height:2" coordorigin="5050,10121" coordsize="245,2">
              <v:shape style="position:absolute;left:5050;top:10121;width:245;height:2" coordorigin="5050,10121" coordsize="245,0" path="m5050,10121l5296,10121e" filled="f" stroked="t" strokeweight=".472006pt" strokecolor="#484848">
                <v:path arrowok="t"/>
              </v:shape>
            </v:group>
            <v:group style="position:absolute;left:5239;top:10119;width:614;height:2" coordorigin="5239,10119" coordsize="614,2">
              <v:shape style="position:absolute;left:5239;top:10119;width:614;height:2" coordorigin="5239,10119" coordsize="614,0" path="m5239,10119l5853,10119e" filled="f" stroked="t" strokeweight=".944013pt" strokecolor="#707070">
                <v:path arrowok="t"/>
              </v:shape>
            </v:group>
            <v:group style="position:absolute;left:5796;top:10121;width:392;height:2" coordorigin="5796,10121" coordsize="392,2">
              <v:shape style="position:absolute;left:5796;top:10121;width:392;height:2" coordorigin="5796,10121" coordsize="392,0" path="m5796,10121l6188,10121e" filled="f" stroked="t" strokeweight=".472006pt" strokecolor="#575757">
                <v:path arrowok="t"/>
              </v:shape>
            </v:group>
            <v:group style="position:absolute;left:6122;top:10119;width:5475;height:2" coordorigin="6122,10119" coordsize="5475,2">
              <v:shape style="position:absolute;left:6122;top:10119;width:5475;height:2" coordorigin="6122,10119" coordsize="5475,0" path="m6122,10119l11597,10119e" filled="f" stroked="t" strokeweight=".70801pt" strokecolor="#646464">
                <v:path arrowok="t"/>
              </v:shape>
            </v:group>
            <v:group style="position:absolute;left:8128;top:10119;width:382;height:2" coordorigin="8128,10119" coordsize="382,2">
              <v:shape style="position:absolute;left:8128;top:10119;width:382;height:2" coordorigin="8128,10119" coordsize="382,0" path="m8128,10119l8510,10119e" filled="f" stroked="t" strokeweight=".472006pt" strokecolor="#484848">
                <v:path arrowok="t"/>
              </v:shape>
            </v:group>
            <v:group style="position:absolute;left:340;top:10359;width:3243;height:2" coordorigin="340,10359" coordsize="3243,2">
              <v:shape style="position:absolute;left:340;top:10359;width:3243;height:2" coordorigin="340,10359" coordsize="3243,0" path="m340,10359l3583,10359e" filled="f" stroked="t" strokeweight=".70801pt" strokecolor="#5B5B5B">
                <v:path arrowok="t"/>
              </v:shape>
            </v:group>
            <v:group style="position:absolute;left:2100;top:10107;width:2;height:1509" coordorigin="2100,10107" coordsize="2,1509">
              <v:shape style="position:absolute;left:2100;top:10107;width:2;height:1509" coordorigin="2100,10107" coordsize="0,1509" path="m2100,11616l2100,10107e" filled="f" stroked="t" strokeweight=".70801pt" strokecolor="#4B4B4B">
                <v:path arrowok="t"/>
              </v:shape>
            </v:group>
            <v:group style="position:absolute;left:3526;top:10359;width:415;height:2" coordorigin="3526,10359" coordsize="415,2">
              <v:shape style="position:absolute;left:3526;top:10359;width:415;height:2" coordorigin="3526,10359" coordsize="415,0" path="m3526,10359l3941,10359e" filled="f" stroked="t" strokeweight=".472006pt" strokecolor="#444444">
                <v:path arrowok="t"/>
              </v:shape>
            </v:group>
            <v:group style="position:absolute;left:3828;top:10361;width:4682;height:2" coordorigin="3828,10361" coordsize="4682,2">
              <v:shape style="position:absolute;left:3828;top:10361;width:4682;height:2" coordorigin="3828,10361" coordsize="4682,0" path="m3828,10361l8510,10361e" filled="f" stroked="t" strokeweight=".70801pt" strokecolor="#646464">
                <v:path arrowok="t"/>
              </v:shape>
            </v:group>
            <v:group style="position:absolute;left:8454;top:10359;width:288;height:2" coordorigin="8454,10359" coordsize="288,2">
              <v:shape style="position:absolute;left:8454;top:10359;width:288;height:2" coordorigin="8454,10359" coordsize="288,0" path="m8454,10359l8742,10359e" filled="f" stroked="t" strokeweight=".472006pt" strokecolor="#484848">
                <v:path arrowok="t"/>
              </v:shape>
            </v:group>
            <v:group style="position:absolute;left:8685;top:10361;width:2912;height:2" coordorigin="8685,10361" coordsize="2912,2">
              <v:shape style="position:absolute;left:8685;top:10361;width:2912;height:2" coordorigin="8685,10361" coordsize="2912,0" path="m8685,10361l11597,10361e" filled="f" stroked="t" strokeweight=".70801pt" strokecolor="#606060">
                <v:path arrowok="t"/>
              </v:shape>
            </v:group>
            <v:group style="position:absolute;left:949;top:10838;width:2634;height:2" coordorigin="949,10838" coordsize="2634,2">
              <v:shape style="position:absolute;left:949;top:10838;width:2634;height:2" coordorigin="949,10838" coordsize="2634,0" path="m949,10838l3583,10838e" filled="f" stroked="t" strokeweight=".70801pt" strokecolor="#606060">
                <v:path arrowok="t"/>
              </v:shape>
            </v:group>
            <v:group style="position:absolute;left:3526;top:10835;width:415;height:2" coordorigin="3526,10835" coordsize="415,2">
              <v:shape style="position:absolute;left:3526;top:10835;width:415;height:2" coordorigin="3526,10835" coordsize="415,0" path="m3526,10835l3941,10835e" filled="f" stroked="t" strokeweight=".472006pt" strokecolor="#545454">
                <v:path arrowok="t"/>
              </v:shape>
            </v:group>
            <v:group style="position:absolute;left:3828;top:10835;width:533;height:2" coordorigin="3828,10835" coordsize="533,2">
              <v:shape style="position:absolute;left:3828;top:10835;width:533;height:2" coordorigin="3828,10835" coordsize="533,0" path="m3828,10835l4361,10835e" filled="f" stroked="t" strokeweight=".944013pt" strokecolor="#6B6B6B">
                <v:path arrowok="t"/>
              </v:shape>
            </v:group>
            <v:group style="position:absolute;left:4272;top:10838;width:496;height:2" coordorigin="4272,10838" coordsize="496,2">
              <v:shape style="position:absolute;left:4272;top:10838;width:496;height:2" coordorigin="4272,10838" coordsize="496,0" path="m4272,10838l4767,10838e" filled="f" stroked="t" strokeweight=".472006pt" strokecolor="#4F4F4F">
                <v:path arrowok="t"/>
              </v:shape>
            </v:group>
            <v:group style="position:absolute;left:4711;top:10838;width:585;height:2" coordorigin="4711,10838" coordsize="585,2">
              <v:shape style="position:absolute;left:4711;top:10838;width:585;height:2" coordorigin="4711,10838" coordsize="585,0" path="m4711,10838l5296,10838e" filled="f" stroked="t" strokeweight=".70801pt" strokecolor="#6B6B6B">
                <v:path arrowok="t"/>
              </v:shape>
            </v:group>
            <v:group style="position:absolute;left:5239;top:10838;width:382;height:2" coordorigin="5239,10838" coordsize="382,2">
              <v:shape style="position:absolute;left:5239;top:10838;width:382;height:2" coordorigin="5239,10838" coordsize="382,0" path="m5239,10838l5622,10838e" filled="f" stroked="t" strokeweight=".472006pt" strokecolor="#4F4F4F">
                <v:path arrowok="t"/>
              </v:shape>
            </v:group>
            <v:group style="position:absolute;left:5565;top:10838;width:2945;height:2" coordorigin="5565,10838" coordsize="2945,2">
              <v:shape style="position:absolute;left:5565;top:10838;width:2945;height:2" coordorigin="5565,10838" coordsize="2945,0" path="m5565,10838l8510,10838e" filled="f" stroked="t" strokeweight=".70801pt" strokecolor="#6B6B6B">
                <v:path arrowok="t"/>
              </v:shape>
            </v:group>
            <v:group style="position:absolute;left:8454;top:10835;width:288;height:2" coordorigin="8454,10835" coordsize="288,2">
              <v:shape style="position:absolute;left:8454;top:10835;width:288;height:2" coordorigin="8454,10835" coordsize="288,0" path="m8454,10835l8742,10835e" filled="f" stroked="t" strokeweight=".472006pt" strokecolor="#545454">
                <v:path arrowok="t"/>
              </v:shape>
            </v:group>
            <v:group style="position:absolute;left:8685;top:10838;width:2917;height:2" coordorigin="8685,10838" coordsize="2917,2">
              <v:shape style="position:absolute;left:8685;top:10838;width:2917;height:2" coordorigin="8685,10838" coordsize="2917,0" path="m8685,10838l11602,10838e" filled="f" stroked="t" strokeweight=".70801pt" strokecolor="#6B6B6B">
                <v:path arrowok="t"/>
              </v:shape>
            </v:group>
            <v:group style="position:absolute;left:345;top:11078;width:3597;height:2" coordorigin="345,11078" coordsize="3597,2">
              <v:shape style="position:absolute;left:345;top:11078;width:3597;height:2" coordorigin="345,11078" coordsize="3597,0" path="m345,11078l3941,11078e" filled="f" stroked="t" strokeweight=".70801pt" strokecolor="#606060">
                <v:path arrowok="t"/>
              </v:shape>
            </v:group>
            <v:group style="position:absolute;left:3885;top:11078;width:444;height:2" coordorigin="3885,11078" coordsize="444,2">
              <v:shape style="position:absolute;left:3885;top:11078;width:444;height:2" coordorigin="3885,11078" coordsize="444,0" path="m3885,11078l4328,11078e" filled="f" stroked="t" strokeweight=".472006pt" strokecolor="#4B4B4B">
                <v:path arrowok="t"/>
              </v:shape>
            </v:group>
            <v:group style="position:absolute;left:4272;top:11078;width:496;height:2" coordorigin="4272,11078" coordsize="496,2">
              <v:shape style="position:absolute;left:4272;top:11078;width:496;height:2" coordorigin="4272,11078" coordsize="496,0" path="m4272,11078l4767,11078e" filled="f" stroked="t" strokeweight=".944013pt" strokecolor="#676767">
                <v:path arrowok="t"/>
              </v:shape>
            </v:group>
            <v:group style="position:absolute;left:4711;top:11078;width:396;height:2" coordorigin="4711,11078" coordsize="396,2">
              <v:shape style="position:absolute;left:4711;top:11078;width:396;height:2" coordorigin="4711,11078" coordsize="396,0" path="m4711,11078l5107,11078e" filled="f" stroked="t" strokeweight=".472006pt" strokecolor="#4B4B4B">
                <v:path arrowok="t"/>
              </v:shape>
            </v:group>
            <v:group style="position:absolute;left:5036;top:11078;width:6561;height:2" coordorigin="5036,11078" coordsize="6561,2">
              <v:shape style="position:absolute;left:5036;top:11078;width:6561;height:2" coordorigin="5036,11078" coordsize="6561,0" path="m5036,11078l11597,11078e" filled="f" stroked="t" strokeweight=".70801pt" strokecolor="#646464">
                <v:path arrowok="t"/>
              </v:shape>
            </v:group>
            <v:group style="position:absolute;left:340;top:11383;width:736;height:2" coordorigin="340,11383" coordsize="736,2">
              <v:shape style="position:absolute;left:340;top:11383;width:736;height:2" coordorigin="340,11383" coordsize="736,0" path="m340,11383l1076,11383e" filled="f" stroked="t" strokeweight=".236003pt" strokecolor="#606060">
                <v:path arrowok="t"/>
              </v:shape>
            </v:group>
            <v:group style="position:absolute;left:1071;top:11064;width:2;height:324" coordorigin="1071,11064" coordsize="2,324">
              <v:shape style="position:absolute;left:1071;top:11064;width:2;height:324" coordorigin="1071,11064" coordsize="0,324" path="m1071,11387l1071,11064e" filled="f" stroked="t" strokeweight=".236003pt" strokecolor="#6B6B6B">
                <v:path arrowok="t"/>
              </v:shape>
            </v:group>
            <v:group style="position:absolute;left:1071;top:11383;width:2176;height:2" coordorigin="1071,11383" coordsize="2176,2">
              <v:shape style="position:absolute;left:1071;top:11383;width:2176;height:2" coordorigin="1071,11383" coordsize="2176,0" path="m1071,11383l3247,11383e" filled="f" stroked="t" strokeweight=".236003pt" strokecolor="#1F1F1F">
                <v:path arrowok="t"/>
              </v:shape>
            </v:group>
            <v:group style="position:absolute;left:1506;top:11068;width:2;height:348" coordorigin="1506,11068" coordsize="2,348">
              <v:shape style="position:absolute;left:1506;top:11068;width:2;height:348" coordorigin="1506,11068" coordsize="0,348" path="m1506,11416l1506,11068e" filled="f" stroked="t" strokeweight=".70801pt" strokecolor="#444444">
                <v:path arrowok="t"/>
              </v:shape>
            </v:group>
            <v:group style="position:absolute;left:3247;top:11383;width:3233;height:2" coordorigin="3247,11383" coordsize="3233,2">
              <v:shape style="position:absolute;left:3247;top:11383;width:3233;height:2" coordorigin="3247,11383" coordsize="3233,0" path="m3247,11383l6481,11383e" filled="f" stroked="t" strokeweight=".236003pt" strokecolor="#000000">
                <v:path arrowok="t"/>
              </v:shape>
            </v:group>
            <v:group style="position:absolute;left:6481;top:11383;width:628;height:2" coordorigin="6481,11383" coordsize="628,2">
              <v:shape style="position:absolute;left:6481;top:11383;width:628;height:2" coordorigin="6481,11383" coordsize="628,0" path="m6481,11383l7108,11383e" filled="f" stroked="t" strokeweight=".236003pt" strokecolor="#606060">
                <v:path arrowok="t"/>
              </v:shape>
            </v:group>
            <v:group style="position:absolute;left:6733;top:11068;width:2;height:348" coordorigin="6733,11068" coordsize="2,348">
              <v:shape style="position:absolute;left:6733;top:11068;width:2;height:348" coordorigin="6733,11068" coordsize="0,348" path="m6733,11416l6733,11068e" filled="f" stroked="t" strokeweight=".944013pt" strokecolor="#606060">
                <v:path arrowok="t"/>
              </v:shape>
            </v:group>
            <v:group style="position:absolute;left:7108;top:11383;width:1374;height:2" coordorigin="7108,11383" coordsize="1374,2">
              <v:shape style="position:absolute;left:7108;top:11383;width:1374;height:2" coordorigin="7108,11383" coordsize="1374,0" path="m7108,11383l8482,11383e" filled="f" stroked="t" strokeweight=".236003pt" strokecolor="#000000">
                <v:path arrowok="t"/>
              </v:shape>
            </v:group>
            <v:group style="position:absolute;left:9176;top:11383;width:2407;height:2" coordorigin="9176,11383" coordsize="2407,2">
              <v:shape style="position:absolute;left:9176;top:11383;width:2407;height:2" coordorigin="9176,11383" coordsize="2407,0" path="m9176,11383l11583,11383e" filled="f" stroked="t" strokeweight=".236003pt" strokecolor="#808080">
                <v:path arrowok="t"/>
              </v:shape>
            </v:group>
            <v:group style="position:absolute;left:8482;top:11383;width:582;height:2" coordorigin="8482,11383" coordsize="582,2">
              <v:shape style="position:absolute;left:8482;top:11383;width:582;height:2" coordorigin="8482,11383" coordsize="582,0" path="m8482,11383l9064,11383e" filled="f" stroked="t" strokeweight=".236003pt" strokecolor="#808080">
                <v:path arrowok="t"/>
              </v:shape>
            </v:group>
            <v:group style="position:absolute;left:1071;top:11383;width:2;height:1785" coordorigin="1071,11383" coordsize="2,1785">
              <v:shape style="position:absolute;left:1071;top:11383;width:2;height:1785" coordorigin="1071,11383" coordsize="0,1785" path="m1071,13168l1071,11383e" filled="f" stroked="t" strokeweight=".236003pt" strokecolor="#000000">
                <v:path arrowok="t"/>
              </v:shape>
            </v:group>
            <v:group style="position:absolute;left:1506;top:11354;width:2;height:262" coordorigin="1506,11354" coordsize="2,262">
              <v:shape style="position:absolute;left:1506;top:11354;width:2;height:262" coordorigin="1506,11354" coordsize="0,262" path="m1506,11616l1506,11354e" filled="f" stroked="t" strokeweight=".472006pt" strokecolor="#383838">
                <v:path arrowok="t"/>
              </v:shape>
            </v:group>
            <v:group style="position:absolute;left:6736;top:11354;width:2;height:262" coordorigin="6736,11354" coordsize="2,262">
              <v:shape style="position:absolute;left:6736;top:11354;width:2;height:262" coordorigin="6736,11354" coordsize="0,262" path="m6736,11616l6736,11354e" filled="f" stroked="t" strokeweight=".472006pt" strokecolor="#383838">
                <v:path arrowok="t"/>
              </v:shape>
            </v:group>
            <v:group style="position:absolute;left:1506;top:11559;width:2;height:1295" coordorigin="1506,11559" coordsize="2,1295">
              <v:shape style="position:absolute;left:1506;top:11559;width:2;height:1295" coordorigin="1506,11559" coordsize="0,1295" path="m1506,12854l1506,11559e" filled="f" stroked="t" strokeweight=".70801pt" strokecolor="#545454">
                <v:path arrowok="t"/>
              </v:shape>
            </v:group>
            <v:group style="position:absolute;left:2100;top:11521;width:2;height:400" coordorigin="2100,11521" coordsize="2,400">
              <v:shape style="position:absolute;left:2100;top:11521;width:2;height:400" coordorigin="2100,11521" coordsize="0,400" path="m2100,11921l2100,11521e" filled="f" stroked="t" strokeweight=".944013pt" strokecolor="#606060">
                <v:path arrowok="t"/>
              </v:shape>
            </v:group>
            <v:group style="position:absolute;left:6736;top:11559;width:2;height:1485" coordorigin="6736,11559" coordsize="2,1485">
              <v:shape style="position:absolute;left:6736;top:11559;width:2;height:1485" coordorigin="6736,11559" coordsize="0,1485" path="m6736,13044l6736,11559e" filled="f" stroked="t" strokeweight=".70801pt" strokecolor="#4F4F4F">
                <v:path arrowok="t"/>
              </v:shape>
            </v:group>
            <v:group style="position:absolute;left:349;top:11649;width:2;height:205" coordorigin="349,11649" coordsize="2,205">
              <v:shape style="position:absolute;left:349;top:11649;width:2;height:205" coordorigin="349,11649" coordsize="0,205" path="m349,11854l349,11649e" filled="f" stroked="t" strokeweight=".472006pt" strokecolor="#343434">
                <v:path arrowok="t"/>
              </v:shape>
            </v:group>
            <v:group style="position:absolute;left:2103;top:11797;width:2;height:533" coordorigin="2103,11797" coordsize="2,533">
              <v:shape style="position:absolute;left:2103;top:11797;width:2;height:533" coordorigin="2103,11797" coordsize="0,533" path="m2103,12330l2103,11797e" filled="f" stroked="t" strokeweight=".472006pt" strokecolor="#444444">
                <v:path arrowok="t"/>
              </v:shape>
            </v:group>
            <v:group style="position:absolute;left:2103;top:12273;width:2;height:1147" coordorigin="2103,12273" coordsize="2,1147">
              <v:shape style="position:absolute;left:2103;top:12273;width:2;height:1147" coordorigin="2103,12273" coordsize="0,1147" path="m2103,13420l2103,12273e" filled="f" stroked="t" strokeweight=".70801pt" strokecolor="#575757">
                <v:path arrowok="t"/>
              </v:shape>
            </v:group>
            <v:group style="position:absolute;left:11592;top:12649;width:2;height:162" coordorigin="11592,12649" coordsize="2,162">
              <v:shape style="position:absolute;left:11592;top:12649;width:2;height:162" coordorigin="11592,12649" coordsize="0,162" path="m11592,12811l11592,12649e" filled="f" stroked="t" strokeweight=".472006pt" strokecolor="#343434">
                <v:path arrowok="t"/>
              </v:shape>
            </v:group>
            <v:group style="position:absolute;left:1508;top:12754;width:2;height:290" coordorigin="1508,12754" coordsize="2,290">
              <v:shape style="position:absolute;left:1508;top:12754;width:2;height:290" coordorigin="1508,12754" coordsize="0,290" path="m1508,13044l1508,12754e" filled="f" stroked="t" strokeweight=".472006pt" strokecolor="#383838">
                <v:path arrowok="t"/>
              </v:shape>
            </v:group>
            <v:group style="position:absolute;left:8156;top:13492;width:3427;height:2" coordorigin="8156,13492" coordsize="3427,2">
              <v:shape style="position:absolute;left:8156;top:13492;width:3427;height:2" coordorigin="8156,13492" coordsize="3427,0" path="m8156,13492l11583,13492e" filled="f" stroked="t" strokeweight="1.180016pt" strokecolor="#4F578C">
                <v:path arrowok="t"/>
              </v:shape>
            </v:group>
            <v:group style="position:absolute;left:6736;top:12987;width:2;height:209" coordorigin="6736,12987" coordsize="2,209">
              <v:shape style="position:absolute;left:6736;top:12987;width:2;height:209" coordorigin="6736,12987" coordsize="0,209" path="m6736,13196l6736,12987e" filled="f" stroked="t" strokeweight=".472006pt" strokecolor="#383838">
                <v:path arrowok="t"/>
              </v:shape>
            </v:group>
            <v:group style="position:absolute;left:345;top:13394;width:1298;height:2" coordorigin="345,13394" coordsize="1298,2">
              <v:shape style="position:absolute;left:345;top:13394;width:1298;height:2" coordorigin="345,13394" coordsize="1298,0" path="m345,13394l1643,13394e" filled="f" stroked="t" strokeweight=".944013pt" strokecolor="#676767">
                <v:path arrowok="t"/>
              </v:shape>
            </v:group>
            <v:group style="position:absolute;left:1071;top:13168;width:2;height:324" coordorigin="1071,13168" coordsize="2,324">
              <v:shape style="position:absolute;left:1071;top:13168;width:2;height:324" coordorigin="1071,13168" coordsize="0,324" path="m1071,13492l1071,13168e" filled="f" stroked="t" strokeweight=".236003pt" strokecolor="#4F4F4F">
                <v:path arrowok="t"/>
              </v:shape>
            </v:group>
            <v:group style="position:absolute;left:1508;top:12987;width:2;height:433" coordorigin="1508,12987" coordsize="2,433">
              <v:shape style="position:absolute;left:1508;top:12987;width:2;height:433" coordorigin="1508,12987" coordsize="0,433" path="m1508,13420l1508,12987e" filled="f" stroked="t" strokeweight=".944013pt" strokecolor="#545454">
                <v:path arrowok="t"/>
              </v:shape>
            </v:group>
            <v:group style="position:absolute;left:1468;top:13394;width:642;height:2" coordorigin="1468,13394" coordsize="642,2">
              <v:shape style="position:absolute;left:1468;top:13394;width:642;height:2" coordorigin="1468,13394" coordsize="642,0" path="m1468,13394l2110,13394e" filled="f" stroked="t" strokeweight=".472006pt" strokecolor="#545454">
                <v:path arrowok="t"/>
              </v:shape>
            </v:group>
            <v:group style="position:absolute;left:6738;top:13139;width:2;height:381" coordorigin="6738,13139" coordsize="2,381">
              <v:shape style="position:absolute;left:6738;top:13139;width:2;height:381" coordorigin="6738,13139" coordsize="0,381" path="m6738,13520l6738,13139e" filled="f" stroked="t" strokeweight=".944013pt" strokecolor="#606060">
                <v:path arrowok="t"/>
              </v:shape>
            </v:group>
            <v:group style="position:absolute;left:1508;top:13349;width:2;height:376" coordorigin="1508,13349" coordsize="2,376">
              <v:shape style="position:absolute;left:1508;top:13349;width:2;height:376" coordorigin="1508,13349" coordsize="0,376" path="m1508,13725l1508,13349e" filled="f" stroked="t" strokeweight=".70801pt" strokecolor="#3F3F3F">
                <v:path arrowok="t"/>
              </v:shape>
            </v:group>
            <v:group style="position:absolute;left:2100;top:13349;width:2;height:376" coordorigin="2100,13349" coordsize="2,376">
              <v:shape style="position:absolute;left:2100;top:13349;width:2;height:376" coordorigin="2100,13349" coordsize="0,376" path="m2100,13725l2100,13349e" filled="f" stroked="t" strokeweight=".70801pt" strokecolor="#3F3F3F">
                <v:path arrowok="t"/>
              </v:shape>
            </v:group>
            <v:group style="position:absolute;left:1071;top:13492;width:2;height:1547" coordorigin="1071,13492" coordsize="2,1547">
              <v:shape style="position:absolute;left:1071;top:13492;width:2;height:1547" coordorigin="1071,13492" coordsize="0,1547" path="m1071,15039l1071,13492e" filled="f" stroked="t" strokeweight=".236003pt" strokecolor="#000000">
                <v:path arrowok="t"/>
              </v:shape>
            </v:group>
            <v:group style="position:absolute;left:6740;top:13463;width:2;height:262" coordorigin="6740,13463" coordsize="2,262">
              <v:shape style="position:absolute;left:6740;top:13463;width:2;height:262" coordorigin="6740,13463" coordsize="0,262" path="m6740,13725l6740,13463e" filled="f" stroked="t" strokeweight=".472006pt" strokecolor="#3B3B3B">
                <v:path arrowok="t"/>
              </v:shape>
            </v:group>
            <v:group style="position:absolute;left:11595;top:13454;width:2;height:271" coordorigin="11595,13454" coordsize="2,271">
              <v:shape style="position:absolute;left:11595;top:13454;width:2;height:271" coordorigin="11595,13454" coordsize="0,271" path="m11595,13725l11595,13454e" filled="f" stroked="t" strokeweight=".472006pt" strokecolor="#545454">
                <v:path arrowok="t"/>
              </v:shape>
            </v:group>
            <v:group style="position:absolute;left:352;top:13668;width:2;height:400" coordorigin="352,13668" coordsize="2,400">
              <v:shape style="position:absolute;left:352;top:13668;width:2;height:400" coordorigin="352,13668" coordsize="0,400" path="m352,14068l352,13668e" filled="f" stroked="t" strokeweight=".472006pt" strokecolor="#484848">
                <v:path arrowok="t"/>
              </v:shape>
            </v:group>
            <v:group style="position:absolute;left:1508;top:13611;width:2;height:538" coordorigin="1508,13611" coordsize="2,538">
              <v:shape style="position:absolute;left:1508;top:13611;width:2;height:538" coordorigin="1508,13611" coordsize="0,538" path="m1508,14149l1508,13611e" filled="f" stroked="t" strokeweight=".944013pt" strokecolor="#575757">
                <v:path arrowok="t"/>
              </v:shape>
            </v:group>
            <v:group style="position:absolute;left:2103;top:13620;width:2;height:528" coordorigin="2103,13620" coordsize="2,528">
              <v:shape style="position:absolute;left:2103;top:13620;width:2;height:528" coordorigin="2103,13620" coordsize="0,528" path="m2103,14149l2103,13620e" filled="f" stroked="t" strokeweight=".944013pt" strokecolor="#5B5B5B">
                <v:path arrowok="t"/>
              </v:shape>
            </v:group>
            <v:group style="position:absolute;left:2804;top:14141;width:472;height:2" coordorigin="2804,14141" coordsize="472,2">
              <v:shape style="position:absolute;left:2804;top:14141;width:472;height:2" coordorigin="2804,14141" coordsize="472,0" path="m2804,14141l3276,14141e" filled="f" stroked="t" strokeweight=".944013pt" strokecolor="#6764AF">
                <v:path arrowok="t"/>
              </v:shape>
            </v:group>
            <v:group style="position:absolute;left:3257;top:14137;width:326;height:2" coordorigin="3257,14137" coordsize="326,2">
              <v:shape style="position:absolute;left:3257;top:14137;width:326;height:2" coordorigin="3257,14137" coordsize="326,0" path="m3257,14137l3583,14137e" filled="f" stroked="t" strokeweight="2.360032pt" strokecolor="#4F4BAC">
                <v:path arrowok="t"/>
              </v:shape>
            </v:group>
            <v:group style="position:absolute;left:3512;top:14122;width:430;height:2" coordorigin="3512,14122" coordsize="430,2">
              <v:shape style="position:absolute;left:3512;top:14122;width:430;height:2" coordorigin="3512,14122" coordsize="430,0" path="m3512,14122l3941,14122e" filled="f" stroked="t" strokeweight="2.124029pt" strokecolor="#5757BC">
                <v:path arrowok="t"/>
              </v:shape>
            </v:group>
            <v:group style="position:absolute;left:3894;top:14139;width:245;height:2" coordorigin="3894,14139" coordsize="245,2">
              <v:shape style="position:absolute;left:3894;top:14139;width:245;height:2" coordorigin="3894,14139" coordsize="245,0" path="m3894,14139l4139,14139e" filled="f" stroked="t" strokeweight="1.652022pt" strokecolor="#4F4FBF">
                <v:path arrowok="t"/>
              </v:shape>
            </v:group>
            <v:group style="position:absolute;left:6738;top:13668;width:2;height:586" coordorigin="6738,13668" coordsize="2,586">
              <v:shape style="position:absolute;left:6738;top:13668;width:2;height:586" coordorigin="6738,13668" coordsize="0,586" path="m6738,14253l6738,13668e" filled="f" stroked="t" strokeweight=".944013pt" strokecolor="#606060">
                <v:path arrowok="t"/>
              </v:shape>
            </v:group>
            <v:group style="position:absolute;left:1510;top:14091;width:2;height:400" coordorigin="1510,14091" coordsize="2,400">
              <v:shape style="position:absolute;left:1510;top:14091;width:2;height:400" coordorigin="1510,14091" coordsize="0,400" path="m1510,14491l1510,14091e" filled="f" stroked="t" strokeweight=".472006pt" strokecolor="#343434">
                <v:path arrowok="t"/>
              </v:shape>
            </v:group>
            <v:group style="position:absolute;left:2103;top:14091;width:2;height:400" coordorigin="2103,14091" coordsize="2,400">
              <v:shape style="position:absolute;left:2103;top:14091;width:2;height:400" coordorigin="2103,14091" coordsize="0,400" path="m2103,14491l2103,14091e" filled="f" stroked="t" strokeweight=".472006pt" strokecolor="#3F3F3F">
                <v:path arrowok="t"/>
              </v:shape>
            </v:group>
            <v:group style="position:absolute;left:6740;top:14196;width:2;height:295" coordorigin="6740,14196" coordsize="2,295">
              <v:shape style="position:absolute;left:6740;top:14196;width:2;height:295" coordorigin="6740,14196" coordsize="0,295" path="m6740,14491l6740,14196e" filled="f" stroked="t" strokeweight=".70801pt" strokecolor="#3B3B3B">
                <v:path arrowok="t"/>
              </v:shape>
            </v:group>
            <v:group style="position:absolute;left:354;top:14434;width:2;height:367" coordorigin="354,14434" coordsize="2,367">
              <v:shape style="position:absolute;left:354;top:14434;width:2;height:367" coordorigin="354,14434" coordsize="0,367" path="m354,14801l354,14434e" filled="f" stroked="t" strokeweight=".472006pt" strokecolor="#4B4B4B">
                <v:path arrowok="t"/>
              </v:shape>
            </v:group>
            <v:group style="position:absolute;left:1510;top:14434;width:2;height:1647" coordorigin="1510,14434" coordsize="2,1647">
              <v:shape style="position:absolute;left:1510;top:14434;width:2;height:1647" coordorigin="1510,14434" coordsize="0,1647" path="m1510,16081l1510,14434e" filled="f" stroked="t" strokeweight=".70801pt" strokecolor="#545454">
                <v:path arrowok="t"/>
              </v:shape>
            </v:group>
            <v:group style="position:absolute;left:2105;top:14434;width:2;height:1642" coordorigin="2105,14434" coordsize="2,1642">
              <v:shape style="position:absolute;left:2105;top:14434;width:2;height:1642" coordorigin="2105,14434" coordsize="0,1642" path="m2105,16077l2105,14434e" filled="f" stroked="t" strokeweight=".70801pt" strokecolor="#545454">
                <v:path arrowok="t"/>
              </v:shape>
            </v:group>
            <v:group style="position:absolute;left:6743;top:14401;width:2;height:1676" coordorigin="6743,14401" coordsize="2,1676">
              <v:shape style="position:absolute;left:6743;top:14401;width:2;height:1676" coordorigin="6743,14401" coordsize="0,1676" path="m6743,16077l6743,14401e" filled="f" stroked="t" strokeweight=".70801pt" strokecolor="#5B5B5B">
                <v:path arrowok="t"/>
              </v:shape>
            </v:group>
            <v:group style="position:absolute;left:5843;top:14848;width:2;height:219" coordorigin="5843,14848" coordsize="2,219">
              <v:shape style="position:absolute;left:5843;top:14848;width:2;height:219" coordorigin="5843,14848" coordsize="0,219" path="m5843,15067l5843,14848e" filled="f" stroked="t" strokeweight=".70801pt" strokecolor="#3F447C">
                <v:path arrowok="t"/>
              </v:shape>
            </v:group>
            <v:group style="position:absolute;left:1071;top:15039;width:2;height:1028" coordorigin="1071,15039" coordsize="2,1028">
              <v:shape style="position:absolute;left:1071;top:15039;width:2;height:1028" coordorigin="1071,15039" coordsize="0,1028" path="m1071,16067l1071,15039e" filled="f" stroked="t" strokeweight=".236003pt" strokecolor="#343434">
                <v:path arrowok="t"/>
              </v:shape>
            </v:group>
            <v:group style="position:absolute;left:3219;top:16069;width:363;height:2" coordorigin="3219,16069" coordsize="363,2">
              <v:shape style="position:absolute;left:3219;top:16069;width:363;height:2" coordorigin="3219,16069" coordsize="363,0" path="m3219,16069l3583,16069e" filled="f" stroked="t" strokeweight=".472006pt" strokecolor="#484848">
                <v:path arrowok="t"/>
              </v:shape>
            </v:group>
            <v:group style="position:absolute;left:349;top:16069;width:11257;height:2" coordorigin="349,16069" coordsize="11257,2">
              <v:shape style="position:absolute;left:349;top:16069;width:11257;height:2" coordorigin="349,16069" coordsize="11257,0" path="m349,16069l11607,16069e" filled="f" stroked="t" strokeweight=".70801pt" strokecolor="#676767">
                <v:path arrowok="t"/>
              </v:shape>
            </v:group>
            <v:group style="position:absolute;left:5565;top:16067;width:297;height:2" coordorigin="5565,16067" coordsize="297,2">
              <v:shape style="position:absolute;left:5565;top:16067;width:297;height:2" coordorigin="5565,16067" coordsize="297,0" path="m5565,16067l5862,16067e" filled="f" stroked="t" strokeweight=".472006pt" strokecolor="#4B4B4B">
                <v:path arrowok="t"/>
              </v:shape>
            </v:group>
            <v:group style="position:absolute;left:5813;top:15025;width:2;height:662" coordorigin="5813,15025" coordsize="2,662">
              <v:shape style="position:absolute;left:5813;top:15025;width:2;height:662" coordorigin="5813,15025" coordsize="0,662" path="m5813,15686l5813,15025e" filled="f" stroked="t" strokeweight=".944013pt" strokecolor="#484B87">
                <v:path arrowok="t"/>
              </v:shape>
            </v:group>
            <v:group style="position:absolute;left:6287;top:16067;width:222;height:2" coordorigin="6287,16067" coordsize="222,2">
              <v:shape style="position:absolute;left:6287;top:16067;width:222;height:2" coordorigin="6287,16067" coordsize="222,0" path="m6287,16067l6509,16067e" filled="f" stroked="t" strokeweight=".472006pt" strokecolor="#4B4B4B">
                <v:path arrowok="t"/>
              </v:shape>
            </v:group>
            <v:group style="position:absolute;left:8852;top:11447;width:114;height:133" coordorigin="8852,11447" coordsize="114,133">
              <v:shape style="position:absolute;left:8852;top:11447;width:114;height:133" coordorigin="8852,11447" coordsize="114,133" path="m8852,11447l8966,11447,8966,11580,8852,11580,8852,11447e" filled="t" fillcolor="#EDEDED" stroked="f">
                <v:path arrowok="t"/>
                <v:fill/>
              </v:shape>
            </v:group>
            <v:group style="position:absolute;left:9064;top:11289;width:113;height:337" coordorigin="9064,11289" coordsize="113,337">
              <v:shape style="position:absolute;left:9064;top:11289;width:113;height:337" coordorigin="9064,11289" coordsize="113,337" path="m9064,11289l9176,11289,9176,11626,9064,11626,9064,11289e" filled="t" fillcolor="#EDEDED" stroked="f">
                <v:path arrowok="t"/>
                <v:fill/>
              </v:shape>
            </v:group>
            <v:group style="position:absolute;left:8964;top:11564;width:2;height:135" coordorigin="8964,11564" coordsize="2,135">
              <v:shape style="position:absolute;left:8964;top:11564;width:2;height:135" coordorigin="8964,11564" coordsize="0,135" path="m8964,11699l8964,11564e" filled="f" stroked="t" strokeweight="3.25pt" strokecolor="#EDEDED">
                <v:path arrowok="t"/>
              </v:shape>
            </v:group>
            <v:group style="position:absolute;left:9214;top:11653;width:2;height:246" coordorigin="9214,11653" coordsize="2,246">
              <v:shape style="position:absolute;left:9214;top:11653;width:2;height:246" coordorigin="9214,11653" coordsize="0,246" path="m9214,11898l9214,11653e" filled="f" stroked="t" strokeweight="2.3401pt" strokecolor="#EDEDED">
                <v:path arrowok="t"/>
              </v:shape>
            </v:group>
            <v:group style="position:absolute;left:9355;top:11611;width:2;height:215" coordorigin="9355,11611" coordsize="2,215">
              <v:shape style="position:absolute;left:9355;top:11611;width:2;height:215" coordorigin="9355,11611" coordsize="0,215" path="m9355,11827l9355,11611e" filled="f" stroked="t" strokeweight="3.600013pt" strokecolor="#EDEDED">
                <v:path arrowok="t"/>
              </v:shape>
            </v:group>
            <v:group style="position:absolute;left:9535;top:12655;width:2;height:134" coordorigin="9535,12655" coordsize="2,134">
              <v:shape style="position:absolute;left:9535;top:12655;width:2;height:134" coordorigin="9535,12655" coordsize="0,134" path="m9535,12789l9535,12655e" filled="f" stroked="t" strokeweight="1.2625pt" strokecolor="#CFCFCF">
                <v:path arrowok="t"/>
              </v:shape>
            </v:group>
            <v:group style="position:absolute;left:9788;top:12657;width:2;height:139" coordorigin="9788,12657" coordsize="2,139">
              <v:shape style="position:absolute;left:9788;top:12657;width:2;height:139" coordorigin="9788,12657" coordsize="0,139" path="m9788,12657l9788,12796,9788,12657xe" filled="t" fillcolor="#EDEDED" stroked="f">
                <v:path arrowok="t"/>
                <v:fill/>
              </v:shape>
            </v:group>
            <v:group style="position:absolute;left:9889;top:12657;width:258;height:139" coordorigin="9889,12657" coordsize="258,139">
              <v:shape style="position:absolute;left:9889;top:12657;width:258;height:139" coordorigin="9889,12657" coordsize="258,139" path="m9889,12657l10147,12657,10147,12796,9889,12796,9889,12657e" filled="t" fillcolor="#EDEDED" stroked="f">
                <v:path arrowok="t"/>
                <v:fill/>
              </v:shape>
            </v:group>
            <v:group style="position:absolute;left:5231;top:12910;width:2;height:314" coordorigin="5231,12910" coordsize="2,314">
              <v:shape style="position:absolute;left:5231;top:12910;width:2;height:314" coordorigin="5231,12910" coordsize="0,314" path="m5231,13224l5231,12910e" filled="f" stroked="t" strokeweight="1.406055pt" strokecolor="#EDEDED">
                <v:path arrowok="t"/>
              </v:shape>
            </v:group>
            <v:group style="position:absolute;left:5393;top:13080;width:2;height:259" coordorigin="5393,13080" coordsize="2,259">
              <v:shape style="position:absolute;left:5393;top:13080;width:2;height:259" coordorigin="5393,13080" coordsize="0,259" path="m5393,13339l5393,13080e" filled="f" stroked="t" strokeweight="4.547235pt" strokecolor="#EDEDED">
                <v:path arrowok="t"/>
              </v:shape>
            </v:group>
            <v:group style="position:absolute;left:5175;top:13344;width:2;height:820" coordorigin="5175,13344" coordsize="2,820">
              <v:shape style="position:absolute;left:5175;top:13344;width:2;height:820" coordorigin="5175,13344" coordsize="0,820" path="m5175,14164l5175,13344e" filled="f" stroked="t" strokeweight="2.061370pt" strokecolor="#EDEDED">
                <v:path arrowok="t"/>
              </v:shape>
            </v:group>
            <v:group style="position:absolute;left:9914;top:13664;width:2;height:350" coordorigin="9914,13664" coordsize="2,350">
              <v:shape style="position:absolute;left:9914;top:13664;width:2;height:350" coordorigin="9914,13664" coordsize="0,350" path="m9914,14014l9914,13664e" filled="f" stroked="t" strokeweight="2.51267pt" strokecolor="#EDEDED">
                <v:path arrowok="t"/>
              </v:shape>
            </v:group>
            <v:group style="position:absolute;left:10232;top:13664;width:2;height:350" coordorigin="10232,13664" coordsize="2,350">
              <v:shape style="position:absolute;left:10232;top:13664;width:2;height:350" coordorigin="10232,13664" coordsize="0,350" path="m10232,14014l10232,13664e" filled="f" stroked="t" strokeweight="2.83pt" strokecolor="#EDEDED">
                <v:path arrowok="t"/>
              </v:shape>
            </v:group>
            <v:group style="position:absolute;left:9039;top:13907;width:2;height:573" coordorigin="9039,13907" coordsize="2,573">
              <v:shape style="position:absolute;left:9039;top:13907;width:2;height:573" coordorigin="9039,13907" coordsize="0,573" path="m9039,14480l9039,13907e" filled="f" stroked="t" strokeweight="4.016080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8"/>
          <w:szCs w:val="28"/>
          <w:color w:val="3A3A3B"/>
          <w:spacing w:val="0"/>
          <w:w w:val="100"/>
          <w:b/>
          <w:bCs/>
        </w:rPr>
        <w:t>A.</w:t>
      </w:r>
      <w:r>
        <w:rPr>
          <w:rFonts w:ascii="Arial" w:hAnsi="Arial" w:cs="Arial" w:eastAsia="Arial"/>
          <w:sz w:val="28"/>
          <w:szCs w:val="28"/>
          <w:color w:val="3A3A3B"/>
          <w:spacing w:val="-61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A3A3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8"/>
          <w:szCs w:val="28"/>
          <w:color w:val="3A3A3B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9"/>
          <w:szCs w:val="29"/>
          <w:color w:val="3A3A3B"/>
          <w:spacing w:val="0"/>
          <w:w w:val="105"/>
          <w:b/>
          <w:bCs/>
          <w:position w:val="2"/>
        </w:rPr>
        <w:t>erimKOSE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33" w:right="-71"/>
        <w:jc w:val="left"/>
        <w:tabs>
          <w:tab w:pos="20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A3A3B"/>
          <w:spacing w:val="0"/>
          <w:w w:val="100"/>
        </w:rPr>
        <w:t>l-</w:t>
      </w:r>
      <w:r>
        <w:rPr>
          <w:rFonts w:ascii="Arial" w:hAnsi="Arial" w:cs="Arial" w:eastAsia="Arial"/>
          <w:sz w:val="18"/>
          <w:szCs w:val="18"/>
          <w:color w:val="3A3A3B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alk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4D4D4F"/>
          <w:spacing w:val="0"/>
          <w:w w:val="99"/>
        </w:rPr>
        <w:t>Itfai</w:t>
      </w:r>
      <w:r>
        <w:rPr>
          <w:rFonts w:ascii="Arial" w:hAnsi="Arial" w:cs="Arial" w:eastAsia="Arial"/>
          <w:sz w:val="20"/>
          <w:szCs w:val="20"/>
          <w:color w:val="4D4D4F"/>
          <w:spacing w:val="-4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94"/>
        </w:rPr>
        <w:t>e</w:t>
      </w:r>
      <w:r>
        <w:rPr>
          <w:rFonts w:ascii="Arial" w:hAnsi="Arial" w:cs="Arial" w:eastAsia="Arial"/>
          <w:sz w:val="20"/>
          <w:szCs w:val="20"/>
          <w:color w:val="262626"/>
          <w:spacing w:val="-2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B"/>
          <w:spacing w:val="0"/>
          <w:w w:val="88"/>
        </w:rPr>
        <w:t>Kuze</w:t>
      </w:r>
      <w:r>
        <w:rPr>
          <w:rFonts w:ascii="Arial" w:hAnsi="Arial" w:cs="Arial" w:eastAsia="Arial"/>
          <w:sz w:val="20"/>
          <w:szCs w:val="20"/>
          <w:color w:val="3A3A3B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color w:val="3A3A3B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A3A3B"/>
          <w:spacing w:val="0"/>
          <w:w w:val="88"/>
        </w:rPr>
        <w:t>Bölg</w:t>
      </w:r>
      <w:r>
        <w:rPr>
          <w:rFonts w:ascii="Arial" w:hAnsi="Arial" w:cs="Arial" w:eastAsia="Arial"/>
          <w:sz w:val="20"/>
          <w:szCs w:val="20"/>
          <w:color w:val="3A3A3B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A3A3B"/>
          <w:spacing w:val="21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A3A3B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4" w:lineRule="exact"/>
        <w:ind w:left="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Öne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2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0" w:lineRule="exact"/>
        <w:ind w:left="13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779221pt;margin-top:13.418487pt;width:19.510041pt;height:60.5pt;mso-position-horizontal-relative:page;mso-position-vertical-relative:paragraph;z-index:-15018" type="#_x0000_t202" filled="f" stroked="f">
            <v:textbox inset="0,0,0,0">
              <w:txbxContent>
                <w:p>
                  <w:pPr>
                    <w:spacing w:before="0" w:after="0" w:line="1210" w:lineRule="exact"/>
                    <w:ind w:right="-221"/>
                    <w:jc w:val="left"/>
                    <w:rPr>
                      <w:rFonts w:ascii="Arial" w:hAnsi="Arial" w:cs="Arial" w:eastAsia="Arial"/>
                      <w:sz w:val="121"/>
                      <w:szCs w:val="121"/>
                    </w:rPr>
                  </w:pPr>
                  <w:rPr/>
                  <w:r>
                    <w:rPr>
                      <w:rFonts w:ascii="Arial" w:hAnsi="Arial" w:cs="Arial" w:eastAsia="Arial"/>
                      <w:sz w:val="121"/>
                      <w:szCs w:val="121"/>
                      <w:color w:val="5E6790"/>
                      <w:spacing w:val="0"/>
                      <w:w w:val="58"/>
                      <w:i/>
                      <w:position w:val="-1"/>
                    </w:rPr>
                    <w:t>6</w:t>
                  </w:r>
                  <w:r>
                    <w:rPr>
                      <w:rFonts w:ascii="Arial" w:hAnsi="Arial" w:cs="Arial" w:eastAsia="Arial"/>
                      <w:sz w:val="121"/>
                      <w:szCs w:val="12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424675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21"/>
          <w:szCs w:val="21"/>
          <w:color w:val="3A3A3B"/>
          <w:spacing w:val="0"/>
          <w:w w:val="100"/>
          <w:position w:val="-1"/>
        </w:rPr>
        <w:t>itf.</w:t>
      </w:r>
      <w:r>
        <w:rPr>
          <w:rFonts w:ascii="Arial" w:hAnsi="Arial" w:cs="Arial" w:eastAsia="Arial"/>
          <w:sz w:val="21"/>
          <w:szCs w:val="21"/>
          <w:color w:val="3A3A3B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21"/>
          <w:szCs w:val="21"/>
          <w:color w:val="3A3A3B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A3A3B"/>
          <w:spacing w:val="0"/>
          <w:w w:val="100"/>
          <w:position w:val="4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767" w:right="5674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20"/>
          <w:szCs w:val="20"/>
          <w:color w:val="2F3369"/>
          <w:w w:val="104"/>
          <w:position w:val="-1"/>
        </w:rPr>
        <w:t>·..</w:t>
      </w:r>
      <w:r>
        <w:rPr>
          <w:rFonts w:ascii="Arial" w:hAnsi="Arial" w:cs="Arial" w:eastAsia="Arial"/>
          <w:sz w:val="20"/>
          <w:szCs w:val="20"/>
          <w:color w:val="2F3369"/>
          <w:spacing w:val="-28"/>
          <w:w w:val="105"/>
          <w:position w:val="-1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424675"/>
          <w:spacing w:val="0"/>
          <w:w w:val="136"/>
          <w:i/>
          <w:position w:val="-1"/>
        </w:rPr>
        <w:t>1-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996" w:right="5731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24675"/>
          <w:spacing w:val="0"/>
          <w:w w:val="111"/>
        </w:rPr>
        <w:t>f-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40" w:right="180"/>
          <w:cols w:num="2" w:equalWidth="0">
            <w:col w:w="4099" w:space="456"/>
            <w:col w:w="6945"/>
          </w:cols>
        </w:sectPr>
      </w:pPr>
      <w:rPr/>
    </w:p>
    <w:p>
      <w:pPr>
        <w:spacing w:before="67" w:after="0" w:line="222" w:lineRule="auto"/>
        <w:ind w:left="628" w:right="-151" w:firstLine="-25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1D1D1D"/>
          <w:spacing w:val="-415"/>
          <w:w w:val="171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0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87" w:lineRule="exact"/>
        <w:ind w:left="-40" w:right="514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500.160004pt;margin-top:-8.094852pt;width:49.919998pt;height:45.119999pt;mso-position-horizontal-relative:page;mso-position-vertical-relative:paragraph;z-index:-15017" type="#_x0000_t75">
            <v:imagedata r:id="rId47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5"/>
          <w:position w:val="-1"/>
        </w:rPr>
        <w:t>BELEDIYESi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57" w:right="5254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82"/>
        </w:rPr>
        <w:t>Gl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92" w:lineRule="exact"/>
        <w:ind w:left="31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2" w:lineRule="exact"/>
        <w:ind w:left="590" w:right="584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40" w:bottom="280" w:left="240" w:right="280"/>
          <w:cols w:num="2" w:equalWidth="0">
            <w:col w:w="1650" w:space="1768"/>
            <w:col w:w="7982"/>
          </w:cols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2"/>
        </w:rPr>
        <w:t>!Yana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69" w:lineRule="exact"/>
        <w:ind w:left="14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352261pt;margin-top:-64.666969pt;width:559.085499pt;height:63.789463pt;mso-position-horizontal-relative:page;mso-position-vertical-relative:paragraph;z-index:-15013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19" w:hRule="exact"/>
                    </w:trPr>
                    <w:tc>
                      <w:tcPr>
                        <w:tcW w:w="1108" w:type="dxa"/>
                        <w:tcBorders>
                          <w:top w:val="single" w:sz="5.66408" w:space="0" w:color="4B4B4B"/>
                          <w:bottom w:val="single" w:sz="5.66408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0"/>
                            <w:w w:val="92"/>
                          </w:rPr>
                          <w:t>!Ola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0"/>
                            <w:w w:val="92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7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1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12" w:type="dxa"/>
                        <w:tcBorders>
                          <w:top w:val="single" w:sz="5.66408" w:space="0" w:color="4B4B4B"/>
                          <w:bottom w:val="single" w:sz="5.66408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240" w:lineRule="auto"/>
                          <w:ind w:left="15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-10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15"/>
                          </w:rPr>
                          <w:t>09.05.2017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64" w:type="dxa"/>
                        <w:tcBorders>
                          <w:top w:val="single" w:sz="5.66408" w:space="0" w:color="4B4B4B"/>
                          <w:bottom w:val="single" w:sz="5.66408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240" w:lineRule="auto"/>
                          <w:ind w:left="46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w w:val="83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10"/>
                            <w:w w:val="82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D1D1D"/>
                            <w:spacing w:val="0"/>
                            <w:w w:val="99"/>
                          </w:rPr>
                          <w:t>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D1D1D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D1D1D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0"/>
                            <w:w w:val="100"/>
                          </w:rPr>
                          <w:t>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-3"/>
                            <w:w w:val="107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95959"/>
                            <w:spacing w:val="0"/>
                            <w:w w:val="10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95959"/>
                            <w:spacing w:val="-6"/>
                            <w:w w:val="10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7"/>
                          </w:rPr>
                          <w:t>22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091" w:type="dxa"/>
                        <w:gridSpan w:val="2"/>
                        <w:tcBorders>
                          <w:top w:val="single" w:sz="5.66408" w:space="0" w:color="4B4B4B"/>
                          <w:bottom w:val="single" w:sz="5.66408" w:space="0" w:color="4B4B4B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>
                          <w:spacing w:before="8" w:after="0" w:line="240" w:lineRule="auto"/>
                          <w:ind w:left="327" w:right="-20"/>
                          <w:jc w:val="left"/>
                          <w:tabs>
                            <w:tab w:pos="236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89"/>
                          </w:rPr>
                          <w:t>l!!_ildirim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2"/>
                            <w:w w:val="8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14:35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0"/>
                            <w:w w:val="89"/>
                          </w:rPr>
                          <w:t>jTel: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-4"/>
                            <w:w w:val="8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0232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293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88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8"/>
                          </w:rPr>
                          <w:t>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4" w:hRule="exact"/>
                    </w:trPr>
                    <w:tc>
                      <w:tcPr>
                        <w:tcW w:w="1108" w:type="dxa"/>
                        <w:tcBorders>
                          <w:top w:val="single" w:sz="5.66408" w:space="0" w:color="4B4B4B"/>
                          <w:bottom w:val="single" w:sz="5.66408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240" w:lineRule="auto"/>
                          <w:ind w:left="5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12" w:type="dxa"/>
                        <w:tcBorders>
                          <w:top w:val="single" w:sz="5.66408" w:space="0" w:color="4B4B4B"/>
                          <w:bottom w:val="single" w:sz="5.66408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240" w:lineRule="auto"/>
                          <w:ind w:left="16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95959"/>
                            <w:w w:val="15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95959"/>
                            <w:spacing w:val="-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6"/>
                          </w:rPr>
                          <w:t>09.0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-7"/>
                            <w:w w:val="106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95959"/>
                            <w:spacing w:val="-4"/>
                            <w:w w:val="129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3"/>
                          </w:rPr>
                          <w:t>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64" w:type="dxa"/>
                        <w:tcBorders>
                          <w:top w:val="single" w:sz="5.66408" w:space="0" w:color="4B4B4B"/>
                          <w:bottom w:val="single" w:sz="5.66408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240" w:lineRule="auto"/>
                          <w:ind w:left="460" w:right="-20"/>
                          <w:jc w:val="left"/>
                          <w:tabs>
                            <w:tab w:pos="16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!Kayıt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-3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15"/>
                          </w:rPr>
                          <w:t>2920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091" w:type="dxa"/>
                        <w:gridSpan w:val="2"/>
                        <w:tcBorders>
                          <w:top w:val="single" w:sz="5.66408" w:space="0" w:color="4B4B4B"/>
                          <w:bottom w:val="single" w:sz="5.66408" w:space="0" w:color="4B4B4B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>
                          <w:spacing w:before="3" w:after="0" w:line="240" w:lineRule="auto"/>
                          <w:ind w:left="35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18"/>
                          </w:rPr>
                          <w:t>Alan: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-16"/>
                            <w:w w:val="1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3"/>
                          </w:rPr>
                          <w:t>Santral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1175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192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97"/>
                            <w:position w:val="-1"/>
                          </w:rPr>
                          <w:t>!Bildirile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97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5"/>
                            <w:w w:val="97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95959"/>
                            <w:spacing w:val="0"/>
                            <w:w w:val="126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95959"/>
                            <w:spacing w:val="-16"/>
                            <w:w w:val="126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Mendere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Barbaro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2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3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Yıkı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Minare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2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Mevkii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3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Dere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içi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3" w:hRule="exact"/>
                    </w:trPr>
                    <w:tc>
                      <w:tcPr>
                        <w:tcW w:w="1108" w:type="dxa"/>
                        <w:tcBorders>
                          <w:top w:val="single" w:sz="5.66408" w:space="0" w:color="4B4B4B"/>
                          <w:bottom w:val="single" w:sz="5.66408" w:space="0" w:color="484848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240" w:lineRule="auto"/>
                          <w:ind w:left="5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Do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3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670" w:type="dxa"/>
                        <w:gridSpan w:val="3"/>
                        <w:tcBorders>
                          <w:top w:val="single" w:sz="5.66408" w:space="0" w:color="4B4B4B"/>
                          <w:bottom w:val="single" w:sz="5.66408" w:space="0" w:color="484848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240" w:lineRule="auto"/>
                          <w:ind w:left="16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95959"/>
                            <w:w w:val="15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95959"/>
                            <w:spacing w:val="-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Mendere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0"/>
                            <w:w w:val="100"/>
                          </w:rPr>
                          <w:t>Barbaro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Yıkı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Minare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Mevkii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Dere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Içi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397" w:type="dxa"/>
                        <w:tcBorders>
                          <w:top w:val="single" w:sz="5.66408" w:space="0" w:color="4B4B4B"/>
                          <w:bottom w:val="single" w:sz="5.66408" w:space="0" w:color="484848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108" w:type="dxa"/>
                        <w:tcBorders>
                          <w:top w:val="single" w:sz="5.66408" w:space="0" w:color="484848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192" w:lineRule="exact"/>
                          <w:ind w:left="5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-1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2"/>
                            <w:position w:val="-1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670" w:type="dxa"/>
                        <w:gridSpan w:val="3"/>
                        <w:tcBorders>
                          <w:top w:val="single" w:sz="5.66408" w:space="0" w:color="484848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192" w:lineRule="exact"/>
                          <w:ind w:left="150" w:right="-20"/>
                          <w:jc w:val="left"/>
                          <w:tabs>
                            <w:tab w:pos="340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152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4"/>
                            <w:w w:val="152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Sazlı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98"/>
                            <w:position w:val="-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99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-3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73"/>
                            <w:position w:val="-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3"/>
                            <w:position w:val="-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397" w:type="dxa"/>
                        <w:tcBorders>
                          <w:top w:val="single" w:sz="5.66408" w:space="0" w:color="484848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192" w:lineRule="exact"/>
                          <w:ind w:left="102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0"/>
                            <w:w w:val="100"/>
                            <w:position w:val="-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-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14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-11"/>
                            <w:w w:val="114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14"/>
                            <w:position w:val="-1"/>
                          </w:rPr>
                          <w:t>E.K.D.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14" w:hRule="exact"/>
                    </w:trPr>
                    <w:tc>
                      <w:tcPr>
                        <w:tcW w:w="11175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2" w:after="0" w:line="192" w:lineRule="exact"/>
                          <w:ind w:left="40" w:right="-20"/>
                          <w:jc w:val="left"/>
                          <w:tabs>
                            <w:tab w:pos="3540" w:val="left"/>
                            <w:tab w:pos="664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92"/>
                            <w:position w:val="-1"/>
                          </w:rPr>
                          <w:t>[Yangı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92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5"/>
                            <w:w w:val="92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2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0"/>
                            <w:w w:val="100"/>
                            <w:position w:val="-1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4"/>
                            <w:spacing w:val="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95959"/>
                            <w:spacing w:val="0"/>
                            <w:w w:val="126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95959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95959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92"/>
                            <w:position w:val="-1"/>
                          </w:rPr>
                          <w:t>[Yapını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92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2"/>
                            <w:w w:val="92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-1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1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  <w:position w:val="-1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152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003174pt;margin-top:-2.183172pt;width:32.689209pt;height:26pt;mso-position-horizontal-relative:page;mso-position-vertical-relative:paragraph;z-index:-1501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-56"/>
                      <w:w w:val="4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position w:val="-2"/>
        </w:rPr>
        <w:t>Beto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1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5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nn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hşap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285"/>
          <w:position w:val="-2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4"/>
          <w:position w:val="-2"/>
        </w:rPr>
        <w:t>...............................................................................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9"/>
          <w:w w:val="10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7"/>
          <w:position w:val="-2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9"/>
          <w:w w:val="107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16"/>
          <w:position w:val="-2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3354" w:right="-20"/>
        <w:jc w:val="left"/>
        <w:tabs>
          <w:tab w:pos="3940" w:val="left"/>
          <w:tab w:pos="4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959595"/>
          <w:spacing w:val="0"/>
          <w:w w:val="55"/>
          <w:position w:val="1"/>
        </w:rPr>
        <w:t>j</w:t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100"/>
          <w:position w:val="1"/>
        </w:rPr>
      </w:r>
      <w:r>
        <w:rPr>
          <w:rFonts w:ascii="Arial" w:hAnsi="Arial" w:cs="Arial" w:eastAsia="Arial"/>
          <w:sz w:val="29"/>
          <w:szCs w:val="29"/>
          <w:color w:val="959595"/>
          <w:spacing w:val="0"/>
          <w:w w:val="55"/>
          <w:position w:val="1"/>
        </w:rPr>
        <w:t>j</w:t>
      </w:r>
      <w:r>
        <w:rPr>
          <w:rFonts w:ascii="Arial" w:hAnsi="Arial" w:cs="Arial" w:eastAsia="Arial"/>
          <w:sz w:val="29"/>
          <w:szCs w:val="29"/>
          <w:color w:val="959595"/>
          <w:spacing w:val="-43"/>
          <w:w w:val="55"/>
          <w:position w:val="1"/>
        </w:rPr>
        <w:t> </w:t>
      </w:r>
      <w:r>
        <w:rPr>
          <w:rFonts w:ascii="Arial" w:hAnsi="Arial" w:cs="Arial" w:eastAsia="Arial"/>
          <w:sz w:val="29"/>
          <w:szCs w:val="29"/>
          <w:color w:val="95959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95959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3"/>
          <w:position w:val="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61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9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1"/>
        </w:rPr>
        <w:t>15:00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2" w:after="0" w:line="344" w:lineRule="exact"/>
        <w:ind w:right="-20"/>
        <w:jc w:val="left"/>
        <w:tabs>
          <w:tab w:pos="3560" w:val="left"/>
          <w:tab w:pos="890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46"/>
          <w:position w:val="7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6"/>
          <w:w w:val="146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46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46"/>
          <w:position w:val="7"/>
        </w:rPr>
        <w:t>racı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2"/>
          <w:w w:val="146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</w:r>
      <w:r>
        <w:rPr>
          <w:rFonts w:ascii="Arial" w:hAnsi="Arial" w:cs="Arial" w:eastAsia="Arial"/>
          <w:sz w:val="31"/>
          <w:szCs w:val="31"/>
          <w:color w:val="808080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39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3"/>
          <w:w w:val="13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CANBULAT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80"/>
          <w:cols w:num="2" w:equalWidth="0">
            <w:col w:w="1118" w:space="1103"/>
            <w:col w:w="9179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4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w w:val="14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4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3" w:lineRule="exact"/>
        <w:ind w:left="16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6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2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2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14:36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1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855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0" w:after="0" w:line="240" w:lineRule="auto"/>
        <w:ind w:left="255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40" w:lineRule="auto"/>
        <w:ind w:left="257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68" w:lineRule="auto"/>
        <w:ind w:left="24" w:right="-49" w:firstLine="2535"/>
        <w:jc w:val="left"/>
        <w:tabs>
          <w:tab w:pos="2540" w:val="left"/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Geü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alg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14:47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80"/>
          <w:cols w:num="3" w:equalWidth="0">
            <w:col w:w="624" w:space="1543"/>
            <w:col w:w="4818" w:space="709"/>
            <w:col w:w="3706"/>
          </w:cols>
        </w:sectPr>
      </w:pPr>
      <w:rPr/>
    </w:p>
    <w:p>
      <w:pPr>
        <w:spacing w:before="10" w:after="0" w:line="240" w:lineRule="auto"/>
        <w:ind w:left="14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6"/>
        </w:rPr>
        <w:t>!Yardımcı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15:00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2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4"/>
          <w:position w:val="-1"/>
        </w:rPr>
        <w:t>DönUş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06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1"/>
        </w:rPr>
        <w:t>16:30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5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8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80"/>
          <w:cols w:num="4" w:equalWidth="0">
            <w:col w:w="1885" w:space="301"/>
            <w:col w:w="1303" w:space="1227"/>
            <w:col w:w="1046" w:space="1848"/>
            <w:col w:w="379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2" w:lineRule="exact"/>
        <w:ind w:left="14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2"/>
          <w:position w:val="-1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2"/>
        </w:rPr>
        <w:t>GelenA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8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616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ÖZKAYA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192" w:lineRule="exact"/>
        <w:ind w:left="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yanınakla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80"/>
          <w:cols w:num="2" w:equalWidth="0">
            <w:col w:w="1985" w:space="201"/>
            <w:col w:w="9214"/>
          </w:cols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8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</w:rPr>
        <w:t>öndlirme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8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8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2" w:lineRule="exact"/>
        <w:ind w:left="17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yoktu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0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SöndUrmede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79" w:lineRule="exact"/>
        <w:ind w:right="-9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444444"/>
          <w:spacing w:val="0"/>
          <w:w w:val="145"/>
          <w:position w:val="-3"/>
        </w:rPr>
        <w:t>u</w:t>
      </w:r>
      <w:r>
        <w:rPr>
          <w:rFonts w:ascii="Arial" w:hAnsi="Arial" w:cs="Arial" w:eastAsia="Arial"/>
          <w:sz w:val="18"/>
          <w:szCs w:val="18"/>
          <w:color w:val="444444"/>
          <w:spacing w:val="-38"/>
          <w:w w:val="14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89"/>
          <w:position w:val="-3"/>
        </w:rPr>
        <w:t>IKöpUk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3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right="732"/>
        <w:jc w:val="righ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444444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77" w:lineRule="exact"/>
        <w:ind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w w:val="83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83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29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4"/>
          <w:position w:val="-3"/>
        </w:rPr>
        <w:t>K.T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08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4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66"/>
          <w:position w:val="-4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3"/>
          <w:w w:val="166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right="-20"/>
        <w:jc w:val="left"/>
        <w:tabs>
          <w:tab w:pos="156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4"/>
          <w:szCs w:val="34"/>
          <w:color w:val="444444"/>
          <w:spacing w:val="0"/>
          <w:w w:val="71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595959"/>
          <w:spacing w:val="0"/>
          <w:w w:val="71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80"/>
          <w:cols w:num="4" w:equalWidth="0">
            <w:col w:w="2180" w:space="39"/>
            <w:col w:w="1373" w:space="1124"/>
            <w:col w:w="2714" w:space="746"/>
            <w:col w:w="3224"/>
          </w:cols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80"/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5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4" w:lineRule="auto"/>
        <w:ind w:right="8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verile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sazlı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bölgeni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rüzgarı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kopara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sazlı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80"/>
          <w:cols w:num="2" w:equalWidth="0">
            <w:col w:w="1634" w:space="552"/>
            <w:col w:w="9214"/>
          </w:cols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80"/>
        </w:sectPr>
      </w:pPr>
      <w:rPr/>
    </w:p>
    <w:p>
      <w:pPr>
        <w:spacing w:before="38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8" w:lineRule="auto"/>
        <w:ind w:left="166" w:right="26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6"/>
        </w:rPr>
        <w:t>Te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7"/>
          <w:w w:val="9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D1D1D"/>
          <w:spacing w:val="0"/>
          <w:w w:val="7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D1D1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68" w:lineRule="exact"/>
        <w:ind w:left="166"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100"/>
        </w:rPr>
        <w:t>ffi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1"/>
        </w:rPr>
        <w:t>Döı1UşU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1" w:lineRule="exact"/>
        <w:ind w:left="166" w:right="-66"/>
        <w:jc w:val="left"/>
        <w:tabs>
          <w:tab w:pos="1060" w:val="left"/>
          <w:tab w:pos="1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2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44444"/>
          <w:w w:val="102"/>
        </w:rPr>
        <w:t>Şirket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D1D1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D1D1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09.05.2017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192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left="722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2"/>
        </w:rPr>
        <w:t>redeli: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16:40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3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280"/>
          <w:cols w:num="4" w:equalWidth="0">
            <w:col w:w="1979" w:space="207"/>
            <w:col w:w="2828" w:space="1052"/>
            <w:col w:w="1256" w:space="1378"/>
            <w:col w:w="2700"/>
          </w:cols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8.526249pt;margin-top:37.969006pt;width:559.091527pt;height:751.150993pt;mso-position-horizontal-relative:page;mso-position-vertical-relative:page;z-index:-15015" coordorigin="371,759" coordsize="11182,15023">
            <v:shape style="position:absolute;left:2208;top:14918;width:2611;height:864" type="#_x0000_t75">
              <v:imagedata r:id="rId48" o:title=""/>
            </v:shape>
            <v:group style="position:absolute;left:378;top:783;width:11139;height:2" coordorigin="378,783" coordsize="11139,2">
              <v:shape style="position:absolute;left:378;top:783;width:11139;height:2" coordorigin="378,783" coordsize="11139,0" path="m378,783l11517,783e" filled="f" stroked="t" strokeweight=".70801pt" strokecolor="#4B4B4B">
                <v:path arrowok="t"/>
              </v:shape>
            </v:group>
            <v:group style="position:absolute;left:394;top:766;width:2;height:14920" coordorigin="394,766" coordsize="2,14920">
              <v:shape style="position:absolute;left:394;top:766;width:2;height:14920" coordorigin="394,766" coordsize="0,14920" path="m394,15686l394,766e" filled="f" stroked="t" strokeweight=".70801pt" strokecolor="#4B4B4B">
                <v:path arrowok="t"/>
              </v:shape>
            </v:group>
            <v:group style="position:absolute;left:2407;top:771;width:2;height:1495" coordorigin="2407,771" coordsize="2,1495">
              <v:shape style="position:absolute;left:2407;top:771;width:2;height:1495" coordorigin="2407,771" coordsize="0,1495" path="m2407,2266l2407,771e" filled="f" stroked="t" strokeweight=".70801pt" strokecolor="#383838">
                <v:path arrowok="t"/>
              </v:shape>
            </v:group>
            <v:group style="position:absolute;left:9133;top:781;width:2;height:1500" coordorigin="9133,781" coordsize="2,1500">
              <v:shape style="position:absolute;left:9133;top:781;width:2;height:1500" coordorigin="9133,781" coordsize="0,1500" path="m9133,2280l9133,781e" filled="f" stroked="t" strokeweight=".70801pt" strokecolor="#444444">
                <v:path arrowok="t"/>
              </v:shape>
            </v:group>
            <v:group style="position:absolute;left:11515;top:786;width:2;height:3304" coordorigin="11515,786" coordsize="2,3304">
              <v:shape style="position:absolute;left:11515;top:786;width:2;height:3304" coordorigin="11515,786" coordsize="0,3304" path="m11515,4089l11515,786e" filled="f" stroked="t" strokeweight=".70801pt" strokecolor="#4F4F4F">
                <v:path arrowok="t"/>
              </v:shape>
            </v:group>
            <v:group style="position:absolute;left:387;top:4073;width:11135;height:2" coordorigin="387,4073" coordsize="11135,2">
              <v:shape style="position:absolute;left:387;top:4073;width:11135;height:2" coordorigin="387,4073" coordsize="11135,0" path="m387,4073l11522,4073e" filled="f" stroked="t" strokeweight=".944013pt" strokecolor="#484848">
                <v:path arrowok="t"/>
              </v:shape>
            </v:group>
            <v:group style="position:absolute;left:2419;top:4066;width:2;height:11045" coordorigin="2419,4066" coordsize="2,11045">
              <v:shape style="position:absolute;left:2419;top:4066;width:2;height:11045" coordorigin="2419,4066" coordsize="0,11045" path="m2419,15110l2419,4066e" filled="f" stroked="t" strokeweight=".70801pt" strokecolor="#444444">
                <v:path arrowok="t"/>
              </v:shape>
            </v:group>
            <v:group style="position:absolute;left:11531;top:4351;width:2;height:11345" coordorigin="11531,4351" coordsize="2,11345">
              <v:shape style="position:absolute;left:11531;top:4351;width:2;height:11345" coordorigin="11531,4351" coordsize="0,11345" path="m11531,15696l11531,4351e" filled="f" stroked="t" strokeweight=".70801pt" strokecolor="#545454">
                <v:path arrowok="t"/>
              </v:shape>
            </v:group>
            <v:group style="position:absolute;left:2403;top:4568;width:9119;height:2" coordorigin="2403,4568" coordsize="9119,2">
              <v:shape style="position:absolute;left:2403;top:4568;width:9119;height:2" coordorigin="2403,4568" coordsize="9119,0" path="m2403,4568l11522,4568e" filled="f" stroked="t" strokeweight=".944013pt" strokecolor="#484848">
                <v:path arrowok="t"/>
              </v:shape>
            </v:group>
            <v:group style="position:absolute;left:4949;top:4561;width:2;height:2057" coordorigin="4949,4561" coordsize="2,2057">
              <v:shape style="position:absolute;left:4949;top:4561;width:2;height:2057" coordorigin="4949,4561" coordsize="0,2057" path="m4949,6617l4949,4561e" filled="f" stroked="t" strokeweight=".70801pt" strokecolor="#444444">
                <v:path arrowok="t"/>
              </v:shape>
            </v:group>
            <v:group style="position:absolute;left:4937;top:5051;width:6589;height:2" coordorigin="4937,5051" coordsize="6589,2">
              <v:shape style="position:absolute;left:4937;top:5051;width:6589;height:2" coordorigin="4937,5051" coordsize="6589,0" path="m4937,5051l11526,5051e" filled="f" stroked="t" strokeweight=".70801pt" strokecolor="#575757">
                <v:path arrowok="t"/>
              </v:shape>
            </v:group>
            <v:group style="position:absolute;left:4942;top:5289;width:6589;height:2" coordorigin="4942,5289" coordsize="6589,2">
              <v:shape style="position:absolute;left:4942;top:5289;width:6589;height:2" coordorigin="4942,5289" coordsize="6589,0" path="m4942,5289l11531,5289e" filled="f" stroked="t" strokeweight=".70801pt" strokecolor="#4F4F4F">
                <v:path arrowok="t"/>
              </v:shape>
            </v:group>
            <v:group style="position:absolute;left:4942;top:5527;width:6589;height:2" coordorigin="4942,5527" coordsize="6589,2">
              <v:shape style="position:absolute;left:4942;top:5527;width:6589;height:2" coordorigin="4942,5527" coordsize="6589,0" path="m4942,5527l11531,5527e" filled="f" stroked="t" strokeweight=".70801pt" strokecolor="#484848">
                <v:path arrowok="t"/>
              </v:shape>
            </v:group>
            <v:group style="position:absolute;left:2407;top:5744;width:9124;height:2" coordorigin="2407,5744" coordsize="9124,2">
              <v:shape style="position:absolute;left:2407;top:5744;width:9124;height:2" coordorigin="2407,5744" coordsize="9124,0" path="m2407,5744l11531,5744e" filled="f" stroked="t" strokeweight=".70801pt" strokecolor="#4B4B4B">
                <v:path arrowok="t"/>
              </v:shape>
            </v:group>
            <v:group style="position:absolute;left:382;top:4351;width:11144;height:2" coordorigin="382,4351" coordsize="11144,2">
              <v:shape style="position:absolute;left:382;top:4351;width:11144;height:2" coordorigin="382,4351" coordsize="11144,0" path="m382,4351l11526,4351e" filled="f" stroked="t" strokeweight=".70801pt" strokecolor="#484848">
                <v:path arrowok="t"/>
              </v:shape>
            </v:group>
            <v:group style="position:absolute;left:382;top:5972;width:11144;height:2" coordorigin="382,5972" coordsize="11144,2">
              <v:shape style="position:absolute;left:382;top:5972;width:11144;height:2" coordorigin="382,5972" coordsize="11144,0" path="m382,5972l11526,5972e" filled="f" stroked="t" strokeweight=".70801pt" strokecolor="#4F4F4F">
                <v:path arrowok="t"/>
              </v:shape>
            </v:group>
            <v:group style="position:absolute;left:2403;top:6394;width:9129;height:2" coordorigin="2403,6394" coordsize="9129,2">
              <v:shape style="position:absolute;left:2403;top:6394;width:9129;height:2" coordorigin="2403,6394" coordsize="9129,0" path="m2403,6394l11531,6394e" filled="f" stroked="t" strokeweight=".70801pt" strokecolor="#484848">
                <v:path arrowok="t"/>
              </v:shape>
            </v:group>
            <v:group style="position:absolute;left:7835;top:5965;width:2;height:652" coordorigin="7835,5965" coordsize="2,652">
              <v:shape style="position:absolute;left:7835;top:5965;width:2;height:652" coordorigin="7835,5965" coordsize="0,652" path="m7835,6617l7835,5965e" filled="f" stroked="t" strokeweight=".70801pt" strokecolor="#4B4B4B">
                <v:path arrowok="t"/>
              </v:shape>
            </v:group>
            <v:group style="position:absolute;left:2407;top:6613;width:9119;height:2" coordorigin="2407,6613" coordsize="9119,2">
              <v:shape style="position:absolute;left:2407;top:6613;width:9119;height:2" coordorigin="2407,6613" coordsize="9119,0" path="m2407,6613l11526,6613e" filled="f" stroked="t" strokeweight=".70801pt" strokecolor="#4B4B4B">
                <v:path arrowok="t"/>
              </v:shape>
            </v:group>
            <v:group style="position:absolute;left:382;top:6827;width:11154;height:2" coordorigin="382,6827" coordsize="11154,2">
              <v:shape style="position:absolute;left:382;top:6827;width:11154;height:2" coordorigin="382,6827" coordsize="11154,0" path="m382,6827l11536,6827e" filled="f" stroked="t" strokeweight=".70801pt" strokecolor="#484848">
                <v:path arrowok="t"/>
              </v:shape>
            </v:group>
            <v:group style="position:absolute;left:4947;top:7469;width:6589;height:2" coordorigin="4947,7469" coordsize="6589,2">
              <v:shape style="position:absolute;left:4947;top:7469;width:6589;height:2" coordorigin="4947,7469" coordsize="6589,0" path="m4947,7469l11536,7469e" filled="f" stroked="t" strokeweight=".70801pt" strokecolor="#4B4B4B">
                <v:path arrowok="t"/>
              </v:shape>
            </v:group>
            <v:group style="position:absolute;left:4942;top:7688;width:6594;height:2" coordorigin="4942,7688" coordsize="6594,2">
              <v:shape style="position:absolute;left:4942;top:7688;width:6594;height:2" coordorigin="4942,7688" coordsize="6594,0" path="m4942,7688l11536,7688e" filled="f" stroked="t" strokeweight=".70801pt" strokecolor="#4B4B4B">
                <v:path arrowok="t"/>
              </v:shape>
            </v:group>
            <v:group style="position:absolute;left:4954;top:7236;width:2;height:666" coordorigin="4954,7236" coordsize="2,666">
              <v:shape style="position:absolute;left:4954;top:7236;width:2;height:666" coordorigin="4954,7236" coordsize="0,666" path="m4954,7903l4954,7236e" filled="f" stroked="t" strokeweight=".70801pt" strokecolor="#484848">
                <v:path arrowok="t"/>
              </v:shape>
            </v:group>
            <v:group style="position:absolute;left:387;top:9745;width:11154;height:2" coordorigin="387,9745" coordsize="11154,2">
              <v:shape style="position:absolute;left:387;top:9745;width:11154;height:2" coordorigin="387,9745" coordsize="11154,0" path="m387,9745l11541,9745e" filled="f" stroked="t" strokeweight=".70801pt" strokecolor="#4B4B4B">
                <v:path arrowok="t"/>
              </v:shape>
            </v:group>
            <v:group style="position:absolute;left:378;top:7250;width:11154;height:2" coordorigin="378,7250" coordsize="11154,2">
              <v:shape style="position:absolute;left:378;top:7250;width:11154;height:2" coordorigin="378,7250" coordsize="11154,0" path="m378,7250l11531,7250e" filled="f" stroked="t" strokeweight=".70801pt" strokecolor="#4B4B4B">
                <v:path arrowok="t"/>
              </v:shape>
            </v:group>
            <v:group style="position:absolute;left:382;top:7900;width:11149;height:2" coordorigin="382,7900" coordsize="11149,2">
              <v:shape style="position:absolute;left:382;top:7900;width:11149;height:2" coordorigin="382,7900" coordsize="11149,0" path="m382,7900l11531,7900e" filled="f" stroked="t" strokeweight=".70801pt" strokecolor="#4B4B4B">
                <v:path arrowok="t"/>
              </v:shape>
            </v:group>
            <v:group style="position:absolute;left:387;top:8707;width:11144;height:2" coordorigin="387,8707" coordsize="11144,2">
              <v:shape style="position:absolute;left:387;top:8707;width:11144;height:2" coordorigin="387,8707" coordsize="11144,0" path="m387,8707l11531,8707e" filled="f" stroked="t" strokeweight=".70801pt" strokecolor="#4B4B4B">
                <v:path arrowok="t"/>
              </v:shape>
            </v:group>
            <v:group style="position:absolute;left:382;top:10083;width:11158;height:2" coordorigin="382,10083" coordsize="11158,2">
              <v:shape style="position:absolute;left:382;top:10083;width:11158;height:2" coordorigin="382,10083" coordsize="11158,0" path="m382,10083l11541,10083e" filled="f" stroked="t" strokeweight=".70801pt" strokecolor="#4F4F4F">
                <v:path arrowok="t"/>
              </v:shape>
            </v:group>
            <v:group style="position:absolute;left:387;top:10314;width:11154;height:2" coordorigin="387,10314" coordsize="11154,2">
              <v:shape style="position:absolute;left:387;top:10314;width:11154;height:2" coordorigin="387,10314" coordsize="11154,0" path="m387,10314l11541,10314e" filled="f" stroked="t" strokeweight=".944013pt" strokecolor="#4F4F4F">
                <v:path arrowok="t"/>
              </v:shape>
            </v:group>
            <v:group style="position:absolute;left:387;top:11240;width:11154;height:2" coordorigin="387,11240" coordsize="11154,2">
              <v:shape style="position:absolute;left:387;top:11240;width:11154;height:2" coordorigin="387,11240" coordsize="11154,0" path="m387,11240l11541,11240e" filled="f" stroked="t" strokeweight=".70801pt" strokecolor="#4B4B4B">
                <v:path arrowok="t"/>
              </v:shape>
            </v:group>
            <v:group style="position:absolute;left:392;top:13311;width:2039;height:2" coordorigin="392,13311" coordsize="2039,2">
              <v:shape style="position:absolute;left:392;top:13311;width:2039;height:2" coordorigin="392,13311" coordsize="2039,0" path="m392,13311l2431,13311e" filled="f" stroked="t" strokeweight=".70801pt" strokecolor="#545454">
                <v:path arrowok="t"/>
              </v:shape>
            </v:group>
            <v:group style="position:absolute;left:392;top:15677;width:11154;height:2" coordorigin="392,15677" coordsize="11154,2">
              <v:shape style="position:absolute;left:392;top:15677;width:11154;height:2" coordorigin="392,15677" coordsize="11154,0" path="m392,15677l11545,15677e" filled="f" stroked="t" strokeweight=".70801pt" strokecolor="#57575B">
                <v:path arrowok="t"/>
              </v:shape>
            </v:group>
            <v:group style="position:absolute;left:1189;top:11149;width:2;height:4537" coordorigin="1189,11149" coordsize="2,4537">
              <v:shape style="position:absolute;left:1189;top:11149;width:2;height:4537" coordorigin="1189,11149" coordsize="0,4537" path="m1189,15686l1189,11149e" filled="f" stroked="t" strokeweight=".70801pt" strokecolor="#484848">
                <v:path arrowok="t"/>
              </v:shape>
            </v:group>
            <v:group style="position:absolute;left:1761;top:10988;width:2;height:4723" coordorigin="1761,10988" coordsize="2,4723">
              <v:shape style="position:absolute;left:1761;top:10988;width:2;height:4723" coordorigin="1761,10988" coordsize="0,4723" path="m1761,15710l1761,10988e" filled="f" stroked="t" strokeweight=".70801pt" strokecolor="#444444">
                <v:path arrowok="t"/>
              </v:shape>
            </v:group>
            <v:group style="position:absolute;left:5947;top:11935;width:2;height:605" coordorigin="5947,11935" coordsize="2,605">
              <v:shape style="position:absolute;left:5947;top:11935;width:2;height:605" coordorigin="5947,11935" coordsize="0,605" path="m5947,12539l5947,11935e" filled="f" stroked="t" strokeweight="1.180016pt" strokecolor="#5760A0">
                <v:path arrowok="t"/>
              </v:shape>
            </v:group>
            <v:group style="position:absolute;left:3696;top:12525;width:2;height:1276" coordorigin="3696,12525" coordsize="2,1276">
              <v:shape style="position:absolute;left:3696;top:12525;width:2;height:1276" coordorigin="3696,12525" coordsize="0,1276" path="m3696,13801l3696,12525e" filled="f" stroked="t" strokeweight="3.304044pt" strokecolor="#3F488C">
                <v:path arrowok="t"/>
              </v:shape>
            </v:group>
            <v:group style="position:absolute;left:7399;top:10997;width:2;height:4689" coordorigin="7399,10997" coordsize="2,4689">
              <v:shape style="position:absolute;left:7399;top:10997;width:2;height:4689" coordorigin="7399,10997" coordsize="0,4689" path="m7399,15686l7399,10997e" filled="f" stroked="t" strokeweight=".70801pt" strokecolor="#4B4B4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38" w:after="0" w:line="240" w:lineRule="auto"/>
        <w:ind w:left="2281" w:right="5470"/>
        <w:jc w:val="center"/>
        <w:tabs>
          <w:tab w:pos="4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15.679993pt;margin-top:11.75962pt;width:157.440002pt;height:120.0pt;mso-position-horizontal-relative:page;mso-position-vertical-relative:paragraph;z-index:-15014" type="#_x0000_t75">
            <v:imagedata r:id="rId49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1.52pt;height:30.72pt;mso-position-horizontal-relative:char;mso-position-vertical-relative:line" type="#_x0000_t75">
            <v:imagedata r:id="rId5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76" w:lineRule="exact"/>
        <w:ind w:left="4382" w:right="5314"/>
        <w:jc w:val="center"/>
        <w:tabs>
          <w:tab w:pos="5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Mustafa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2"/>
        </w:rPr>
        <w:t>C</w:t>
      </w:r>
      <w:r>
        <w:rPr>
          <w:rFonts w:ascii="Arial" w:hAnsi="Arial" w:cs="Arial" w:eastAsia="Arial"/>
          <w:sz w:val="17"/>
          <w:szCs w:val="17"/>
          <w:color w:val="444444"/>
          <w:spacing w:val="-41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9"/>
          <w:position w:val="-2"/>
        </w:rPr>
        <w:t>BULAT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2672" w:right="5915"/>
        <w:jc w:val="center"/>
        <w:tabs>
          <w:tab w:pos="3560" w:val="left"/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0"/>
          <w:b/>
          <w:bCs/>
          <w:position w:val="1"/>
        </w:rPr>
        <w:t>Hali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-3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7"/>
          <w:w w:val="255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3"/>
          <w:b/>
          <w:bCs/>
          <w:position w:val="1"/>
        </w:rPr>
        <w:t>Ç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6"/>
          <w:position w:val="1"/>
        </w:rPr>
        <w:t>ttf.</w:t>
      </w:r>
      <w:r>
        <w:rPr>
          <w:rFonts w:ascii="Arial" w:hAnsi="Arial" w:cs="Arial" w:eastAsia="Arial"/>
          <w:sz w:val="22"/>
          <w:szCs w:val="22"/>
          <w:color w:val="2F2F2F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1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512" w:right="-20"/>
        <w:jc w:val="left"/>
        <w:tabs>
          <w:tab w:pos="36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shape style="position:absolute;margin-left:247.679993pt;margin-top:21.7073pt;width:91.199997pt;height:39.360001pt;mso-position-horizontal-relative:page;mso-position-vertical-relative:paragraph;z-index:-15016" type="#_x0000_t75">
            <v:imagedata r:id="rId51" o:title=""/>
          </v:shape>
        </w:pic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77"/>
        </w:rPr>
        <w:t>2</w:t>
      </w:r>
      <w:r>
        <w:rPr>
          <w:rFonts w:ascii="Arial" w:hAnsi="Arial" w:cs="Arial" w:eastAsia="Arial"/>
          <w:sz w:val="18"/>
          <w:szCs w:val="18"/>
          <w:color w:val="2F2F2F"/>
          <w:spacing w:val="18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4"/>
        </w:rPr>
        <w:t>Gru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4"/>
        </w:rPr>
        <w:t>p</w:t>
      </w:r>
      <w:r>
        <w:rPr>
          <w:rFonts w:ascii="Arial" w:hAnsi="Arial" w:cs="Arial" w:eastAsia="Arial"/>
          <w:sz w:val="18"/>
          <w:szCs w:val="18"/>
          <w:color w:val="2F2F2F"/>
          <w:spacing w:val="4"/>
          <w:w w:val="94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Amır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25" w:right="573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</w:rPr>
        <w:t>UğurŞAHİN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4896" w:right="593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40" w:right="280"/>
        </w:sectPr>
      </w:pPr>
      <w:rPr/>
    </w:p>
    <w:p>
      <w:pPr>
        <w:spacing w:before="71" w:after="0" w:line="217" w:lineRule="auto"/>
        <w:ind w:left="593" w:right="-157" w:firstLine="9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1"/>
          <w:szCs w:val="91"/>
          <w:color w:val="1F1F1F"/>
          <w:spacing w:val="-809"/>
          <w:w w:val="126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6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6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0"/>
        </w:rPr>
        <w:t>BÜVÜKSEHIR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6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left="372" w:right="441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504pt;margin-top:-5.270353pt;width:50.880001pt;height:46.080002pt;mso-position-horizontal-relative:page;mso-position-vertical-relative:paragraph;z-index:-15011" type="#_x0000_t75">
            <v:imagedata r:id="rId52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21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248" w:lineRule="exact"/>
        <w:ind w:left="1123" w:right="522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6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20" w:bottom="280" w:left="300" w:right="20"/>
          <w:cols w:num="2" w:equalWidth="0">
            <w:col w:w="1643" w:space="1709"/>
            <w:col w:w="8248"/>
          </w:cols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25" w:after="0" w:line="240" w:lineRule="auto"/>
        <w:ind w:left="110" w:right="-20"/>
        <w:jc w:val="left"/>
        <w:tabs>
          <w:tab w:pos="1700" w:val="left"/>
          <w:tab w:pos="3200" w:val="left"/>
          <w:tab w:pos="558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20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2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09.05.2017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-12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14:25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2"/>
          <w:i/>
        </w:rPr>
        <w:t>H</w:t>
      </w:r>
      <w:r>
        <w:rPr>
          <w:rFonts w:ascii="Arial" w:hAnsi="Arial" w:cs="Arial" w:eastAsia="Arial"/>
          <w:sz w:val="27"/>
          <w:szCs w:val="27"/>
          <w:color w:val="313131"/>
          <w:spacing w:val="13"/>
          <w:w w:val="52"/>
          <w:i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el: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130" w:right="-20"/>
        <w:jc w:val="left"/>
        <w:tabs>
          <w:tab w:pos="1700" w:val="left"/>
          <w:tab w:pos="3200" w:val="left"/>
          <w:tab w:pos="4580" w:val="left"/>
          <w:tab w:pos="5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09.05.2017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2919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Alan: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Mendere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9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Mendere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Derekö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853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134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Mendere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rekö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853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8" w:lineRule="exact"/>
        <w:ind w:left="110" w:right="-20"/>
        <w:jc w:val="left"/>
        <w:tabs>
          <w:tab w:pos="1740" w:val="left"/>
          <w:tab w:pos="4200" w:val="left"/>
          <w:tab w:pos="5680" w:val="left"/>
          <w:tab w:pos="7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82"/>
          <w:position w:val="-1"/>
        </w:rPr>
        <w:t>!Yangın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Yangmı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8"/>
          <w:szCs w:val="18"/>
          <w:color w:val="313131"/>
          <w:spacing w:val="-48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  <w:position w:val="0"/>
        </w:rPr>
        <w:t>Sebebi: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</w:sectPr>
      </w:pPr>
      <w:rPr/>
    </w:p>
    <w:p>
      <w:pPr>
        <w:spacing w:before="23" w:after="0" w:line="240" w:lineRule="auto"/>
        <w:ind w:left="134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70" w:lineRule="exact"/>
        <w:ind w:left="370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w w:val="92"/>
          <w:position w:val="-10"/>
        </w:rPr>
        <w:t>Be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92"/>
          <w:position w:val="-1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96"/>
          <w:position w:val="-10"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95"/>
          <w:position w:val="-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-2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rn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-1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00"/>
          <w:position w:val="-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5"/>
          <w:w w:val="100"/>
          <w:position w:val="-1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8"/>
          <w:position w:val="-1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9"/>
          <w:position w:val="-1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0"/>
          <w:w w:val="10"/>
          <w:position w:val="-10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0"/>
          <w:w w:val="10"/>
          <w:position w:val="-10"/>
        </w:rPr>
        <w:t>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3"/>
          <w:w w:val="1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80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5" w:after="0" w:line="20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Üzüm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Bağı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  <w:cols w:num="3" w:equalWidth="0">
            <w:col w:w="6043" w:space="196"/>
            <w:col w:w="398" w:space="185"/>
            <w:col w:w="4778"/>
          </w:cols>
        </w:sectPr>
      </w:pPr>
      <w:rPr/>
    </w:p>
    <w:p>
      <w:pPr>
        <w:spacing w:before="0" w:after="0" w:line="498" w:lineRule="exact"/>
        <w:ind w:right="-20"/>
        <w:jc w:val="right"/>
        <w:tabs>
          <w:tab w:pos="580" w:val="left"/>
          <w:tab w:pos="1580" w:val="left"/>
        </w:tabs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48"/>
          <w:szCs w:val="48"/>
          <w:color w:val="313131"/>
          <w:w w:val="44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313131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313131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545656"/>
          <w:w w:val="55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545656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545656"/>
          <w:w w:val="100"/>
          <w:position w:val="-1"/>
        </w:rPr>
      </w:r>
      <w:r>
        <w:rPr>
          <w:rFonts w:ascii="Arial" w:hAnsi="Arial" w:cs="Arial" w:eastAsia="Arial"/>
          <w:sz w:val="51"/>
          <w:szCs w:val="51"/>
          <w:color w:val="313131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88" w:after="0" w:line="240" w:lineRule="auto"/>
        <w:ind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-3"/>
        </w:rPr>
        <w:t>X</w:t>
      </w:r>
      <w:r>
        <w:rPr>
          <w:rFonts w:ascii="Arial" w:hAnsi="Arial" w:cs="Arial" w:eastAsia="Arial"/>
          <w:sz w:val="16"/>
          <w:szCs w:val="16"/>
          <w:color w:val="313131"/>
          <w:spacing w:val="-36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30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-9"/>
          <w:w w:val="124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0"/>
        </w:rPr>
        <w:t>5:00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  <w:cols w:num="2" w:equalWidth="0">
            <w:col w:w="6171" w:space="163"/>
            <w:col w:w="5266"/>
          </w:cols>
        </w:sectPr>
      </w:pPr>
      <w:rPr/>
    </w:p>
    <w:p>
      <w:pPr>
        <w:spacing w:before="0" w:after="0" w:line="184" w:lineRule="exact"/>
        <w:ind w:left="13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left="60"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2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8"/>
          <w:w w:val="13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Sina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CANKARA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-8"/>
          <w:w w:val="48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Kendisi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0" w:after="0" w:line="19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Çavtı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ÖZK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right="-20"/>
        <w:jc w:val="left"/>
        <w:tabs>
          <w:tab w:pos="2620" w:val="left"/>
          <w:tab w:pos="5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fAraç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position w:val="1"/>
        </w:rPr>
        <w:t>:ı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0"/>
          <w:position w:val="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2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0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0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14:26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  <w:position w:val="1"/>
        </w:rPr>
        <w:t>14:33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fAraç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616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02" w:lineRule="exact"/>
        <w:ind w:left="2582" w:right="-20"/>
        <w:jc w:val="left"/>
        <w:tabs>
          <w:tab w:pos="5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5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81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6"/>
          <w:w w:val="118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  <w:position w:val="-1"/>
        </w:rPr>
        <w:t>ktri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-2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7"/>
          <w:position w:val="-1"/>
        </w:rPr>
        <w:t>15:50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259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313131"/>
          <w:w w:val="103"/>
        </w:rPr>
        <w:t>ı</w:t>
      </w:r>
      <w:r>
        <w:rPr>
          <w:rFonts w:ascii="Arial" w:hAnsi="Arial" w:cs="Arial" w:eastAsia="Arial"/>
          <w:sz w:val="26"/>
          <w:szCs w:val="26"/>
          <w:color w:val="313131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03" w:lineRule="exact"/>
        <w:ind w:left="258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10"/>
          <w:w w:val="10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-1"/>
        </w:rPr>
        <w:t>mniyet-Jand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7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07"/>
          <w:position w:val="-1"/>
        </w:rPr>
        <w:t>rma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15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21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  <w:cols w:num="2" w:equalWidth="0">
            <w:col w:w="1197" w:space="995"/>
            <w:col w:w="9408"/>
          </w:cols>
        </w:sectPr>
      </w:pPr>
      <w:rPr/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8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5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94" w:lineRule="auto"/>
        <w:ind w:left="68" w:right="554" w:firstLine="-49"/>
        <w:jc w:val="left"/>
        <w:tabs>
          <w:tab w:pos="1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6"/>
          <w:w w:val="13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68" w:lineRule="exact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Dönil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69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7"/>
          <w:szCs w:val="27"/>
          <w:color w:val="444444"/>
          <w:w w:val="60"/>
        </w:rPr>
        <w:t>l</w:t>
      </w:r>
      <w:r>
        <w:rPr>
          <w:rFonts w:ascii="Arial" w:hAnsi="Arial" w:cs="Arial" w:eastAsia="Arial"/>
          <w:sz w:val="27"/>
          <w:szCs w:val="27"/>
          <w:color w:val="444444"/>
          <w:spacing w:val="6"/>
          <w:w w:val="6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ardıma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03" w:lineRule="exact"/>
        <w:ind w:left="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5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  <w:cols w:num="4" w:equalWidth="0">
            <w:col w:w="2093" w:space="99"/>
            <w:col w:w="2206" w:space="371"/>
            <w:col w:w="2163" w:space="759"/>
            <w:col w:w="3909"/>
          </w:cols>
        </w:sectPr>
      </w:pPr>
      <w:rPr/>
    </w:p>
    <w:p>
      <w:pPr>
        <w:spacing w:before="36" w:after="0" w:line="240" w:lineRule="auto"/>
        <w:ind w:left="110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Görüldüğil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göıiild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9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3" w:lineRule="exact"/>
        <w:ind w:left="257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  <w:cols w:num="2" w:equalWidth="0">
            <w:col w:w="1571" w:space="621"/>
            <w:col w:w="9408"/>
          </w:cols>
        </w:sectPr>
      </w:pPr>
      <w:rPr/>
    </w:p>
    <w:p>
      <w:pPr>
        <w:spacing w:before="31" w:after="0" w:line="240" w:lineRule="auto"/>
        <w:ind w:left="16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7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80" w:lineRule="exact"/>
        <w:ind w:right="-67"/>
        <w:jc w:val="left"/>
        <w:tabs>
          <w:tab w:pos="2480" w:val="left"/>
          <w:tab w:pos="4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93"/>
          <w:position w:val="-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7"/>
          <w:w w:val="93"/>
          <w:position w:val="-2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545656"/>
          <w:spacing w:val="0"/>
          <w:w w:val="93"/>
          <w:position w:val="-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545656"/>
          <w:spacing w:val="0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93"/>
          <w:position w:val="-2"/>
        </w:rPr>
        <w:t>söndUıme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23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-2"/>
        </w:rPr>
        <w:t>işlemi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-2"/>
        </w:rPr>
        <w:t>yapılmıştır</w:t>
        <w:tab/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0"/>
          <w:position w:val="-2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left="2492" w:right="-20"/>
        <w:jc w:val="left"/>
        <w:tabs>
          <w:tab w:pos="44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41" w:after="0" w:line="198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7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5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1F1F1F"/>
          <w:spacing w:val="0"/>
          <w:w w:val="5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  <w:cols w:num="3" w:equalWidth="0">
            <w:col w:w="1410" w:space="872"/>
            <w:col w:w="5304" w:space="676"/>
            <w:col w:w="3338"/>
          </w:cols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</w:sectPr>
      </w:pPr>
      <w:rPr/>
    </w:p>
    <w:p>
      <w:pPr>
        <w:spacing w:before="41" w:after="0" w:line="240" w:lineRule="auto"/>
        <w:ind w:left="167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18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6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66" w:lineRule="auto"/>
        <w:ind w:left="62" w:right="1622" w:firstLine="-3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yerinde;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yanmak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üzüm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kiltüğ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kavrulma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ziyan;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69" w:lineRule="auto"/>
        <w:ind w:left="54" w:right="68" w:firstLine="146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3"/>
        </w:rPr>
        <w:t>örülmü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hava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muhalefetinde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üzerinde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elektrik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ireklerinden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8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kopan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kabloların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-1"/>
        </w:rPr>
        <w:t>!varılmıştı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6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106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  <w:cols w:num="2" w:equalWidth="0">
            <w:col w:w="1890" w:space="302"/>
            <w:col w:w="9408"/>
          </w:cols>
        </w:sectPr>
      </w:pPr>
      <w:rPr/>
    </w:p>
    <w:p>
      <w:pPr>
        <w:spacing w:before="36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66" w:lineRule="auto"/>
        <w:ind w:left="134" w:right="-51" w:firstLine="-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3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7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3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3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03" w:lineRule="exact"/>
        <w:ind w:left="14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.ım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77" w:lineRule="auto"/>
        <w:ind w:left="43" w:right="377" w:firstLine="-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Sina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CANKARA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w w:val="98"/>
        </w:rPr>
        <w:t>IBedel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8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  <w:cols w:num="3" w:equalWidth="0">
            <w:col w:w="1604" w:space="607"/>
            <w:col w:w="1489" w:space="3155"/>
            <w:col w:w="4745"/>
          </w:cols>
        </w:sectPr>
      </w:pPr>
      <w:rPr/>
    </w:p>
    <w:p>
      <w:pPr>
        <w:spacing w:before="41" w:after="0" w:line="240" w:lineRule="auto"/>
        <w:ind w:left="134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:09.05.2017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03" w:lineRule="exact"/>
        <w:ind w:left="230" w:right="-67"/>
        <w:jc w:val="left"/>
        <w:tabs>
          <w:tab w:pos="1040" w:val="left"/>
          <w:tab w:pos="1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1"/>
        </w:rPr>
        <w:t>Mendere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45656"/>
          <w:w w:val="101"/>
        </w:rPr>
        <w:t>!Saa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5"/>
          <w:w w:val="10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15:55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w w:val="110"/>
          <w:position w:val="-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  <w:cols w:num="3" w:equalWidth="0">
            <w:col w:w="5463" w:space="657"/>
            <w:col w:w="1042" w:space="1554"/>
            <w:col w:w="2884"/>
          </w:cols>
        </w:sectPr>
      </w:pPr>
      <w:rPr/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</w:sectPr>
      </w:pPr>
      <w:rPr/>
    </w:p>
    <w:p>
      <w:pPr>
        <w:spacing w:before="36" w:after="0" w:line="240" w:lineRule="auto"/>
        <w:ind w:left="23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623" w:lineRule="exact"/>
        <w:ind w:left="449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shape style="width:12.48pt;height:32.639999pt;mso-position-horizontal-relative:char;mso-position-vertical-relative:line" type="#_x0000_t75">
            <v:imagedata r:id="rId5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-3"/>
        </w:rPr>
        <w:t>                                  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-3"/>
        </w:rPr>
        <w:t>LAR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335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b/>
          <w:bCs/>
          <w:position w:val="1"/>
        </w:rPr>
        <w:t>Güne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b/>
          <w:bCs/>
          <w:position w:val="1"/>
        </w:rPr>
        <w:t>y</w:t>
      </w:r>
      <w:r>
        <w:rPr>
          <w:rFonts w:ascii="Arial" w:hAnsi="Arial" w:cs="Arial" w:eastAsia="Arial"/>
          <w:sz w:val="25"/>
          <w:szCs w:val="25"/>
          <w:color w:val="313131"/>
          <w:spacing w:val="-15"/>
          <w:w w:val="85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b/>
          <w:bCs/>
          <w:position w:val="1"/>
        </w:rPr>
        <w:t>Bölg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b/>
          <w:bCs/>
          <w:position w:val="1"/>
        </w:rPr>
        <w:t>e</w:t>
      </w:r>
      <w:r>
        <w:rPr>
          <w:rFonts w:ascii="Arial" w:hAnsi="Arial" w:cs="Arial" w:eastAsia="Arial"/>
          <w:sz w:val="25"/>
          <w:szCs w:val="25"/>
          <w:color w:val="313131"/>
          <w:spacing w:val="-15"/>
          <w:w w:val="85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i/>
          <w:position w:val="1"/>
        </w:rPr>
        <w:t>2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i/>
          <w:position w:val="1"/>
        </w:rPr>
        <w:t>.</w:t>
      </w:r>
      <w:r>
        <w:rPr>
          <w:rFonts w:ascii="Arial" w:hAnsi="Arial" w:cs="Arial" w:eastAsia="Arial"/>
          <w:sz w:val="25"/>
          <w:szCs w:val="25"/>
          <w:color w:val="313131"/>
          <w:spacing w:val="1"/>
          <w:w w:val="85"/>
          <w:i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position w:val="1"/>
        </w:rPr>
        <w:t>Pq.</w:t>
      </w:r>
      <w:r>
        <w:rPr>
          <w:rFonts w:ascii="Arial" w:hAnsi="Arial" w:cs="Arial" w:eastAsia="Arial"/>
          <w:sz w:val="25"/>
          <w:szCs w:val="25"/>
          <w:color w:val="313131"/>
          <w:spacing w:val="32"/>
          <w:w w:val="85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1"/>
        </w:rPr>
        <w:t>ta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2701" w:right="149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83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3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313131"/>
          <w:spacing w:val="-1"/>
          <w:w w:val="83"/>
          <w:b/>
          <w:bCs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45656"/>
          <w:spacing w:val="0"/>
          <w:w w:val="89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36" w:after="0" w:line="240" w:lineRule="auto"/>
        <w:ind w:left="-36" w:right="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296" w:right="26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1184" w:lineRule="exact"/>
        <w:ind w:left="-22" w:right="-132"/>
        <w:jc w:val="center"/>
        <w:rPr>
          <w:rFonts w:ascii="Arial" w:hAnsi="Arial" w:cs="Arial" w:eastAsia="Arial"/>
          <w:sz w:val="123"/>
          <w:szCs w:val="123"/>
        </w:rPr>
      </w:pPr>
      <w:rPr/>
      <w:r>
        <w:rPr/>
        <w:pict>
          <v:shape style="position:absolute;margin-left:433.920013pt;margin-top:50.964119pt;width:120.0pt;height:76.800003pt;mso-position-horizontal-relative:page;mso-position-vertical-relative:paragraph;z-index:-15010" type="#_x0000_t75">
            <v:imagedata r:id="rId54" o:title=""/>
          </v:shape>
        </w:pict>
      </w:r>
      <w:r>
        <w:rPr>
          <w:rFonts w:ascii="Arial" w:hAnsi="Arial" w:cs="Arial" w:eastAsia="Arial"/>
          <w:sz w:val="123"/>
          <w:szCs w:val="123"/>
          <w:color w:val="545656"/>
          <w:spacing w:val="0"/>
          <w:w w:val="92"/>
          <w:i/>
          <w:position w:val="-21"/>
        </w:rPr>
        <w:t>diz</w:t>
      </w:r>
      <w:r>
        <w:rPr>
          <w:rFonts w:ascii="Arial" w:hAnsi="Arial" w:cs="Arial" w:eastAsia="Arial"/>
          <w:sz w:val="123"/>
          <w:szCs w:val="123"/>
          <w:color w:val="000000"/>
          <w:spacing w:val="0"/>
          <w:w w:val="100"/>
          <w:position w:val="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06" w:lineRule="exact"/>
        <w:ind w:left="202" w:right="1465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0"/>
          <w:position w:val="-2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20"/>
          <w:w w:val="7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0"/>
          <w:position w:val="-2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26"/>
          <w:w w:val="7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0"/>
          <w:position w:val="-2"/>
        </w:rPr>
        <w:t>MaYı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0"/>
          <w:position w:val="-2"/>
        </w:rPr>
        <w:t>s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9"/>
          <w:w w:val="5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63"/>
          <w:position w:val="-2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05" w:right="1727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45656"/>
          <w:spacing w:val="0"/>
          <w:w w:val="99"/>
          <w:i/>
        </w:rPr>
        <w:t>1</w:t>
      </w:r>
      <w:r>
        <w:rPr>
          <w:rFonts w:ascii="Arial" w:hAnsi="Arial" w:cs="Arial" w:eastAsia="Arial"/>
          <w:sz w:val="19"/>
          <w:szCs w:val="19"/>
          <w:color w:val="545656"/>
          <w:spacing w:val="0"/>
          <w:w w:val="99"/>
          <w:i/>
        </w:rPr>
        <w:t> </w:t>
      </w:r>
      <w:r>
        <w:rPr>
          <w:rFonts w:ascii="Arial" w:hAnsi="Arial" w:cs="Arial" w:eastAsia="Arial"/>
          <w:sz w:val="19"/>
          <w:szCs w:val="19"/>
          <w:color w:val="545656"/>
          <w:spacing w:val="49"/>
          <w:w w:val="99"/>
          <w:i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99"/>
          <w:i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-33" w:right="129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00" w:right="20"/>
          <w:cols w:num="3" w:equalWidth="0">
            <w:col w:w="4530" w:space="568"/>
            <w:col w:w="1537" w:space="2047"/>
            <w:col w:w="2918"/>
          </w:cols>
        </w:sectPr>
      </w:pPr>
      <w:rPr/>
    </w:p>
    <w:p>
      <w:pPr>
        <w:spacing w:before="0" w:after="0" w:line="203" w:lineRule="exact"/>
        <w:ind w:left="5269" w:right="507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Itfa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7"/>
        </w:rPr>
        <w:t>Çavuşu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</w:sectPr>
      </w:pPr>
      <w:rPr/>
    </w:p>
    <w:p>
      <w:pPr>
        <w:spacing w:before="66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COŞKUN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right="418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2" w:lineRule="exact"/>
        <w:ind w:right="330"/>
        <w:jc w:val="right"/>
        <w:tabs>
          <w:tab w:pos="26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0"/>
          <w:w w:val="83"/>
          <w:position w:val="-1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-16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656"/>
          <w:spacing w:val="-16"/>
          <w:w w:val="182"/>
          <w:position w:val="-1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0"/>
          <w:w w:val="121"/>
          <w:position w:val="-1"/>
        </w:rPr>
        <w:t>gün</w:t>
      </w:r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545656"/>
          <w:spacing w:val="0"/>
          <w:w w:val="100"/>
          <w:position w:val="-1"/>
        </w:rPr>
        <w:t>lK</w:t>
      </w:r>
      <w:r>
        <w:rPr>
          <w:rFonts w:ascii="Arial" w:hAnsi="Arial" w:cs="Arial" w:eastAsia="Arial"/>
          <w:sz w:val="27"/>
          <w:szCs w:val="27"/>
          <w:color w:val="545656"/>
          <w:spacing w:val="-16"/>
          <w:w w:val="100"/>
          <w:position w:val="-1"/>
        </w:rPr>
        <w:t>A</w:t>
      </w:r>
      <w:r>
        <w:rPr>
          <w:rFonts w:ascii="Arial" w:hAnsi="Arial" w:cs="Arial" w:eastAsia="Arial"/>
          <w:sz w:val="27"/>
          <w:szCs w:val="27"/>
          <w:color w:val="707272"/>
          <w:spacing w:val="0"/>
          <w:w w:val="100"/>
          <w:position w:val="-1"/>
        </w:rPr>
        <w:t>YA</w:t>
      </w:r>
      <w:r>
        <w:rPr>
          <w:rFonts w:ascii="Arial" w:hAnsi="Arial" w:cs="Arial" w:eastAsia="Arial"/>
          <w:sz w:val="27"/>
          <w:szCs w:val="27"/>
          <w:color w:val="707272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70727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707272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545656"/>
          <w:spacing w:val="12"/>
          <w:w w:val="19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190"/>
          <w:i/>
          <w:position w:val="-1"/>
        </w:rPr>
        <w:t>ff/7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2669" w:right="-20"/>
        <w:jc w:val="left"/>
        <w:tabs>
          <w:tab w:pos="54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033203pt;margin-top:-25.830471pt;width:2.48469pt;height:11.5pt;mso-position-horizontal-relative:page;mso-position-vertical-relative:paragraph;z-index:-15008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AFAFAF"/>
                      <w:spacing w:val="0"/>
                      <w:w w:val="77"/>
                    </w:rPr>
                    <w:t>,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707272"/>
          <w:spacing w:val="0"/>
          <w:w w:val="76"/>
          <w:position w:val="-6"/>
        </w:rPr>
        <w:t>lt</w:t>
      </w:r>
      <w:r>
        <w:rPr>
          <w:rFonts w:ascii="Arial" w:hAnsi="Arial" w:cs="Arial" w:eastAsia="Arial"/>
          <w:sz w:val="24"/>
          <w:szCs w:val="24"/>
          <w:color w:val="707272"/>
          <w:spacing w:val="5"/>
          <w:w w:val="76"/>
          <w:position w:val="-6"/>
        </w:rPr>
        <w:t>r</w:t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76"/>
          <w:position w:val="-6"/>
        </w:rPr>
        <w:t>ai</w:t>
      </w:r>
      <w:r>
        <w:rPr>
          <w:rFonts w:ascii="Arial" w:hAnsi="Arial" w:cs="Arial" w:eastAsia="Arial"/>
          <w:sz w:val="24"/>
          <w:szCs w:val="24"/>
          <w:color w:val="545656"/>
          <w:spacing w:val="25"/>
          <w:w w:val="76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707272"/>
          <w:spacing w:val="-11"/>
          <w:w w:val="76"/>
          <w:position w:val="-6"/>
        </w:rPr>
        <w:t>G</w:t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76"/>
          <w:position w:val="-6"/>
        </w:rPr>
        <w:t>üney</w:t>
      </w:r>
      <w:r>
        <w:rPr>
          <w:rFonts w:ascii="Arial" w:hAnsi="Arial" w:cs="Arial" w:eastAsia="Arial"/>
          <w:sz w:val="24"/>
          <w:szCs w:val="24"/>
          <w:color w:val="545656"/>
          <w:spacing w:val="-7"/>
          <w:w w:val="76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78"/>
          <w:position w:val="-6"/>
        </w:rPr>
        <w:t>B</w:t>
      </w:r>
      <w:r>
        <w:rPr>
          <w:rFonts w:ascii="Arial" w:hAnsi="Arial" w:cs="Arial" w:eastAsia="Arial"/>
          <w:sz w:val="24"/>
          <w:szCs w:val="24"/>
          <w:color w:val="545656"/>
          <w:spacing w:val="-1"/>
          <w:w w:val="79"/>
          <w:position w:val="-6"/>
        </w:rPr>
        <w:t>ö</w:t>
      </w:r>
      <w:r>
        <w:rPr>
          <w:rFonts w:ascii="Arial" w:hAnsi="Arial" w:cs="Arial" w:eastAsia="Arial"/>
          <w:sz w:val="24"/>
          <w:szCs w:val="24"/>
          <w:color w:val="313131"/>
          <w:spacing w:val="-14"/>
          <w:w w:val="113"/>
          <w:position w:val="-6"/>
        </w:rPr>
        <w:t>l</w:t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75"/>
          <w:position w:val="-6"/>
        </w:rPr>
        <w:t>ge</w:t>
      </w:r>
      <w:r>
        <w:rPr>
          <w:rFonts w:ascii="Arial" w:hAnsi="Arial" w:cs="Arial" w:eastAsia="Arial"/>
          <w:sz w:val="24"/>
          <w:szCs w:val="24"/>
          <w:color w:val="545656"/>
          <w:spacing w:val="-29"/>
          <w:w w:val="100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545656"/>
          <w:spacing w:val="-5"/>
          <w:w w:val="77"/>
          <w:position w:val="-6"/>
        </w:rPr>
        <w:t>A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7"/>
          <w:position w:val="-6"/>
        </w:rPr>
        <w:t>m</w:t>
      </w:r>
      <w:r>
        <w:rPr>
          <w:rFonts w:ascii="Arial" w:hAnsi="Arial" w:cs="Arial" w:eastAsia="Arial"/>
          <w:sz w:val="24"/>
          <w:szCs w:val="24"/>
          <w:color w:val="313131"/>
          <w:spacing w:val="-27"/>
          <w:w w:val="77"/>
          <w:position w:val="-6"/>
        </w:rPr>
        <w:t>l</w:t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77"/>
          <w:position w:val="-6"/>
        </w:rPr>
        <w:t>rt</w:t>
      </w:r>
      <w:r>
        <w:rPr>
          <w:rFonts w:ascii="Arial" w:hAnsi="Arial" w:cs="Arial" w:eastAsia="Arial"/>
          <w:sz w:val="24"/>
          <w:szCs w:val="24"/>
          <w:color w:val="545656"/>
          <w:spacing w:val="-50"/>
          <w:w w:val="77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6"/>
          <w:szCs w:val="26"/>
          <w:color w:val="545656"/>
          <w:spacing w:val="0"/>
          <w:w w:val="140"/>
          <w:i/>
          <w:position w:val="-6"/>
        </w:rPr>
        <w:t>/</w:t>
      </w:r>
      <w:r>
        <w:rPr>
          <w:rFonts w:ascii="Times New Roman" w:hAnsi="Times New Roman" w:cs="Times New Roman" w:eastAsia="Times New Roman"/>
          <w:sz w:val="26"/>
          <w:szCs w:val="26"/>
          <w:color w:val="545656"/>
          <w:spacing w:val="0"/>
          <w:w w:val="141"/>
          <w:i/>
          <w:position w:val="-6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-20"/>
        <w:jc w:val="left"/>
        <w:tabs>
          <w:tab w:pos="11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0"/>
          <w:w w:val="51"/>
          <w:position w:val="5"/>
        </w:rPr>
        <w:t>.....</w: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0"/>
          <w:w w:val="51"/>
          <w:position w:val="5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7"/>
          <w:w w:val="51"/>
          <w:position w:val="5"/>
        </w:rPr>
        <w:t> </w:t>
      </w:r>
      <w:r>
        <w:rPr>
          <w:rFonts w:ascii="Arial" w:hAnsi="Arial" w:cs="Arial" w:eastAsia="Arial"/>
          <w:sz w:val="41"/>
          <w:szCs w:val="41"/>
          <w:color w:val="A1A1A1"/>
          <w:spacing w:val="-5"/>
          <w:w w:val="92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707272"/>
          <w:spacing w:val="-5"/>
          <w:w w:val="67"/>
          <w:position w:val="-11"/>
        </w:rPr>
      </w:r>
      <w:r>
        <w:rPr>
          <w:rFonts w:ascii="Arial" w:hAnsi="Arial" w:cs="Arial" w:eastAsia="Arial"/>
          <w:sz w:val="28"/>
          <w:szCs w:val="28"/>
          <w:color w:val="707272"/>
          <w:spacing w:val="-31"/>
          <w:w w:val="67"/>
          <w:emboss/>
          <w:position w:val="-11"/>
        </w:rPr>
        <w:t>.</w:t>
      </w:r>
      <w:r>
        <w:rPr>
          <w:rFonts w:ascii="Arial" w:hAnsi="Arial" w:cs="Arial" w:eastAsia="Arial"/>
          <w:sz w:val="28"/>
          <w:szCs w:val="28"/>
          <w:color w:val="707272"/>
          <w:spacing w:val="-31"/>
          <w:w w:val="67"/>
          <w:emboss/>
          <w:position w:val="-11"/>
        </w:rPr>
      </w:r>
      <w:r>
        <w:rPr>
          <w:rFonts w:ascii="Arial" w:hAnsi="Arial" w:cs="Arial" w:eastAsia="Arial"/>
          <w:sz w:val="28"/>
          <w:szCs w:val="28"/>
          <w:color w:val="707272"/>
          <w:spacing w:val="-31"/>
          <w:w w:val="67"/>
          <w:position w:val="-11"/>
        </w:rPr>
      </w:r>
      <w:r>
        <w:rPr>
          <w:rFonts w:ascii="Arial" w:hAnsi="Arial" w:cs="Arial" w:eastAsia="Arial"/>
          <w:sz w:val="28"/>
          <w:szCs w:val="28"/>
          <w:color w:val="707272"/>
          <w:spacing w:val="-31"/>
          <w:w w:val="67"/>
          <w:position w:val="-11"/>
        </w:rPr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0"/>
          <w:w w:val="52"/>
          <w:position w:val="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6"/>
          <w:w w:val="52"/>
          <w:position w:val="5"/>
        </w:rPr>
        <w:t>.</w:t>
      </w:r>
      <w:r>
        <w:rPr>
          <w:rFonts w:ascii="Arial" w:hAnsi="Arial" w:cs="Arial" w:eastAsia="Arial"/>
          <w:sz w:val="31"/>
          <w:szCs w:val="31"/>
          <w:color w:val="898989"/>
          <w:spacing w:val="0"/>
          <w:w w:val="57"/>
          <w:position w:val="-11"/>
        </w:rPr>
        <w:t>-</w:t>
      </w:r>
      <w:r>
        <w:rPr>
          <w:rFonts w:ascii="Arial" w:hAnsi="Arial" w:cs="Arial" w:eastAsia="Arial"/>
          <w:sz w:val="31"/>
          <w:szCs w:val="31"/>
          <w:color w:val="898989"/>
          <w:spacing w:val="0"/>
          <w:w w:val="100"/>
          <w:position w:val="-11"/>
        </w:rPr>
        <w:t> </w:t>
      </w:r>
      <w:r>
        <w:rPr>
          <w:rFonts w:ascii="Arial" w:hAnsi="Arial" w:cs="Arial" w:eastAsia="Arial"/>
          <w:sz w:val="31"/>
          <w:szCs w:val="31"/>
          <w:color w:val="898989"/>
          <w:spacing w:val="-26"/>
          <w:w w:val="100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898989"/>
          <w:spacing w:val="-6"/>
          <w:w w:val="85"/>
          <w:i/>
          <w:position w:val="0"/>
        </w:rPr>
        <w:t>r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59"/>
          <w:i/>
          <w:position w:val="0"/>
        </w:rPr>
        <w:t>..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A1A1A1"/>
          <w:spacing w:val="-20"/>
          <w:w w:val="100"/>
          <w:i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155"/>
          <w:position w:val="0"/>
        </w:rPr>
        <w:t>-.</w:t>
      </w:r>
      <w:r>
        <w:rPr>
          <w:rFonts w:ascii="Arial" w:hAnsi="Arial" w:cs="Arial" w:eastAsia="Arial"/>
          <w:sz w:val="16"/>
          <w:szCs w:val="16"/>
          <w:color w:val="A1A1A1"/>
          <w:spacing w:val="-11"/>
          <w:w w:val="155"/>
          <w:position w:val="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0"/>
          <w:w w:val="155"/>
          <w:i/>
          <w:position w:val="0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35"/>
          <w:i/>
          <w:position w:val="0"/>
        </w:rPr>
        <w:t>ı</w:t>
      </w:r>
      <w:r>
        <w:rPr>
          <w:rFonts w:ascii="Arial" w:hAnsi="Arial" w:cs="Arial" w:eastAsia="Arial"/>
          <w:sz w:val="12"/>
          <w:szCs w:val="12"/>
          <w:color w:val="AFAFAF"/>
          <w:spacing w:val="-8"/>
          <w:w w:val="35"/>
          <w:i/>
          <w:position w:val="0"/>
        </w:rPr>
        <w:t>&lt;</w:t>
      </w:r>
      <w:r>
        <w:rPr>
          <w:rFonts w:ascii="Arial" w:hAnsi="Arial" w:cs="Arial" w:eastAsia="Arial"/>
          <w:sz w:val="12"/>
          <w:szCs w:val="12"/>
          <w:color w:val="C3C3C3"/>
          <w:spacing w:val="0"/>
          <w:w w:val="98"/>
          <w:i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  <w:cols w:num="2" w:equalWidth="0">
            <w:col w:w="6746" w:space="2376"/>
            <w:col w:w="2478"/>
          </w:cols>
        </w:sectPr>
      </w:pPr>
      <w:rPr/>
    </w:p>
    <w:p>
      <w:pPr>
        <w:spacing w:before="0" w:after="0" w:line="96" w:lineRule="exact"/>
        <w:ind w:left="6144" w:right="5218"/>
        <w:jc w:val="center"/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19.450201pt;margin-top:41.773869pt;width:569.664165pt;height:787.097298pt;mso-position-horizontal-relative:page;mso-position-vertical-relative:page;z-index:-15009" coordorigin="389,835" coordsize="11393,15742">
            <v:group style="position:absolute;left:396;top:857;width:11346;height:2" coordorigin="396,857" coordsize="11346,2">
              <v:shape style="position:absolute;left:396;top:857;width:11346;height:2" coordorigin="396,857" coordsize="11346,0" path="m396,857l11742,857e" filled="f" stroked="t" strokeweight=".715958pt" strokecolor="#5B5B5B">
                <v:path arrowok="t"/>
              </v:shape>
            </v:group>
            <v:group style="position:absolute;left:413;top:843;width:2;height:15718" coordorigin="413,843" coordsize="2,15718">
              <v:shape style="position:absolute;left:413;top:843;width:2;height:15718" coordorigin="413,843" coordsize="0,15718" path="m413,16561l413,843e" filled="f" stroked="t" strokeweight=".715958pt" strokecolor="#5B5B5B">
                <v:path arrowok="t"/>
              </v:shape>
            </v:group>
            <v:group style="position:absolute;left:2487;top:852;width:2;height:1542" coordorigin="2487,852" coordsize="2,1542">
              <v:shape style="position:absolute;left:2487;top:852;width:2;height:1542" coordorigin="2487,852" coordsize="0,1542" path="m2487,2394l2487,852e" filled="f" stroked="t" strokeweight=".715958pt" strokecolor="#575757">
                <v:path arrowok="t"/>
              </v:shape>
            </v:group>
            <v:group style="position:absolute;left:9293;top:847;width:2;height:1537" coordorigin="9293,847" coordsize="2,1537">
              <v:shape style="position:absolute;left:9293;top:847;width:2;height:1537" coordorigin="9293,847" coordsize="0,1537" path="m9293,2384l9293,847e" filled="f" stroked="t" strokeweight=".715958pt" strokecolor="#646464">
                <v:path arrowok="t"/>
              </v:shape>
            </v:group>
            <v:group style="position:absolute;left:406;top:3107;width:11350;height:2" coordorigin="406,3107" coordsize="11350,2">
              <v:shape style="position:absolute;left:406;top:3107;width:11350;height:2" coordorigin="406,3107" coordsize="11350,0" path="m406,3107l11756,3107e" filled="f" stroked="t" strokeweight=".715958pt" strokecolor="#575757">
                <v:path arrowok="t"/>
              </v:shape>
            </v:group>
            <v:group style="position:absolute;left:401;top:2379;width:11350;height:2" coordorigin="401,2379" coordsize="11350,2">
              <v:shape style="position:absolute;left:401;top:2379;width:11350;height:2" coordorigin="401,2379" coordsize="11350,0" path="m401,2379l11751,2379e" filled="f" stroked="t" strokeweight=".715958pt" strokecolor="#5B5B5B">
                <v:path arrowok="t"/>
              </v:shape>
            </v:group>
            <v:group style="position:absolute;left:401;top:2621;width:11350;height:2" coordorigin="401,2621" coordsize="11350,2">
              <v:shape style="position:absolute;left:401;top:2621;width:11350;height:2" coordorigin="401,2621" coordsize="11350,0" path="m401,2621l11751,2621e" filled="f" stroked="t" strokeweight=".715958pt" strokecolor="#5B5B5B">
                <v:path arrowok="t"/>
              </v:shape>
            </v:group>
            <v:group style="position:absolute;left:406;top:2865;width:11346;height:2" coordorigin="406,2865" coordsize="11346,2">
              <v:shape style="position:absolute;left:406;top:2865;width:11346;height:2" coordorigin="406,2865" coordsize="11346,0" path="m406,2865l11751,2865e" filled="f" stroked="t" strokeweight=".715958pt" strokecolor="#575757">
                <v:path arrowok="t"/>
              </v:shape>
            </v:group>
            <v:group style="position:absolute;left:11758;top:3189;width:2;height:13382" coordorigin="11758,3189" coordsize="2,13382">
              <v:shape style="position:absolute;left:11758;top:3189;width:2;height:13382" coordorigin="11758,3189" coordsize="0,13382" path="m11758,16570l11758,3189e" filled="f" stroked="t" strokeweight=".715958pt" strokecolor="#606060">
                <v:path arrowok="t"/>
              </v:shape>
            </v:group>
            <v:group style="position:absolute;left:406;top:3351;width:11350;height:2" coordorigin="406,3351" coordsize="11350,2">
              <v:shape style="position:absolute;left:406;top:3351;width:11350;height:2" coordorigin="406,3351" coordsize="11350,0" path="m406,3351l11756,3351e" filled="f" stroked="t" strokeweight=".715958pt" strokecolor="#545454">
                <v:path arrowok="t"/>
              </v:shape>
            </v:group>
            <v:group style="position:absolute;left:406;top:3591;width:11350;height:2" coordorigin="406,3591" coordsize="11350,2">
              <v:shape style="position:absolute;left:406;top:3591;width:11350;height:2" coordorigin="406,3591" coordsize="11350,0" path="m406,3591l11756,3591e" filled="f" stroked="t" strokeweight=".715958pt" strokecolor="#545454">
                <v:path arrowok="t"/>
              </v:shape>
            </v:group>
            <v:group style="position:absolute;left:3981;top:3586;width:2;height:756" coordorigin="3981,3586" coordsize="2,756">
              <v:shape style="position:absolute;left:3981;top:3586;width:2;height:756" coordorigin="3981,3586" coordsize="0,756" path="m3981,4342l3981,3586e" filled="f" stroked="t" strokeweight=".715958pt" strokecolor="#484848">
                <v:path arrowok="t"/>
              </v:shape>
            </v:group>
            <v:group style="position:absolute;left:7102;top:3581;width:2;height:756" coordorigin="7102,3581" coordsize="2,756">
              <v:shape style="position:absolute;left:7102;top:3581;width:2;height:756" coordorigin="7102,3581" coordsize="0,756" path="m7102,4338l7102,3581e" filled="f" stroked="t" strokeweight=".477306pt" strokecolor="#343434">
                <v:path arrowok="t"/>
              </v:shape>
            </v:group>
            <v:group style="position:absolute;left:7098;top:3959;width:4659;height:2" coordorigin="7098,3959" coordsize="4659,2">
              <v:shape style="position:absolute;left:7098;top:3959;width:4659;height:2" coordorigin="7098,3959" coordsize="4659,0" path="m7098,3959l11756,3959e" filled="f" stroked="t" strokeweight=".715958pt" strokecolor="#707070">
                <v:path arrowok="t"/>
              </v:shape>
            </v:group>
            <v:group style="position:absolute;left:2496;top:4328;width:2;height:12233" coordorigin="2496,4328" coordsize="2,12233">
              <v:shape style="position:absolute;left:2496;top:4328;width:2;height:12233" coordorigin="2496,4328" coordsize="0,12233" path="m2496,16561l2496,4328e" filled="f" stroked="t" strokeweight=".715958pt" strokecolor="#606060">
                <v:path arrowok="t"/>
              </v:shape>
            </v:group>
            <v:group style="position:absolute;left:401;top:4333;width:11360;height:2" coordorigin="401,4333" coordsize="11360,2">
              <v:shape style="position:absolute;left:401;top:4333;width:11360;height:2" coordorigin="401,4333" coordsize="11360,0" path="m401,4333l11761,4333e" filled="f" stroked="t" strokeweight=".715958pt" strokecolor="#4F4F4F">
                <v:path arrowok="t"/>
              </v:shape>
            </v:group>
            <v:group style="position:absolute;left:2482;top:4850;width:9279;height:2" coordorigin="2482,4850" coordsize="9279,2">
              <v:shape style="position:absolute;left:2482;top:4850;width:9279;height:2" coordorigin="2482,4850" coordsize="9279,0" path="m2482,4850l11761,4850e" filled="f" stroked="t" strokeweight=".715958pt" strokecolor="#5B5B5B">
                <v:path arrowok="t"/>
              </v:shape>
            </v:group>
            <v:group style="position:absolute;left:5055;top:4845;width:2;height:2183" coordorigin="5055,4845" coordsize="2,2183">
              <v:shape style="position:absolute;left:5055;top:4845;width:2;height:2183" coordorigin="5055,4845" coordsize="0,2183" path="m5055,7028l5055,4845e" filled="f" stroked="t" strokeweight=".954611pt" strokecolor="#4B4B4B">
                <v:path arrowok="t"/>
              </v:shape>
            </v:group>
            <v:group style="position:absolute;left:5050;top:5336;width:6711;height:2" coordorigin="5050,5336" coordsize="6711,2">
              <v:shape style="position:absolute;left:5050;top:5336;width:6711;height:2" coordorigin="5050,5336" coordsize="6711,0" path="m5050,5336l11761,5336e" filled="f" stroked="t" strokeweight=".715958pt" strokecolor="#5B5B5B">
                <v:path arrowok="t"/>
              </v:shape>
            </v:group>
            <v:group style="position:absolute;left:5045;top:5578;width:6716;height:2" coordorigin="5045,5578" coordsize="6716,2">
              <v:shape style="position:absolute;left:5045;top:5578;width:6716;height:2" coordorigin="5045,5578" coordsize="6716,0" path="m5045,5578l11761,5578e" filled="f" stroked="t" strokeweight=".715958pt" strokecolor="#5B5B5B">
                <v:path arrowok="t"/>
              </v:shape>
            </v:group>
            <v:group style="position:absolute;left:5045;top:5819;width:6720;height:2" coordorigin="5045,5819" coordsize="6720,2">
              <v:shape style="position:absolute;left:5045;top:5819;width:6720;height:2" coordorigin="5045,5819" coordsize="6720,0" path="m5045,5819l11766,5819e" filled="f" stroked="t" strokeweight=".715958pt" strokecolor="#545454">
                <v:path arrowok="t"/>
              </v:shape>
            </v:group>
            <v:group style="position:absolute;left:2487;top:6061;width:9279;height:2" coordorigin="2487,6061" coordsize="9279,2">
              <v:shape style="position:absolute;left:2487;top:6061;width:9279;height:2" coordorigin="2487,6061" coordsize="9279,0" path="m2487,6061l11766,6061e" filled="f" stroked="t" strokeweight=".715958pt" strokecolor="#5B5B5B">
                <v:path arrowok="t"/>
              </v:shape>
            </v:group>
            <v:group style="position:absolute;left:7971;top:6296;width:2;height:737" coordorigin="7971,6296" coordsize="2,737">
              <v:shape style="position:absolute;left:7971;top:6296;width:2;height:737" coordorigin="7971,6296" coordsize="0,737" path="m7971,7033l7971,6296e" filled="f" stroked="t" strokeweight=".715958pt" strokecolor="#4B4B4B">
                <v:path arrowok="t"/>
              </v:shape>
            </v:group>
            <v:group style="position:absolute;left:2482;top:6779;width:9284;height:2" coordorigin="2482,6779" coordsize="9284,2">
              <v:shape style="position:absolute;left:2482;top:6779;width:9284;height:2" coordorigin="2482,6779" coordsize="9284,0" path="m2482,6779l11766,6779e" filled="f" stroked="t" strokeweight=".715958pt" strokecolor="#5B5B5B">
                <v:path arrowok="t"/>
              </v:shape>
            </v:group>
            <v:group style="position:absolute;left:2482;top:7024;width:9284;height:2" coordorigin="2482,7024" coordsize="9284,2">
              <v:shape style="position:absolute;left:2482;top:7024;width:9284;height:2" coordorigin="2482,7024" coordsize="9284,0" path="m2482,7024l11766,7024e" filled="f" stroked="t" strokeweight=".715958pt" strokecolor="#5B5B5B">
                <v:path arrowok="t"/>
              </v:shape>
            </v:group>
            <v:group style="position:absolute;left:5057;top:7727;width:2;height:737" coordorigin="5057,7727" coordsize="2,737">
              <v:shape style="position:absolute;left:5057;top:7727;width:2;height:737" coordorigin="5057,7727" coordsize="0,737" path="m5057,8465l5057,7727e" filled="f" stroked="t" strokeweight=".954611pt" strokecolor="#646464">
                <v:path arrowok="t"/>
              </v:shape>
            </v:group>
            <v:group style="position:absolute;left:5045;top:7981;width:6725;height:2" coordorigin="5045,7981" coordsize="6725,2">
              <v:shape style="position:absolute;left:5045;top:7981;width:6725;height:2" coordorigin="5045,7981" coordsize="6725,0" path="m5045,7981l11770,7981e" filled="f" stroked="t" strokeweight=".715958pt" strokecolor="#5B5B5B">
                <v:path arrowok="t"/>
              </v:shape>
            </v:group>
            <v:group style="position:absolute;left:406;top:10212;width:11365;height:2" coordorigin="406,10212" coordsize="11365,2">
              <v:shape style="position:absolute;left:406;top:10212;width:11365;height:2" coordorigin="406,10212" coordsize="11365,0" path="m406,10212l11770,10212e" filled="f" stroked="t" strokeweight=".715958pt" strokecolor="#606060">
                <v:path arrowok="t"/>
              </v:shape>
            </v:group>
            <v:group style="position:absolute;left:401;top:4611;width:11360;height:2" coordorigin="401,4611" coordsize="11360,2">
              <v:shape style="position:absolute;left:401;top:4611;width:11360;height:2" coordorigin="401,4611" coordsize="11360,0" path="m401,4611l11761,4611e" filled="f" stroked="t" strokeweight=".715958pt" strokecolor="#5B5B5B">
                <v:path arrowok="t"/>
              </v:shape>
            </v:group>
            <v:group style="position:absolute;left:711;top:6301;width:11054;height:2" coordorigin="711,6301" coordsize="11054,2">
              <v:shape style="position:absolute;left:711;top:6301;width:11054;height:2" coordorigin="711,6301" coordsize="11054,0" path="m711,6301l11766,6301e" filled="f" stroked="t" strokeweight=".715958pt" strokecolor="#575757">
                <v:path arrowok="t"/>
              </v:shape>
            </v:group>
            <v:group style="position:absolute;left:401;top:7265;width:11365;height:2" coordorigin="401,7265" coordsize="11365,2">
              <v:shape style="position:absolute;left:401;top:7265;width:11365;height:2" coordorigin="401,7265" coordsize="11365,0" path="m401,7265l11766,7265e" filled="f" stroked="t" strokeweight=".715958pt" strokecolor="#5B5B5B">
                <v:path arrowok="t"/>
              </v:shape>
            </v:group>
            <v:group style="position:absolute;left:406;top:7737;width:11365;height:2" coordorigin="406,7737" coordsize="11365,2">
              <v:shape style="position:absolute;left:406;top:7737;width:11365;height:2" coordorigin="406,7737" coordsize="11365,0" path="m406,7737l11770,7737e" filled="f" stroked="t" strokeweight=".715958pt" strokecolor="#5B5B5B">
                <v:path arrowok="t"/>
              </v:shape>
            </v:group>
            <v:group style="position:absolute;left:406;top:8460;width:11360;height:2" coordorigin="406,8460" coordsize="11360,2">
              <v:shape style="position:absolute;left:406;top:8460;width:11360;height:2" coordorigin="406,8460" coordsize="11360,0" path="m406,8460l11766,8460e" filled="f" stroked="t" strokeweight=".715958pt" strokecolor="#5B5B5B">
                <v:path arrowok="t"/>
              </v:shape>
            </v:group>
            <v:group style="position:absolute;left:401;top:9269;width:11369;height:2" coordorigin="401,9269" coordsize="11369,2">
              <v:shape style="position:absolute;left:401;top:9269;width:11369;height:2" coordorigin="401,9269" coordsize="11369,0" path="m401,9269l11770,9269e" filled="f" stroked="t" strokeweight=".715958pt" strokecolor="#575757">
                <v:path arrowok="t"/>
              </v:shape>
            </v:group>
            <v:group style="position:absolute;left:406;top:10452;width:11365;height:2" coordorigin="406,10452" coordsize="11365,2">
              <v:shape style="position:absolute;left:406;top:10452;width:11365;height:2" coordorigin="406,10452" coordsize="11365,0" path="m406,10452l11770,10452e" filled="f" stroked="t" strokeweight=".715958pt" strokecolor="#606060">
                <v:path arrowok="t"/>
              </v:shape>
            </v:group>
            <v:group style="position:absolute;left:406;top:10691;width:11365;height:2" coordorigin="406,10691" coordsize="11365,2">
              <v:shape style="position:absolute;left:406;top:10691;width:11365;height:2" coordorigin="406,10691" coordsize="11365,0" path="m406,10691l11770,10691e" filled="f" stroked="t" strokeweight=".715958pt" strokecolor="#5B5B5B">
                <v:path arrowok="t"/>
              </v:shape>
            </v:group>
            <v:group style="position:absolute;left:406;top:11170;width:11369;height:2" coordorigin="406,11170" coordsize="11369,2">
              <v:shape style="position:absolute;left:406;top:11170;width:11369;height:2" coordorigin="406,11170" coordsize="11369,0" path="m406,11170l11775,11170e" filled="f" stroked="t" strokeweight=".715958pt" strokecolor="#5B5B5B">
                <v:path arrowok="t"/>
              </v:shape>
            </v:group>
            <v:group style="position:absolute;left:1819;top:11400;width:2;height:5161" coordorigin="1819,11400" coordsize="2,5161">
              <v:shape style="position:absolute;left:1819;top:11400;width:2;height:5161" coordorigin="1819,11400" coordsize="0,5161" path="m1819,16561l1819,11400e" filled="f" stroked="t" strokeweight=".715958pt" strokecolor="#606060">
                <v:path arrowok="t"/>
              </v:shape>
            </v:group>
            <v:group style="position:absolute;left:406;top:11407;width:11369;height:2" coordorigin="406,11407" coordsize="11369,2">
              <v:shape style="position:absolute;left:406;top:11407;width:11369;height:2" coordorigin="406,11407" coordsize="11369,0" path="m406,11407l11775,11407e" filled="f" stroked="t" strokeweight=".715958pt" strokecolor="#5B5B5B">
                <v:path arrowok="t"/>
              </v:shape>
            </v:group>
            <v:group style="position:absolute;left:1229;top:11400;width:2;height:5166" coordorigin="1229,11400" coordsize="2,5166">
              <v:shape style="position:absolute;left:1229;top:11400;width:2;height:5166" coordorigin="1229,11400" coordsize="0,5166" path="m1229,16565l1229,11400e" filled="f" stroked="t" strokeweight=".715958pt" strokecolor="#646464">
                <v:path arrowok="t"/>
              </v:shape>
            </v:group>
            <v:group style="position:absolute;left:401;top:11648;width:11374;height:2" coordorigin="401,11648" coordsize="11374,2">
              <v:shape style="position:absolute;left:401;top:11648;width:11374;height:2" coordorigin="401,11648" coordsize="11374,0" path="m401,11648l11775,11648e" filled="f" stroked="t" strokeweight=".715958pt" strokecolor="#606060">
                <v:path arrowok="t"/>
              </v:shape>
            </v:group>
            <v:group style="position:absolute;left:410;top:13872;width:2095;height:2" coordorigin="410,13872" coordsize="2095,2">
              <v:shape style="position:absolute;left:410;top:13872;width:2095;height:2" coordorigin="410,13872" coordsize="2095,0" path="m410,13872l2506,13872e" filled="f" stroked="t" strokeweight=".715958pt" strokecolor="#646464">
                <v:path arrowok="t"/>
              </v:shape>
            </v:group>
            <v:group style="position:absolute;left:410;top:16556;width:11365;height:2" coordorigin="410,16556" coordsize="11365,2">
              <v:shape style="position:absolute;left:410;top:16556;width:11365;height:2" coordorigin="410,16556" coordsize="11365,0" path="m410,16556l11775,16556e" filled="f" stroked="t" strokeweight=".715958pt" strokecolor="#676767">
                <v:path arrowok="t"/>
              </v:shape>
            </v:group>
            <v:group style="position:absolute;left:7537;top:11395;width:2;height:5166" coordorigin="7537,11395" coordsize="2,5166">
              <v:shape style="position:absolute;left:7537;top:11395;width:2;height:5166" coordorigin="7537,11395" coordsize="0,5166" path="m7537,16561l7537,11395e" filled="f" stroked="t" strokeweight=".715958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1"/>
          <w:szCs w:val="11"/>
          <w:color w:val="707272"/>
          <w:spacing w:val="0"/>
          <w:w w:val="238"/>
          <w:i/>
          <w:position w:val="-1"/>
        </w:rPr>
        <w:t>7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3380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9"/>
          <w:szCs w:val="29"/>
          <w:color w:val="282F85"/>
          <w:spacing w:val="0"/>
          <w:w w:val="100"/>
          <w:i/>
          <w:position w:val="-1"/>
        </w:rPr>
        <w:t>J?j</w:t>
      </w:r>
      <w:r>
        <w:rPr>
          <w:rFonts w:ascii="Arial" w:hAnsi="Arial" w:cs="Arial" w:eastAsia="Arial"/>
          <w:sz w:val="29"/>
          <w:szCs w:val="29"/>
          <w:color w:val="282F85"/>
          <w:spacing w:val="1"/>
          <w:w w:val="100"/>
          <w:i/>
          <w:position w:val="-1"/>
        </w:rPr>
        <w:t> </w:t>
      </w:r>
      <w:r>
        <w:rPr>
          <w:rFonts w:ascii="Arial" w:hAnsi="Arial" w:cs="Arial" w:eastAsia="Arial"/>
          <w:sz w:val="29"/>
          <w:szCs w:val="29"/>
          <w:color w:val="282F85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29"/>
          <w:szCs w:val="29"/>
          <w:color w:val="282F85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153"/>
          <w:i/>
          <w:position w:val="-1"/>
        </w:rPr>
        <w:t>t/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3423" w:right="-20"/>
        <w:jc w:val="left"/>
        <w:tabs>
          <w:tab w:pos="51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94F9E"/>
          <w:spacing w:val="0"/>
          <w:w w:val="132"/>
          <w:i/>
          <w:position w:val="1"/>
        </w:rPr>
        <w:t>/0</w:t>
      </w:r>
      <w:r>
        <w:rPr>
          <w:rFonts w:ascii="Times New Roman" w:hAnsi="Times New Roman" w:cs="Times New Roman" w:eastAsia="Times New Roman"/>
          <w:sz w:val="28"/>
          <w:szCs w:val="28"/>
          <w:color w:val="494F9E"/>
          <w:spacing w:val="0"/>
          <w:w w:val="132"/>
          <w:i/>
          <w:position w:val="1"/>
        </w:rPr>
        <w:t>5</w:t>
      </w:r>
      <w:r>
        <w:rPr>
          <w:rFonts w:ascii="Times New Roman" w:hAnsi="Times New Roman" w:cs="Times New Roman" w:eastAsia="Times New Roman"/>
          <w:sz w:val="28"/>
          <w:szCs w:val="28"/>
          <w:color w:val="494F9E"/>
          <w:spacing w:val="-23"/>
          <w:w w:val="13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94F9E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94F9E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24"/>
          <w:szCs w:val="24"/>
          <w:color w:val="707272"/>
          <w:spacing w:val="0"/>
          <w:w w:val="132"/>
          <w:i/>
          <w:position w:val="1"/>
        </w:rPr>
        <w:t>z_;::;'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0"/>
        </w:sectPr>
      </w:pPr>
      <w:rPr/>
    </w:p>
    <w:p>
      <w:pPr>
        <w:spacing w:before="55" w:after="0" w:line="220" w:lineRule="auto"/>
        <w:ind w:left="609" w:right="-149" w:firstLine="-6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6"/>
          <w:szCs w:val="86"/>
          <w:color w:val="3A3B3B"/>
          <w:spacing w:val="-426"/>
          <w:w w:val="178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A3B3B"/>
          <w:spacing w:val="0"/>
          <w:w w:val="122"/>
          <w:position w:val="0"/>
        </w:rPr>
        <w:t>IZ</w:t>
      </w:r>
      <w:r>
        <w:rPr>
          <w:rFonts w:ascii="Arial" w:hAnsi="Arial" w:cs="Arial" w:eastAsia="Arial"/>
          <w:sz w:val="14"/>
          <w:szCs w:val="14"/>
          <w:color w:val="3A3B3B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A3B3B"/>
          <w:spacing w:val="0"/>
          <w:w w:val="118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A3B3B"/>
          <w:spacing w:val="0"/>
          <w:w w:val="118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B3B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A3B3B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A3B3B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2" w:lineRule="auto"/>
        <w:ind w:left="527" w:right="4365" w:firstLine="-8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96.320007pt;margin-top:-10.440338pt;width:53.759998pt;height:41.279999pt;mso-position-horizontal-relative:page;mso-position-vertical-relative:paragraph;z-index:-15007" type="#_x0000_t75">
            <v:imagedata r:id="rId55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BÜYÜKŞE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2"/>
        </w:rPr>
        <w:t>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1" w:lineRule="exact"/>
        <w:ind w:left="-33" w:right="399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92" w:lineRule="exact"/>
        <w:ind w:left="1054" w:right="504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60" w:bottom="280" w:left="260" w:right="300"/>
          <w:cols w:num="2" w:equalWidth="0">
            <w:col w:w="1630" w:space="2083"/>
            <w:col w:w="7647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</w:sectPr>
      </w:pPr>
      <w:rPr/>
    </w:p>
    <w:p>
      <w:pPr>
        <w:spacing w:before="37" w:after="0" w:line="204" w:lineRule="exact"/>
        <w:ind w:left="148" w:right="-67"/>
        <w:jc w:val="left"/>
        <w:tabs>
          <w:tab w:pos="1320" w:val="left"/>
          <w:tab w:pos="3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D5D"/>
          <w:w w:val="139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88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-2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09/05/2017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7"/>
          <w:position w:val="-1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03" w:lineRule="exact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17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6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14:25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"/>
        </w:rPr>
        <w:t>rrel: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B3B"/>
          <w:spacing w:val="0"/>
          <w:w w:val="130"/>
          <w:position w:val="-1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A3B3B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B3B"/>
          <w:spacing w:val="0"/>
          <w:w w:val="69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2" w:equalWidth="0">
            <w:col w:w="4675" w:space="860"/>
            <w:col w:w="5825"/>
          </w:cols>
        </w:sectPr>
      </w:pPr>
      <w:rPr/>
    </w:p>
    <w:p>
      <w:pPr>
        <w:spacing w:before="16" w:after="0" w:line="240" w:lineRule="auto"/>
        <w:ind w:left="134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w w:val="9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w w:val="9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w w:val="9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ıl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3"/>
        </w:rPr>
        <w:t>09/05/2017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92" w:lineRule="exact"/>
        <w:ind w:left="12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-21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Kona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77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2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"/>
          <w:w w:val="102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2"/>
          <w:position w:val="-1"/>
        </w:rPr>
        <w:t>:2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right="-65"/>
        <w:jc w:val="left"/>
        <w:tabs>
          <w:tab w:pos="1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93"/>
        </w:rPr>
        <w:t>IKayıı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5"/>
        </w:rPr>
        <w:t>2918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8"/>
        </w:rPr>
        <w:t>:Merkez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5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8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3" w:equalWidth="0">
            <w:col w:w="2993" w:space="169"/>
            <w:col w:w="1683" w:space="690"/>
            <w:col w:w="5825"/>
          </w:cols>
        </w:sectPr>
      </w:pPr>
      <w:rPr/>
    </w:p>
    <w:p>
      <w:pPr>
        <w:spacing w:before="27" w:after="0" w:line="258" w:lineRule="auto"/>
        <w:ind w:left="134" w:right="1425"/>
        <w:jc w:val="left"/>
        <w:tabs>
          <w:tab w:pos="1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12"/>
        </w:rPr>
        <w:t>:Kona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5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77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2"/>
        </w:rPr>
        <w:t>sok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4"/>
        </w:rPr>
        <w:t>No: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"/>
          <w:w w:val="105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4"/>
          <w:w w:val="119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7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3"/>
        </w:rPr>
        <w:t>gı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3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Yaı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ıııı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0" w:lineRule="exact"/>
        <w:ind w:left="129" w:right="-71"/>
        <w:jc w:val="left"/>
        <w:tabs>
          <w:tab w:pos="3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0"/>
          <w:w w:val="49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87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0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808282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0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0828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Yapınııı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5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5"/>
        </w:rPr>
        <w:t>:işyeri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88"/>
        </w:rPr>
        <w:t>Yanıı.ı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1"/>
        </w:rPr>
        <w:t>Kıvılcım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4" w:equalWidth="0">
            <w:col w:w="4660" w:space="88"/>
            <w:col w:w="1136" w:space="863"/>
            <w:col w:w="1577" w:space="75"/>
            <w:col w:w="2961"/>
          </w:cols>
        </w:sectPr>
      </w:pPr>
      <w:rPr/>
    </w:p>
    <w:p>
      <w:pPr>
        <w:spacing w:before="5" w:after="0" w:line="66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1"/>
        </w:rPr>
        <w:t>Bcıoııarnıe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86"/>
          <w:position w:val="-1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2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5"/>
          <w:w w:val="100"/>
          <w:position w:val="-1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87"/>
          <w:position w:val="-1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2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5"/>
          <w:w w:val="92"/>
          <w:position w:val="-1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4"/>
          <w:position w:val="-11"/>
        </w:rPr>
        <w:t>şap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61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D5D5D"/>
          <w:position w:val="-11"/>
        </w:rPr>
        <w:t>Çel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8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61"/>
          <w:position w:val="-1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2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1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1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79"/>
          <w:position w:val="-11"/>
        </w:rPr>
        <w:t>Di!1,er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79"/>
          <w:position w:val="-11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2"/>
          <w:w w:val="79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0"/>
          <w:w w:val="106"/>
          <w:position w:val="-11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-18"/>
          <w:w w:val="106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6"/>
          <w:w w:val="103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-18"/>
          <w:w w:val="155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8"/>
          <w:w w:val="155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17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-5"/>
          <w:w w:val="117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5"/>
          <w:position w:val="-11"/>
        </w:rPr>
        <w:t>................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07"/>
          <w:position w:val="-11"/>
        </w:rPr>
        <w:t>..........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-7"/>
          <w:w w:val="107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5"/>
          <w:position w:val="-11"/>
        </w:rPr>
        <w:t>...................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08"/>
          <w:position w:val="-11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-9"/>
          <w:w w:val="108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78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2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0"/>
          <w:w w:val="104"/>
          <w:position w:val="-11"/>
        </w:rPr>
        <w:t>......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-7"/>
          <w:w w:val="104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6"/>
          <w:position w:val="-11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0"/>
          <w:w w:val="104"/>
          <w:position w:val="-11"/>
        </w:rPr>
        <w:t>.........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2"/>
          <w:w w:val="104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29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2" w:equalWidth="0">
            <w:col w:w="5451" w:space="137"/>
            <w:col w:w="5772"/>
          </w:cols>
        </w:sectPr>
      </w:pPr>
      <w:rPr/>
    </w:p>
    <w:p>
      <w:pPr>
        <w:spacing w:before="0" w:after="0" w:line="486" w:lineRule="exact"/>
        <w:ind w:right="-20"/>
        <w:jc w:val="right"/>
        <w:tabs>
          <w:tab w:pos="460" w:val="left"/>
          <w:tab w:pos="106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B3B"/>
          <w:w w:val="94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A3B3B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B3B"/>
          <w:w w:val="100"/>
        </w:rPr>
      </w:r>
      <w:r>
        <w:rPr>
          <w:rFonts w:ascii="Arial" w:hAnsi="Arial" w:cs="Arial" w:eastAsia="Arial"/>
          <w:sz w:val="48"/>
          <w:szCs w:val="48"/>
          <w:color w:val="3A3B3B"/>
          <w:w w:val="44"/>
        </w:rPr>
        <w:t>ı</w:t>
      </w:r>
      <w:r>
        <w:rPr>
          <w:rFonts w:ascii="Arial" w:hAnsi="Arial" w:cs="Arial" w:eastAsia="Arial"/>
          <w:sz w:val="48"/>
          <w:szCs w:val="48"/>
          <w:color w:val="3A3B3B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3A3B3B"/>
          <w:spacing w:val="0"/>
          <w:w w:val="44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</w:rPr>
      </w:r>
    </w:p>
    <w:p>
      <w:pPr>
        <w:spacing w:before="29" w:after="0" w:line="457" w:lineRule="exact"/>
        <w:ind w:right="-20"/>
        <w:jc w:val="left"/>
        <w:tabs>
          <w:tab w:pos="1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42"/>
          <w:szCs w:val="42"/>
          <w:color w:val="ACAFB1"/>
          <w:spacing w:val="0"/>
          <w:w w:val="518"/>
          <w:position w:val="-3"/>
        </w:rPr>
        <w:t>ll</w:t>
      </w:r>
      <w:r>
        <w:rPr>
          <w:rFonts w:ascii="Arial" w:hAnsi="Arial" w:cs="Arial" w:eastAsia="Arial"/>
          <w:sz w:val="42"/>
          <w:szCs w:val="42"/>
          <w:color w:val="ACAFB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ACAFB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12"/>
          <w:w w:val="100"/>
          <w:position w:val="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9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"/>
          <w:w w:val="100"/>
          <w:position w:val="9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9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0"/>
          <w:w w:val="101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2" w:equalWidth="0">
            <w:col w:w="5116" w:space="443"/>
            <w:col w:w="5801"/>
          </w:cols>
        </w:sectPr>
      </w:pPr>
      <w:rPr/>
    </w:p>
    <w:p>
      <w:pPr>
        <w:spacing w:before="0" w:after="0" w:line="178" w:lineRule="exact"/>
        <w:ind w:left="134" w:right="-20"/>
        <w:jc w:val="left"/>
        <w:tabs>
          <w:tab w:pos="2160" w:val="left"/>
          <w:tab w:pos="5700" w:val="left"/>
          <w:tab w:pos="7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95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6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5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92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>ibi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0"/>
        </w:rPr>
        <w:t>Ayş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49494B"/>
          <w:spacing w:val="0"/>
          <w:w w:val="100"/>
          <w:position w:val="0"/>
        </w:rPr>
        <w:t>Özgü</w:t>
      </w:r>
      <w:r>
        <w:rPr>
          <w:rFonts w:ascii="Arial" w:hAnsi="Arial" w:cs="Arial" w:eastAsia="Arial"/>
          <w:sz w:val="16"/>
          <w:szCs w:val="16"/>
          <w:color w:val="49494B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6"/>
          <w:szCs w:val="16"/>
          <w:color w:val="49494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0"/>
        </w:rPr>
        <w:t>ALTlPARMAK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ACAFB1"/>
          <w:spacing w:val="-12"/>
          <w:w w:val="61"/>
          <w:position w:val="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98"/>
          <w:position w:val="0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3"/>
          <w:position w:val="0"/>
        </w:rPr>
        <w:t>KILIÇDERE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1" w:after="0" w:line="192" w:lineRule="exact"/>
        <w:ind w:left="216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"/>
        </w:rPr>
        <w:t>Anıiri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0"/>
          <w:w w:val="15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Ami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"/>
        </w:rPr>
        <w:t>Uğur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4"/>
          <w:position w:val="-1"/>
        </w:rPr>
        <w:t>ŞEN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4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-11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9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6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54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18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5288,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4"/>
        </w:rPr>
        <w:t>UT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98" w:right="-20"/>
        <w:jc w:val="left"/>
        <w:rPr>
          <w:rFonts w:ascii="Courier New" w:hAnsi="Courier New" w:cs="Courier New" w:eastAsia="Courier New"/>
          <w:sz w:val="21"/>
          <w:szCs w:val="21"/>
        </w:rPr>
      </w:pPr>
      <w:rPr/>
      <w:r>
        <w:rPr>
          <w:rFonts w:ascii="Courier New" w:hAnsi="Courier New" w:cs="Courier New" w:eastAsia="Courier New"/>
          <w:sz w:val="21"/>
          <w:szCs w:val="21"/>
          <w:color w:val="49494B"/>
          <w:spacing w:val="0"/>
          <w:w w:val="78"/>
        </w:rPr>
        <w:t>74</w:t>
      </w:r>
      <w:r>
        <w:rPr>
          <w:rFonts w:ascii="Courier New" w:hAnsi="Courier New" w:cs="Courier New" w:eastAsia="Courier New"/>
          <w:sz w:val="21"/>
          <w:szCs w:val="21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3" w:lineRule="auto"/>
        <w:ind w:right="962" w:firstLine="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2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7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89"/>
        </w:rPr>
        <w:t>r-rıkı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59" w:lineRule="exact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192" w:lineRule="exact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D5D"/>
          <w:w w:val="92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12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BDBDBD"/>
          <w:spacing w:val="-11"/>
          <w:w w:val="54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91"/>
        </w:rPr>
        <w:t>jÇıkı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14:26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-23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1"/>
        </w:rPr>
        <w:t>14:30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1"/>
          <w:w w:val="5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6"/>
          <w:w w:val="9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1"/>
        </w:rPr>
        <w:t>lekt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0"/>
          <w:w w:val="10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63" w:lineRule="auto"/>
        <w:ind w:left="24" w:right="4337" w:firstLine="-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D6D6E"/>
          <w:w w:val="9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ıııııiyot-Jandarnıa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3" w:equalWidth="0">
            <w:col w:w="1833" w:space="309"/>
            <w:col w:w="2300" w:space="244"/>
            <w:col w:w="6674"/>
          </w:cols>
        </w:sectPr>
      </w:pPr>
      <w:rPr/>
    </w:p>
    <w:p>
      <w:pPr>
        <w:spacing w:before="18" w:after="0" w:line="240" w:lineRule="auto"/>
        <w:ind w:left="11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8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2"/>
        </w:rPr>
        <w:t>tara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ında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görüldil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işlem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yapılmadı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1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w w:val="74"/>
          <w:position w:val="-1"/>
        </w:rPr>
        <w:t>tyo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75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B3B"/>
          <w:spacing w:val="0"/>
          <w:w w:val="90"/>
          <w:position w:val="-1"/>
        </w:rPr>
        <w:t>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2" w:equalWidth="0">
            <w:col w:w="1951" w:space="190"/>
            <w:col w:w="9219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38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1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öndlirıne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3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93"/>
        </w:rPr>
        <w:t>JSigortalı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254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170" w:lineRule="exact"/>
        <w:ind w:left="2544" w:right="-20"/>
        <w:jc w:val="left"/>
        <w:tabs>
          <w:tab w:pos="4440" w:val="left"/>
          <w:tab w:pos="6000" w:val="left"/>
          <w:tab w:pos="7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509094pt;margin-top:-5.500916pt;width:16.893646pt;height:18.5pt;mso-position-horizontal-relative:page;mso-position-vertical-relative:paragraph;z-index:-15002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49494B"/>
                      <w:spacing w:val="0"/>
                      <w:w w:val="60"/>
                    </w:rPr>
                    <w:t>ıcm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2"/>
        </w:rPr>
        <w:t>m3</w:t>
        <w:tab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95"/>
          <w:position w:val="-2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0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1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93"/>
          <w:position w:val="-2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2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1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4386" w:right="-20"/>
        <w:jc w:val="left"/>
        <w:tabs>
          <w:tab w:pos="6000" w:val="left"/>
          <w:tab w:pos="75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4"/>
          <w:szCs w:val="24"/>
          <w:color w:val="3A3B3B"/>
          <w:spacing w:val="0"/>
          <w:w w:val="100"/>
        </w:rPr>
        <w:t>J</w:t>
      </w:r>
      <w:r>
        <w:rPr>
          <w:rFonts w:ascii="Arial" w:hAnsi="Arial" w:cs="Arial" w:eastAsia="Arial"/>
          <w:sz w:val="24"/>
          <w:szCs w:val="24"/>
          <w:color w:val="3A3B3B"/>
          <w:spacing w:val="-43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A3B3B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3A3B3B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5D5D5D"/>
          <w:spacing w:val="0"/>
          <w:w w:val="50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5D5D5D"/>
          <w:spacing w:val="-45"/>
          <w:w w:val="50"/>
          <w:b/>
          <w:bCs/>
        </w:rPr>
        <w:t> </w:t>
      </w:r>
      <w:r>
        <w:rPr>
          <w:rFonts w:ascii="Arial" w:hAnsi="Arial" w:cs="Arial" w:eastAsia="Arial"/>
          <w:sz w:val="33"/>
          <w:szCs w:val="33"/>
          <w:color w:val="5D5D5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5D5D5D"/>
          <w:spacing w:val="0"/>
          <w:w w:val="100"/>
          <w:b/>
          <w:bCs/>
        </w:rPr>
      </w:r>
      <w:r>
        <w:rPr>
          <w:rFonts w:ascii="Arial" w:hAnsi="Arial" w:cs="Arial" w:eastAsia="Arial"/>
          <w:sz w:val="27"/>
          <w:szCs w:val="27"/>
          <w:color w:val="6D6D6E"/>
          <w:spacing w:val="0"/>
          <w:w w:val="50"/>
          <w:b/>
          <w:bCs/>
          <w:position w:val="2"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kunımla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3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5" w:lineRule="auto"/>
        <w:ind w:right="201" w:firstLine="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işyerini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karşıda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kömü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ızgarasını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hacasında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soruştunnada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kömü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ızgarasında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çıkan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7"/>
        </w:rPr>
        <w:t>ıvıkımları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7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kurumları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netic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2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13"/>
        </w:rPr>
        <w:t>arılınıştır.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9" w:after="0" w:line="192" w:lineRule="exact"/>
        <w:ind w:left="32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18"/>
          <w:position w:val="-1"/>
        </w:rPr>
        <w:t>irkeıiıı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2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7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14"/>
          <w:position w:val="-1"/>
        </w:rPr>
        <w:t>pedeli: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2" w:equalWidth="0">
            <w:col w:w="2018" w:space="142"/>
            <w:col w:w="9200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92" w:lineRule="exact"/>
        <w:ind w:left="110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86"/>
          <w:position w:val="-1"/>
        </w:rPr>
        <w:t>JAraç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5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4"/>
          <w:w w:val="102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9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bı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8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D6D6E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</w:sectPr>
      </w:pPr>
      <w:rPr/>
    </w:p>
    <w:p>
      <w:pPr>
        <w:spacing w:before="37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7" w:lineRule="exact"/>
        <w:ind w:left="1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B3B"/>
          <w:spacing w:val="-14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"/>
          <w:w w:val="8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B3B"/>
          <w:spacing w:val="0"/>
          <w:w w:val="88"/>
        </w:rPr>
        <w:t>linı</w:t>
      </w:r>
      <w:r>
        <w:rPr>
          <w:rFonts w:ascii="Times New Roman" w:hAnsi="Times New Roman" w:cs="Times New Roman" w:eastAsia="Times New Roman"/>
          <w:sz w:val="20"/>
          <w:szCs w:val="20"/>
          <w:color w:val="3A3B3B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3" w:after="0" w:line="240" w:lineRule="auto"/>
        <w:ind w:left="515" w:right="690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6D6D6E"/>
          <w:spacing w:val="0"/>
          <w:w w:val="177"/>
        </w:rPr>
        <w:t>.</w:t>
      </w:r>
      <w:r>
        <w:rPr>
          <w:rFonts w:ascii="Arial" w:hAnsi="Arial" w:cs="Arial" w:eastAsia="Arial"/>
          <w:sz w:val="16"/>
          <w:szCs w:val="16"/>
          <w:color w:val="6D6D6E"/>
          <w:spacing w:val="-46"/>
          <w:w w:val="177"/>
        </w:rPr>
        <w:t> </w:t>
      </w:r>
      <w:r>
        <w:rPr>
          <w:rFonts w:ascii="Arial" w:hAnsi="Arial" w:cs="Arial" w:eastAsia="Arial"/>
          <w:sz w:val="16"/>
          <w:szCs w:val="16"/>
          <w:color w:val="49494B"/>
          <w:spacing w:val="0"/>
          <w:w w:val="94"/>
        </w:rPr>
        <w:t>Oöııtış</w:t>
      </w:r>
      <w:r>
        <w:rPr>
          <w:rFonts w:ascii="Arial" w:hAnsi="Arial" w:cs="Arial" w:eastAsia="Arial"/>
          <w:sz w:val="16"/>
          <w:szCs w:val="16"/>
          <w:color w:val="49494B"/>
          <w:spacing w:val="0"/>
          <w:w w:val="95"/>
        </w:rPr>
        <w:t>(</w:t>
      </w:r>
      <w:r>
        <w:rPr>
          <w:rFonts w:ascii="Arial" w:hAnsi="Arial" w:cs="Arial" w:eastAsia="Arial"/>
          <w:sz w:val="16"/>
          <w:szCs w:val="16"/>
          <w:color w:val="49494B"/>
          <w:spacing w:val="0"/>
          <w:w w:val="94"/>
        </w:rPr>
        <w:t>\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2" w:after="0" w:line="193" w:lineRule="exact"/>
        <w:ind w:left="205" w:right="-66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49494B"/>
          <w:spacing w:val="0"/>
          <w:w w:val="100"/>
          <w:position w:val="-1"/>
        </w:rPr>
        <w:t>ÖIU</w:t>
      </w:r>
      <w:r>
        <w:rPr>
          <w:rFonts w:ascii="Arial" w:hAnsi="Arial" w:cs="Arial" w:eastAsia="Arial"/>
          <w:sz w:val="17"/>
          <w:szCs w:val="17"/>
          <w:color w:val="4949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4949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5"/>
        </w:rPr>
        <w:t>KILIÇDERE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6"/>
        </w:rPr>
        <w:t>09.05.2017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11"/>
        </w:rPr>
        <w:t>pİ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6"/>
          <w:w w:val="11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"/>
          <w:w w:val="11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Hata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4"/>
          <w:w w:val="102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3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13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38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13"/>
        </w:rPr>
        <w:t>15:10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4" w:equalWidth="0">
            <w:col w:w="1941" w:space="201"/>
            <w:col w:w="2595" w:space="1316"/>
            <w:col w:w="934" w:space="1720"/>
            <w:col w:w="2653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</w:sectPr>
      </w:pPr>
      <w:rPr/>
    </w:p>
    <w:p>
      <w:pPr>
        <w:spacing w:before="43" w:after="0" w:line="240" w:lineRule="auto"/>
        <w:ind w:left="228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12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tınişse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-35" w:right="-5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200" w:right="23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7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4" w:after="0" w:line="240" w:lineRule="auto"/>
        <w:ind w:left="104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49494B"/>
          <w:spacing w:val="0"/>
          <w:w w:val="61"/>
          <w:b/>
          <w:bCs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49494B"/>
          <w:spacing w:val="17"/>
          <w:w w:val="61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49494B"/>
          <w:spacing w:val="0"/>
          <w:w w:val="61"/>
          <w:i/>
        </w:rPr>
        <w:t>2</w:t>
      </w:r>
      <w:r>
        <w:rPr>
          <w:rFonts w:ascii="Arial" w:hAnsi="Arial" w:cs="Arial" w:eastAsia="Arial"/>
          <w:sz w:val="27"/>
          <w:szCs w:val="27"/>
          <w:color w:val="49494B"/>
          <w:spacing w:val="45"/>
          <w:w w:val="61"/>
          <w:i/>
        </w:rPr>
        <w:t> 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61"/>
        </w:rPr>
        <w:t>MaYıs</w:t>
      </w:r>
      <w:r>
        <w:rPr>
          <w:rFonts w:ascii="Arial" w:hAnsi="Arial" w:cs="Arial" w:eastAsia="Arial"/>
          <w:sz w:val="21"/>
          <w:szCs w:val="21"/>
          <w:color w:val="49494B"/>
          <w:spacing w:val="28"/>
          <w:w w:val="61"/>
        </w:rPr>
        <w:t> </w:t>
      </w:r>
      <w:r>
        <w:rPr>
          <w:rFonts w:ascii="Arial" w:hAnsi="Arial" w:cs="Arial" w:eastAsia="Arial"/>
          <w:sz w:val="26"/>
          <w:szCs w:val="26"/>
          <w:color w:val="49494B"/>
          <w:spacing w:val="0"/>
          <w:w w:val="61"/>
          <w:b/>
          <w:bCs/>
        </w:rPr>
        <w:t>7017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66" w:after="0" w:line="193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6D6D6E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6D6D6E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D6D6E"/>
          <w:spacing w:val="44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5"/>
          <w:position w:val="-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3" w:equalWidth="0">
            <w:col w:w="3732" w:space="807"/>
            <w:col w:w="1305" w:space="3100"/>
            <w:col w:w="241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</w:sectPr>
      </w:pPr>
      <w:rPr/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2" w:lineRule="exact"/>
        <w:ind w:right="-20"/>
        <w:jc w:val="right"/>
        <w:rPr>
          <w:rFonts w:ascii="Arial" w:hAnsi="Arial" w:cs="Arial" w:eastAsia="Arial"/>
          <w:sz w:val="56"/>
          <w:szCs w:val="56"/>
        </w:rPr>
      </w:pPr>
      <w:rPr/>
      <w:r>
        <w:rPr>
          <w:rFonts w:ascii="Arial" w:hAnsi="Arial" w:cs="Arial" w:eastAsia="Arial"/>
          <w:sz w:val="56"/>
          <w:szCs w:val="56"/>
          <w:color w:val="808282"/>
          <w:spacing w:val="-43"/>
          <w:w w:val="78"/>
          <w:i/>
          <w:position w:val="-29"/>
        </w:rPr>
        <w:t>&lt;</w:t>
      </w:r>
      <w:r>
        <w:rPr>
          <w:rFonts w:ascii="Arial" w:hAnsi="Arial" w:cs="Arial" w:eastAsia="Arial"/>
          <w:sz w:val="56"/>
          <w:szCs w:val="56"/>
          <w:color w:val="ACAFB1"/>
          <w:spacing w:val="0"/>
          <w:w w:val="12"/>
          <w:i/>
          <w:position w:val="-29"/>
        </w:rPr>
        <w:t>.</w:t>
      </w:r>
      <w:r>
        <w:rPr>
          <w:rFonts w:ascii="Arial" w:hAnsi="Arial" w:cs="Arial" w:eastAsia="Arial"/>
          <w:sz w:val="56"/>
          <w:szCs w:val="56"/>
          <w:color w:val="ACAFB1"/>
          <w:spacing w:val="27"/>
          <w:w w:val="12"/>
          <w:i/>
          <w:position w:val="-29"/>
        </w:rPr>
        <w:t>.</w:t>
      </w:r>
      <w:r>
        <w:rPr>
          <w:rFonts w:ascii="Arial" w:hAnsi="Arial" w:cs="Arial" w:eastAsia="Arial"/>
          <w:sz w:val="56"/>
          <w:szCs w:val="56"/>
          <w:color w:val="5D5D5D"/>
          <w:spacing w:val="26"/>
          <w:w w:val="44"/>
          <w:i/>
          <w:position w:val="-29"/>
        </w:rPr>
        <w:t>:</w:t>
      </w:r>
      <w:r>
        <w:rPr>
          <w:rFonts w:ascii="Arial" w:hAnsi="Arial" w:cs="Arial" w:eastAsia="Arial"/>
          <w:sz w:val="56"/>
          <w:szCs w:val="56"/>
          <w:color w:val="6D6D6E"/>
          <w:spacing w:val="-72"/>
          <w:w w:val="50"/>
          <w:position w:val="-29"/>
        </w:rPr>
        <w:t>:</w:t>
      </w:r>
      <w:r>
        <w:rPr>
          <w:rFonts w:ascii="Arial" w:hAnsi="Arial" w:cs="Arial" w:eastAsia="Arial"/>
          <w:sz w:val="56"/>
          <w:szCs w:val="56"/>
          <w:color w:val="9C9E9E"/>
          <w:spacing w:val="0"/>
          <w:w w:val="31"/>
          <w:position w:val="-29"/>
        </w:rPr>
        <w:t>.</w:t>
      </w:r>
      <w:r>
        <w:rPr>
          <w:rFonts w:ascii="Arial" w:hAnsi="Arial" w:cs="Arial" w:eastAsia="Arial"/>
          <w:sz w:val="56"/>
          <w:szCs w:val="56"/>
          <w:color w:val="9C9E9E"/>
          <w:spacing w:val="-65"/>
          <w:w w:val="31"/>
          <w:position w:val="-29"/>
        </w:rPr>
        <w:t>:</w:t>
      </w:r>
      <w:r>
        <w:rPr>
          <w:rFonts w:ascii="Arial" w:hAnsi="Arial" w:cs="Arial" w:eastAsia="Arial"/>
          <w:sz w:val="56"/>
          <w:szCs w:val="56"/>
          <w:color w:val="BDBDBD"/>
          <w:spacing w:val="27"/>
          <w:w w:val="34"/>
          <w:position w:val="-29"/>
        </w:rPr>
        <w:t>·</w:t>
      </w:r>
      <w:r>
        <w:rPr>
          <w:rFonts w:ascii="Arial" w:hAnsi="Arial" w:cs="Arial" w:eastAsia="Arial"/>
          <w:sz w:val="56"/>
          <w:szCs w:val="56"/>
          <w:color w:val="49494B"/>
          <w:spacing w:val="0"/>
          <w:w w:val="41"/>
          <w:position w:val="-29"/>
        </w:rPr>
        <w:t>.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50" w:lineRule="exact"/>
        <w:ind w:right="-74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shape style="position:absolute;margin-left:249.600006pt;margin-top:-19.528027pt;width:62.400002pt;height:28.799999pt;mso-position-horizontal-relative:page;mso-position-vertical-relative:paragraph;z-index:-15006" type="#_x0000_t75">
            <v:imagedata r:id="rId56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0.223923pt;margin-top:18.907843pt;width:18.129651pt;height:59.5pt;mso-position-horizontal-relative:page;mso-position-vertical-relative:paragraph;z-index:-15001" type="#_x0000_t202" filled="f" stroked="f">
            <v:textbox inset="0,0,0,0">
              <w:txbxContent>
                <w:p>
                  <w:pPr>
                    <w:spacing w:before="0" w:after="0" w:line="1190" w:lineRule="exact"/>
                    <w:ind w:right="-219"/>
                    <w:jc w:val="left"/>
                    <w:rPr>
                      <w:rFonts w:ascii="Arial" w:hAnsi="Arial" w:cs="Arial" w:eastAsia="Arial"/>
                      <w:sz w:val="119"/>
                      <w:szCs w:val="119"/>
                    </w:rPr>
                  </w:pPr>
                  <w:rPr/>
                  <w:r>
                    <w:rPr>
                      <w:rFonts w:ascii="Arial" w:hAnsi="Arial" w:cs="Arial" w:eastAsia="Arial"/>
                      <w:sz w:val="119"/>
                      <w:szCs w:val="119"/>
                      <w:color w:val="3A3B3B"/>
                      <w:spacing w:val="0"/>
                      <w:w w:val="54"/>
                      <w:position w:val="-1"/>
                    </w:rPr>
                    <w:t>..</w:t>
                  </w:r>
                  <w:r>
                    <w:rPr>
                      <w:rFonts w:ascii="Arial" w:hAnsi="Arial" w:cs="Arial" w:eastAsia="Arial"/>
                      <w:sz w:val="119"/>
                      <w:szCs w:val="1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BDBDBD"/>
          <w:spacing w:val="0"/>
          <w:w w:val="100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BDBDBD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63"/>
          <w:position w:val="-2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11" w:after="0" w:line="423" w:lineRule="exact"/>
        <w:ind w:left="-77" w:right="24"/>
        <w:jc w:val="right"/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545B93"/>
          <w:spacing w:val="0"/>
          <w:w w:val="52"/>
          <w:i/>
          <w:position w:val="-2"/>
        </w:rPr>
        <w:t>!</w:t>
      </w:r>
      <w:r>
        <w:rPr>
          <w:rFonts w:ascii="Arial" w:hAnsi="Arial" w:cs="Arial" w:eastAsia="Arial"/>
          <w:sz w:val="38"/>
          <w:szCs w:val="38"/>
          <w:color w:val="545B93"/>
          <w:spacing w:val="0"/>
          <w:w w:val="52"/>
          <w:i/>
          <w:position w:val="-2"/>
        </w:rPr>
        <w:t>J</w:t>
      </w:r>
      <w:r>
        <w:rPr>
          <w:rFonts w:ascii="Arial" w:hAnsi="Arial" w:cs="Arial" w:eastAsia="Arial"/>
          <w:sz w:val="38"/>
          <w:szCs w:val="38"/>
          <w:color w:val="545B93"/>
          <w:spacing w:val="0"/>
          <w:w w:val="52"/>
          <w:i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545B93"/>
          <w:spacing w:val="13"/>
          <w:w w:val="52"/>
          <w:i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9195D6"/>
          <w:spacing w:val="0"/>
          <w:w w:val="27"/>
          <w:i/>
          <w:position w:val="-2"/>
        </w:rPr>
        <w:t>'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right="-20"/>
        <w:jc w:val="righ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8E91AF"/>
          <w:spacing w:val="0"/>
          <w:w w:val="163"/>
        </w:rPr>
        <w:t>/.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64" w:lineRule="exact"/>
        <w:ind w:left="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07.040009pt;margin-top:-28.824417pt;width:137.279999pt;height:87.360001pt;mso-position-horizontal-relative:page;mso-position-vertical-relative:paragraph;z-index:-15004" type="#_x0000_t75">
            <v:imagedata r:id="rId57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1"/>
        </w:rPr>
        <w:t>Uğur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  <w:position w:val="-11"/>
        </w:rPr>
        <w:t>ŞEN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4" w:equalWidth="0">
            <w:col w:w="2148" w:space="42"/>
            <w:col w:w="201" w:space="1042"/>
            <w:col w:w="341" w:space="958"/>
            <w:col w:w="6628"/>
          </w:cols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4" w:lineRule="exact"/>
        <w:ind w:left="110" w:right="-79"/>
        <w:jc w:val="left"/>
        <w:rPr>
          <w:rFonts w:ascii="Courier New" w:hAnsi="Courier New" w:cs="Courier New" w:eastAsia="Courier New"/>
          <w:sz w:val="26"/>
          <w:szCs w:val="26"/>
        </w:rPr>
      </w:pPr>
      <w:rPr/>
      <w:r>
        <w:rPr>
          <w:rFonts w:ascii="Courier New" w:hAnsi="Courier New" w:cs="Courier New" w:eastAsia="Courier New"/>
          <w:sz w:val="26"/>
          <w:szCs w:val="26"/>
          <w:color w:val="5D5D5D"/>
          <w:w w:val="77"/>
          <w:position w:val="-8"/>
        </w:rPr>
        <w:t>r--</w:t>
      </w:r>
      <w:r>
        <w:rPr>
          <w:rFonts w:ascii="Courier New" w:hAnsi="Courier New" w:cs="Courier New" w:eastAsia="Courier New"/>
          <w:sz w:val="26"/>
          <w:szCs w:val="26"/>
          <w:color w:val="5D5D5D"/>
          <w:spacing w:val="-50"/>
          <w:w w:val="77"/>
          <w:position w:val="-8"/>
        </w:rPr>
        <w:t>-</w:t>
      </w:r>
      <w:r>
        <w:rPr>
          <w:rFonts w:ascii="Courier New" w:hAnsi="Courier New" w:cs="Courier New" w:eastAsia="Courier New"/>
          <w:sz w:val="26"/>
          <w:szCs w:val="26"/>
          <w:color w:val="3A3B3B"/>
          <w:spacing w:val="0"/>
          <w:w w:val="77"/>
          <w:position w:val="-8"/>
        </w:rPr>
        <w:t>---r-</w:t>
      </w:r>
      <w:r>
        <w:rPr>
          <w:rFonts w:ascii="Courier New" w:hAnsi="Courier New" w:cs="Courier New" w:eastAsia="Courier New"/>
          <w:sz w:val="26"/>
          <w:szCs w:val="26"/>
          <w:color w:val="3A3B3B"/>
          <w:spacing w:val="-50"/>
          <w:w w:val="77"/>
          <w:position w:val="-8"/>
        </w:rPr>
        <w:t>-</w:t>
      </w:r>
      <w:r>
        <w:rPr>
          <w:rFonts w:ascii="Courier New" w:hAnsi="Courier New" w:cs="Courier New" w:eastAsia="Courier New"/>
          <w:sz w:val="26"/>
          <w:szCs w:val="26"/>
          <w:color w:val="5D5D5D"/>
          <w:spacing w:val="0"/>
          <w:w w:val="100"/>
          <w:position w:val="-8"/>
        </w:rPr>
        <w:t>--r---</w:t>
      </w:r>
      <w:r>
        <w:rPr>
          <w:rFonts w:ascii="Courier New" w:hAnsi="Courier New" w:cs="Courier New" w:eastAsia="Courier New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right="-84"/>
        <w:jc w:val="left"/>
        <w:tabs>
          <w:tab w:pos="1680" w:val="left"/>
          <w:tab w:pos="204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A3B3B"/>
          <w:spacing w:val="0"/>
          <w:w w:val="287"/>
        </w:rPr>
        <w:t>•</w:t>
      </w:r>
      <w:r>
        <w:rPr>
          <w:rFonts w:ascii="Arial" w:hAnsi="Arial" w:cs="Arial" w:eastAsia="Arial"/>
          <w:sz w:val="18"/>
          <w:szCs w:val="18"/>
          <w:color w:val="3A3B3B"/>
          <w:spacing w:val="-92"/>
          <w:w w:val="287"/>
        </w:rPr>
        <w:t> </w:t>
      </w:r>
      <w:r>
        <w:rPr>
          <w:rFonts w:ascii="Arial" w:hAnsi="Arial" w:cs="Arial" w:eastAsia="Arial"/>
          <w:sz w:val="18"/>
          <w:szCs w:val="18"/>
          <w:color w:val="6D6D6E"/>
          <w:spacing w:val="-4"/>
          <w:w w:val="51"/>
        </w:rPr>
        <w:t>:</w:t>
      </w:r>
      <w:r>
        <w:rPr>
          <w:rFonts w:ascii="Arial" w:hAnsi="Arial" w:cs="Arial" w:eastAsia="Arial"/>
          <w:sz w:val="18"/>
          <w:szCs w:val="18"/>
          <w:color w:val="6D6D6E"/>
          <w:spacing w:val="0"/>
          <w:w w:val="51"/>
        </w:rPr>
        <w:t>··</w:t>
      </w:r>
      <w:r>
        <w:rPr>
          <w:rFonts w:ascii="Arial" w:hAnsi="Arial" w:cs="Arial" w:eastAsia="Arial"/>
          <w:sz w:val="18"/>
          <w:szCs w:val="18"/>
          <w:color w:val="6D6D6E"/>
          <w:spacing w:val="20"/>
          <w:w w:val="51"/>
        </w:rPr>
        <w:t> </w:t>
      </w:r>
      <w:r>
        <w:rPr>
          <w:rFonts w:ascii="Arial" w:hAnsi="Arial" w:cs="Arial" w:eastAsia="Arial"/>
          <w:sz w:val="18"/>
          <w:szCs w:val="18"/>
          <w:color w:val="49494B"/>
          <w:spacing w:val="0"/>
          <w:w w:val="162"/>
        </w:rPr>
        <w:t>.</w:t>
      </w:r>
      <w:r>
        <w:rPr>
          <w:rFonts w:ascii="Arial" w:hAnsi="Arial" w:cs="Arial" w:eastAsia="Arial"/>
          <w:sz w:val="18"/>
          <w:szCs w:val="18"/>
          <w:color w:val="49494B"/>
          <w:spacing w:val="-41"/>
          <w:w w:val="16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-6"/>
          <w:w w:val="70"/>
          <w:b/>
          <w:bCs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6D6D6E"/>
          <w:spacing w:val="0"/>
          <w:w w:val="70"/>
          <w:b/>
          <w:bCs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6D6D6E"/>
          <w:spacing w:val="4"/>
          <w:w w:val="7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117"/>
          <w:b/>
          <w:bCs/>
        </w:rPr>
        <w:t>Hali.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-26"/>
          <w:w w:val="117"/>
          <w:b/>
          <w:bCs/>
        </w:rPr>
        <w:t> </w:t>
      </w:r>
      <w:r>
        <w:rPr>
          <w:rFonts w:ascii="Arial" w:hAnsi="Arial" w:cs="Arial" w:eastAsia="Arial"/>
          <w:sz w:val="10"/>
          <w:szCs w:val="10"/>
          <w:color w:val="ACAFB1"/>
          <w:spacing w:val="0"/>
          <w:w w:val="172"/>
          <w:i/>
          <w:position w:val="7"/>
        </w:rPr>
        <w:t>1</w:t>
      </w:r>
      <w:r>
        <w:rPr>
          <w:rFonts w:ascii="Arial" w:hAnsi="Arial" w:cs="Arial" w:eastAsia="Arial"/>
          <w:sz w:val="10"/>
          <w:szCs w:val="10"/>
          <w:color w:val="ACAFB1"/>
          <w:spacing w:val="0"/>
          <w:w w:val="100"/>
          <w:i/>
          <w:position w:val="7"/>
        </w:rPr>
        <w:tab/>
      </w:r>
      <w:r>
        <w:rPr>
          <w:rFonts w:ascii="Arial" w:hAnsi="Arial" w:cs="Arial" w:eastAsia="Arial"/>
          <w:sz w:val="10"/>
          <w:szCs w:val="10"/>
          <w:color w:val="ACAFB1"/>
          <w:spacing w:val="0"/>
          <w:w w:val="100"/>
          <w:i/>
          <w:position w:val="7"/>
        </w:rPr>
      </w:r>
      <w:r>
        <w:rPr>
          <w:rFonts w:ascii="Arial" w:hAnsi="Arial" w:cs="Arial" w:eastAsia="Arial"/>
          <w:sz w:val="10"/>
          <w:szCs w:val="10"/>
          <w:color w:val="49494B"/>
          <w:spacing w:val="0"/>
          <w:w w:val="172"/>
          <w:position w:val="0"/>
        </w:rPr>
        <w:t>•</w:t>
      </w:r>
      <w:r>
        <w:rPr>
          <w:rFonts w:ascii="Arial" w:hAnsi="Arial" w:cs="Arial" w:eastAsia="Arial"/>
          <w:sz w:val="10"/>
          <w:szCs w:val="10"/>
          <w:color w:val="4949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0"/>
          <w:szCs w:val="10"/>
          <w:color w:val="49494B"/>
          <w:spacing w:val="0"/>
          <w:w w:val="100"/>
          <w:position w:val="0"/>
        </w:rPr>
      </w:r>
      <w:r>
        <w:rPr>
          <w:rFonts w:ascii="Arial" w:hAnsi="Arial" w:cs="Arial" w:eastAsia="Arial"/>
          <w:sz w:val="28"/>
          <w:szCs w:val="28"/>
          <w:color w:val="3A3B3B"/>
          <w:spacing w:val="0"/>
          <w:w w:val="111"/>
          <w:b/>
          <w:bCs/>
          <w:position w:val="0"/>
        </w:rPr>
        <w:t>C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25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3" w:equalWidth="0">
            <w:col w:w="2167" w:space="3"/>
            <w:col w:w="2275" w:space="114"/>
            <w:col w:w="6801"/>
          </w:cols>
        </w:sectPr>
      </w:pPr>
      <w:rPr/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13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5D5D5D"/>
          <w:spacing w:val="0"/>
          <w:w w:val="100"/>
          <w:position w:val="-3"/>
        </w:rPr>
        <w:t>r</w:t>
      </w:r>
      <w:r>
        <w:rPr>
          <w:rFonts w:ascii="Arial" w:hAnsi="Arial" w:cs="Arial" w:eastAsia="Arial"/>
          <w:sz w:val="13"/>
          <w:szCs w:val="13"/>
          <w:color w:val="5D5D5D"/>
          <w:spacing w:val="0"/>
          <w:w w:val="100"/>
          <w:position w:val="-3"/>
        </w:rPr>
        <w:t>   </w:t>
      </w:r>
      <w:r>
        <w:rPr>
          <w:rFonts w:ascii="Arial" w:hAnsi="Arial" w:cs="Arial" w:eastAsia="Arial"/>
          <w:sz w:val="13"/>
          <w:szCs w:val="13"/>
          <w:color w:val="5D5D5D"/>
          <w:spacing w:val="2"/>
          <w:w w:val="100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BDBDBD"/>
          <w:spacing w:val="0"/>
          <w:w w:val="163"/>
          <w:position w:val="-3"/>
        </w:rPr>
        <w:t>.</w:t>
      </w:r>
      <w:r>
        <w:rPr>
          <w:rFonts w:ascii="Arial" w:hAnsi="Arial" w:cs="Arial" w:eastAsia="Arial"/>
          <w:sz w:val="13"/>
          <w:szCs w:val="13"/>
          <w:color w:val="BDBDBD"/>
          <w:spacing w:val="57"/>
          <w:w w:val="163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808282"/>
          <w:spacing w:val="0"/>
          <w:w w:val="163"/>
          <w:position w:val="-3"/>
        </w:rPr>
        <w:t>'</w:t>
      </w:r>
      <w:r>
        <w:rPr>
          <w:rFonts w:ascii="Arial" w:hAnsi="Arial" w:cs="Arial" w:eastAsia="Arial"/>
          <w:sz w:val="13"/>
          <w:szCs w:val="13"/>
          <w:color w:val="808282"/>
          <w:spacing w:val="33"/>
          <w:w w:val="163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ACAFB1"/>
          <w:spacing w:val="0"/>
          <w:w w:val="74"/>
          <w:position w:val="-3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3A3B3B"/>
          <w:spacing w:val="-34"/>
          <w:w w:val="117"/>
          <w:i/>
        </w:rPr>
        <w:t>·</w:t>
      </w:r>
      <w:r>
        <w:rPr>
          <w:rFonts w:ascii="Arial" w:hAnsi="Arial" w:cs="Arial" w:eastAsia="Arial"/>
          <w:sz w:val="30"/>
          <w:szCs w:val="30"/>
          <w:color w:val="BDBDBD"/>
          <w:spacing w:val="0"/>
          <w:w w:val="52"/>
          <w:i/>
        </w:rPr>
        <w:t>·</w:t>
      </w:r>
      <w:r>
        <w:rPr>
          <w:rFonts w:ascii="Arial" w:hAnsi="Arial" w:cs="Arial" w:eastAsia="Arial"/>
          <w:sz w:val="30"/>
          <w:szCs w:val="30"/>
          <w:color w:val="BDBDBD"/>
          <w:spacing w:val="-58"/>
          <w:w w:val="100"/>
          <w:i/>
        </w:rPr>
        <w:t> </w:t>
      </w:r>
      <w:r>
        <w:rPr>
          <w:rFonts w:ascii="Arial" w:hAnsi="Arial" w:cs="Arial" w:eastAsia="Arial"/>
          <w:sz w:val="30"/>
          <w:szCs w:val="30"/>
          <w:color w:val="9C9E9E"/>
          <w:spacing w:val="-5"/>
          <w:w w:val="41"/>
          <w:i/>
        </w:rPr>
        <w:t>r</w:t>
      </w:r>
      <w:r>
        <w:rPr>
          <w:rFonts w:ascii="Arial" w:hAnsi="Arial" w:cs="Arial" w:eastAsia="Arial"/>
          <w:sz w:val="30"/>
          <w:szCs w:val="30"/>
          <w:color w:val="808282"/>
          <w:spacing w:val="0"/>
          <w:w w:val="105"/>
          <w:i/>
        </w:rPr>
        <w:t>: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2" w:equalWidth="0">
            <w:col w:w="1853" w:space="42"/>
            <w:col w:w="9465"/>
          </w:cols>
        </w:sectPr>
      </w:pPr>
      <w:rPr/>
    </w:p>
    <w:p>
      <w:pPr>
        <w:spacing w:before="0" w:after="0" w:line="300" w:lineRule="exact"/>
        <w:ind w:left="1462" w:right="874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240.960007pt;margin-top:10.930847pt;width:103.68pt;height:30.719999pt;mso-position-horizontal-relative:page;mso-position-vertical-relative:paragraph;z-index:-15005" type="#_x0000_t75">
            <v:imagedata r:id="rId58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9.437325pt;margin-top:12.359419pt;width:4.879815pt;height:4.5pt;mso-position-horizontal-relative:page;mso-position-vertical-relative:paragraph;z-index:-15000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3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08282"/>
                      <w:spacing w:val="-1"/>
                      <w:w w:val="132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DBDBD"/>
                      <w:spacing w:val="0"/>
                      <w:w w:val="29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6D6D6E"/>
          <w:spacing w:val="-109"/>
          <w:w w:val="72"/>
          <w:i/>
          <w:position w:val="8"/>
        </w:rPr>
        <w:t>1</w:t>
      </w:r>
      <w:r>
        <w:rPr>
          <w:rFonts w:ascii="Arial" w:hAnsi="Arial" w:cs="Arial" w:eastAsia="Arial"/>
          <w:sz w:val="32"/>
          <w:szCs w:val="32"/>
          <w:color w:val="5D5D5D"/>
          <w:spacing w:val="0"/>
          <w:w w:val="139"/>
          <w:position w:val="-8"/>
        </w:rPr>
        <w:t>;</w:t>
      </w:r>
      <w:r>
        <w:rPr>
          <w:rFonts w:ascii="Arial" w:hAnsi="Arial" w:cs="Arial" w:eastAsia="Arial"/>
          <w:sz w:val="32"/>
          <w:szCs w:val="32"/>
          <w:color w:val="5D5D5D"/>
          <w:spacing w:val="-60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9C9E9E"/>
          <w:spacing w:val="-46"/>
          <w:w w:val="142"/>
          <w:position w:val="8"/>
        </w:rPr>
        <w:t>·</w:t>
      </w:r>
      <w:r>
        <w:rPr>
          <w:rFonts w:ascii="Arial" w:hAnsi="Arial" w:cs="Arial" w:eastAsia="Arial"/>
          <w:sz w:val="20"/>
          <w:szCs w:val="20"/>
          <w:color w:val="6D6D6E"/>
          <w:spacing w:val="0"/>
          <w:w w:val="141"/>
          <w:position w:val="8"/>
        </w:rPr>
        <w:t>:</w:t>
      </w:r>
      <w:r>
        <w:rPr>
          <w:rFonts w:ascii="Arial" w:hAnsi="Arial" w:cs="Arial" w:eastAsia="Arial"/>
          <w:sz w:val="20"/>
          <w:szCs w:val="20"/>
          <w:color w:val="6D6D6E"/>
          <w:spacing w:val="-36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6D6D6E"/>
          <w:spacing w:val="0"/>
          <w:w w:val="102"/>
          <w:i/>
          <w:position w:val="8"/>
        </w:rPr>
        <w:t>•f</w:t>
      </w:r>
      <w:r>
        <w:rPr>
          <w:rFonts w:ascii="Arial" w:hAnsi="Arial" w:cs="Arial" w:eastAsia="Arial"/>
          <w:sz w:val="19"/>
          <w:szCs w:val="19"/>
          <w:color w:val="6D6D6E"/>
          <w:spacing w:val="-29"/>
          <w:w w:val="100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08282"/>
          <w:spacing w:val="2"/>
          <w:w w:val="51"/>
          <w:position w:val="-8"/>
        </w:rPr>
        <w:t>.</w:t>
      </w:r>
      <w:r>
        <w:rPr>
          <w:rFonts w:ascii="Arial" w:hAnsi="Arial" w:cs="Arial" w:eastAsia="Arial"/>
          <w:sz w:val="23"/>
          <w:szCs w:val="23"/>
          <w:color w:val="808282"/>
          <w:spacing w:val="5"/>
          <w:w w:val="65"/>
          <w:position w:val="-8"/>
        </w:rPr>
        <w:t>.</w:t>
      </w:r>
      <w:r>
        <w:rPr>
          <w:rFonts w:ascii="Arial" w:hAnsi="Arial" w:cs="Arial" w:eastAsia="Arial"/>
          <w:sz w:val="23"/>
          <w:szCs w:val="23"/>
          <w:color w:val="BDBDBD"/>
          <w:spacing w:val="5"/>
          <w:w w:val="76"/>
          <w:position w:val="-8"/>
        </w:rPr>
      </w:r>
      <w:r>
        <w:rPr>
          <w:rFonts w:ascii="Arial" w:hAnsi="Arial" w:cs="Arial" w:eastAsia="Arial"/>
          <w:sz w:val="23"/>
          <w:szCs w:val="23"/>
          <w:color w:val="BDBDBD"/>
          <w:spacing w:val="0"/>
          <w:w w:val="76"/>
          <w:emboss/>
          <w:position w:val="-8"/>
        </w:rPr>
        <w:t>.</w:t>
      </w:r>
      <w:r>
        <w:rPr>
          <w:rFonts w:ascii="Arial" w:hAnsi="Arial" w:cs="Arial" w:eastAsia="Arial"/>
          <w:sz w:val="23"/>
          <w:szCs w:val="23"/>
          <w:color w:val="BDBDBD"/>
          <w:spacing w:val="0"/>
          <w:w w:val="76"/>
          <w:emboss/>
          <w:position w:val="-8"/>
        </w:rPr>
      </w:r>
      <w:r>
        <w:rPr>
          <w:rFonts w:ascii="Arial" w:hAnsi="Arial" w:cs="Arial" w:eastAsia="Arial"/>
          <w:sz w:val="23"/>
          <w:szCs w:val="23"/>
          <w:color w:val="BDBDBD"/>
          <w:spacing w:val="0"/>
          <w:w w:val="76"/>
          <w:position w:val="-8"/>
        </w:rPr>
      </w:r>
      <w:r>
        <w:rPr>
          <w:rFonts w:ascii="Arial" w:hAnsi="Arial" w:cs="Arial" w:eastAsia="Arial"/>
          <w:sz w:val="23"/>
          <w:szCs w:val="23"/>
          <w:color w:val="BDBDBD"/>
          <w:spacing w:val="0"/>
          <w:w w:val="76"/>
          <w:position w:val="-8"/>
        </w:rPr>
        <w:t>.</w:t>
      </w:r>
      <w:r>
        <w:rPr>
          <w:rFonts w:ascii="Arial" w:hAnsi="Arial" w:cs="Arial" w:eastAsia="Arial"/>
          <w:sz w:val="23"/>
          <w:szCs w:val="23"/>
          <w:color w:val="BDBDBD"/>
          <w:spacing w:val="0"/>
          <w:w w:val="100"/>
          <w:position w:val="-8"/>
        </w:rPr>
        <w:t>  </w:t>
      </w:r>
      <w:r>
        <w:rPr>
          <w:rFonts w:ascii="Arial" w:hAnsi="Arial" w:cs="Arial" w:eastAsia="Arial"/>
          <w:sz w:val="23"/>
          <w:szCs w:val="23"/>
          <w:color w:val="BDBDBD"/>
          <w:spacing w:val="2"/>
          <w:w w:val="100"/>
          <w:position w:val="-8"/>
        </w:rPr>
        <w:t> </w:t>
      </w:r>
      <w:r>
        <w:rPr>
          <w:rFonts w:ascii="Arial" w:hAnsi="Arial" w:cs="Arial" w:eastAsia="Arial"/>
          <w:sz w:val="27"/>
          <w:szCs w:val="27"/>
          <w:color w:val="6D6D6E"/>
          <w:spacing w:val="0"/>
          <w:w w:val="52"/>
          <w:position w:val="-8"/>
        </w:rPr>
        <w:t>.</w:t>
      </w:r>
      <w:r>
        <w:rPr>
          <w:rFonts w:ascii="Arial" w:hAnsi="Arial" w:cs="Arial" w:eastAsia="Arial"/>
          <w:sz w:val="27"/>
          <w:szCs w:val="27"/>
          <w:color w:val="6D6D6E"/>
          <w:spacing w:val="-18"/>
          <w:w w:val="52"/>
          <w:position w:val="-8"/>
        </w:rPr>
        <w:t>.</w:t>
      </w:r>
      <w:r>
        <w:rPr>
          <w:rFonts w:ascii="Arial" w:hAnsi="Arial" w:cs="Arial" w:eastAsia="Arial"/>
          <w:sz w:val="15"/>
          <w:szCs w:val="15"/>
          <w:color w:val="9C9E9E"/>
          <w:spacing w:val="0"/>
          <w:w w:val="52"/>
          <w:position w:val="-8"/>
        </w:rPr>
        <w:t>•</w:t>
      </w:r>
      <w:r>
        <w:rPr>
          <w:rFonts w:ascii="Arial" w:hAnsi="Arial" w:cs="Arial" w:eastAsia="Arial"/>
          <w:sz w:val="15"/>
          <w:szCs w:val="15"/>
          <w:color w:val="9C9E9E"/>
          <w:spacing w:val="0"/>
          <w:w w:val="52"/>
          <w:position w:val="-8"/>
        </w:rPr>
        <w:t>  </w:t>
      </w:r>
      <w:r>
        <w:rPr>
          <w:rFonts w:ascii="Arial" w:hAnsi="Arial" w:cs="Arial" w:eastAsia="Arial"/>
          <w:sz w:val="15"/>
          <w:szCs w:val="15"/>
          <w:color w:val="9C9E9E"/>
          <w:spacing w:val="8"/>
          <w:w w:val="52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0"/>
          <w:w w:val="52"/>
          <w:position w:val="-8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left="1579" w:right="8739"/>
        <w:jc w:val="center"/>
        <w:tabs>
          <w:tab w:pos="190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28"/>
          <w:szCs w:val="28"/>
          <w:color w:val="ACAFB1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8"/>
          <w:szCs w:val="28"/>
          <w:color w:val="ACAFB1"/>
          <w:spacing w:val="-77"/>
          <w:w w:val="100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ACAFB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8"/>
          <w:szCs w:val="28"/>
          <w:color w:val="ACAFB1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BDBDBD"/>
          <w:spacing w:val="-8"/>
          <w:w w:val="163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DBDBD"/>
          <w:spacing w:val="-12"/>
          <w:w w:val="126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5D5D5D"/>
          <w:spacing w:val="0"/>
          <w:w w:val="62"/>
          <w:i/>
          <w:position w:val="1"/>
        </w:rPr>
        <w:t>.:,</w:t>
      </w:r>
      <w:r>
        <w:rPr>
          <w:rFonts w:ascii="Times New Roman" w:hAnsi="Times New Roman" w:cs="Times New Roman" w:eastAsia="Times New Roman"/>
          <w:sz w:val="47"/>
          <w:szCs w:val="47"/>
          <w:color w:val="5D5D5D"/>
          <w:spacing w:val="-18"/>
          <w:w w:val="100"/>
          <w:i/>
          <w:position w:val="1"/>
        </w:rPr>
        <w:t> </w:t>
      </w:r>
      <w:r>
        <w:rPr>
          <w:rFonts w:ascii="Arial" w:hAnsi="Arial" w:cs="Arial" w:eastAsia="Arial"/>
          <w:sz w:val="32"/>
          <w:szCs w:val="32"/>
          <w:color w:val="BDBDBD"/>
          <w:spacing w:val="0"/>
          <w:w w:val="33"/>
          <w:i/>
          <w:position w:val="1"/>
        </w:rPr>
        <w:t>··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1627" w:right="8727"/>
        <w:jc w:val="center"/>
        <w:tabs>
          <w:tab w:pos="24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DBDBD"/>
          <w:spacing w:val="0"/>
          <w:w w:val="202"/>
        </w:rPr>
        <w:t>.</w:t>
      </w:r>
      <w:r>
        <w:rPr>
          <w:rFonts w:ascii="Arial" w:hAnsi="Arial" w:cs="Arial" w:eastAsia="Arial"/>
          <w:sz w:val="14"/>
          <w:szCs w:val="14"/>
          <w:color w:val="BDBDBD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BDBDBD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49494B"/>
          <w:spacing w:val="0"/>
          <w:w w:val="130"/>
          <w:b/>
          <w:bCs/>
        </w:rPr>
        <w:t>ll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5" w:lineRule="exact"/>
        <w:ind w:left="1923" w:right="-20"/>
        <w:jc w:val="left"/>
        <w:tabs>
          <w:tab w:pos="2580" w:val="left"/>
          <w:tab w:pos="4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0"/>
          <w:w w:val="264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62"/>
          <w:w w:val="26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0"/>
          <w:w w:val="264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-4"/>
          <w:w w:val="26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9494B"/>
          <w:spacing w:val="0"/>
          <w:w w:val="100"/>
        </w:rPr>
        <w:t>,!</w:t>
      </w:r>
      <w:r>
        <w:rPr>
          <w:rFonts w:ascii="Times New Roman" w:hAnsi="Times New Roman" w:cs="Times New Roman" w:eastAsia="Times New Roman"/>
          <w:sz w:val="10"/>
          <w:szCs w:val="10"/>
          <w:color w:val="49494B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Gökme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0"/>
        </w:rPr>
        <w:t>SİMAYLI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</w:sectPr>
      </w:pPr>
      <w:rPr/>
    </w:p>
    <w:p>
      <w:pPr>
        <w:spacing w:before="44" w:after="0" w:line="294" w:lineRule="exact"/>
        <w:ind w:left="2033" w:right="-122"/>
        <w:jc w:val="left"/>
        <w:tabs>
          <w:tab w:pos="34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7.680384pt;margin-top:37.598335pt;width:561.975131pt;height:751.920951pt;mso-position-horizontal-relative:page;mso-position-vertical-relative:page;z-index:-15003" coordorigin="354,752" coordsize="11240,15038">
            <v:group style="position:absolute;left:375;top:778;width:11183;height:2" coordorigin="375,778" coordsize="11183,2">
              <v:shape style="position:absolute;left:375;top:778;width:11183;height:2" coordorigin="375,778" coordsize="11183,0" path="m375,778l11558,778e" filled="f" stroked="t" strokeweight=".711962pt" strokecolor="#606060">
                <v:path arrowok="t"/>
              </v:shape>
            </v:group>
            <v:group style="position:absolute;left:375;top:759;width:2;height:15019" coordorigin="375,759" coordsize="2,15019">
              <v:shape style="position:absolute;left:375;top:759;width:2;height:15019" coordorigin="375,759" coordsize="0,15019" path="m375,15778l375,759e" filled="f" stroked="t" strokeweight=".711962pt" strokecolor="#5B5B5B">
                <v:path arrowok="t"/>
              </v:shape>
            </v:group>
            <v:group style="position:absolute;left:2402;top:764;width:2;height:1499" coordorigin="2402,764" coordsize="2,1499">
              <v:shape style="position:absolute;left:2402;top:764;width:2;height:1499" coordorigin="2402,764" coordsize="0,1499" path="m2402,2263l2402,764e" filled="f" stroked="t" strokeweight=".711962pt" strokecolor="#545454">
                <v:path arrowok="t"/>
              </v:shape>
            </v:group>
            <v:group style="position:absolute;left:9161;top:769;width:2;height:1490" coordorigin="9161,769" coordsize="2,1490">
              <v:shape style="position:absolute;left:9161;top:769;width:2;height:1490" coordorigin="9161,769" coordsize="0,1490" path="m9161,2258l9161,769e" filled="f" stroked="t" strokeweight=".711962pt" strokecolor="#575757">
                <v:path arrowok="t"/>
              </v:shape>
            </v:group>
            <v:group style="position:absolute;left:11558;top:769;width:2;height:3371" coordorigin="11558,769" coordsize="2,3371">
              <v:shape style="position:absolute;left:11558;top:769;width:2;height:3371" coordorigin="11558,769" coordsize="0,3371" path="m11558,4139l11558,769e" filled="f" stroked="t" strokeweight=".711962pt" strokecolor="#646464">
                <v:path arrowok="t"/>
              </v:shape>
            </v:group>
            <v:group style="position:absolute;left:370;top:2253;width:11197;height:2" coordorigin="370,2253" coordsize="11197,2">
              <v:shape style="position:absolute;left:370;top:2253;width:11197;height:2" coordorigin="370,2253" coordsize="11197,0" path="m370,2253l11567,2253e" filled="f" stroked="t" strokeweight=".711962pt" strokecolor="#646464">
                <v:path arrowok="t"/>
              </v:shape>
            </v:group>
            <v:group style="position:absolute;left:2406;top:4068;width:2;height:11716" coordorigin="2406,4068" coordsize="2,11716">
              <v:shape style="position:absolute;left:2406;top:4068;width:2;height:11716" coordorigin="2406,4068" coordsize="0,11716" path="m2406,15783l2406,4068e" filled="f" stroked="t" strokeweight=".711962pt" strokecolor="#575757">
                <v:path arrowok="t"/>
              </v:shape>
            </v:group>
            <v:group style="position:absolute;left:3890;top:3332;width:2;height:750" coordorigin="3890,3332" coordsize="2,750">
              <v:shape style="position:absolute;left:3890;top:3332;width:2;height:750" coordorigin="3890,3332" coordsize="0,750" path="m3890,4082l3890,3332e" filled="f" stroked="t" strokeweight=".711962pt" strokecolor="#4F4F4F">
                <v:path arrowok="t"/>
              </v:shape>
            </v:group>
            <v:group style="position:absolute;left:6987;top:3328;width:2;height:754" coordorigin="6987,3328" coordsize="2,754">
              <v:shape style="position:absolute;left:6987;top:3328;width:2;height:754" coordorigin="6987,3328" coordsize="0,754" path="m6987,4082l6987,3328e" filled="f" stroked="t" strokeweight=".711962pt" strokecolor="#606060">
                <v:path arrowok="t"/>
              </v:shape>
            </v:group>
            <v:group style="position:absolute;left:365;top:4072;width:11206;height:2" coordorigin="365,4072" coordsize="11206,2">
              <v:shape style="position:absolute;left:365;top:4072;width:11206;height:2" coordorigin="365,4072" coordsize="11206,0" path="m365,4072l11572,4072e" filled="f" stroked="t" strokeweight=".711962pt" strokecolor="#5B5B5B">
                <v:path arrowok="t"/>
              </v:shape>
            </v:group>
            <v:group style="position:absolute;left:370;top:2473;width:11192;height:2" coordorigin="370,2473" coordsize="11192,2">
              <v:shape style="position:absolute;left:370;top:2473;width:11192;height:2" coordorigin="370,2473" coordsize="11192,0" path="m370,2473l11562,2473e" filled="f" stroked="t" strokeweight=".711962pt" strokecolor="#646464">
                <v:path arrowok="t"/>
              </v:shape>
            </v:group>
            <v:group style="position:absolute;left:370;top:2690;width:11192;height:2" coordorigin="370,2690" coordsize="11192,2">
              <v:shape style="position:absolute;left:370;top:2690;width:11192;height:2" coordorigin="370,2690" coordsize="11192,0" path="m370,2690l11562,2690e" filled="f" stroked="t" strokeweight=".474641pt" strokecolor="#646464">
                <v:path arrowok="t"/>
              </v:shape>
            </v:group>
            <v:group style="position:absolute;left:365;top:2907;width:11202;height:2" coordorigin="365,2907" coordsize="11202,2">
              <v:shape style="position:absolute;left:365;top:2907;width:11202;height:2" coordorigin="365,2907" coordsize="11202,0" path="m365,2907l11567,2907e" filled="f" stroked="t" strokeweight=".711962pt" strokecolor="#646464">
                <v:path arrowok="t"/>
              </v:shape>
            </v:group>
            <v:group style="position:absolute;left:365;top:3122;width:11202;height:2" coordorigin="365,3122" coordsize="11202,2">
              <v:shape style="position:absolute;left:365;top:3122;width:11202;height:2" coordorigin="365,3122" coordsize="11202,0" path="m365,3122l11567,3122e" filled="f" stroked="t" strokeweight=".711962pt" strokecolor="#676767">
                <v:path arrowok="t"/>
              </v:shape>
            </v:group>
            <v:group style="position:absolute;left:365;top:3342;width:11202;height:2" coordorigin="365,3342" coordsize="11202,2">
              <v:shape style="position:absolute;left:365;top:3342;width:11202;height:2" coordorigin="365,3342" coordsize="11202,0" path="m365,3342l11567,3342e" filled="f" stroked="t" strokeweight=".711962pt" strokecolor="#646464">
                <v:path arrowok="t"/>
              </v:shape>
            </v:group>
            <v:group style="position:absolute;left:365;top:4354;width:11202;height:2" coordorigin="365,4354" coordsize="11202,2">
              <v:shape style="position:absolute;left:365;top:4354;width:11202;height:2" coordorigin="365,4354" coordsize="11202,0" path="m365,4354l11567,4354e" filled="f" stroked="t" strokeweight=".711962pt" strokecolor="#606060">
                <v:path arrowok="t"/>
              </v:shape>
            </v:group>
            <v:group style="position:absolute;left:11572;top:4201;width:2;height:11568" coordorigin="11572,4201" coordsize="2,11568">
              <v:shape style="position:absolute;left:11572;top:4201;width:2;height:11568" coordorigin="11572,4201" coordsize="0,11568" path="m11572,15769l11572,4201e" filled="f" stroked="t" strokeweight=".711962pt" strokecolor="#676767">
                <v:path arrowok="t"/>
              </v:shape>
            </v:group>
            <v:group style="position:absolute;left:2397;top:4574;width:9170;height:2" coordorigin="2397,4574" coordsize="9170,2">
              <v:shape style="position:absolute;left:2397;top:4574;width:9170;height:2" coordorigin="2397,4574" coordsize="9170,0" path="m2397,4574l11567,4574e" filled="f" stroked="t" strokeweight=".711962pt" strokecolor="#606060">
                <v:path arrowok="t"/>
              </v:shape>
            </v:group>
            <v:group style="position:absolute;left:4948;top:4564;width:2;height:2062" coordorigin="4948,4564" coordsize="2,2062">
              <v:shape style="position:absolute;left:4948;top:4564;width:2;height:2062" coordorigin="4948,4564" coordsize="0,2062" path="m4948,6626l4948,4564e" filled="f" stroked="t" strokeweight=".711962pt" strokecolor="#545454">
                <v:path arrowok="t"/>
              </v:shape>
            </v:group>
            <v:group style="position:absolute;left:4946;top:5056;width:6626;height:2" coordorigin="4946,5056" coordsize="6626,2">
              <v:shape style="position:absolute;left:4946;top:5056;width:6626;height:2" coordorigin="4946,5056" coordsize="6626,0" path="m4946,5056l11572,5056e" filled="f" stroked="t" strokeweight=".711962pt" strokecolor="#7C7C7C">
                <v:path arrowok="t"/>
              </v:shape>
            </v:group>
            <v:group style="position:absolute;left:4941;top:5292;width:6631;height:2" coordorigin="4941,5292" coordsize="6631,2">
              <v:shape style="position:absolute;left:4941;top:5292;width:6631;height:2" coordorigin="4941,5292" coordsize="6631,0" path="m4941,5292l11572,5292e" filled="f" stroked="t" strokeweight=".711962pt" strokecolor="#777777">
                <v:path arrowok="t"/>
              </v:shape>
            </v:group>
            <v:group style="position:absolute;left:4941;top:5528;width:6631;height:2" coordorigin="4941,5528" coordsize="6631,2">
              <v:shape style="position:absolute;left:4941;top:5528;width:6631;height:2" coordorigin="4941,5528" coordsize="6631,0" path="m4941,5528l11572,5528e" filled="f" stroked="t" strokeweight=".711962pt" strokecolor="#646464">
                <v:path arrowok="t"/>
              </v:shape>
            </v:group>
            <v:group style="position:absolute;left:2397;top:5746;width:9180;height:2" coordorigin="2397,5746" coordsize="9180,2">
              <v:shape style="position:absolute;left:2397;top:5746;width:9180;height:2" coordorigin="2397,5746" coordsize="9180,0" path="m2397,5746l11576,5746e" filled="f" stroked="t" strokeweight=".711962pt" strokecolor="#646464">
                <v:path arrowok="t"/>
              </v:shape>
            </v:group>
            <v:group style="position:absolute;left:7851;top:5963;width:2;height:659" coordorigin="7851,5963" coordsize="2,659">
              <v:shape style="position:absolute;left:7851;top:5963;width:2;height:659" coordorigin="7851,5963" coordsize="0,659" path="m7851,6622l7851,5963e" filled="f" stroked="t" strokeweight=".711962pt" strokecolor="#6B6B6B">
                <v:path arrowok="t"/>
              </v:shape>
            </v:group>
            <v:group style="position:absolute;left:2397;top:6402;width:9175;height:2" coordorigin="2397,6402" coordsize="9175,2">
              <v:shape style="position:absolute;left:2397;top:6402;width:9175;height:2" coordorigin="2397,6402" coordsize="9175,0" path="m2397,6402l11572,6402e" filled="f" stroked="t" strokeweight=".711962pt" strokecolor="#676767">
                <v:path arrowok="t"/>
              </v:shape>
            </v:group>
            <v:group style="position:absolute;left:2397;top:6617;width:9180;height:2" coordorigin="2397,6617" coordsize="9180,2">
              <v:shape style="position:absolute;left:2397;top:6617;width:9180;height:2" coordorigin="2397,6617" coordsize="9180,0" path="m2397,6617l11576,6617e" filled="f" stroked="t" strokeweight=".711962pt" strokecolor="#676767">
                <v:path arrowok="t"/>
              </v:shape>
            </v:group>
            <v:group style="position:absolute;left:361;top:5972;width:11216;height:2" coordorigin="361,5972" coordsize="11216,2">
              <v:shape style="position:absolute;left:361;top:5972;width:11216;height:2" coordorigin="361,5972" coordsize="11216,0" path="m361,5972l11576,5972e" filled="f" stroked="t" strokeweight=".711962pt" strokecolor="#676767">
                <v:path arrowok="t"/>
              </v:shape>
            </v:group>
            <v:group style="position:absolute;left:365;top:6839;width:11211;height:2" coordorigin="365,6839" coordsize="11211,2">
              <v:shape style="position:absolute;left:365;top:6839;width:11211;height:2" coordorigin="365,6839" coordsize="11211,0" path="m365,6839l11576,6839e" filled="f" stroked="t" strokeweight=".711962pt" strokecolor="#646464">
                <v:path arrowok="t"/>
              </v:shape>
            </v:group>
            <v:group style="position:absolute;left:361;top:7467;width:11211;height:2" coordorigin="361,7467" coordsize="11211,2">
              <v:shape style="position:absolute;left:361;top:7467;width:11211;height:2" coordorigin="361,7467" coordsize="11211,0" path="m361,7467l11572,7467e" filled="f" stroked="t" strokeweight=".711962pt" strokecolor="#676767">
                <v:path arrowok="t"/>
              </v:shape>
            </v:group>
            <v:group style="position:absolute;left:4951;top:7467;width:2;height:668" coordorigin="4951,7467" coordsize="2,668">
              <v:shape style="position:absolute;left:4951;top:7467;width:2;height:668" coordorigin="4951,7467" coordsize="0,668" path="m4951,8135l4951,7467e" filled="f" stroked="t" strokeweight=".949282pt" strokecolor="#5B5B5B">
                <v:path arrowok="t"/>
              </v:shape>
            </v:group>
            <v:group style="position:absolute;left:4941;top:7691;width:6631;height:2" coordorigin="4941,7691" coordsize="6631,2">
              <v:shape style="position:absolute;left:4941;top:7691;width:6631;height:2" coordorigin="4941,7691" coordsize="6631,0" path="m4941,7691l11572,7691e" filled="f" stroked="t" strokeweight=".711962pt" strokecolor="#6B6B6B">
                <v:path arrowok="t"/>
              </v:shape>
            </v:group>
            <v:group style="position:absolute;left:4941;top:7904;width:6635;height:2" coordorigin="4941,7904" coordsize="6635,2">
              <v:shape style="position:absolute;left:4941;top:7904;width:6635;height:2" coordorigin="4941,7904" coordsize="6635,0" path="m4941,7904l11576,7904e" filled="f" stroked="t" strokeweight=".711962pt" strokecolor="#676767">
                <v:path arrowok="t"/>
              </v:shape>
            </v:group>
            <v:group style="position:absolute;left:365;top:8123;width:11211;height:2" coordorigin="365,8123" coordsize="11211,2">
              <v:shape style="position:absolute;left:365;top:8123;width:11211;height:2" coordorigin="365,8123" coordsize="11211,0" path="m365,8123l11576,8123e" filled="f" stroked="t" strokeweight=".711962pt" strokecolor="#646464">
                <v:path arrowok="t"/>
              </v:shape>
            </v:group>
            <v:group style="position:absolute;left:365;top:8932;width:11216;height:2" coordorigin="365,8932" coordsize="11216,2">
              <v:shape style="position:absolute;left:365;top:8932;width:11216;height:2" coordorigin="365,8932" coordsize="11216,0" path="m365,8932l11581,8932e" filled="f" stroked="t" strokeweight=".711962pt" strokecolor="#646464">
                <v:path arrowok="t"/>
              </v:shape>
            </v:group>
            <v:group style="position:absolute;left:361;top:9811;width:11221;height:2" coordorigin="361,9811" coordsize="11221,2">
              <v:shape style="position:absolute;left:361;top:9811;width:11221;height:2" coordorigin="361,9811" coordsize="11221,0" path="m361,9811l11581,9811e" filled="f" stroked="t" strokeweight=".711962pt" strokecolor="#676767">
                <v:path arrowok="t"/>
              </v:shape>
            </v:group>
            <v:group style="position:absolute;left:365;top:10145;width:11216;height:2" coordorigin="365,10145" coordsize="11216,2">
              <v:shape style="position:absolute;left:365;top:10145;width:11216;height:2" coordorigin="365,10145" coordsize="11216,0" path="m365,10145l11581,10145e" filled="f" stroked="t" strokeweight=".711962pt" strokecolor="#676767">
                <v:path arrowok="t"/>
              </v:shape>
            </v:group>
            <v:group style="position:absolute;left:365;top:10381;width:11216;height:2" coordorigin="365,10381" coordsize="11216,2">
              <v:shape style="position:absolute;left:365;top:10381;width:11216;height:2" coordorigin="365,10381" coordsize="11216,0" path="m365,10381l11581,10381e" filled="f" stroked="t" strokeweight=".711962pt" strokecolor="#646464">
                <v:path arrowok="t"/>
              </v:shape>
            </v:group>
            <v:group style="position:absolute;left:365;top:11312;width:11216;height:2" coordorigin="365,11312" coordsize="11216,2">
              <v:shape style="position:absolute;left:365;top:11312;width:11216;height:2" coordorigin="365,11312" coordsize="11216,0" path="m365,11312l11581,11312e" filled="f" stroked="t" strokeweight=".474641pt" strokecolor="#676767">
                <v:path arrowok="t"/>
              </v:shape>
            </v:group>
            <v:group style="position:absolute;left:370;top:15767;width:11216;height:2" coordorigin="370,15767" coordsize="11216,2">
              <v:shape style="position:absolute;left:370;top:15767;width:11216;height:2" coordorigin="370,15767" coordsize="11216,0" path="m370,15767l11586,15767e" filled="f" stroked="t" strokeweight=".711962pt" strokecolor="#747477">
                <v:path arrowok="t"/>
              </v:shape>
            </v:group>
            <v:group style="position:absolute;left:1168;top:11238;width:2;height:4545" coordorigin="1168,11238" coordsize="2,4545">
              <v:shape style="position:absolute;left:1168;top:11238;width:2;height:4545" coordorigin="1168,11238" coordsize="0,4545" path="m1168,15783l1168,11238e" filled="f" stroked="t" strokeweight=".711962pt" strokecolor="#5B5B5B">
                <v:path arrowok="t"/>
              </v:shape>
            </v:group>
            <v:group style="position:absolute;left:1744;top:11071;width:2;height:4707" coordorigin="1744,11071" coordsize="2,4707">
              <v:shape style="position:absolute;left:1744;top:11071;width:2;height:4707" coordorigin="1744,11071" coordsize="0,4707" path="m1744,15778l1744,11071e" filled="f" stroked="t" strokeweight=".711962pt" strokecolor="#575757">
                <v:path arrowok="t"/>
              </v:shape>
            </v:group>
            <v:group style="position:absolute;left:3878;top:12651;width:2;height:993" coordorigin="3878,12651" coordsize="2,993">
              <v:shape style="position:absolute;left:3878;top:12651;width:2;height:993" coordorigin="3878,12651" coordsize="0,993" path="m3878,13644l3878,12651e" filled="f" stroked="t" strokeweight="2.610526pt" strokecolor="#3B4480">
                <v:path arrowok="t"/>
              </v:shape>
            </v:group>
            <v:group style="position:absolute;left:7407;top:11066;width:2;height:4698" coordorigin="7407,11066" coordsize="2,4698">
              <v:shape style="position:absolute;left:7407;top:11066;width:2;height:4698" coordorigin="7407,11066" coordsize="0,4698" path="m7407,15764l7407,11066e" filled="f" stroked="t" strokeweight=".711962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79"/>
          <w:b/>
          <w:bCs/>
          <w:i/>
          <w:position w:val="-3"/>
        </w:rPr>
        <w:t>J</w:t>
      </w:r>
      <w:r>
        <w:rPr>
          <w:rFonts w:ascii="Arial" w:hAnsi="Arial" w:cs="Arial" w:eastAsia="Arial"/>
          <w:sz w:val="20"/>
          <w:szCs w:val="20"/>
          <w:color w:val="5D5D5D"/>
          <w:spacing w:val="25"/>
          <w:w w:val="79"/>
          <w:b/>
          <w:bCs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80"/>
          <w:b/>
          <w:bCs/>
          <w:position w:val="-3"/>
        </w:rPr>
        <w:t>bdwr:ı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9"/>
          <w:w w:val="81"/>
          <w:b/>
          <w:bCs/>
          <w:position w:val="-3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808282"/>
          <w:spacing w:val="0"/>
          <w:w w:val="31"/>
          <w:b/>
          <w:bCs/>
          <w:position w:val="-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808282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808282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49494B"/>
          <w:spacing w:val="0"/>
          <w:w w:val="67"/>
          <w:b/>
          <w:bCs/>
          <w:position w:val="-3"/>
        </w:rPr>
        <w:t>UJIÇU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483" w:lineRule="exact"/>
        <w:ind w:left="2033" w:right="-20"/>
        <w:jc w:val="left"/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55"/>
          <w:b/>
          <w:bCs/>
          <w:position w:val="18"/>
        </w:rPr>
        <w:t>lt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13"/>
          <w:w w:val="55"/>
          <w:b/>
          <w:bCs/>
          <w:position w:val="18"/>
        </w:rPr>
        <w:t> </w:t>
      </w:r>
      <w:r>
        <w:rPr>
          <w:rFonts w:ascii="Arial" w:hAnsi="Arial" w:cs="Arial" w:eastAsia="Arial"/>
          <w:sz w:val="24"/>
          <w:szCs w:val="24"/>
          <w:color w:val="5D5D5D"/>
          <w:spacing w:val="0"/>
          <w:w w:val="70"/>
          <w:b/>
          <w:bCs/>
          <w:position w:val="18"/>
        </w:rPr>
        <w:t>aiy</w:t>
      </w:r>
      <w:r>
        <w:rPr>
          <w:rFonts w:ascii="Arial" w:hAnsi="Arial" w:cs="Arial" w:eastAsia="Arial"/>
          <w:sz w:val="24"/>
          <w:szCs w:val="24"/>
          <w:color w:val="5D5D5D"/>
          <w:spacing w:val="-77"/>
          <w:w w:val="71"/>
          <w:b/>
          <w:bCs/>
          <w:position w:val="18"/>
        </w:rPr>
        <w:t>e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77"/>
          <w:b/>
          <w:bCs/>
          <w:position w:val="18"/>
        </w:rPr>
        <w:t>A</w:t>
      </w:r>
      <w:r>
        <w:rPr>
          <w:rFonts w:ascii="Arial" w:hAnsi="Arial" w:cs="Arial" w:eastAsia="Arial"/>
          <w:sz w:val="22"/>
          <w:szCs w:val="22"/>
          <w:color w:val="5D5D5D"/>
          <w:spacing w:val="-151"/>
          <w:w w:val="77"/>
          <w:b/>
          <w:bCs/>
          <w:position w:val="18"/>
        </w:rPr>
        <w:t>m</w:t>
      </w:r>
      <w:r>
        <w:rPr>
          <w:rFonts w:ascii="Times New Roman" w:hAnsi="Times New Roman" w:cs="Times New Roman" w:eastAsia="Times New Roman"/>
          <w:sz w:val="45"/>
          <w:szCs w:val="45"/>
          <w:color w:val="545B93"/>
          <w:spacing w:val="-16"/>
          <w:w w:val="123"/>
          <w:position w:val="0"/>
        </w:rPr>
        <w:t>,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76"/>
          <w:b/>
          <w:bCs/>
          <w:position w:val="18"/>
        </w:rPr>
        <w:t>iri</w:t>
      </w:r>
      <w:r>
        <w:rPr>
          <w:rFonts w:ascii="Arial" w:hAnsi="Arial" w:cs="Arial" w:eastAsia="Arial"/>
          <w:sz w:val="22"/>
          <w:szCs w:val="22"/>
          <w:color w:val="5D5D5D"/>
          <w:spacing w:val="24"/>
          <w:w w:val="100"/>
          <w:b/>
          <w:bCs/>
          <w:position w:val="18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313A80"/>
          <w:spacing w:val="0"/>
          <w:w w:val="52"/>
          <w:i/>
          <w:position w:val="0"/>
        </w:rPr>
        <w:t>j[7r!V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B3B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00"/>
          <w:cols w:num="2" w:equalWidth="0">
            <w:col w:w="4006" w:space="988"/>
            <w:col w:w="636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407" w:right="523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831123pt;margin-top:-19.263344pt;width:30.820001pt;height:46pt;mso-position-horizontal-relative:page;mso-position-vertical-relative:paragraph;z-index:-14996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82828"/>
                      <w:spacing w:val="0"/>
                      <w:w w:val="134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3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9" w:lineRule="exact"/>
        <w:ind w:left="3504" w:right="535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-2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828" w:right="4106"/>
        <w:jc w:val="center"/>
        <w:tabs>
          <w:tab w:pos="3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471653pt;margin-top:6.535874pt;width:52.122377pt;height:7.5pt;mso-position-horizontal-relative:page;mso-position-vertical-relative:paragraph;z-index:-1499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82828"/>
                      <w:spacing w:val="0"/>
                      <w:w w:val="106"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15"/>
          <w:position w:val="9"/>
        </w:rPr>
        <w:t>IZMIR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-1"/>
        </w:rPr>
        <w:t>Yaııgııı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1"/>
        </w:rPr>
        <w:t>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5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87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604" w:right="5960"/>
        <w:jc w:val="center"/>
        <w:tabs>
          <w:tab w:pos="4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6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1" w:right="-20"/>
        <w:jc w:val="left"/>
        <w:tabs>
          <w:tab w:pos="1340" w:val="left"/>
          <w:tab w:pos="3200" w:val="left"/>
          <w:tab w:pos="558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107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6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:09.05.2017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2"/>
          <w:w w:val="97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9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46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0"/>
        </w:rPr>
        <w:t>ldi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19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14.00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575757"/>
          <w:spacing w:val="0"/>
          <w:w w:val="66"/>
          <w:position w:val="0"/>
        </w:rPr>
        <w:t>tr</w:t>
      </w:r>
      <w:r>
        <w:rPr>
          <w:rFonts w:ascii="Times New Roman" w:hAnsi="Times New Roman" w:cs="Times New Roman" w:eastAsia="Times New Roman"/>
          <w:sz w:val="26"/>
          <w:szCs w:val="26"/>
          <w:color w:val="575757"/>
          <w:spacing w:val="9"/>
          <w:w w:val="66"/>
          <w:position w:val="0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9"/>
          <w:w w:val="40"/>
          <w:position w:val="0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747577"/>
          <w:spacing w:val="0"/>
          <w:w w:val="83"/>
          <w:position w:val="0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747577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2938800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120" w:right="-20"/>
        <w:jc w:val="left"/>
        <w:tabs>
          <w:tab w:pos="1340" w:val="left"/>
          <w:tab w:pos="3140" w:val="left"/>
          <w:tab w:pos="4420" w:val="left"/>
          <w:tab w:pos="5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8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6"/>
        </w:rPr>
        <w:t>ny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:09.05.2017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103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7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-35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2917</w:t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3"/>
        </w:rPr>
        <w:t>!Bildi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55" w:lineRule="auto"/>
        <w:ind w:left="111" w:right="7085" w:firstLine="14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ildirile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SUN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Parkı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7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:Buca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SUNALParkı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47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120" w:right="-20"/>
        <w:jc w:val="left"/>
        <w:tabs>
          <w:tab w:pos="1340" w:val="left"/>
          <w:tab w:pos="3840" w:val="left"/>
          <w:tab w:pos="6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8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10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Ym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Sııııfı: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6"/>
          <w:w w:val="9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gara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11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3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7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rit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01" w:lineRule="exact"/>
        <w:ind w:left="125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84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1"/>
        </w:rPr>
        <w:t>pınııı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Kul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45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3655" w:right="877"/>
        <w:jc w:val="center"/>
        <w:tabs>
          <w:tab w:pos="68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84"/>
          <w:position w:val="-4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105"/>
          <w:position w:val="-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"/>
          <w:w w:val="68"/>
          <w:position w:val="-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105"/>
          <w:position w:val="-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87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  <w:position w:val="-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  <w:position w:val="-4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4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86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0"/>
          <w:position w:val="-4"/>
        </w:rPr>
        <w:t>aı:\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5"/>
          <w:position w:val="-4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5"/>
          <w:position w:val="-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  <w:position w:val="-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  <w:position w:val="-4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</w:r>
      <w:r>
        <w:rPr>
          <w:rFonts w:ascii="Arial" w:hAnsi="Arial" w:cs="Arial" w:eastAsia="Arial"/>
          <w:sz w:val="22"/>
          <w:szCs w:val="22"/>
          <w:color w:val="747577"/>
          <w:spacing w:val="-21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21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22"/>
          <w:w w:val="13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0"/>
          <w:w w:val="75"/>
          <w:position w:val="-4"/>
        </w:rPr>
        <w:t>....</w:t>
      </w:r>
      <w:r>
        <w:rPr>
          <w:rFonts w:ascii="Arial" w:hAnsi="Arial" w:cs="Arial" w:eastAsia="Arial"/>
          <w:sz w:val="22"/>
          <w:szCs w:val="22"/>
          <w:color w:val="575757"/>
          <w:spacing w:val="-29"/>
          <w:w w:val="75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22"/>
          <w:w w:val="13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21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22"/>
          <w:w w:val="13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19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9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19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0"/>
          <w:w w:val="79"/>
          <w:position w:val="-4"/>
        </w:rPr>
        <w:t>..</w:t>
      </w:r>
      <w:r>
        <w:rPr>
          <w:rFonts w:ascii="Arial" w:hAnsi="Arial" w:cs="Arial" w:eastAsia="Arial"/>
          <w:sz w:val="22"/>
          <w:szCs w:val="22"/>
          <w:color w:val="747577"/>
          <w:spacing w:val="-19"/>
          <w:w w:val="79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5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36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21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26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19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13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4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"/>
          <w:w w:val="64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4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282828"/>
          <w:spacing w:val="-15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0"/>
          <w:w w:val="76"/>
          <w:position w:val="-4"/>
        </w:rPr>
        <w:t>...</w:t>
      </w:r>
      <w:r>
        <w:rPr>
          <w:rFonts w:ascii="Arial" w:hAnsi="Arial" w:cs="Arial" w:eastAsia="Arial"/>
          <w:sz w:val="22"/>
          <w:szCs w:val="22"/>
          <w:color w:val="747577"/>
          <w:spacing w:val="-19"/>
          <w:w w:val="7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21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9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5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21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9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21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19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9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9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19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9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19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28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9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282828"/>
          <w:spacing w:val="-15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26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9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19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9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5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9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919595"/>
          <w:spacing w:val="-25"/>
          <w:w w:val="13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9"/>
          <w:w w:val="13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19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5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919595"/>
          <w:spacing w:val="-22"/>
          <w:w w:val="13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47577"/>
          <w:spacing w:val="0"/>
          <w:w w:val="82"/>
          <w:position w:val="-4"/>
        </w:rPr>
        <w:t>...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09" w:lineRule="exact"/>
        <w:ind w:left="4444" w:right="1583"/>
        <w:jc w:val="center"/>
        <w:tabs>
          <w:tab w:pos="5040" w:val="left"/>
          <w:tab w:pos="618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8"/>
          <w:szCs w:val="48"/>
          <w:color w:val="3A3A3A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575757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57575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575757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919595"/>
          <w:spacing w:val="0"/>
          <w:w w:val="56"/>
          <w:position w:val="19"/>
        </w:rPr>
        <w:t>ı</w:t>
      </w:r>
      <w:r>
        <w:rPr>
          <w:rFonts w:ascii="Arial" w:hAnsi="Arial" w:cs="Arial" w:eastAsia="Arial"/>
          <w:sz w:val="19"/>
          <w:szCs w:val="19"/>
          <w:color w:val="919595"/>
          <w:spacing w:val="0"/>
          <w:w w:val="100"/>
          <w:position w:val="19"/>
        </w:rPr>
        <w:tab/>
      </w:r>
      <w:r>
        <w:rPr>
          <w:rFonts w:ascii="Arial" w:hAnsi="Arial" w:cs="Arial" w:eastAsia="Arial"/>
          <w:sz w:val="19"/>
          <w:szCs w:val="19"/>
          <w:color w:val="919595"/>
          <w:spacing w:val="0"/>
          <w:w w:val="100"/>
          <w:position w:val="19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1"/>
          <w:position w:val="1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71"/>
          <w:position w:val="1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  <w:position w:val="1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82"/>
          <w:position w:val="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6"/>
          <w:position w:val="1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1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8"/>
          <w:position w:val="1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8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2"/>
          <w:w w:val="58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11"/>
        </w:rPr>
        <w:t>Altı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4"/>
          <w:position w:val="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  <w:position w:val="1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1"/>
          <w:w w:val="94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1"/>
          <w:position w:val="11"/>
        </w:rPr>
        <w:t>14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0"/>
          <w:w w:val="98"/>
          <w:position w:val="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1"/>
          <w:position w:val="1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0"/>
          <w:position w:val="1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125" w:right="-20"/>
        <w:jc w:val="left"/>
        <w:tabs>
          <w:tab w:pos="2160" w:val="left"/>
          <w:tab w:pos="5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8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5"/>
          <w:position w:val="1"/>
        </w:rPr>
        <w:t>Sıı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1"/>
        </w:rPr>
        <w:t>lıibi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4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1"/>
        </w:rPr>
        <w:t>Kir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12"/>
          <w:position w:val="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1" w:after="0" w:line="206" w:lineRule="exact"/>
        <w:ind w:left="21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93"/>
        </w:rPr>
        <w:t>Ami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0"/>
          <w:w w:val="8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12"/>
        </w:rPr>
        <w:t>('v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6"/>
          <w:w w:val="11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-12"/>
          <w:w w:val="14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üve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7" w:lineRule="exact"/>
        <w:ind w:left="2179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5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3A3A3A"/>
          <w:spacing w:val="-47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3"/>
          <w:position w:val="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4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01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Courier New" w:hAnsi="Courier New" w:cs="Courier New" w:eastAsia="Courier New"/>
          <w:sz w:val="21"/>
          <w:szCs w:val="21"/>
          <w:color w:val="3A3A3A"/>
          <w:spacing w:val="-5"/>
          <w:w w:val="80"/>
          <w:i/>
          <w:position w:val="1"/>
        </w:rPr>
        <w:t>V</w:t>
      </w:r>
      <w:r>
        <w:rPr>
          <w:rFonts w:ascii="Courier New" w:hAnsi="Courier New" w:cs="Courier New" w:eastAsia="Courier New"/>
          <w:sz w:val="21"/>
          <w:szCs w:val="21"/>
          <w:color w:val="575757"/>
          <w:spacing w:val="2"/>
          <w:w w:val="80"/>
          <w:i/>
          <w:position w:val="1"/>
        </w:rPr>
        <w:t>a</w:t>
      </w:r>
      <w:r>
        <w:rPr>
          <w:rFonts w:ascii="Courier New" w:hAnsi="Courier New" w:cs="Courier New" w:eastAsia="Courier New"/>
          <w:sz w:val="21"/>
          <w:szCs w:val="21"/>
          <w:color w:val="3A3A3A"/>
          <w:spacing w:val="0"/>
          <w:w w:val="80"/>
          <w:i/>
          <w:position w:val="1"/>
        </w:rPr>
        <w:t>n</w:t>
      </w:r>
      <w:r>
        <w:rPr>
          <w:rFonts w:ascii="Courier New" w:hAnsi="Courier New" w:cs="Courier New" w:eastAsia="Courier New"/>
          <w:sz w:val="21"/>
          <w:szCs w:val="21"/>
          <w:color w:val="3A3A3A"/>
          <w:spacing w:val="1"/>
          <w:w w:val="8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14.05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11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25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88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69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93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0"/>
          <w:w w:val="93"/>
          <w:position w:val="-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7"/>
          <w:w w:val="93"/>
          <w:position w:val="-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83" w:lineRule="auto"/>
        <w:ind w:left="4754" w:right="4449" w:firstLine="1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0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Ac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8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mni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7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4"/>
          <w:w w:val="11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Jan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0" w:lineRule="exact"/>
        <w:ind w:left="2188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9" w:after="0" w:line="202" w:lineRule="exact"/>
        <w:ind w:left="2188" w:right="2637" w:firstLine="-2068"/>
        <w:jc w:val="left"/>
        <w:tabs>
          <w:tab w:pos="216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itmişse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8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5"/>
        </w:rPr>
        <w:t>Dön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6"/>
          <w:w w:val="95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8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11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3"/>
          <w:position w:val="0"/>
        </w:rPr>
        <w:t>n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40"/>
          <w:position w:val="0"/>
        </w:rPr>
        <w:t>l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39"/>
          <w:position w:val="0"/>
        </w:rPr>
        <w:t>ı</w:t>
      </w:r>
      <w:r>
        <w:rPr>
          <w:rFonts w:ascii="Arial" w:hAnsi="Arial" w:cs="Arial" w:eastAsia="Arial"/>
          <w:sz w:val="19"/>
          <w:szCs w:val="19"/>
          <w:color w:val="3A3A3A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5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4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11" w:right="422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111" w:right="-20"/>
        <w:jc w:val="left"/>
        <w:tabs>
          <w:tab w:pos="4740" w:val="left"/>
          <w:tab w:pos="6660" w:val="left"/>
          <w:tab w:pos="8240" w:val="left"/>
          <w:tab w:pos="9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-3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37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82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8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K.T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:C0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5237" w:right="-20"/>
        <w:jc w:val="left"/>
        <w:tabs>
          <w:tab w:pos="6660" w:val="left"/>
          <w:tab w:pos="8240" w:val="left"/>
          <w:tab w:pos="98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</w:r>
      <w:r>
        <w:rPr>
          <w:rFonts w:ascii="Arial" w:hAnsi="Arial" w:cs="Arial" w:eastAsia="Arial"/>
          <w:sz w:val="30"/>
          <w:szCs w:val="30"/>
          <w:color w:val="3A3A3A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3A3A3A"/>
          <w:spacing w:val="-57"/>
          <w:w w:val="70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575757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57575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575757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3A3A3A"/>
          <w:spacing w:val="0"/>
          <w:w w:val="34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2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8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4" w:lineRule="exact"/>
        <w:ind w:left="1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Söndürnıe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1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7" w:lineRule="auto"/>
        <w:ind w:left="78" w:right="94" w:firstLine="2063"/>
        <w:jc w:val="righ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1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göıiilmü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yapılar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atılmı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düşürmü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olduklar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önmemiş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kolay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çıkmış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6"/>
          <w:position w:val="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9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1" w:right="-20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2"/>
          <w:position w:val="-2"/>
        </w:rPr>
        <w:t>JEl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5" w:lineRule="auto"/>
        <w:ind w:left="111" w:right="983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fesJim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4" w:lineRule="exact"/>
        <w:ind w:left="116" w:right="-20"/>
        <w:jc w:val="left"/>
        <w:tabs>
          <w:tab w:pos="480" w:val="left"/>
          <w:tab w:pos="2200" w:val="left"/>
          <w:tab w:pos="6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5"/>
          <w:szCs w:val="25"/>
          <w:color w:val="575757"/>
          <w:spacing w:val="0"/>
          <w:w w:val="100"/>
        </w:rPr>
        <w:t>r</w:t>
      </w:r>
      <w:r>
        <w:rPr>
          <w:rFonts w:ascii="Arial" w:hAnsi="Arial" w:cs="Arial" w:eastAsia="Arial"/>
          <w:sz w:val="25"/>
          <w:szCs w:val="25"/>
          <w:color w:val="575757"/>
          <w:spacing w:val="-51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575757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8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9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05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7"/>
        </w:rPr>
        <w:t>!Saa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-28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7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6"/>
          <w:w w:val="97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7"/>
          <w:w w:val="12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8" w:lineRule="exact"/>
        <w:ind w:left="211" w:right="-20"/>
        <w:jc w:val="left"/>
        <w:tabs>
          <w:tab w:pos="1000" w:val="left"/>
          <w:tab w:pos="1520" w:val="left"/>
          <w:tab w:pos="2160" w:val="left"/>
          <w:tab w:pos="8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Vdrsa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Kİ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00" w:bottom="280" w:left="320" w:right="60"/>
        </w:sectPr>
      </w:pPr>
      <w:rPr/>
    </w:p>
    <w:p>
      <w:pPr>
        <w:spacing w:before="36" w:after="0" w:line="240" w:lineRule="auto"/>
        <w:ind w:left="2308" w:right="-71"/>
        <w:jc w:val="left"/>
        <w:tabs>
          <w:tab w:pos="4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Gitmiş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9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28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327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75757"/>
          <w:spacing w:val="0"/>
          <w:w w:val="82"/>
          <w:position w:val="-1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575757"/>
          <w:spacing w:val="2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75757"/>
          <w:spacing w:val="0"/>
          <w:w w:val="56"/>
          <w:position w:val="-1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575757"/>
          <w:spacing w:val="33"/>
          <w:w w:val="56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575757"/>
          <w:spacing w:val="0"/>
          <w:w w:val="56"/>
          <w:position w:val="-1"/>
        </w:rPr>
        <w:t>MaYıs</w:t>
      </w:r>
      <w:r>
        <w:rPr>
          <w:rFonts w:ascii="Arial" w:hAnsi="Arial" w:cs="Arial" w:eastAsia="Arial"/>
          <w:sz w:val="24"/>
          <w:szCs w:val="24"/>
          <w:color w:val="575757"/>
          <w:spacing w:val="6"/>
          <w:w w:val="56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75757"/>
          <w:spacing w:val="0"/>
          <w:w w:val="61"/>
          <w:position w:val="-1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60"/>
          <w:cols w:num="2" w:equalWidth="0">
            <w:col w:w="5898" w:space="3092"/>
            <w:col w:w="2550"/>
          </w:cols>
        </w:sectPr>
      </w:pPr>
      <w:rPr/>
    </w:p>
    <w:p>
      <w:pPr>
        <w:spacing w:before="0" w:after="0" w:line="222" w:lineRule="exact"/>
        <w:ind w:left="297" w:right="-20"/>
        <w:jc w:val="left"/>
        <w:tabs>
          <w:tab w:pos="90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1"/>
          <w:szCs w:val="11"/>
          <w:color w:val="3A3A3A"/>
          <w:spacing w:val="0"/>
          <w:w w:val="186"/>
          <w:position w:val="-4"/>
        </w:rPr>
        <w:t>u</w:t>
      </w:r>
      <w:r>
        <w:rPr>
          <w:rFonts w:ascii="Arial" w:hAnsi="Arial" w:cs="Arial" w:eastAsia="Arial"/>
          <w:sz w:val="11"/>
          <w:szCs w:val="11"/>
          <w:color w:val="3A3A3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1"/>
          <w:szCs w:val="11"/>
          <w:color w:val="3A3A3A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i/>
          <w:position w:val="2"/>
        </w:rPr>
        <w:t>1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46"/>
          <w:w w:val="100"/>
          <w:i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i/>
          <w:position w:val="2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60"/>
        </w:sectPr>
      </w:pPr>
      <w:rPr/>
    </w:p>
    <w:p>
      <w:pPr>
        <w:spacing w:before="1" w:after="0" w:line="74" w:lineRule="exact"/>
        <w:ind w:right="16"/>
        <w:jc w:val="righ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3A3A3A"/>
          <w:spacing w:val="0"/>
          <w:w w:val="129"/>
          <w:i/>
          <w:position w:val="-1"/>
        </w:rPr>
        <w:t>0,)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0"/>
          <w:w w:val="111"/>
        </w:rPr>
        <w:t>;&gt;,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397" w:lineRule="exact"/>
        <w:ind w:left="183" w:right="109"/>
        <w:jc w:val="center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747577"/>
          <w:spacing w:val="0"/>
          <w:w w:val="20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536" w:lineRule="exact"/>
        <w:ind w:right="-178"/>
        <w:jc w:val="left"/>
        <w:rPr>
          <w:rFonts w:ascii="Arial" w:hAnsi="Arial" w:cs="Arial" w:eastAsia="Arial"/>
          <w:sz w:val="92"/>
          <w:szCs w:val="92"/>
        </w:rPr>
      </w:pPr>
      <w:rPr/>
      <w:r>
        <w:rPr/>
        <w:pict>
          <v:group style="position:absolute;margin-left:198.639328pt;margin-top:23.250164pt;width:.1pt;height:23.013743pt;mso-position-horizontal-relative:page;mso-position-vertical-relative:paragraph;z-index:-14998" coordorigin="3973,465" coordsize="2,460">
            <v:shape style="position:absolute;left:3973;top:465;width:2;height:460" coordorigin="3973,465" coordsize="0,460" path="m3973,925l3973,465e" filled="f" stroked="t" strokeweight="2.632569pt" strokecolor="#5760A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92"/>
          <w:szCs w:val="92"/>
          <w:color w:val="575757"/>
          <w:spacing w:val="27"/>
          <w:w w:val="16"/>
          <w:position w:val="-43"/>
        </w:rPr>
        <w:t>G</w:t>
      </w:r>
      <w:r>
        <w:rPr>
          <w:rFonts w:ascii="Arial" w:hAnsi="Arial" w:cs="Arial" w:eastAsia="Arial"/>
          <w:sz w:val="92"/>
          <w:szCs w:val="92"/>
          <w:color w:val="4B5083"/>
          <w:spacing w:val="0"/>
          <w:w w:val="132"/>
          <w:position w:val="-43"/>
        </w:rPr>
        <w:t>e</w:t>
      </w:r>
      <w:r>
        <w:rPr>
          <w:rFonts w:ascii="Arial" w:hAnsi="Arial" w:cs="Arial" w:eastAsia="Arial"/>
          <w:sz w:val="92"/>
          <w:szCs w:val="92"/>
          <w:color w:val="4B5083"/>
          <w:spacing w:val="-122"/>
          <w:w w:val="131"/>
          <w:position w:val="-43"/>
        </w:rPr>
        <w:t>.</w:t>
      </w:r>
      <w:r>
        <w:rPr>
          <w:rFonts w:ascii="Arial" w:hAnsi="Arial" w:cs="Arial" w:eastAsia="Arial"/>
          <w:sz w:val="92"/>
          <w:szCs w:val="92"/>
          <w:color w:val="3A3A3A"/>
          <w:spacing w:val="0"/>
          <w:w w:val="17"/>
          <w:position w:val="-43"/>
        </w:rPr>
        <w:t>R</w:t>
      </w:r>
      <w:r>
        <w:rPr>
          <w:rFonts w:ascii="Arial" w:hAnsi="Arial" w:cs="Arial" w:eastAsia="Arial"/>
          <w:sz w:val="92"/>
          <w:szCs w:val="92"/>
          <w:color w:val="000000"/>
          <w:spacing w:val="0"/>
          <w:w w:val="100"/>
          <w:position w:val="0"/>
        </w:rPr>
      </w:r>
    </w:p>
    <w:p>
      <w:pPr>
        <w:spacing w:before="0" w:after="0" w:line="637" w:lineRule="exact"/>
        <w:ind w:right="-87"/>
        <w:jc w:val="left"/>
        <w:tabs>
          <w:tab w:pos="3880" w:val="left"/>
        </w:tabs>
        <w:rPr>
          <w:rFonts w:ascii="Times New Roman" w:hAnsi="Times New Roman" w:cs="Times New Roman" w:eastAsia="Times New Roman"/>
          <w:sz w:val="106"/>
          <w:szCs w:val="10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6"/>
          <w:szCs w:val="106"/>
          <w:color w:val="242A99"/>
          <w:position w:val="-34"/>
        </w:rPr>
      </w:r>
      <w:r>
        <w:rPr>
          <w:rFonts w:ascii="Times New Roman" w:hAnsi="Times New Roman" w:cs="Times New Roman" w:eastAsia="Times New Roman"/>
          <w:sz w:val="106"/>
          <w:szCs w:val="106"/>
          <w:color w:val="242A99"/>
          <w:spacing w:val="-26"/>
          <w:u w:val="thick" w:color="485477"/>
          <w:position w:val="-34"/>
        </w:rPr>
        <w:t> </w:t>
      </w:r>
      <w:r>
        <w:rPr>
          <w:rFonts w:ascii="Times New Roman" w:hAnsi="Times New Roman" w:cs="Times New Roman" w:eastAsia="Times New Roman"/>
          <w:sz w:val="106"/>
          <w:szCs w:val="106"/>
          <w:color w:val="242A99"/>
          <w:spacing w:val="-26"/>
          <w:u w:val="thick" w:color="485477"/>
          <w:position w:val="-34"/>
        </w:rPr>
      </w:r>
      <w:r>
        <w:rPr>
          <w:rFonts w:ascii="Times New Roman" w:hAnsi="Times New Roman" w:cs="Times New Roman" w:eastAsia="Times New Roman"/>
          <w:sz w:val="106"/>
          <w:szCs w:val="106"/>
          <w:color w:val="242A99"/>
          <w:spacing w:val="-81"/>
          <w:w w:val="134"/>
          <w:u w:val="thick" w:color="485477"/>
          <w:position w:val="-34"/>
        </w:rPr>
        <w:t>(</w:t>
      </w:r>
      <w:r>
        <w:rPr>
          <w:rFonts w:ascii="Times New Roman" w:hAnsi="Times New Roman" w:cs="Times New Roman" w:eastAsia="Times New Roman"/>
          <w:sz w:val="106"/>
          <w:szCs w:val="106"/>
          <w:color w:val="242A99"/>
          <w:spacing w:val="-81"/>
          <w:w w:val="134"/>
          <w:u w:val="thick" w:color="485477"/>
          <w:position w:val="-34"/>
        </w:rPr>
      </w:r>
      <w:r>
        <w:rPr>
          <w:rFonts w:ascii="Times New Roman" w:hAnsi="Times New Roman" w:cs="Times New Roman" w:eastAsia="Times New Roman"/>
          <w:sz w:val="106"/>
          <w:szCs w:val="106"/>
          <w:color w:val="242A99"/>
          <w:spacing w:val="-81"/>
          <w:w w:val="134"/>
          <w:u w:val="thick" w:color="485477"/>
          <w:position w:val="-34"/>
        </w:rPr>
      </w:r>
      <w:r>
        <w:rPr>
          <w:rFonts w:ascii="Times New Roman" w:hAnsi="Times New Roman" w:cs="Times New Roman" w:eastAsia="Times New Roman"/>
          <w:sz w:val="106"/>
          <w:szCs w:val="106"/>
          <w:color w:val="3F4469"/>
          <w:spacing w:val="0"/>
          <w:w w:val="244"/>
          <w:u w:val="thick" w:color="485477"/>
          <w:position w:val="-34"/>
        </w:rPr>
        <w:t>g</w:t>
      </w:r>
      <w:r>
        <w:rPr>
          <w:rFonts w:ascii="Times New Roman" w:hAnsi="Times New Roman" w:cs="Times New Roman" w:eastAsia="Times New Roman"/>
          <w:sz w:val="106"/>
          <w:szCs w:val="106"/>
          <w:color w:val="3F4469"/>
          <w:spacing w:val="0"/>
          <w:w w:val="244"/>
          <w:u w:val="thick" w:color="485477"/>
          <w:position w:val="-34"/>
        </w:rPr>
      </w:r>
      <w:r>
        <w:rPr>
          <w:rFonts w:ascii="Times New Roman" w:hAnsi="Times New Roman" w:cs="Times New Roman" w:eastAsia="Times New Roman"/>
          <w:sz w:val="106"/>
          <w:szCs w:val="106"/>
          <w:color w:val="3F4469"/>
          <w:spacing w:val="0"/>
          <w:w w:val="100"/>
          <w:u w:val="thick" w:color="485477"/>
          <w:position w:val="-34"/>
        </w:rPr>
        <w:t> </w:t>
      </w:r>
      <w:r>
        <w:rPr>
          <w:rFonts w:ascii="Times New Roman" w:hAnsi="Times New Roman" w:cs="Times New Roman" w:eastAsia="Times New Roman"/>
          <w:sz w:val="106"/>
          <w:szCs w:val="106"/>
          <w:color w:val="3F4469"/>
          <w:spacing w:val="0"/>
          <w:w w:val="100"/>
          <w:u w:val="thick" w:color="485477"/>
          <w:position w:val="-34"/>
        </w:rPr>
        <w:tab/>
      </w:r>
      <w:r>
        <w:rPr>
          <w:rFonts w:ascii="Times New Roman" w:hAnsi="Times New Roman" w:cs="Times New Roman" w:eastAsia="Times New Roman"/>
          <w:sz w:val="106"/>
          <w:szCs w:val="106"/>
          <w:color w:val="3F4469"/>
          <w:spacing w:val="0"/>
          <w:w w:val="100"/>
          <w:u w:val="thick" w:color="485477"/>
          <w:position w:val="-34"/>
        </w:rPr>
      </w:r>
      <w:r>
        <w:rPr>
          <w:rFonts w:ascii="Times New Roman" w:hAnsi="Times New Roman" w:cs="Times New Roman" w:eastAsia="Times New Roman"/>
          <w:sz w:val="106"/>
          <w:szCs w:val="106"/>
          <w:color w:val="3F4469"/>
          <w:spacing w:val="0"/>
          <w:w w:val="100"/>
          <w:position w:val="-34"/>
        </w:rPr>
      </w:r>
      <w:r>
        <w:rPr>
          <w:rFonts w:ascii="Times New Roman" w:hAnsi="Times New Roman" w:cs="Times New Roman" w:eastAsia="Times New Roman"/>
          <w:sz w:val="106"/>
          <w:szCs w:val="10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60"/>
          <w:cols w:num="3" w:equalWidth="0">
            <w:col w:w="432" w:space="4235"/>
            <w:col w:w="1095" w:space="1768"/>
            <w:col w:w="4010"/>
          </w:cols>
        </w:sectPr>
      </w:pPr>
      <w:rPr/>
    </w:p>
    <w:p>
      <w:pPr>
        <w:spacing w:before="0" w:after="0" w:line="673" w:lineRule="exact"/>
        <w:ind w:left="2810" w:right="-20"/>
        <w:jc w:val="left"/>
        <w:tabs>
          <w:tab w:pos="4300" w:val="left"/>
          <w:tab w:pos="4800" w:val="left"/>
          <w:tab w:pos="8360" w:val="left"/>
          <w:tab w:pos="8960" w:val="left"/>
        </w:tabs>
        <w:rPr>
          <w:rFonts w:ascii="Times New Roman" w:hAnsi="Times New Roman" w:cs="Times New Roman" w:eastAsia="Times New Roman"/>
          <w:sz w:val="68"/>
          <w:szCs w:val="6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4.776962pt;margin-top:21.873756pt;width:386.224838pt;height:23.5pt;mso-position-horizontal-relative:page;mso-position-vertical-relative:paragraph;z-index:-14994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tabs>
                      <w:tab w:pos="1000" w:val="left"/>
                      <w:tab w:pos="5940" w:val="left"/>
                      <w:tab w:pos="7260" w:val="left"/>
                    </w:tabs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3A3A3A"/>
                      <w:spacing w:val="0"/>
                      <w:w w:val="303"/>
                    </w:rPr>
                    <w:t>ı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A3A3A"/>
                      <w:spacing w:val="-154"/>
                      <w:w w:val="30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575757"/>
                      <w:spacing w:val="0"/>
                      <w:w w:val="82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575757"/>
                      <w:spacing w:val="-1"/>
                      <w:w w:val="82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747577"/>
                      <w:spacing w:val="0"/>
                      <w:w w:val="82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747577"/>
                      <w:spacing w:val="-33"/>
                      <w:w w:val="8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747577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747577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3A3F93"/>
                      <w:spacing w:val="0"/>
                      <w:w w:val="82"/>
                    </w:rPr>
                    <w:t>,ı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3A3F93"/>
                      <w:spacing w:val="14"/>
                      <w:w w:val="8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A3A3A"/>
                      <w:spacing w:val="0"/>
                      <w:w w:val="82"/>
                    </w:rPr>
                    <w:t>rup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A3A3A"/>
                      <w:spacing w:val="25"/>
                      <w:w w:val="8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A3A3A"/>
                      <w:spacing w:val="0"/>
                      <w:w w:val="82"/>
                    </w:rPr>
                    <w:t>Am;c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A3A3A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A3A3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747577"/>
                      <w:spacing w:val="0"/>
                      <w:w w:val="100"/>
                      <w:position w:val="18"/>
                    </w:rPr>
                    <w:t>,..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747577"/>
                      <w:spacing w:val="44"/>
                      <w:w w:val="100"/>
                      <w:position w:val="18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A3A3A"/>
                      <w:spacing w:val="0"/>
                      <w:w w:val="101"/>
                      <w:position w:val="18"/>
                    </w:rPr>
                    <w:t>lt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A3A3A"/>
                      <w:spacing w:val="-7"/>
                      <w:w w:val="101"/>
                      <w:position w:val="18"/>
                    </w:rPr>
                    <w:t>t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A3A3A"/>
                      <w:spacing w:val="-11"/>
                      <w:w w:val="162"/>
                      <w:position w:val="18"/>
                    </w:rPr>
                    <w:t>ı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75757"/>
                      <w:spacing w:val="0"/>
                      <w:w w:val="79"/>
                      <w:position w:val="18"/>
                    </w:rPr>
                    <w:t>ye-.Y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75757"/>
                      <w:spacing w:val="-11"/>
                      <w:w w:val="100"/>
                      <w:position w:val="18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75757"/>
                      <w:spacing w:val="0"/>
                      <w:w w:val="80"/>
                      <w:position w:val="18"/>
                    </w:rPr>
                    <w:t>ng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75757"/>
                      <w:spacing w:val="0"/>
                      <w:w w:val="100"/>
                      <w:position w:val="18"/>
                    </w:rPr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75757"/>
                      <w:spacing w:val="0"/>
                      <w:w w:val="100"/>
                      <w:position w:val="18"/>
                    </w:rPr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75757"/>
                      <w:spacing w:val="0"/>
                      <w:w w:val="121"/>
                      <w:position w:val="18"/>
                    </w:rPr>
                    <w:t>e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75757"/>
                      <w:spacing w:val="8"/>
                      <w:w w:val="121"/>
                      <w:position w:val="18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75757"/>
                      <w:spacing w:val="0"/>
                      <w:w w:val="121"/>
                      <w:position w:val="18"/>
                    </w:rPr>
                    <w:t>Acil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0"/>
          <w:w w:val="100"/>
          <w:b/>
          <w:bCs/>
          <w:position w:val="-6"/>
        </w:rPr>
        <w:t>Har</w:t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-14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0"/>
          <w:w w:val="100"/>
          <w:b/>
          <w:bCs/>
          <w:position w:val="-6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0"/>
          <w:w w:val="100"/>
          <w:b/>
          <w:bCs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3A3A3A"/>
          <w:spacing w:val="0"/>
          <w:w w:val="140"/>
          <w:b/>
          <w:bCs/>
          <w:position w:val="-6"/>
        </w:rPr>
        <w:t>ç</w:t>
      </w:r>
      <w:r>
        <w:rPr>
          <w:rFonts w:ascii="Times New Roman" w:hAnsi="Times New Roman" w:cs="Times New Roman" w:eastAsia="Times New Roman"/>
          <w:sz w:val="37"/>
          <w:szCs w:val="37"/>
          <w:color w:val="3A3A3A"/>
          <w:spacing w:val="0"/>
          <w:w w:val="100"/>
          <w:b/>
          <w:bCs/>
          <w:position w:val="-6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A3A3A"/>
          <w:spacing w:val="0"/>
          <w:w w:val="100"/>
          <w:b/>
          <w:bCs/>
          <w:position w:val="-6"/>
        </w:rPr>
      </w:r>
      <w:r>
        <w:rPr>
          <w:rFonts w:ascii="Arial" w:hAnsi="Arial" w:cs="Arial" w:eastAsia="Arial"/>
          <w:sz w:val="20"/>
          <w:szCs w:val="20"/>
          <w:color w:val="3A3A3A"/>
          <w:spacing w:val="4"/>
          <w:w w:val="136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0"/>
        </w:rPr>
        <w:t>tf.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1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85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22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5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68"/>
          <w:szCs w:val="68"/>
          <w:color w:val="575757"/>
          <w:spacing w:val="0"/>
          <w:w w:val="39"/>
          <w:position w:val="-1"/>
        </w:rPr>
        <w:t>,</w:t>
      </w:r>
      <w:r>
        <w:rPr>
          <w:rFonts w:ascii="Times New Roman" w:hAnsi="Times New Roman" w:cs="Times New Roman" w:eastAsia="Times New Roman"/>
          <w:sz w:val="68"/>
          <w:szCs w:val="68"/>
          <w:color w:val="575757"/>
          <w:spacing w:val="16"/>
          <w:w w:val="39"/>
          <w:position w:val="-1"/>
        </w:rPr>
        <w:t>,</w:t>
      </w:r>
      <w:r>
        <w:rPr>
          <w:rFonts w:ascii="Times New Roman" w:hAnsi="Times New Roman" w:cs="Times New Roman" w:eastAsia="Times New Roman"/>
          <w:sz w:val="68"/>
          <w:szCs w:val="68"/>
          <w:color w:val="A5A8AA"/>
          <w:spacing w:val="0"/>
          <w:w w:val="71"/>
          <w:position w:val="-1"/>
        </w:rPr>
        <w:t>'</w:t>
      </w:r>
      <w:r>
        <w:rPr>
          <w:rFonts w:ascii="Times New Roman" w:hAnsi="Times New Roman" w:cs="Times New Roman" w:eastAsia="Times New Roman"/>
          <w:sz w:val="68"/>
          <w:szCs w:val="68"/>
          <w:color w:val="A5A8A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68"/>
          <w:szCs w:val="68"/>
          <w:color w:val="A5A8A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68"/>
          <w:szCs w:val="68"/>
          <w:color w:val="575757"/>
          <w:spacing w:val="0"/>
          <w:w w:val="51"/>
          <w:position w:val="-1"/>
        </w:rPr>
        <w:t>i:'&lt;:</w:t>
      </w:r>
      <w:r>
        <w:rPr>
          <w:rFonts w:ascii="Times New Roman" w:hAnsi="Times New Roman" w:cs="Times New Roman" w:eastAsia="Times New Roman"/>
          <w:sz w:val="68"/>
          <w:szCs w:val="68"/>
          <w:color w:val="575757"/>
          <w:spacing w:val="-105"/>
          <w:w w:val="52"/>
          <w:position w:val="-1"/>
        </w:rPr>
        <w:t>v</w:t>
      </w:r>
      <w:r>
        <w:rPr>
          <w:rFonts w:ascii="Times New Roman" w:hAnsi="Times New Roman" w:cs="Times New Roman" w:eastAsia="Times New Roman"/>
          <w:sz w:val="68"/>
          <w:szCs w:val="68"/>
          <w:color w:val="132ABD"/>
          <w:spacing w:val="0"/>
          <w:w w:val="92"/>
          <w:position w:val="-1"/>
        </w:rPr>
        <w:t>_/</w:t>
      </w:r>
      <w:r>
        <w:rPr>
          <w:rFonts w:ascii="Times New Roman" w:hAnsi="Times New Roman" w:cs="Times New Roman" w:eastAsia="Times New Roman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right="1164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4"/>
          <w:szCs w:val="24"/>
          <w:color w:val="747577"/>
          <w:spacing w:val="0"/>
          <w:w w:val="75"/>
          <w:position w:val="1"/>
        </w:rPr>
        <w:t>'</w:t>
      </w:r>
      <w:r>
        <w:rPr>
          <w:rFonts w:ascii="Arial" w:hAnsi="Arial" w:cs="Arial" w:eastAsia="Arial"/>
          <w:sz w:val="24"/>
          <w:szCs w:val="24"/>
          <w:color w:val="747577"/>
          <w:spacing w:val="-8"/>
          <w:w w:val="75"/>
          <w:position w:val="1"/>
        </w:rPr>
        <w:t>.</w:t>
      </w:r>
      <w:r>
        <w:rPr>
          <w:rFonts w:ascii="Arial" w:hAnsi="Arial" w:cs="Arial" w:eastAsia="Arial"/>
          <w:sz w:val="24"/>
          <w:szCs w:val="24"/>
          <w:color w:val="3A3A3A"/>
          <w:spacing w:val="3"/>
          <w:w w:val="75"/>
          <w:position w:val="1"/>
        </w:rPr>
        <w:t>ü</w:t>
      </w:r>
      <w:r>
        <w:rPr>
          <w:rFonts w:ascii="Arial" w:hAnsi="Arial" w:cs="Arial" w:eastAsia="Arial"/>
          <w:sz w:val="24"/>
          <w:szCs w:val="24"/>
          <w:color w:val="575757"/>
          <w:spacing w:val="0"/>
          <w:w w:val="75"/>
          <w:position w:val="1"/>
        </w:rPr>
        <w:t>d</w:t>
      </w:r>
      <w:r>
        <w:rPr>
          <w:rFonts w:ascii="Arial" w:hAnsi="Arial" w:cs="Arial" w:eastAsia="Arial"/>
          <w:sz w:val="24"/>
          <w:szCs w:val="24"/>
          <w:color w:val="575757"/>
          <w:spacing w:val="32"/>
          <w:w w:val="75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575757"/>
          <w:spacing w:val="0"/>
          <w:w w:val="63"/>
          <w:position w:val="1"/>
        </w:rPr>
        <w:t>in'</w:t>
      </w:r>
      <w:r>
        <w:rPr>
          <w:rFonts w:ascii="Arial" w:hAnsi="Arial" w:cs="Arial" w:eastAsia="Arial"/>
          <w:sz w:val="24"/>
          <w:szCs w:val="24"/>
          <w:color w:val="575757"/>
          <w:spacing w:val="-19"/>
          <w:w w:val="63"/>
          <w:position w:val="1"/>
        </w:rPr>
        <w:t>ı</w:t>
      </w:r>
      <w:r>
        <w:rPr>
          <w:rFonts w:ascii="Arial" w:hAnsi="Arial" w:cs="Arial" w:eastAsia="Arial"/>
          <w:sz w:val="24"/>
          <w:szCs w:val="24"/>
          <w:color w:val="3A3A3A"/>
          <w:spacing w:val="-36"/>
          <w:w w:val="106"/>
          <w:position w:val="1"/>
        </w:rPr>
        <w:t>r</w:t>
      </w:r>
      <w:r>
        <w:rPr>
          <w:rFonts w:ascii="Arial" w:hAnsi="Arial" w:cs="Arial" w:eastAsia="Arial"/>
          <w:sz w:val="24"/>
          <w:szCs w:val="24"/>
          <w:color w:val="A5A8AA"/>
          <w:spacing w:val="-15"/>
          <w:w w:val="17"/>
          <w:position w:val="1"/>
        </w:rPr>
        <w:t>_</w:t>
      </w:r>
      <w:r>
        <w:rPr>
          <w:rFonts w:ascii="Arial" w:hAnsi="Arial" w:cs="Arial" w:eastAsia="Arial"/>
          <w:sz w:val="24"/>
          <w:szCs w:val="24"/>
          <w:color w:val="575757"/>
          <w:spacing w:val="0"/>
          <w:w w:val="70"/>
          <w:position w:val="1"/>
        </w:rPr>
        <w:t>şı</w:t>
      </w:r>
      <w:r>
        <w:rPr>
          <w:rFonts w:ascii="Arial" w:hAnsi="Arial" w:cs="Arial" w:eastAsia="Arial"/>
          <w:sz w:val="24"/>
          <w:szCs w:val="24"/>
          <w:color w:val="575757"/>
          <w:spacing w:val="0"/>
          <w:w w:val="71"/>
          <w:position w:val="1"/>
        </w:rPr>
        <w:t>1</w:t>
      </w:r>
      <w:r>
        <w:rPr>
          <w:rFonts w:ascii="Arial" w:hAnsi="Arial" w:cs="Arial" w:eastAsia="Arial"/>
          <w:sz w:val="24"/>
          <w:szCs w:val="24"/>
          <w:color w:val="575757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127"/>
          <w:position w:val="1"/>
        </w:rPr>
        <w:t>a-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7"/>
          <w:position w:val="1"/>
        </w:rPr>
        <w:t>ülıı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66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61"/>
          <w:position w:val="1"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8"/>
          <w:w w:val="61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575757"/>
          <w:spacing w:val="6"/>
          <w:w w:val="72"/>
          <w:i/>
          <w:position w:val="1"/>
        </w:rPr>
        <w:t>v</w:t>
      </w:r>
      <w:r>
        <w:rPr>
          <w:rFonts w:ascii="Arial" w:hAnsi="Arial" w:cs="Arial" w:eastAsia="Arial"/>
          <w:sz w:val="25"/>
          <w:szCs w:val="25"/>
          <w:color w:val="A5A8AA"/>
          <w:spacing w:val="0"/>
          <w:w w:val="94"/>
          <w:i/>
          <w:position w:val="1"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54" w:after="0" w:line="88" w:lineRule="exact"/>
        <w:ind w:left="7185" w:right="-20"/>
        <w:jc w:val="left"/>
        <w:tabs>
          <w:tab w:pos="9100" w:val="left"/>
          <w:tab w:pos="984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3A3A3A"/>
          <w:spacing w:val="-17"/>
          <w:w w:val="600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267"/>
          <w:position w:val="-1"/>
        </w:rPr>
        <w:t>.,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5"/>
          <w:w w:val="322"/>
          <w:position w:val="-1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747577"/>
          <w:spacing w:val="0"/>
          <w:w w:val="74"/>
          <w:position w:val="-1"/>
        </w:rPr>
        <w:t>'-</w:t>
      </w:r>
      <w:r>
        <w:rPr>
          <w:rFonts w:ascii="Times New Roman" w:hAnsi="Times New Roman" w:cs="Times New Roman" w:eastAsia="Times New Roman"/>
          <w:sz w:val="9"/>
          <w:szCs w:val="9"/>
          <w:color w:val="747577"/>
          <w:spacing w:val="0"/>
          <w:w w:val="100"/>
          <w:position w:val="-1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55"/>
          <w:position w:val="-1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55"/>
          <w:position w:val="-1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18"/>
          <w:w w:val="155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90"/>
          <w:position w:val="-1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89"/>
          <w:position w:val="-1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575757"/>
          <w:spacing w:val="0"/>
          <w:w w:val="190"/>
          <w:position w:val="-1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57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57575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00"/>
          <w:i/>
          <w:position w:val="-1"/>
        </w:rPr>
        <w:t>lt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60"/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58" w:lineRule="exact"/>
        <w:ind w:left="259" w:right="-125"/>
        <w:jc w:val="left"/>
        <w:tabs>
          <w:tab w:pos="4580" w:val="left"/>
        </w:tabs>
        <w:rPr>
          <w:rFonts w:ascii="Arial" w:hAnsi="Arial" w:cs="Arial" w:eastAsia="Arial"/>
          <w:sz w:val="57"/>
          <w:szCs w:val="57"/>
        </w:rPr>
      </w:pPr>
      <w:rPr/>
      <w:r>
        <w:rPr/>
        <w:pict>
          <v:group style="position:absolute;margin-left:178.416412pt;margin-top:10.127889pt;width:3.589867pt;height:18.214792pt;mso-position-horizontal-relative:page;mso-position-vertical-relative:paragraph;z-index:-14997" coordorigin="3568,203" coordsize="72,364">
            <v:group style="position:absolute;left:3609;top:219;width:2;height:197" coordorigin="3609,219" coordsize="2,197">
              <v:shape style="position:absolute;left:3609;top:219;width:2;height:197" coordorigin="3609,219" coordsize="0,197" path="m3609,416l3609,219e" filled="f" stroked="t" strokeweight="1.675271pt" strokecolor="#5457AF">
                <v:path arrowok="t"/>
              </v:shape>
            </v:group>
            <v:group style="position:absolute;left:3604;top:253;width:2;height:278" coordorigin="3604,253" coordsize="2,278">
              <v:shape style="position:absolute;left:3604;top:253;width:2;height:278" coordorigin="3604,253" coordsize="0,278" path="m3604,531l3604,253e" filled="f" stroked="t" strokeweight="3.589867pt" strokecolor="#4B4FA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1"/>
          <w:szCs w:val="11"/>
          <w:color w:val="3A3A3A"/>
          <w:spacing w:val="0"/>
          <w:w w:val="100"/>
          <w:position w:val="-32"/>
        </w:rPr>
        <w:t>'@</w:t>
        <w:tab/>
      </w:r>
      <w:r>
        <w:rPr>
          <w:rFonts w:ascii="Arial" w:hAnsi="Arial" w:cs="Arial" w:eastAsia="Arial"/>
          <w:sz w:val="11"/>
          <w:szCs w:val="11"/>
          <w:color w:val="3A3A3A"/>
          <w:spacing w:val="0"/>
          <w:w w:val="100"/>
          <w:position w:val="-32"/>
        </w:rPr>
      </w:r>
      <w:r>
        <w:rPr>
          <w:rFonts w:ascii="Arial" w:hAnsi="Arial" w:cs="Arial" w:eastAsia="Arial"/>
          <w:sz w:val="57"/>
          <w:szCs w:val="57"/>
          <w:color w:val="3A3F93"/>
          <w:spacing w:val="0"/>
          <w:w w:val="388"/>
          <w:position w:val="-40"/>
        </w:rPr>
        <w:t>c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right="-88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A5A8AA"/>
          <w:spacing w:val="-43"/>
          <w:w w:val="104"/>
          <w:position w:val="-2"/>
        </w:rPr>
        <w:t>.</w:t>
      </w:r>
      <w:r>
        <w:rPr>
          <w:rFonts w:ascii="Arial" w:hAnsi="Arial" w:cs="Arial" w:eastAsia="Arial"/>
          <w:sz w:val="32"/>
          <w:szCs w:val="32"/>
          <w:color w:val="575757"/>
          <w:spacing w:val="-65"/>
          <w:w w:val="62"/>
          <w:position w:val="-2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919595"/>
          <w:spacing w:val="0"/>
          <w:w w:val="239"/>
          <w:position w:val="11"/>
        </w:rPr>
        <w:t>)</w:t>
      </w:r>
      <w:r>
        <w:rPr>
          <w:rFonts w:ascii="Arial" w:hAnsi="Arial" w:cs="Arial" w:eastAsia="Arial"/>
          <w:sz w:val="32"/>
          <w:szCs w:val="32"/>
          <w:color w:val="575757"/>
          <w:spacing w:val="-33"/>
          <w:w w:val="62"/>
          <w:position w:val="-2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919595"/>
          <w:spacing w:val="0"/>
          <w:w w:val="239"/>
          <w:position w:val="11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13" w:after="0" w:line="281" w:lineRule="exact"/>
        <w:ind w:right="-20"/>
        <w:jc w:val="left"/>
        <w:tabs>
          <w:tab w:pos="6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575757"/>
          <w:spacing w:val="0"/>
          <w:w w:val="100"/>
          <w:b/>
          <w:bCs/>
          <w:position w:val="-2"/>
        </w:rPr>
        <w:t>a</w:t>
      </w:r>
      <w:r>
        <w:rPr>
          <w:rFonts w:ascii="Arial" w:hAnsi="Arial" w:cs="Arial" w:eastAsia="Arial"/>
          <w:sz w:val="17"/>
          <w:szCs w:val="17"/>
          <w:color w:val="575757"/>
          <w:spacing w:val="21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47577"/>
          <w:spacing w:val="-12"/>
          <w:w w:val="55"/>
          <w:position w:val="-2"/>
        </w:rPr>
        <w:t>.</w:t>
      </w:r>
      <w:r>
        <w:rPr>
          <w:rFonts w:ascii="Arial" w:hAnsi="Arial" w:cs="Arial" w:eastAsia="Arial"/>
          <w:sz w:val="32"/>
          <w:szCs w:val="32"/>
          <w:color w:val="B8B8B8"/>
          <w:spacing w:val="-80"/>
          <w:w w:val="94"/>
          <w:position w:val="-1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47577"/>
          <w:spacing w:val="0"/>
          <w:w w:val="54"/>
          <w:position w:val="-2"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747577"/>
          <w:spacing w:val="-6"/>
          <w:w w:val="55"/>
          <w:position w:val="-2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A5A8AA"/>
          <w:spacing w:val="0"/>
          <w:w w:val="68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5A8AA"/>
          <w:spacing w:val="-16"/>
          <w:w w:val="100"/>
          <w:position w:val="-2"/>
        </w:rPr>
        <w:t> </w:t>
      </w:r>
      <w:r>
        <w:rPr>
          <w:rFonts w:ascii="Arial" w:hAnsi="Arial" w:cs="Arial" w:eastAsia="Arial"/>
          <w:sz w:val="32"/>
          <w:szCs w:val="32"/>
          <w:color w:val="B8B8B8"/>
          <w:spacing w:val="-1"/>
          <w:w w:val="94"/>
          <w:position w:val="-1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47577"/>
          <w:spacing w:val="0"/>
          <w:w w:val="215"/>
          <w:i/>
          <w:position w:val="-2"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747577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47577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22"/>
          <w:szCs w:val="22"/>
          <w:color w:val="747577"/>
          <w:spacing w:val="0"/>
          <w:w w:val="237"/>
          <w:position w:val="2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60"/>
          <w:cols w:num="3" w:equalWidth="0">
            <w:col w:w="5702" w:space="3111"/>
            <w:col w:w="170" w:space="150"/>
            <w:col w:w="2407"/>
          </w:cols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59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3A3A3A"/>
          <w:w w:val="115"/>
        </w:rPr>
        <w:t>..&gt;</w:t>
      </w:r>
      <w:r>
        <w:rPr>
          <w:rFonts w:ascii="Arial" w:hAnsi="Arial" w:cs="Arial" w:eastAsia="Arial"/>
          <w:sz w:val="8"/>
          <w:szCs w:val="8"/>
          <w:color w:val="3A3A3A"/>
          <w:w w:val="116"/>
        </w:rPr>
        <w:t>(</w:t>
      </w:r>
      <w:r>
        <w:rPr>
          <w:rFonts w:ascii="Arial" w:hAnsi="Arial" w:cs="Arial" w:eastAsia="Arial"/>
          <w:sz w:val="8"/>
          <w:szCs w:val="8"/>
          <w:color w:val="000000"/>
          <w:w w:val="100"/>
        </w:rPr>
      </w:r>
    </w:p>
    <w:p>
      <w:pPr>
        <w:spacing w:before="46" w:after="0" w:line="240" w:lineRule="auto"/>
        <w:ind w:left="259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</w:rPr>
        <w:t>:c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88"/>
        <w:jc w:val="left"/>
        <w:tabs>
          <w:tab w:pos="6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75757"/>
          <w:w w:val="61"/>
          <w:position w:val="-5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575757"/>
          <w:spacing w:val="-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47577"/>
          <w:spacing w:val="0"/>
          <w:w w:val="77"/>
          <w:position w:val="-5"/>
        </w:rPr>
        <w:t>JJd</w:t>
      </w:r>
      <w:r>
        <w:rPr>
          <w:rFonts w:ascii="Times New Roman" w:hAnsi="Times New Roman" w:cs="Times New Roman" w:eastAsia="Times New Roman"/>
          <w:sz w:val="28"/>
          <w:szCs w:val="28"/>
          <w:color w:val="747577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47577"/>
          <w:spacing w:val="0"/>
          <w:w w:val="100"/>
          <w:position w:val="-5"/>
        </w:rPr>
      </w:r>
      <w:r>
        <w:rPr>
          <w:rFonts w:ascii="Arial" w:hAnsi="Arial" w:cs="Arial" w:eastAsia="Arial"/>
          <w:sz w:val="27"/>
          <w:szCs w:val="27"/>
          <w:color w:val="747577"/>
          <w:spacing w:val="0"/>
          <w:w w:val="70"/>
          <w:position w:val="0"/>
        </w:rPr>
        <w:t>r</w:t>
      </w:r>
      <w:r>
        <w:rPr>
          <w:rFonts w:ascii="Arial" w:hAnsi="Arial" w:cs="Arial" w:eastAsia="Arial"/>
          <w:sz w:val="27"/>
          <w:szCs w:val="27"/>
          <w:color w:val="747577"/>
          <w:spacing w:val="-31"/>
          <w:w w:val="69"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575757"/>
          <w:spacing w:val="13"/>
          <w:w w:val="106"/>
          <w:position w:val="0"/>
        </w:rPr>
        <w:t>·</w:t>
      </w:r>
      <w:r>
        <w:rPr>
          <w:rFonts w:ascii="Arial" w:hAnsi="Arial" w:cs="Arial" w:eastAsia="Arial"/>
          <w:sz w:val="27"/>
          <w:szCs w:val="27"/>
          <w:color w:val="4B5083"/>
          <w:spacing w:val="0"/>
          <w:w w:val="185"/>
          <w:position w:val="0"/>
        </w:rPr>
        <w:t>/.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2" w:lineRule="exact"/>
        <w:ind w:right="-20"/>
        <w:jc w:val="left"/>
        <w:tabs>
          <w:tab w:pos="7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B5083"/>
          <w:spacing w:val="0"/>
          <w:w w:val="600"/>
          <w:position w:val="-2"/>
        </w:rPr>
        <w:t>}</w:t>
      </w:r>
      <w:r>
        <w:rPr>
          <w:rFonts w:ascii="Arial" w:hAnsi="Arial" w:cs="Arial" w:eastAsia="Arial"/>
          <w:sz w:val="17"/>
          <w:szCs w:val="17"/>
          <w:color w:val="4B508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4B5083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14"/>
          <w:position w:val="-2"/>
        </w:rPr>
        <w:t>c;hmASLAN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71" w:lineRule="exact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919595"/>
          <w:spacing w:val="0"/>
          <w:w w:val="317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919595"/>
          <w:spacing w:val="-44"/>
          <w:w w:val="317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75757"/>
          <w:spacing w:val="0"/>
          <w:w w:val="112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575757"/>
          <w:spacing w:val="-4"/>
          <w:w w:val="112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575757"/>
          <w:spacing w:val="0"/>
          <w:w w:val="125"/>
        </w:rPr>
        <w:t>'ll.,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60"/>
          <w:cols w:num="4" w:equalWidth="0">
            <w:col w:w="409" w:space="1684"/>
            <w:col w:w="1086" w:space="283"/>
            <w:col w:w="1959" w:space="3526"/>
            <w:col w:w="2593"/>
          </w:cols>
        </w:sectPr>
      </w:pPr>
      <w:rPr/>
    </w:p>
    <w:p>
      <w:pPr>
        <w:spacing w:before="0" w:after="0" w:line="262" w:lineRule="exact"/>
        <w:ind w:left="2048" w:right="7274"/>
        <w:jc w:val="center"/>
        <w:tabs>
          <w:tab w:pos="346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9.863932pt;margin-top:35.720051pt;width:568.156344pt;height:751.661023pt;mso-position-horizontal-relative:page;mso-position-vertical-relative:page;z-index:-14999" coordorigin="397,714" coordsize="11363,15033">
            <v:group style="position:absolute;left:416;top:760;width:7462;height:2" coordorigin="416,760" coordsize="7462,2">
              <v:shape style="position:absolute;left:416;top:760;width:7462;height:2" coordorigin="416,760" coordsize="7462,0" path="m416,760l7879,760e" filled="f" stroked="t" strokeweight=".717973pt" strokecolor="#5B5B5B">
                <v:path arrowok="t"/>
              </v:shape>
            </v:group>
            <v:group style="position:absolute;left:2489;top:753;width:2;height:1515" coordorigin="2489,753" coordsize="2,1515">
              <v:shape style="position:absolute;left:2489;top:753;width:2;height:1515" coordorigin="2489,753" coordsize="0,1515" path="m2489,2268l2489,753e" filled="f" stroked="t" strokeweight=".717973pt" strokecolor="#484848">
                <v:path arrowok="t"/>
              </v:shape>
            </v:group>
            <v:group style="position:absolute;left:7821;top:758;width:833;height:2" coordorigin="7821,758" coordsize="833,2">
              <v:shape style="position:absolute;left:7821;top:758;width:833;height:2" coordorigin="7821,758" coordsize="833,0" path="m7821,758l8654,758e" filled="f" stroked="t" strokeweight=".478649pt" strokecolor="#444444">
                <v:path arrowok="t"/>
              </v:shape>
            </v:group>
            <v:group style="position:absolute;left:8597;top:758;width:3140;height:2" coordorigin="8597,758" coordsize="3140,2">
              <v:shape style="position:absolute;left:8597;top:758;width:3140;height:2" coordorigin="8597,758" coordsize="3140,0" path="m8597,758l11736,758e" filled="f" stroked="t" strokeweight=".717973pt" strokecolor="#5B5B5B">
                <v:path arrowok="t"/>
              </v:shape>
            </v:group>
            <v:group style="position:absolute;left:9300;top:748;width:2;height:1515" coordorigin="9300,748" coordsize="2,1515">
              <v:shape style="position:absolute;left:9300;top:748;width:2;height:1515" coordorigin="9300,748" coordsize="0,1515" path="m9300,2263l9300,748e" filled="f" stroked="t" strokeweight=".717973pt" strokecolor="#575757">
                <v:path arrowok="t"/>
              </v:shape>
            </v:group>
            <v:group style="position:absolute;left:424;top:748;width:2;height:1534" coordorigin="424,748" coordsize="2,1534">
              <v:shape style="position:absolute;left:424;top:748;width:2;height:1534" coordorigin="424,748" coordsize="0,1534" path="m424,2282l424,748e" filled="f" stroked="t" strokeweight=".957298pt" strokecolor="#707070">
                <v:path arrowok="t"/>
              </v:shape>
            </v:group>
            <v:group style="position:absolute;left:11732;top:724;width:2;height:3299" coordorigin="11732,724" coordsize="2,3299">
              <v:shape style="position:absolute;left:11732;top:724;width:2;height:3299" coordorigin="11732,724" coordsize="0,3299" path="m11732,4023l11732,724e" filled="f" stroked="t" strokeweight=".957298pt" strokecolor="#606060">
                <v:path arrowok="t"/>
              </v:shape>
            </v:group>
            <v:group style="position:absolute;left:421;top:2256;width:2211;height:2" coordorigin="421,2256" coordsize="2211,2">
              <v:shape style="position:absolute;left:421;top:2256;width:2211;height:2" coordorigin="421,2256" coordsize="2211,0" path="m421,2256l2633,2256e" filled="f" stroked="t" strokeweight=".957298pt" strokecolor="#646464">
                <v:path arrowok="t"/>
              </v:shape>
            </v:group>
            <v:group style="position:absolute;left:2441;top:2258;width:1192;height:2" coordorigin="2441,2258" coordsize="1192,2">
              <v:shape style="position:absolute;left:2441;top:2258;width:1192;height:2" coordorigin="2441,2258" coordsize="1192,0" path="m2441,2258l3633,2258e" filled="f" stroked="t" strokeweight=".717973pt" strokecolor="#444444">
                <v:path arrowok="t"/>
              </v:shape>
            </v:group>
            <v:group style="position:absolute;left:2858;top:2253;width:646;height:2" coordorigin="2858,2253" coordsize="646,2">
              <v:shape style="position:absolute;left:2858;top:2253;width:646;height:2" coordorigin="2858,2253" coordsize="646,0" path="m2858,2253l3504,2253e" filled="f" stroked="t" strokeweight=".478649pt" strokecolor="#383838">
                <v:path arrowok="t"/>
              </v:shape>
            </v:group>
            <v:group style="position:absolute;left:3552;top:2256;width:4327;height:2" coordorigin="3552,2256" coordsize="4327,2">
              <v:shape style="position:absolute;left:3552;top:2256;width:4327;height:2" coordorigin="3552,2256" coordsize="4327,0" path="m3552,2256l7879,2256e" filled="f" stroked="t" strokeweight=".957298pt" strokecolor="#5B5B5B">
                <v:path arrowok="t"/>
              </v:shape>
            </v:group>
            <v:group style="position:absolute;left:7821;top:2253;width:833;height:2" coordorigin="7821,2253" coordsize="833,2">
              <v:shape style="position:absolute;left:7821;top:2253;width:833;height:2" coordorigin="7821,2253" coordsize="833,0" path="m7821,2253l8654,2253e" filled="f" stroked="t" strokeweight=".478649pt" strokecolor="#3F3F3F">
                <v:path arrowok="t"/>
              </v:shape>
            </v:group>
            <v:group style="position:absolute;left:8597;top:2253;width:2432;height:2" coordorigin="8597,2253" coordsize="2432,2">
              <v:shape style="position:absolute;left:8597;top:2253;width:2432;height:2" coordorigin="8597,2253" coordsize="2432,0" path="m8597,2253l11028,2253e" filled="f" stroked="t" strokeweight=".957298pt" strokecolor="#606060">
                <v:path arrowok="t"/>
              </v:shape>
            </v:group>
            <v:group style="position:absolute;left:10889;top:2253;width:847;height:2" coordorigin="10889,2253" coordsize="847,2">
              <v:shape style="position:absolute;left:10889;top:2253;width:847;height:2" coordorigin="10889,2253" coordsize="847,0" path="m10889,2253l11736,2253e" filled="f" stroked="t" strokeweight=".478649pt" strokecolor="#4F4F4F">
                <v:path arrowok="t"/>
              </v:shape>
            </v:group>
            <v:group style="position:absolute;left:11732;top:1726;width:2;height:772" coordorigin="11732,1726" coordsize="2,772">
              <v:shape style="position:absolute;left:11732;top:1726;width:2;height:772" coordorigin="11732,1726" coordsize="0,772" path="m11732,2498l11732,1726e" filled="f" stroked="t" strokeweight=".478649pt" strokecolor="#3F3F3F">
                <v:path arrowok="t"/>
              </v:shape>
            </v:group>
            <v:group style="position:absolute;left:421;top:2476;width:2163;height:2" coordorigin="421,2476" coordsize="2163,2">
              <v:shape style="position:absolute;left:421;top:2476;width:2163;height:2" coordorigin="421,2476" coordsize="2163,0" path="m421,2476l2585,2476e" filled="f" stroked="t" strokeweight=".957298pt" strokecolor="#646464">
                <v:path arrowok="t"/>
              </v:shape>
            </v:group>
            <v:group style="position:absolute;left:426;top:2205;width:2;height:949" coordorigin="426,2205" coordsize="2,949">
              <v:shape style="position:absolute;left:426;top:2205;width:2;height:949" coordorigin="426,2205" coordsize="0,949" path="m426,3155l426,2205e" filled="f" stroked="t" strokeweight=".478649pt" strokecolor="#282828">
                <v:path arrowok="t"/>
              </v:shape>
            </v:group>
            <v:group style="position:absolute;left:2451;top:2474;width:1024;height:2" coordorigin="2451,2474" coordsize="1024,2">
              <v:shape style="position:absolute;left:2451;top:2474;width:1024;height:2" coordorigin="2451,2474" coordsize="1024,0" path="m2451,2474l3475,2474e" filled="f" stroked="t" strokeweight=".478649pt" strokecolor="#3F3F3F">
                <v:path arrowok="t"/>
              </v:shape>
            </v:group>
            <v:group style="position:absolute;left:3408;top:2474;width:2470;height:2" coordorigin="3408,2474" coordsize="2470,2">
              <v:shape style="position:absolute;left:3408;top:2474;width:2470;height:2" coordorigin="3408,2474" coordsize="2470,0" path="m3408,2474l5878,2474e" filled="f" stroked="t" strokeweight=".957298pt" strokecolor="#575757">
                <v:path arrowok="t"/>
              </v:shape>
            </v:group>
            <v:group style="position:absolute;left:5820;top:2474;width:1723;height:2" coordorigin="5820,2474" coordsize="1723,2">
              <v:shape style="position:absolute;left:5820;top:2474;width:1723;height:2" coordorigin="5820,2474" coordsize="1723,0" path="m5820,2474l7544,2474e" filled="f" stroked="t" strokeweight=".478649pt" strokecolor="#4B4B4B">
                <v:path arrowok="t"/>
              </v:shape>
            </v:group>
            <v:group style="position:absolute;left:7486;top:2474;width:392;height:2" coordorigin="7486,2474" coordsize="392,2">
              <v:shape style="position:absolute;left:7486;top:2474;width:392;height:2" coordorigin="7486,2474" coordsize="392,0" path="m7486,2474l7879,2474e" filled="f" stroked="t" strokeweight=".478649pt" strokecolor="#2F2F2F">
                <v:path arrowok="t"/>
              </v:shape>
            </v:group>
            <v:group style="position:absolute;left:7821;top:2474;width:3920;height:2" coordorigin="7821,2474" coordsize="3920,2">
              <v:shape style="position:absolute;left:7821;top:2474;width:3920;height:2" coordorigin="7821,2474" coordsize="3920,0" path="m7821,2474l11741,2474e" filled="f" stroked="t" strokeweight=".717973pt" strokecolor="#5B5B5B">
                <v:path arrowok="t"/>
              </v:shape>
            </v:group>
            <v:group style="position:absolute;left:421;top:2692;width:1259;height:2" coordorigin="421,2692" coordsize="1259,2">
              <v:shape style="position:absolute;left:421;top:2692;width:1259;height:2" coordorigin="421,2692" coordsize="1259,0" path="m421,2692l1680,2692e" filled="f" stroked="t" strokeweight=".478649pt" strokecolor="#4B4B4B">
                <v:path arrowok="t"/>
              </v:shape>
            </v:group>
            <v:group style="position:absolute;left:1623;top:2695;width:886;height:2" coordorigin="1623,2695" coordsize="886,2">
              <v:shape style="position:absolute;left:1623;top:2695;width:886;height:2" coordorigin="1623,2695" coordsize="886,0" path="m1623,2695l2508,2695e" filled="f" stroked="t" strokeweight=".478649pt" strokecolor="#343434">
                <v:path arrowok="t"/>
              </v:shape>
            </v:group>
            <v:group style="position:absolute;left:2451;top:2692;width:6950;height:2" coordorigin="2451,2692" coordsize="6950,2">
              <v:shape style="position:absolute;left:2451;top:2692;width:6950;height:2" coordorigin="2451,2692" coordsize="6950,0" path="m2451,2692l9401,2692e" filled="f" stroked="t" strokeweight=".957298pt" strokecolor="#5B5B5B">
                <v:path arrowok="t"/>
              </v:shape>
            </v:group>
            <v:group style="position:absolute;left:9267;top:2692;width:335;height:2" coordorigin="9267,2692" coordsize="335,2">
              <v:shape style="position:absolute;left:9267;top:2692;width:335;height:2" coordorigin="9267,2692" coordsize="335,0" path="m9267,2692l9602,2692e" filled="f" stroked="t" strokeweight=".478649pt" strokecolor="#484848">
                <v:path arrowok="t"/>
              </v:shape>
            </v:group>
            <v:group style="position:absolute;left:9544;top:2690;width:464;height:2" coordorigin="9544,2690" coordsize="464,2">
              <v:shape style="position:absolute;left:9544;top:2690;width:464;height:2" coordorigin="9544,2690" coordsize="464,0" path="m9544,2690l10009,2690e" filled="f" stroked="t" strokeweight=".478649pt" strokecolor="#232323">
                <v:path arrowok="t"/>
              </v:shape>
            </v:group>
            <v:group style="position:absolute;left:9951;top:2690;width:996;height:2" coordorigin="9951,2690" coordsize="996,2">
              <v:shape style="position:absolute;left:9951;top:2690;width:996;height:2" coordorigin="9951,2690" coordsize="996,0" path="m9951,2690l10947,2690e" filled="f" stroked="t" strokeweight=".478649pt" strokecolor="#3F3F3F">
                <v:path arrowok="t"/>
              </v:shape>
            </v:group>
            <v:group style="position:absolute;left:10889;top:2690;width:857;height:2" coordorigin="10889,2690" coordsize="857,2">
              <v:shape style="position:absolute;left:10889;top:2690;width:857;height:2" coordorigin="10889,2690" coordsize="857,0" path="m10889,2690l11746,2690e" filled="f" stroked="t" strokeweight=".957298pt" strokecolor="#676767">
                <v:path arrowok="t"/>
              </v:shape>
            </v:group>
            <v:group style="position:absolute;left:416;top:2915;width:4337;height:2" coordorigin="416,2915" coordsize="4337,2">
              <v:shape style="position:absolute;left:416;top:2915;width:4337;height:2" coordorigin="416,2915" coordsize="4337,0" path="m416,2915l4753,2915e" filled="f" stroked="t" strokeweight=".478649pt" strokecolor="#4B4B4B">
                <v:path arrowok="t"/>
              </v:shape>
            </v:group>
            <v:group style="position:absolute;left:4045;top:2915;width:2111;height:2" coordorigin="4045,2915" coordsize="2111,2">
              <v:shape style="position:absolute;left:4045;top:2915;width:2111;height:2" coordorigin="4045,2915" coordsize="2111,0" path="m4045,2915l6155,2915e" filled="f" stroked="t" strokeweight=".957298pt" strokecolor="#5B5B5B">
                <v:path arrowok="t"/>
              </v:shape>
            </v:group>
            <v:group style="position:absolute;left:6088;top:2913;width:1048;height:2" coordorigin="6088,2913" coordsize="1048,2">
              <v:shape style="position:absolute;left:6088;top:2913;width:1048;height:2" coordorigin="6088,2913" coordsize="1048,0" path="m6088,2913l7137,2913e" filled="f" stroked="t" strokeweight=".478649pt" strokecolor="#444444">
                <v:path arrowok="t"/>
              </v:shape>
            </v:group>
            <v:group style="position:absolute;left:7079;top:2913;width:2288;height:2" coordorigin="7079,2913" coordsize="2288,2">
              <v:shape style="position:absolute;left:7079;top:2913;width:2288;height:2" coordorigin="7079,2913" coordsize="2288,0" path="m7079,2913l9367,2913e" filled="f" stroked="t" strokeweight=".957298pt" strokecolor="#676767">
                <v:path arrowok="t"/>
              </v:shape>
            </v:group>
            <v:group style="position:absolute;left:9267;top:2910;width:335;height:2" coordorigin="9267,2910" coordsize="335,2">
              <v:shape style="position:absolute;left:9267;top:2910;width:335;height:2" coordorigin="9267,2910" coordsize="335,0" path="m9267,2910l9602,2910e" filled="f" stroked="t" strokeweight=".478649pt" strokecolor="#3F3F3F">
                <v:path arrowok="t"/>
              </v:shape>
            </v:group>
            <v:group style="position:absolute;left:9544;top:2910;width:464;height:2" coordorigin="9544,2910" coordsize="464,2">
              <v:shape style="position:absolute;left:9544;top:2910;width:464;height:2" coordorigin="9544,2910" coordsize="464,0" path="m9544,2910l10009,2910e" filled="f" stroked="t" strokeweight=".478649pt" strokecolor="#2B2B2B">
                <v:path arrowok="t"/>
              </v:shape>
            </v:group>
            <v:group style="position:absolute;left:9951;top:2910;width:996;height:2" coordorigin="9951,2910" coordsize="996,2">
              <v:shape style="position:absolute;left:9951;top:2910;width:996;height:2" coordorigin="9951,2910" coordsize="996,0" path="m9951,2910l10947,2910e" filled="f" stroked="t" strokeweight=".478649pt" strokecolor="#3F3F3F">
                <v:path arrowok="t"/>
              </v:shape>
            </v:group>
            <v:group style="position:absolute;left:10832;top:2910;width:914;height:2" coordorigin="10832,2910" coordsize="914,2">
              <v:shape style="position:absolute;left:10832;top:2910;width:914;height:2" coordorigin="10832,2910" coordsize="914,0" path="m10832,2910l11746,2910e" filled="f" stroked="t" strokeweight=".957298pt" strokecolor="#707070">
                <v:path arrowok="t"/>
              </v:shape>
            </v:group>
            <v:group style="position:absolute;left:421;top:3131;width:4332;height:2" coordorigin="421,3131" coordsize="4332,2">
              <v:shape style="position:absolute;left:421;top:3131;width:4332;height:2" coordorigin="421,3131" coordsize="4332,0" path="m421,3131l4753,3131e" filled="f" stroked="t" strokeweight=".717973pt" strokecolor="#606060">
                <v:path arrowok="t"/>
              </v:shape>
            </v:group>
            <v:group style="position:absolute;left:4696;top:3131;width:838;height:2" coordorigin="4696,3131" coordsize="838,2">
              <v:shape style="position:absolute;left:4696;top:3131;width:838;height:2" coordorigin="4696,3131" coordsize="838,0" path="m4696,3131l5533,3131e" filled="f" stroked="t" strokeweight=".478649pt" strokecolor="#2B2B2B">
                <v:path arrowok="t"/>
              </v:shape>
            </v:group>
            <v:group style="position:absolute;left:5476;top:3131;width:402;height:2" coordorigin="5476,3131" coordsize="402,2">
              <v:shape style="position:absolute;left:5476;top:3131;width:402;height:2" coordorigin="5476,3131" coordsize="402,0" path="m5476,3131l5878,3131e" filled="f" stroked="t" strokeweight=".478649pt" strokecolor="#3F3F3F">
                <v:path arrowok="t"/>
              </v:shape>
            </v:group>
            <v:group style="position:absolute;left:5773;top:3128;width:2881;height:2" coordorigin="5773,3128" coordsize="2881,2">
              <v:shape style="position:absolute;left:5773;top:3128;width:2881;height:2" coordorigin="5773,3128" coordsize="2881,0" path="m5773,3128l8654,3128e" filled="f" stroked="t" strokeweight=".957298pt" strokecolor="#5B5B5B">
                <v:path arrowok="t"/>
              </v:shape>
            </v:group>
            <v:group style="position:absolute;left:8597;top:3131;width:1412;height:2" coordorigin="8597,3131" coordsize="1412,2">
              <v:shape style="position:absolute;left:8597;top:3131;width:1412;height:2" coordorigin="8597,3131" coordsize="1412,0" path="m8597,3131l10009,3131e" filled="f" stroked="t" strokeweight=".478649pt" strokecolor="#3B3B3B">
                <v:path arrowok="t"/>
              </v:shape>
            </v:group>
            <v:group style="position:absolute;left:9903;top:3128;width:1843;height:2" coordorigin="9903,3128" coordsize="1843,2">
              <v:shape style="position:absolute;left:9903;top:3128;width:1843;height:2" coordorigin="9903,3128" coordsize="1843,0" path="m9903,3128l11746,3128e" filled="f" stroked="t" strokeweight=".957298pt" strokecolor="#707070">
                <v:path arrowok="t"/>
              </v:shape>
            </v:group>
            <v:group style="position:absolute;left:416;top:3349;width:3260;height:2" coordorigin="416,3349" coordsize="3260,2">
              <v:shape style="position:absolute;left:416;top:3349;width:3260;height:2" coordorigin="416,3349" coordsize="3260,0" path="m416,3349l3676,3349e" filled="f" stroked="t" strokeweight=".957298pt" strokecolor="#646464">
                <v:path arrowok="t"/>
              </v:shape>
            </v:group>
            <v:group style="position:absolute;left:3576;top:3351;width:426;height:2" coordorigin="3576,3351" coordsize="426,2">
              <v:shape style="position:absolute;left:3576;top:3351;width:426;height:2" coordorigin="3576,3351" coordsize="426,0" path="m3576,3351l4002,3351e" filled="f" stroked="t" strokeweight=".478649pt" strokecolor="#444444">
                <v:path arrowok="t"/>
              </v:shape>
            </v:group>
            <v:group style="position:absolute;left:3944;top:3351;width:1934;height:2" coordorigin="3944,3351" coordsize="1934,2">
              <v:shape style="position:absolute;left:3944;top:3351;width:1934;height:2" coordorigin="3944,3351" coordsize="1934,0" path="m3944,3351l5878,3351e" filled="f" stroked="t" strokeweight=".478649pt" strokecolor="#2F2F2F">
                <v:path arrowok="t"/>
              </v:shape>
            </v:group>
            <v:group style="position:absolute;left:5820;top:3349;width:325;height:2" coordorigin="5820,3349" coordsize="325,2">
              <v:shape style="position:absolute;left:5820;top:3349;width:325;height:2" coordorigin="5820,3349" coordsize="325,0" path="m5820,3349l6146,3349e" filled="f" stroked="t" strokeweight=".957298pt" strokecolor="#6B6B6B">
                <v:path arrowok="t"/>
              </v:shape>
            </v:group>
            <v:group style="position:absolute;left:6088;top:3349;width:3236;height:2" coordorigin="6088,3349" coordsize="3236,2">
              <v:shape style="position:absolute;left:6088;top:3349;width:3236;height:2" coordorigin="6088,3349" coordsize="3236,0" path="m6088,3349l9324,3349e" filled="f" stroked="t" strokeweight=".717973pt" strokecolor="#575757">
                <v:path arrowok="t"/>
              </v:shape>
            </v:group>
            <v:group style="position:absolute;left:9267;top:3351;width:335;height:2" coordorigin="9267,3351" coordsize="335,2">
              <v:shape style="position:absolute;left:9267;top:3351;width:335;height:2" coordorigin="9267,3351" coordsize="335,0" path="m9267,3351l9602,3351e" filled="f" stroked="t" strokeweight=".478649pt" strokecolor="#343434">
                <v:path arrowok="t"/>
              </v:shape>
            </v:group>
            <v:group style="position:absolute;left:9544;top:3347;width:464;height:2" coordorigin="9544,3347" coordsize="464,2">
              <v:shape style="position:absolute;left:9544;top:3347;width:464;height:2" coordorigin="9544,3347" coordsize="464,0" path="m9544,3347l10009,3347e" filled="f" stroked="t" strokeweight=".717973pt" strokecolor="#4B4B4B">
                <v:path arrowok="t"/>
              </v:shape>
            </v:group>
            <v:group style="position:absolute;left:9903;top:3349;width:1843;height:2" coordorigin="9903,3349" coordsize="1843,2">
              <v:shape style="position:absolute;left:9903;top:3349;width:1843;height:2" coordorigin="9903,3349" coordsize="1843,0" path="m9903,3349l11746,3349e" filled="f" stroked="t" strokeweight=".957298pt" strokecolor="#6B6B6B">
                <v:path arrowok="t"/>
              </v:shape>
            </v:group>
            <v:group style="position:absolute;left:424;top:3078;width:2;height:1318" coordorigin="424,3078" coordsize="2,1318">
              <v:shape style="position:absolute;left:424;top:3078;width:2;height:1318" coordorigin="424,3078" coordsize="0,1318" path="m424,4397l424,3078e" filled="f" stroked="t" strokeweight=".478649pt" strokecolor="#444444">
                <v:path arrowok="t"/>
              </v:shape>
            </v:group>
            <v:group style="position:absolute;left:7118;top:3342;width:2;height:268" coordorigin="7118,3342" coordsize="2,268">
              <v:shape style="position:absolute;left:7118;top:3342;width:2;height:268" coordorigin="7118,3342" coordsize="0,268" path="m7118,3610l7118,3342e" filled="f" stroked="t" strokeweight=".478649pt" strokecolor="#3F3F3F">
                <v:path arrowok="t"/>
              </v:shape>
            </v:group>
            <v:group style="position:absolute;left:3990;top:3347;width:2;height:748" coordorigin="3990,3347" coordsize="2,748">
              <v:shape style="position:absolute;left:3990;top:3347;width:2;height:748" coordorigin="3990,3347" coordsize="0,748" path="m3990,4095l3990,3347e" filled="f" stroked="t" strokeweight="1.196622pt" strokecolor="#606060">
                <v:path arrowok="t"/>
              </v:shape>
            </v:group>
            <v:group style="position:absolute;left:3982;top:3773;width:1972;height:2" coordorigin="3982,3773" coordsize="1972,2">
              <v:shape style="position:absolute;left:3982;top:3773;width:1972;height:2" coordorigin="3982,3773" coordsize="1972,0" path="m3982,3773l5954,3773e" filled="f" stroked="t" strokeweight=".478649pt" strokecolor="#383838">
                <v:path arrowok="t"/>
              </v:shape>
            </v:group>
            <v:group style="position:absolute;left:7118;top:3553;width:2;height:547" coordorigin="7118,3553" coordsize="2,547">
              <v:shape style="position:absolute;left:7118;top:3553;width:2;height:547" coordorigin="7118,3553" coordsize="0,547" path="m7118,4099l7118,3553e" filled="f" stroked="t" strokeweight=".717973pt" strokecolor="#545454">
                <v:path arrowok="t"/>
              </v:shape>
            </v:group>
            <v:group style="position:absolute;left:416;top:4087;width:3260;height:2" coordorigin="416,4087" coordsize="3260,2">
              <v:shape style="position:absolute;left:416;top:4087;width:3260;height:2" coordorigin="416,4087" coordsize="3260,0" path="m416,4087l3676,4087e" filled="f" stroked="t" strokeweight=".957298pt" strokecolor="#606060">
                <v:path arrowok="t"/>
              </v:shape>
            </v:group>
            <v:group style="position:absolute;left:3576;top:4090;width:436;height:2" coordorigin="3576,4090" coordsize="436,2">
              <v:shape style="position:absolute;left:3576;top:4090;width:436;height:2" coordorigin="3576,4090" coordsize="436,0" path="m3576,4090l4011,4090e" filled="f" stroked="t" strokeweight=".478649pt" strokecolor="#4B4B4B">
                <v:path arrowok="t"/>
              </v:shape>
            </v:group>
            <v:group style="position:absolute;left:3934;top:4087;width:3820;height:2" coordorigin="3934,4087" coordsize="3820,2">
              <v:shape style="position:absolute;left:3934;top:4087;width:3820;height:2" coordorigin="3934,4087" coordsize="3820,0" path="m3934,4087l7754,4087e" filled="f" stroked="t" strokeweight=".957298pt" strokecolor="#444444">
                <v:path arrowok="t"/>
              </v:shape>
            </v:group>
            <v:group style="position:absolute;left:7070;top:4087;width:3877;height:2" coordorigin="7070,4087" coordsize="3877,2">
              <v:shape style="position:absolute;left:7070;top:4087;width:3877;height:2" coordorigin="7070,4087" coordsize="3877,0" path="m7070,4087l10947,4087e" filled="f" stroked="t" strokeweight=".717973pt" strokecolor="#5B5B5B">
                <v:path arrowok="t"/>
              </v:shape>
            </v:group>
            <v:group style="position:absolute;left:10889;top:4090;width:857;height:2" coordorigin="10889,4090" coordsize="857,2">
              <v:shape style="position:absolute;left:10889;top:4090;width:857;height:2" coordorigin="10889,4090" coordsize="857,0" path="m10889,4090l11746,4090e" filled="f" stroked="t" strokeweight=".957298pt" strokecolor="#707070">
                <v:path arrowok="t"/>
              </v:shape>
            </v:group>
            <v:group style="position:absolute;left:11739;top:3740;width:2;height:360" coordorigin="11739,3740" coordsize="2,360">
              <v:shape style="position:absolute;left:11739;top:3740;width:2;height:360" coordorigin="11739,3740" coordsize="0,360" path="m11739,4099l11739,3740e" filled="f" stroked="t" strokeweight=".717973pt" strokecolor="#575757">
                <v:path arrowok="t"/>
              </v:shape>
            </v:group>
            <v:group style="position:absolute;left:416;top:4365;width:3585;height:2" coordorigin="416,4365" coordsize="3585,2">
              <v:shape style="position:absolute;left:416;top:4365;width:3585;height:2" coordorigin="416,4365" coordsize="3585,0" path="m416,4365l4002,4365e" filled="f" stroked="t" strokeweight=".957298pt" strokecolor="#606060">
                <v:path arrowok="t"/>
              </v:shape>
            </v:group>
            <v:group style="position:absolute;left:2489;top:4080;width:2;height:316" coordorigin="2489,4080" coordsize="2,316">
              <v:shape style="position:absolute;left:2489;top:4080;width:2;height:316" coordorigin="2489,4080" coordsize="0,316" path="m2489,4397l2489,4080e" filled="f" stroked="t" strokeweight=".478649pt" strokecolor="#3F3F3F">
                <v:path arrowok="t"/>
              </v:shape>
            </v:group>
            <v:group style="position:absolute;left:3944;top:4368;width:809;height:2" coordorigin="3944,4368" coordsize="809,2">
              <v:shape style="position:absolute;left:3944;top:4368;width:809;height:2" coordorigin="3944,4368" coordsize="809,0" path="m3944,4368l4753,4368e" filled="f" stroked="t" strokeweight=".478649pt" strokecolor="#444444">
                <v:path arrowok="t"/>
              </v:shape>
            </v:group>
            <v:group style="position:absolute;left:4696;top:4368;width:383;height:2" coordorigin="4696,4368" coordsize="383,2">
              <v:shape style="position:absolute;left:4696;top:4368;width:383;height:2" coordorigin="4696,4368" coordsize="383,0" path="m4696,4368l5078,4368e" filled="f" stroked="t" strokeweight=".478649pt" strokecolor="#2B2B2B">
                <v:path arrowok="t"/>
              </v:shape>
            </v:group>
            <v:group style="position:absolute;left:5021;top:4365;width:6720;height:2" coordorigin="5021,4365" coordsize="6720,2">
              <v:shape style="position:absolute;left:5021;top:4365;width:6720;height:2" coordorigin="5021,4365" coordsize="6720,0" path="m5021,4365l11741,4365e" filled="f" stroked="t" strokeweight=".957298pt" strokecolor="#606060">
                <v:path arrowok="t"/>
              </v:shape>
            </v:group>
            <v:group style="position:absolute;left:8597;top:4368;width:728;height:2" coordorigin="8597,4368" coordsize="728,2">
              <v:shape style="position:absolute;left:8597;top:4368;width:728;height:2" coordorigin="8597,4368" coordsize="728,0" path="m8597,4368l9324,4368e" filled="f" stroked="t" strokeweight=".478649pt" strokecolor="#444444">
                <v:path arrowok="t"/>
              </v:shape>
            </v:group>
            <v:group style="position:absolute;left:9267;top:4368;width:335;height:2" coordorigin="9267,4368" coordsize="335,2">
              <v:shape style="position:absolute;left:9267;top:4368;width:335;height:2" coordorigin="9267,4368" coordsize="335,0" path="m9267,4368l9602,4368e" filled="f" stroked="t" strokeweight=".478649pt" strokecolor="#2B2B2B">
                <v:path arrowok="t"/>
              </v:shape>
            </v:group>
            <v:group style="position:absolute;left:421;top:4320;width:2;height:1012" coordorigin="421,4320" coordsize="2,1012">
              <v:shape style="position:absolute;left:421;top:4320;width:2;height:1012" coordorigin="421,4320" coordsize="0,1012" path="m421,5332l421,4320e" filled="f" stroked="t" strokeweight=".478649pt" strokecolor="#232323">
                <v:path arrowok="t"/>
              </v:shape>
            </v:group>
            <v:group style="position:absolute;left:2484;top:4320;width:2;height:484" coordorigin="2484,4320" coordsize="2,484">
              <v:shape style="position:absolute;left:2484;top:4320;width:2;height:484" coordorigin="2484,4320" coordsize="0,484" path="m2484,4804l2484,4320e" filled="f" stroked="t" strokeweight=".717973pt" strokecolor="#3B3B3B">
                <v:path arrowok="t"/>
              </v:shape>
            </v:group>
            <v:group style="position:absolute;left:2484;top:4586;width:2269;height:2" coordorigin="2484,4586" coordsize="2269,2">
              <v:shape style="position:absolute;left:2484;top:4586;width:2269;height:2" coordorigin="2484,4586" coordsize="2269,0" path="m2484,4586l4753,4586e" filled="f" stroked="t" strokeweight=".478649pt" strokecolor="#484848">
                <v:path arrowok="t"/>
              </v:shape>
            </v:group>
            <v:group style="position:absolute;left:4696;top:4588;width:225;height:2" coordorigin="4696,4588" coordsize="225,2">
              <v:shape style="position:absolute;left:4696;top:4588;width:225;height:2" coordorigin="4696,4588" coordsize="225,0" path="m4696,4588l4921,4588e" filled="f" stroked="t" strokeweight=".478649pt" strokecolor="#2F2F2F">
                <v:path arrowok="t"/>
              </v:shape>
            </v:group>
            <v:group style="position:absolute;left:4854;top:4586;width:2116;height:2" coordorigin="4854,4586" coordsize="2116,2">
              <v:shape style="position:absolute;left:4854;top:4586;width:2116;height:2" coordorigin="4854,4586" coordsize="2116,0" path="m4854,4586l6969,4586e" filled="f" stroked="t" strokeweight=".957298pt" strokecolor="#646464">
                <v:path arrowok="t"/>
              </v:shape>
            </v:group>
            <v:group style="position:absolute;left:6711;top:4588;width:426;height:2" coordorigin="6711,4588" coordsize="426,2">
              <v:shape style="position:absolute;left:6711;top:4588;width:426;height:2" coordorigin="6711,4588" coordsize="426,0" path="m6711,4588l7137,4588e" filled="f" stroked="t" strokeweight=".717973pt" strokecolor="#4F4F4F">
                <v:path arrowok="t"/>
              </v:shape>
            </v:group>
            <v:group style="position:absolute;left:7079;top:4584;width:799;height:2" coordorigin="7079,4584" coordsize="799,2">
              <v:shape style="position:absolute;left:7079;top:4584;width:799;height:2" coordorigin="7079,4584" coordsize="799,0" path="m7079,4584l7879,4584e" filled="f" stroked="t" strokeweight=".478649pt" strokecolor="#282828">
                <v:path arrowok="t"/>
              </v:shape>
            </v:group>
            <v:group style="position:absolute;left:7821;top:4586;width:1781;height:2" coordorigin="7821,4586" coordsize="1781,2">
              <v:shape style="position:absolute;left:7821;top:4586;width:1781;height:2" coordorigin="7821,4586" coordsize="1781,0" path="m7821,4586l9602,4586e" filled="f" stroked="t" strokeweight=".478649pt" strokecolor="#4B4B4B">
                <v:path arrowok="t"/>
              </v:shape>
            </v:group>
            <v:group style="position:absolute;left:9520;top:4586;width:2221;height:2" coordorigin="9520,4586" coordsize="2221,2">
              <v:shape style="position:absolute;left:9520;top:4586;width:2221;height:2" coordorigin="9520,4586" coordsize="2221,0" path="m9520,4586l11741,4586e" filled="f" stroked="t" strokeweight=".957298pt" strokecolor="#6B6B6B">
                <v:path arrowok="t"/>
              </v:shape>
            </v:group>
            <v:group style="position:absolute;left:11736;top:4358;width:2;height:705" coordorigin="11736,4358" coordsize="2,705">
              <v:shape style="position:absolute;left:11736;top:4358;width:2;height:705" coordorigin="11736,4358" coordsize="0,705" path="m11736,5063l11736,4358e" filled="f" stroked="t" strokeweight=".478649pt" strokecolor="#484848">
                <v:path arrowok="t"/>
              </v:shape>
            </v:group>
            <v:group style="position:absolute;left:5050;top:4574;width:2;height:484" coordorigin="5050,4574" coordsize="2,484">
              <v:shape style="position:absolute;left:5050;top:4574;width:2;height:484" coordorigin="5050,4574" coordsize="0,484" path="m5050,5058l5050,4574e" filled="f" stroked="t" strokeweight=".957298pt" strokecolor="#545454">
                <v:path arrowok="t"/>
              </v:shape>
            </v:group>
            <v:group style="position:absolute;left:5040;top:5029;width:1436;height:2" coordorigin="5040,5029" coordsize="1436,2">
              <v:shape style="position:absolute;left:5040;top:5029;width:1436;height:2" coordorigin="5040,5029" coordsize="1436,0" path="m5040,5029l6476,5029e" filled="f" stroked="t" strokeweight=".478649pt" strokecolor="#4B4B4B">
                <v:path arrowok="t"/>
              </v:shape>
            </v:group>
            <v:group style="position:absolute;left:7850;top:4560;width:2;height:216" coordorigin="7850,4560" coordsize="2,216">
              <v:shape style="position:absolute;left:7850;top:4560;width:2;height:216" coordorigin="7850,4560" coordsize="0,216" path="m7850,4775l7850,4560e" filled="f" stroked="t" strokeweight=".478649pt" strokecolor="#343434">
                <v:path arrowok="t"/>
              </v:shape>
            </v:group>
            <v:group style="position:absolute;left:2489;top:4747;width:2;height:1040" coordorigin="2489,4747" coordsize="2,1040">
              <v:shape style="position:absolute;left:2489;top:4747;width:2;height:1040" coordorigin="2489,4747" coordsize="0,1040" path="m2489,5787l2489,4747e" filled="f" stroked="t" strokeweight=".478649pt" strokecolor="#232323">
                <v:path arrowok="t"/>
              </v:shape>
            </v:group>
            <v:group style="position:absolute;left:6476;top:5029;width:263;height:2" coordorigin="6476,5029" coordsize="263,2">
              <v:shape style="position:absolute;left:6476;top:5029;width:263;height:2" coordorigin="6476,5029" coordsize="263,0" path="m6476,5029l6739,5029e" filled="f" stroked="t" strokeweight=".478649pt" strokecolor="#000000">
                <v:path arrowok="t"/>
              </v:shape>
            </v:group>
            <v:group style="position:absolute;left:6711;top:5061;width:426;height:2" coordorigin="6711,5061" coordsize="426,2">
              <v:shape style="position:absolute;left:6711;top:5061;width:426;height:2" coordorigin="6711,5061" coordsize="426,0" path="m6711,5061l7137,5061e" filled="f" stroked="t" strokeweight=".239324pt" strokecolor="#9C9C9C">
                <v:path arrowok="t"/>
              </v:shape>
            </v:group>
            <v:group style="position:absolute;left:7079;top:5061;width:1575;height:2" coordorigin="7079,5061" coordsize="1575,2">
              <v:shape style="position:absolute;left:7079;top:5061;width:1575;height:2" coordorigin="7079,5061" coordsize="1575,0" path="m7079,5061l8654,5061e" filled="f" stroked="t" strokeweight=".239324pt" strokecolor="#808080">
                <v:path arrowok="t"/>
              </v:shape>
            </v:group>
            <v:group style="position:absolute;left:7850;top:4775;width:2;height:259" coordorigin="7850,4775" coordsize="2,259">
              <v:shape style="position:absolute;left:7850;top:4775;width:2;height:259" coordorigin="7850,4775" coordsize="0,259" path="m7850,5034l7850,4775e" filled="f" stroked="t" strokeweight=".478649pt" strokecolor="#000000">
                <v:path arrowok="t"/>
              </v:shape>
            </v:group>
            <v:group style="position:absolute;left:8625;top:5029;width:2293;height:2" coordorigin="8625,5029" coordsize="2293,2">
              <v:shape style="position:absolute;left:8625;top:5029;width:2293;height:2" coordorigin="8625,5029" coordsize="2293,0" path="m8625,5029l10918,5029e" filled="f" stroked="t" strokeweight=".478649pt" strokecolor="#000000">
                <v:path arrowok="t"/>
              </v:shape>
            </v:group>
            <v:group style="position:absolute;left:10889;top:5061;width:852;height:2" coordorigin="10889,5061" coordsize="852,2">
              <v:shape style="position:absolute;left:10889;top:5061;width:852;height:2" coordorigin="10889,5061" coordsize="852,0" path="m10889,5061l11741,5061e" filled="f" stroked="t" strokeweight=".239324pt" strokecolor="#9C9C9C">
                <v:path arrowok="t"/>
              </v:shape>
            </v:group>
            <v:group style="position:absolute;left:5055;top:5001;width:2;height:796" coordorigin="5055,5001" coordsize="2,796">
              <v:shape style="position:absolute;left:5055;top:5001;width:2;height:796" coordorigin="5055,5001" coordsize="0,796" path="m5055,5797l5055,5001e" filled="f" stroked="t" strokeweight=".478649pt" strokecolor="#2F2F2F">
                <v:path arrowok="t"/>
              </v:shape>
            </v:group>
            <v:group style="position:absolute;left:5050;top:5310;width:2087;height:2" coordorigin="5050,5310" coordsize="2087,2">
              <v:shape style="position:absolute;left:5050;top:5310;width:2087;height:2" coordorigin="5050,5310" coordsize="2087,0" path="m5050,5310l7137,5310e" filled="f" stroked="t" strokeweight=".717973pt" strokecolor="#545454">
                <v:path arrowok="t"/>
              </v:shape>
            </v:group>
            <v:group style="position:absolute;left:7079;top:5312;width:464;height:2" coordorigin="7079,5312" coordsize="464,2">
              <v:shape style="position:absolute;left:7079;top:5312;width:464;height:2" coordorigin="7079,5312" coordsize="464,0" path="m7079,5312l7544,5312e" filled="f" stroked="t" strokeweight=".478649pt" strokecolor="#2F2F2F">
                <v:path arrowok="t"/>
              </v:shape>
            </v:group>
            <v:group style="position:absolute;left:7486;top:5308;width:392;height:2" coordorigin="7486,5308" coordsize="392,2">
              <v:shape style="position:absolute;left:7486;top:5308;width:392;height:2" coordorigin="7486,5308" coordsize="392,0" path="m7486,5308l7879,5308e" filled="f" stroked="t" strokeweight=".717973pt" strokecolor="#575757">
                <v:path arrowok="t"/>
              </v:shape>
            </v:group>
            <v:group style="position:absolute;left:7678;top:5310;width:2331;height:2" coordorigin="7678,5310" coordsize="2331,2">
              <v:shape style="position:absolute;left:7678;top:5310;width:2331;height:2" coordorigin="7678,5310" coordsize="2331,0" path="m7678,5310l10009,5310e" filled="f" stroked="t" strokeweight=".957298pt" strokecolor="#6B6B6B">
                <v:path arrowok="t"/>
              </v:shape>
            </v:group>
            <v:group style="position:absolute;left:9951;top:5310;width:1800;height:2" coordorigin="9951,5310" coordsize="1800,2">
              <v:shape style="position:absolute;left:9951;top:5310;width:1800;height:2" coordorigin="9951,5310" coordsize="1800,0" path="m9951,5310l11751,5310e" filled="f" stroked="t" strokeweight=".478649pt" strokecolor="#4F4F4F">
                <v:path arrowok="t"/>
              </v:shape>
            </v:group>
            <v:group style="position:absolute;left:5050;top:5552;width:2087;height:2" coordorigin="5050,5552" coordsize="2087,2">
              <v:shape style="position:absolute;left:5050;top:5552;width:2087;height:2" coordorigin="5050,5552" coordsize="2087,0" path="m5050,5552l7137,5552e" filled="f" stroked="t" strokeweight=".717973pt" strokecolor="#646464">
                <v:path arrowok="t"/>
              </v:shape>
            </v:group>
            <v:group style="position:absolute;left:7079;top:5552;width:1297;height:2" coordorigin="7079,5552" coordsize="1297,2">
              <v:shape style="position:absolute;left:7079;top:5552;width:1297;height:2" coordorigin="7079,5552" coordsize="1297,0" path="m7079,5552l8376,5552e" filled="f" stroked="t" strokeweight=".478649pt" strokecolor="#383838">
                <v:path arrowok="t"/>
              </v:shape>
            </v:group>
            <v:group style="position:absolute;left:8319;top:5552;width:335;height:2" coordorigin="8319,5552" coordsize="335,2">
              <v:shape style="position:absolute;left:8319;top:5552;width:335;height:2" coordorigin="8319,5552" coordsize="335,0" path="m8319,5552l8654,5552e" filled="f" stroked="t" strokeweight=".478649pt" strokecolor="#4F4F4F">
                <v:path arrowok="t"/>
              </v:shape>
            </v:group>
            <v:group style="position:absolute;left:8587;top:5552;width:2441;height:2" coordorigin="8587,5552" coordsize="2441,2">
              <v:shape style="position:absolute;left:8587;top:5552;width:2441;height:2" coordorigin="8587,5552" coordsize="2441,0" path="m8587,5552l11028,5552e" filled="f" stroked="t" strokeweight=".957298pt" strokecolor="#676767">
                <v:path arrowok="t"/>
              </v:shape>
            </v:group>
            <v:group style="position:absolute;left:10889;top:5552;width:862;height:2" coordorigin="10889,5552" coordsize="862,2">
              <v:shape style="position:absolute;left:10889;top:5552;width:862;height:2" coordorigin="10889,5552" coordsize="862,0" path="m10889,5552l11751,5552e" filled="f" stroked="t" strokeweight=".478649pt" strokecolor="#4B4B4B">
                <v:path arrowok="t"/>
              </v:shape>
            </v:group>
            <v:group style="position:absolute;left:2484;top:5773;width:1149;height:2" coordorigin="2484,5773" coordsize="1149,2">
              <v:shape style="position:absolute;left:2484;top:5773;width:1149;height:2" coordorigin="2484,5773" coordsize="1149,0" path="m2484,5773l3633,5773e" filled="f" stroked="t" strokeweight=".478649pt" strokecolor="#383838">
                <v:path arrowok="t"/>
              </v:shape>
            </v:group>
            <v:group style="position:absolute;left:3576;top:5773;width:1513;height:2" coordorigin="3576,5773" coordsize="1513,2">
              <v:shape style="position:absolute;left:3576;top:5773;width:1513;height:2" coordorigin="3576,5773" coordsize="1513,0" path="m3576,5773l5088,5773e" filled="f" stroked="t" strokeweight=".957298pt" strokecolor="#606060">
                <v:path arrowok="t"/>
              </v:shape>
            </v:group>
            <v:group style="position:absolute;left:5011;top:5773;width:2532;height:2" coordorigin="5011,5773" coordsize="2532,2">
              <v:shape style="position:absolute;left:5011;top:5773;width:2532;height:2" coordorigin="5011,5773" coordsize="2532,0" path="m5011,5773l7544,5773e" filled="f" stroked="t" strokeweight=".478649pt" strokecolor="#545454">
                <v:path arrowok="t"/>
              </v:shape>
            </v:group>
            <v:group style="position:absolute;left:7486;top:5773;width:392;height:2" coordorigin="7486,5773" coordsize="392,2">
              <v:shape style="position:absolute;left:7486;top:5773;width:392;height:2" coordorigin="7486,5773" coordsize="392,0" path="m7486,5773l7879,5773e" filled="f" stroked="t" strokeweight=".478649pt" strokecolor="#383838">
                <v:path arrowok="t"/>
              </v:shape>
            </v:group>
            <v:group style="position:absolute;left:7821;top:5773;width:555;height:2" coordorigin="7821,5773" coordsize="555,2">
              <v:shape style="position:absolute;left:7821;top:5773;width:555;height:2" coordorigin="7821,5773" coordsize="555,0" path="m7821,5773l8376,5773e" filled="f" stroked="t" strokeweight=".478649pt" strokecolor="#4B4B4B">
                <v:path arrowok="t"/>
              </v:shape>
            </v:group>
            <v:group style="position:absolute;left:8290;top:5770;width:2738;height:2" coordorigin="8290,5770" coordsize="2738,2">
              <v:shape style="position:absolute;left:8290;top:5770;width:2738;height:2" coordorigin="8290,5770" coordsize="2738,0" path="m8290,5770l11028,5770e" filled="f" stroked="t" strokeweight=".957298pt" strokecolor="#6B6B6B">
                <v:path arrowok="t"/>
              </v:shape>
            </v:group>
            <v:group style="position:absolute;left:10889;top:5773;width:862;height:2" coordorigin="10889,5773" coordsize="862,2">
              <v:shape style="position:absolute;left:10889;top:5773;width:862;height:2" coordorigin="10889,5773" coordsize="862,0" path="m10889,5773l11751,5773e" filled="f" stroked="t" strokeweight=".478649pt" strokecolor="#4F4F4F">
                <v:path arrowok="t"/>
              </v:shape>
            </v:group>
            <v:group style="position:absolute;left:412;top:6005;width:3590;height:2" coordorigin="412,6005" coordsize="3590,2">
              <v:shape style="position:absolute;left:412;top:6005;width:3590;height:2" coordorigin="412,6005" coordsize="3590,0" path="m412,6005l4002,6005e" filled="f" stroked="t" strokeweight=".957298pt" strokecolor="#646464">
                <v:path arrowok="t"/>
              </v:shape>
            </v:group>
            <v:group style="position:absolute;left:2489;top:5729;width:2;height:302" coordorigin="2489,5729" coordsize="2,302">
              <v:shape style="position:absolute;left:2489;top:5729;width:2;height:302" coordorigin="2489,5729" coordsize="0,302" path="m2489,6032l2489,5729e" filled="f" stroked="t" strokeweight=".478649pt" strokecolor="#3F3F3F">
                <v:path arrowok="t"/>
              </v:shape>
            </v:group>
            <v:group style="position:absolute;left:3944;top:6008;width:1144;height:2" coordorigin="3944,6008" coordsize="1144,2">
              <v:shape style="position:absolute;left:3944;top:6008;width:1144;height:2" coordorigin="3944,6008" coordsize="1144,0" path="m3944,6008l5088,6008e" filled="f" stroked="t" strokeweight=".478649pt" strokecolor="#383838">
                <v:path arrowok="t"/>
              </v:shape>
            </v:group>
            <v:group style="position:absolute;left:5011;top:6008;width:2532;height:2" coordorigin="5011,6008" coordsize="2532,2">
              <v:shape style="position:absolute;left:5011;top:6008;width:2532;height:2" coordorigin="5011,6008" coordsize="2532,0" path="m5011,6008l7544,6008e" filled="f" stroked="t" strokeweight=".717973pt" strokecolor="#606464">
                <v:path arrowok="t"/>
              </v:shape>
            </v:group>
            <v:group style="position:absolute;left:7486;top:6003;width:890;height:2" coordorigin="7486,6003" coordsize="890,2">
              <v:shape style="position:absolute;left:7486;top:6003;width:890;height:2" coordorigin="7486,6003" coordsize="890,0" path="m7486,6003l8376,6003e" filled="f" stroked="t" strokeweight=".478649pt" strokecolor="#444444">
                <v:path arrowok="t"/>
              </v:shape>
            </v:group>
            <v:group style="position:absolute;left:8319;top:6005;width:1283;height:2" coordorigin="8319,6005" coordsize="1283,2">
              <v:shape style="position:absolute;left:8319;top:6005;width:1283;height:2" coordorigin="8319,6005" coordsize="1283,0" path="m8319,6005l9602,6005e" filled="f" stroked="t" strokeweight=".478649pt" strokecolor="#545757">
                <v:path arrowok="t"/>
              </v:shape>
            </v:group>
            <v:group style="position:absolute;left:9544;top:6005;width:2207;height:2" coordorigin="9544,6005" coordsize="2207,2">
              <v:shape style="position:absolute;left:9544;top:6005;width:2207;height:2" coordorigin="9544,6005" coordsize="2207,0" path="m9544,6005l11751,6005e" filled="f" stroked="t" strokeweight=".957298pt" strokecolor="#707070">
                <v:path arrowok="t"/>
              </v:shape>
            </v:group>
            <v:group style="position:absolute;left:2489;top:5955;width:2;height:738" coordorigin="2489,5955" coordsize="2,738">
              <v:shape style="position:absolute;left:2489;top:5955;width:2;height:738" coordorigin="2489,5955" coordsize="0,738" path="m2489,6693l2489,5955e" filled="f" stroked="t" strokeweight=".717973pt" strokecolor="#4B4B4B">
                <v:path arrowok="t"/>
              </v:shape>
            </v:group>
            <v:group style="position:absolute;left:5052;top:5720;width:2;height:935" coordorigin="5052,5720" coordsize="2,935">
              <v:shape style="position:absolute;left:5052;top:5720;width:2;height:935" coordorigin="5052,5720" coordsize="0,935" path="m5052,6655l5052,5720e" filled="f" stroked="t" strokeweight=".717973pt" strokecolor="#4B4B4B">
                <v:path arrowok="t"/>
              </v:shape>
            </v:group>
            <v:group style="position:absolute;left:7850;top:5984;width:2;height:283" coordorigin="7850,5984" coordsize="2,283">
              <v:shape style="position:absolute;left:7850;top:5984;width:2;height:283" coordorigin="7850,5984" coordsize="0,283" path="m7850,6266l7850,5984e" filled="f" stroked="t" strokeweight=".478649pt" strokecolor="#3F3F3F">
                <v:path arrowok="t"/>
              </v:shape>
            </v:group>
            <v:group style="position:absolute;left:2479;top:6432;width:3666;height:2" coordorigin="2479,6432" coordsize="3666,2">
              <v:shape style="position:absolute;left:2479;top:6432;width:3666;height:2" coordorigin="2479,6432" coordsize="3666,0" path="m2479,6432l6146,6432e" filled="f" stroked="t" strokeweight=".957298pt" strokecolor="#646464">
                <v:path arrowok="t"/>
              </v:shape>
            </v:group>
            <v:group style="position:absolute;left:6088;top:6434;width:416;height:2" coordorigin="6088,6434" coordsize="416,2">
              <v:shape style="position:absolute;left:6088;top:6434;width:416;height:2" coordorigin="6088,6434" coordsize="416,0" path="m6088,6434l6505,6434e" filled="f" stroked="t" strokeweight=".478649pt" strokecolor="#4F4F4F">
                <v:path arrowok="t"/>
              </v:shape>
            </v:group>
            <v:group style="position:absolute;left:6447;top:6434;width:689;height:2" coordorigin="6447,6434" coordsize="689,2">
              <v:shape style="position:absolute;left:6447;top:6434;width:689;height:2" coordorigin="6447,6434" coordsize="689,0" path="m6447,6434l7137,6434e" filled="f" stroked="t" strokeweight=".478649pt" strokecolor="#383838">
                <v:path arrowok="t"/>
              </v:shape>
            </v:group>
            <v:group style="position:absolute;left:7079;top:6434;width:464;height:2" coordorigin="7079,6434" coordsize="464,2">
              <v:shape style="position:absolute;left:7079;top:6434;width:464;height:2" coordorigin="7079,6434" coordsize="464,0" path="m7079,6434l7544,6434e" filled="f" stroked="t" strokeweight=".478649pt" strokecolor="#1F1F1F">
                <v:path arrowok="t"/>
              </v:shape>
            </v:group>
            <v:group style="position:absolute;left:7486;top:6434;width:397;height:2" coordorigin="7486,6434" coordsize="397,2">
              <v:shape style="position:absolute;left:7486;top:6434;width:397;height:2" coordorigin="7486,6434" coordsize="397,0" path="m7486,6434l7883,6434e" filled="f" stroked="t" strokeweight=".478649pt" strokecolor="#343434">
                <v:path arrowok="t"/>
              </v:shape>
            </v:group>
            <v:group style="position:absolute;left:7850;top:6266;width:2;height:384" coordorigin="7850,6266" coordsize="2,384">
              <v:shape style="position:absolute;left:7850;top:6266;width:2;height:384" coordorigin="7850,6266" coordsize="0,384" path="m7850,6650l7850,6266e" filled="f" stroked="t" strokeweight=".478649pt" strokecolor="#646464">
                <v:path arrowok="t"/>
              </v:shape>
            </v:group>
            <v:group style="position:absolute;left:7759;top:6432;width:3269;height:2" coordorigin="7759,6432" coordsize="3269,2">
              <v:shape style="position:absolute;left:7759;top:6432;width:3269;height:2" coordorigin="7759,6432" coordsize="3269,0" path="m7759,6432l11028,6432e" filled="f" stroked="t" strokeweight=".957298pt" strokecolor="#606060">
                <v:path arrowok="t"/>
              </v:shape>
            </v:group>
            <v:group style="position:absolute;left:10889;top:6434;width:862;height:2" coordorigin="10889,6434" coordsize="862,2">
              <v:shape style="position:absolute;left:10889;top:6434;width:862;height:2" coordorigin="10889,6434" coordsize="862,0" path="m10889,6434l11751,6434e" filled="f" stroked="t" strokeweight=".478649pt" strokecolor="#4B4B4B">
                <v:path arrowok="t"/>
              </v:shape>
            </v:group>
            <v:group style="position:absolute;left:2479;top:6650;width:2274;height:2" coordorigin="2479,6650" coordsize="2274,2">
              <v:shape style="position:absolute;left:2479;top:6650;width:2274;height:2" coordorigin="2479,6650" coordsize="2274,0" path="m2479,6650l4753,6650e" filled="f" stroked="t" strokeweight=".478649pt" strokecolor="#4F4F4F">
                <v:path arrowok="t"/>
              </v:shape>
            </v:group>
            <v:group style="position:absolute;left:4696;top:6650;width:1450;height:2" coordorigin="4696,6650" coordsize="1450,2">
              <v:shape style="position:absolute;left:4696;top:6650;width:1450;height:2" coordorigin="4696,6650" coordsize="1450,0" path="m4696,6650l6146,6650e" filled="f" stroked="t" strokeweight=".478649pt" strokecolor="#343434">
                <v:path arrowok="t"/>
              </v:shape>
            </v:group>
            <v:group style="position:absolute;left:6088;top:6650;width:2566;height:2" coordorigin="6088,6650" coordsize="2566,2">
              <v:shape style="position:absolute;left:6088;top:6650;width:2566;height:2" coordorigin="6088,6650" coordsize="2566,0" path="m6088,6650l8654,6650e" filled="f" stroked="t" strokeweight=".957298pt" strokecolor="#606060">
                <v:path arrowok="t"/>
              </v:shape>
            </v:group>
            <v:group style="position:absolute;left:8597;top:6650;width:2350;height:2" coordorigin="8597,6650" coordsize="2350,2">
              <v:shape style="position:absolute;left:8597;top:6650;width:2350;height:2" coordorigin="8597,6650" coordsize="2350,0" path="m8597,6650l10947,6650e" filled="f" stroked="t" strokeweight=".478649pt" strokecolor="#3B3B3B">
                <v:path arrowok="t"/>
              </v:shape>
            </v:group>
            <v:group style="position:absolute;left:10889;top:6650;width:857;height:2" coordorigin="10889,6650" coordsize="857,2">
              <v:shape style="position:absolute;left:10889;top:6650;width:857;height:2" coordorigin="10889,6650" coordsize="857,0" path="m10889,6650l11746,6650e" filled="f" stroked="t" strokeweight=".717973pt" strokecolor="#5B5B5B">
                <v:path arrowok="t"/>
              </v:shape>
            </v:group>
            <v:group style="position:absolute;left:11741;top:4358;width:2;height:11382" coordorigin="11741,4358" coordsize="2,11382">
              <v:shape style="position:absolute;left:11741;top:4358;width:2;height:11382" coordorigin="11741,4358" coordsize="0,11382" path="m11741,15740l11741,4358e" filled="f" stroked="t" strokeweight=".717973pt" strokecolor="#606060">
                <v:path arrowok="t"/>
              </v:shape>
            </v:group>
            <v:group style="position:absolute;left:412;top:6868;width:2192;height:2" coordorigin="412,6868" coordsize="2192,2">
              <v:shape style="position:absolute;left:412;top:6868;width:2192;height:2" coordorigin="412,6868" coordsize="2192,0" path="m412,6868l2604,6868e" filled="f" stroked="t" strokeweight=".957298pt" strokecolor="#646464">
                <v:path arrowok="t"/>
              </v:shape>
            </v:group>
            <v:group style="position:absolute;left:2484;top:6612;width:2;height:283" coordorigin="2484,6612" coordsize="2,283">
              <v:shape style="position:absolute;left:2484;top:6612;width:2;height:283" coordorigin="2484,6612" coordsize="0,283" path="m2484,6895l2484,6612e" filled="f" stroked="t" strokeweight=".478649pt" strokecolor="#444444">
                <v:path arrowok="t"/>
              </v:shape>
            </v:group>
            <v:group style="position:absolute;left:2441;top:6871;width:2312;height:2" coordorigin="2441,6871" coordsize="2312,2">
              <v:shape style="position:absolute;left:2441;top:6871;width:2312;height:2" coordorigin="2441,6871" coordsize="2312,0" path="m2441,6871l4753,6871e" filled="f" stroked="t" strokeweight=".478649pt" strokecolor="#484848">
                <v:path arrowok="t"/>
              </v:shape>
            </v:group>
            <v:group style="position:absolute;left:4696;top:6871;width:838;height:2" coordorigin="4696,6871" coordsize="838,2">
              <v:shape style="position:absolute;left:4696;top:6871;width:838;height:2" coordorigin="4696,6871" coordsize="838,0" path="m4696,6871l5533,6871e" filled="f" stroked="t" strokeweight=".478649pt" strokecolor="#2B2B2B">
                <v:path arrowok="t"/>
              </v:shape>
            </v:group>
            <v:group style="position:absolute;left:5476;top:6871;width:402;height:2" coordorigin="5476,6871" coordsize="402,2">
              <v:shape style="position:absolute;left:5476;top:6871;width:402;height:2" coordorigin="5476,6871" coordsize="402,0" path="m5476,6871l5878,6871e" filled="f" stroked="t" strokeweight=".478649pt" strokecolor="#3F3F3F">
                <v:path arrowok="t"/>
              </v:shape>
            </v:group>
            <v:group style="position:absolute;left:5744;top:6868;width:2843;height:2" coordorigin="5744,6868" coordsize="2843,2">
              <v:shape style="position:absolute;left:5744;top:6868;width:2843;height:2" coordorigin="5744,6868" coordsize="2843,0" path="m5744,6868l8587,6868e" filled="f" stroked="t" strokeweight=".957298pt" strokecolor="#646464">
                <v:path arrowok="t"/>
              </v:shape>
            </v:group>
            <v:group style="position:absolute;left:8319;top:6868;width:335;height:2" coordorigin="8319,6868" coordsize="335,2">
              <v:shape style="position:absolute;left:8319;top:6868;width:335;height:2" coordorigin="8319,6868" coordsize="335,0" path="m8319,6868l8654,6868e" filled="f" stroked="t" strokeweight=".717973pt" strokecolor="#4F4F4F">
                <v:path arrowok="t"/>
              </v:shape>
            </v:group>
            <v:group style="position:absolute;left:8597;top:6871;width:1412;height:2" coordorigin="8597,6871" coordsize="1412,2">
              <v:shape style="position:absolute;left:8597;top:6871;width:1412;height:2" coordorigin="8597,6871" coordsize="1412,0" path="m8597,6871l10009,6871e" filled="f" stroked="t" strokeweight=".478649pt" strokecolor="#383838">
                <v:path arrowok="t"/>
              </v:shape>
            </v:group>
            <v:group style="position:absolute;left:9951;top:6868;width:1795;height:2" coordorigin="9951,6868" coordsize="1795,2">
              <v:shape style="position:absolute;left:9951;top:6868;width:1795;height:2" coordorigin="9951,6868" coordsize="1795,0" path="m9951,6868l11746,6868e" filled="f" stroked="t" strokeweight=".957298pt" strokecolor="#6B6B6B">
                <v:path arrowok="t"/>
              </v:shape>
            </v:group>
            <v:group style="position:absolute;left:11741;top:6602;width:2;height:1395" coordorigin="11741,6602" coordsize="2,1395">
              <v:shape style="position:absolute;left:11741;top:6602;width:2;height:1395" coordorigin="11741,6602" coordsize="0,1395" path="m11741,7997l11741,6602e" filled="f" stroked="t" strokeweight=".478649pt" strokecolor="#3B3B3B">
                <v:path arrowok="t"/>
              </v:shape>
            </v:group>
            <v:group style="position:absolute;left:412;top:7319;width:11334;height:2" coordorigin="412,7319" coordsize="11334,2">
              <v:shape style="position:absolute;left:412;top:7319;width:11334;height:2" coordorigin="412,7319" coordsize="11334,0" path="m412,7319l11746,7319e" filled="f" stroked="t" strokeweight=".717973pt" strokecolor="#606060">
                <v:path arrowok="t"/>
              </v:shape>
            </v:group>
            <v:group style="position:absolute;left:5055;top:7316;width:2;height:671" coordorigin="5055,7316" coordsize="2,671">
              <v:shape style="position:absolute;left:5055;top:7316;width:2;height:671" coordorigin="5055,7316" coordsize="0,671" path="m5055,7988l5055,7316e" filled="f" stroked="t" strokeweight=".957298pt" strokecolor="#575757">
                <v:path arrowok="t"/>
              </v:shape>
            </v:group>
            <v:group style="position:absolute;left:5045;top:7542;width:3609;height:2" coordorigin="5045,7542" coordsize="3609,2">
              <v:shape style="position:absolute;left:5045;top:7542;width:3609;height:2" coordorigin="5045,7542" coordsize="3609,0" path="m5045,7542l8654,7542e" filled="f" stroked="t" strokeweight=".717973pt" strokecolor="#5B5B5B">
                <v:path arrowok="t"/>
              </v:shape>
            </v:group>
            <v:group style="position:absolute;left:8597;top:7542;width:1412;height:2" coordorigin="8597,7542" coordsize="1412,2">
              <v:shape style="position:absolute;left:8597;top:7542;width:1412;height:2" coordorigin="8597,7542" coordsize="1412,0" path="m8597,7542l10009,7542e" filled="f" stroked="t" strokeweight=".478649pt" strokecolor="#3F3F3F">
                <v:path arrowok="t"/>
              </v:shape>
            </v:group>
            <v:group style="position:absolute;left:9951;top:7542;width:996;height:2" coordorigin="9951,7542" coordsize="996,2">
              <v:shape style="position:absolute;left:9951;top:7542;width:996;height:2" coordorigin="9951,7542" coordsize="996,0" path="m9951,7542l10947,7542e" filled="f" stroked="t" strokeweight=".478649pt" strokecolor="#575757">
                <v:path arrowok="t"/>
              </v:shape>
            </v:group>
            <v:group style="position:absolute;left:10736;top:7542;width:1010;height:2" coordorigin="10736,7542" coordsize="1010,2">
              <v:shape style="position:absolute;left:10736;top:7542;width:1010;height:2" coordorigin="10736,7542" coordsize="1010,0" path="m10736,7542l11746,7542e" filled="f" stroked="t" strokeweight=".957298pt" strokecolor="#747474">
                <v:path arrowok="t"/>
              </v:shape>
            </v:group>
            <v:group style="position:absolute;left:5045;top:7760;width:3513;height:2" coordorigin="5045,7760" coordsize="3513,2">
              <v:shape style="position:absolute;left:5045;top:7760;width:3513;height:2" coordorigin="5045,7760" coordsize="3513,0" path="m5045,7760l8558,7760e" filled="f" stroked="t" strokeweight=".957298pt" strokecolor="#646464">
                <v:path arrowok="t"/>
              </v:shape>
            </v:group>
            <v:group style="position:absolute;left:7821;top:7760;width:2187;height:2" coordorigin="7821,7760" coordsize="2187,2">
              <v:shape style="position:absolute;left:7821;top:7760;width:2187;height:2" coordorigin="7821,7760" coordsize="2187,0" path="m7821,7760l10009,7760e" filled="f" stroked="t" strokeweight=".478649pt" strokecolor="#4B4B4B">
                <v:path arrowok="t"/>
              </v:shape>
            </v:group>
            <v:group style="position:absolute;left:9951;top:7760;width:1795;height:2" coordorigin="9951,7760" coordsize="1795,2">
              <v:shape style="position:absolute;left:9951;top:7760;width:1795;height:2" coordorigin="9951,7760" coordsize="1795,0" path="m9951,7760l11746,7760e" filled="f" stroked="t" strokeweight=".957298pt" strokecolor="#707070">
                <v:path arrowok="t"/>
              </v:shape>
            </v:group>
            <v:group style="position:absolute;left:412;top:7973;width:823;height:2" coordorigin="412,7973" coordsize="823,2">
              <v:shape style="position:absolute;left:412;top:7973;width:823;height:2" coordorigin="412,7973" coordsize="823,0" path="m412,7973l1235,7973e" filled="f" stroked="t" strokeweight=".478649pt" strokecolor="#3F3F3F">
                <v:path arrowok="t"/>
              </v:shape>
            </v:group>
            <v:group style="position:absolute;left:1177;top:7976;width:503;height:2" coordorigin="1177,7976" coordsize="503,2">
              <v:shape style="position:absolute;left:1177;top:7976;width:503;height:2" coordorigin="1177,7976" coordsize="503,0" path="m1177,7976l1680,7976e" filled="f" stroked="t" strokeweight=".717973pt" strokecolor="#545454">
                <v:path arrowok="t"/>
              </v:shape>
            </v:group>
            <v:group style="position:absolute;left:1623;top:7978;width:1292;height:2" coordorigin="1623,7978" coordsize="1292,2">
              <v:shape style="position:absolute;left:1623;top:7978;width:1292;height:2" coordorigin="1623,7978" coordsize="1292,0" path="m1623,7978l2915,7978e" filled="f" stroked="t" strokeweight=".478649pt" strokecolor="#383838">
                <v:path arrowok="t"/>
              </v:shape>
            </v:group>
            <v:group style="position:absolute;left:2858;top:7976;width:3288;height:2" coordorigin="2858,7976" coordsize="3288,2">
              <v:shape style="position:absolute;left:2858;top:7976;width:3288;height:2" coordorigin="2858,7976" coordsize="3288,0" path="m2858,7976l6146,7976e" filled="f" stroked="t" strokeweight=".957298pt" strokecolor="#5B5B5B">
                <v:path arrowok="t"/>
              </v:shape>
            </v:group>
            <v:group style="position:absolute;left:6088;top:7978;width:1455;height:2" coordorigin="6088,7978" coordsize="1455,2">
              <v:shape style="position:absolute;left:6088;top:7978;width:1455;height:2" coordorigin="6088,7978" coordsize="1455,0" path="m6088,7978l7544,7978e" filled="f" stroked="t" strokeweight=".478649pt" strokecolor="#3B3B3B">
                <v:path arrowok="t"/>
              </v:shape>
            </v:group>
            <v:group style="position:absolute;left:7486;top:7976;width:3542;height:2" coordorigin="7486,7976" coordsize="3542,2">
              <v:shape style="position:absolute;left:7486;top:7976;width:3542;height:2" coordorigin="7486,7976" coordsize="3542,0" path="m7486,7976l11028,7976e" filled="f" stroked="t" strokeweight=".957298pt" strokecolor="#646464">
                <v:path arrowok="t"/>
              </v:shape>
            </v:group>
            <v:group style="position:absolute;left:10889;top:7978;width:857;height:2" coordorigin="10889,7978" coordsize="857,2">
              <v:shape style="position:absolute;left:10889;top:7978;width:857;height:2" coordorigin="10889,7978" coordsize="857,0" path="m10889,7978l11746,7978e" filled="f" stroked="t" strokeweight=".478649pt" strokecolor="#4F4F4F">
                <v:path arrowok="t"/>
              </v:shape>
            </v:group>
            <v:group style="position:absolute;left:11744;top:4358;width:2;height:6928" coordorigin="11744,4358" coordsize="2,6928">
              <v:shape style="position:absolute;left:11744;top:4358;width:2;height:6928" coordorigin="11744,4358" coordsize="0,6928" path="m11744,11286l11744,4358e" filled="f" stroked="t" strokeweight=".478649pt" strokecolor="#575757">
                <v:path arrowok="t"/>
              </v:shape>
            </v:group>
            <v:group style="position:absolute;left:407;top:8791;width:2508;height:2" coordorigin="407,8791" coordsize="2508,2">
              <v:shape style="position:absolute;left:407;top:8791;width:2508;height:2" coordorigin="407,8791" coordsize="2508,0" path="m407,8791l2915,8791e" filled="f" stroked="t" strokeweight=".478649pt" strokecolor="#444444">
                <v:path arrowok="t"/>
              </v:shape>
            </v:group>
            <v:group style="position:absolute;left:421;top:5274;width:2;height:10452" coordorigin="421,5274" coordsize="2,10452">
              <v:shape style="position:absolute;left:421;top:5274;width:2;height:10452" coordorigin="421,5274" coordsize="0,10452" path="m421,15726l421,5274e" filled="f" stroked="t" strokeweight=".717973pt" strokecolor="#545454">
                <v:path arrowok="t"/>
              </v:shape>
            </v:group>
            <v:group style="position:absolute;left:2487;top:6818;width:2;height:2733" coordorigin="2487,6818" coordsize="2,2733">
              <v:shape style="position:absolute;left:2487;top:6818;width:2;height:2733" coordorigin="2487,6818" coordsize="0,2733" path="m2487,9551l2487,6818e" filled="f" stroked="t" strokeweight=".957298pt" strokecolor="#5B5B5B">
                <v:path arrowok="t"/>
              </v:shape>
            </v:group>
            <v:group style="position:absolute;left:2814;top:8791;width:2278;height:2" coordorigin="2814,8791" coordsize="2278,2">
              <v:shape style="position:absolute;left:2814;top:8791;width:2278;height:2" coordorigin="2814,8791" coordsize="2278,0" path="m2814,8791l5093,8791e" filled="f" stroked="t" strokeweight=".957298pt" strokecolor="#676767">
                <v:path arrowok="t"/>
              </v:shape>
            </v:group>
            <v:group style="position:absolute;left:5021;top:8793;width:235;height:2" coordorigin="5021,8793" coordsize="235,2">
              <v:shape style="position:absolute;left:5021;top:8793;width:235;height:2" coordorigin="5021,8793" coordsize="235,0" path="m5021,8793l5256,8793e" filled="f" stroked="t" strokeweight=".717973pt" strokecolor="#4B4B4B">
                <v:path arrowok="t"/>
              </v:shape>
            </v:group>
            <v:group style="position:absolute;left:5198;top:8788;width:335;height:2" coordorigin="5198,8788" coordsize="335,2">
              <v:shape style="position:absolute;left:5198;top:8788;width:335;height:2" coordorigin="5198,8788" coordsize="335,0" path="m5198,8788l5533,8788e" filled="f" stroked="t" strokeweight=".478649pt" strokecolor="#383838">
                <v:path arrowok="t"/>
              </v:shape>
            </v:group>
            <v:group style="position:absolute;left:5476;top:8791;width:1292;height:2" coordorigin="5476,8791" coordsize="1292,2">
              <v:shape style="position:absolute;left:5476;top:8791;width:1292;height:2" coordorigin="5476,8791" coordsize="1292,0" path="m5476,8791l6768,8791e" filled="f" stroked="t" strokeweight=".478649pt" strokecolor="#4B4B4B">
                <v:path arrowok="t"/>
              </v:shape>
            </v:group>
            <v:group style="position:absolute;left:6711;top:8793;width:833;height:2" coordorigin="6711,8793" coordsize="833,2">
              <v:shape style="position:absolute;left:6711;top:8793;width:833;height:2" coordorigin="6711,8793" coordsize="833,0" path="m6711,8793l7544,8793e" filled="f" stroked="t" strokeweight=".478649pt" strokecolor="#2F2F2F">
                <v:path arrowok="t"/>
              </v:shape>
            </v:group>
            <v:group style="position:absolute;left:7486;top:8791;width:392;height:2" coordorigin="7486,8791" coordsize="392,2">
              <v:shape style="position:absolute;left:7486;top:8791;width:392;height:2" coordorigin="7486,8791" coordsize="392,0" path="m7486,8791l7879,8791e" filled="f" stroked="t" strokeweight=".478649pt" strokecolor="#444444">
                <v:path arrowok="t"/>
              </v:shape>
            </v:group>
            <v:group style="position:absolute;left:7735;top:8791;width:3293;height:2" coordorigin="7735,8791" coordsize="3293,2">
              <v:shape style="position:absolute;left:7735;top:8791;width:3293;height:2" coordorigin="7735,8791" coordsize="3293,0" path="m7735,8791l11028,8791e" filled="f" stroked="t" strokeweight=".957298pt" strokecolor="#646464">
                <v:path arrowok="t"/>
              </v:shape>
            </v:group>
            <v:group style="position:absolute;left:10889;top:8793;width:862;height:2" coordorigin="10889,8793" coordsize="862,2">
              <v:shape style="position:absolute;left:10889;top:8793;width:862;height:2" coordorigin="10889,8793" coordsize="862,0" path="m10889,8793l11751,8793e" filled="f" stroked="t" strokeweight=".478649pt" strokecolor="#4B4B4B">
                <v:path arrowok="t"/>
              </v:shape>
            </v:group>
            <v:group style="position:absolute;left:416;top:9747;width:818;height:2" coordorigin="416,9747" coordsize="818,2">
              <v:shape style="position:absolute;left:416;top:9747;width:818;height:2" coordorigin="416,9747" coordsize="818,0" path="m416,9747l1235,9747e" filled="f" stroked="t" strokeweight=".478649pt" strokecolor="#3F3F3F">
                <v:path arrowok="t"/>
              </v:shape>
            </v:group>
            <v:group style="position:absolute;left:1177;top:9750;width:5327;height:2" coordorigin="1177,9750" coordsize="5327,2">
              <v:shape style="position:absolute;left:1177;top:9750;width:5327;height:2" coordorigin="1177,9750" coordsize="5327,0" path="m1177,9750l6505,9750e" filled="f" stroked="t" strokeweight=".957298pt" strokecolor="#606060">
                <v:path arrowok="t"/>
              </v:shape>
            </v:group>
            <v:group style="position:absolute;left:2484;top:9493;width:2;height:2234" coordorigin="2484,9493" coordsize="2,2234">
              <v:shape style="position:absolute;left:2484;top:9493;width:2;height:2234" coordorigin="2484,9493" coordsize="0,2234" path="m2484,11727l2484,9493e" filled="f" stroked="t" strokeweight=".717973pt" strokecolor="#484848">
                <v:path arrowok="t"/>
              </v:shape>
            </v:group>
            <v:group style="position:absolute;left:6447;top:9752;width:689;height:2" coordorigin="6447,9752" coordsize="689,2">
              <v:shape style="position:absolute;left:6447;top:9752;width:689;height:2" coordorigin="6447,9752" coordsize="689,0" path="m6447,9752l7137,9752e" filled="f" stroked="t" strokeweight=".478649pt" strokecolor="#343434">
                <v:path arrowok="t"/>
              </v:shape>
            </v:group>
            <v:group style="position:absolute;left:7079;top:9750;width:799;height:2" coordorigin="7079,9750" coordsize="799,2">
              <v:shape style="position:absolute;left:7079;top:9750;width:799;height:2" coordorigin="7079,9750" coordsize="799,0" path="m7079,9750l7879,9750e" filled="f" stroked="t" strokeweight=".478649pt" strokecolor="#484848">
                <v:path arrowok="t"/>
              </v:shape>
            </v:group>
            <v:group style="position:absolute;left:7735;top:9750;width:3293;height:2" coordorigin="7735,9750" coordsize="3293,2">
              <v:shape style="position:absolute;left:7735;top:9750;width:3293;height:2" coordorigin="7735,9750" coordsize="3293,0" path="m7735,9750l11028,9750e" filled="f" stroked="t" strokeweight=".957298pt" strokecolor="#646464">
                <v:path arrowok="t"/>
              </v:shape>
            </v:group>
            <v:group style="position:absolute;left:10889;top:9752;width:862;height:2" coordorigin="10889,9752" coordsize="862,2">
              <v:shape style="position:absolute;left:10889;top:9752;width:862;height:2" coordorigin="10889,9752" coordsize="862,0" path="m10889,9752l11751,9752e" filled="f" stroked="t" strokeweight=".478649pt" strokecolor="#4F4F4F">
                <v:path arrowok="t"/>
              </v:shape>
            </v:group>
            <v:group style="position:absolute;left:416;top:10085;width:1264;height:2" coordorigin="416,10085" coordsize="1264,2">
              <v:shape style="position:absolute;left:416;top:10085;width:1264;height:2" coordorigin="416,10085" coordsize="1264,0" path="m416,10085l1680,10085e" filled="f" stroked="t" strokeweight=".717973pt" strokecolor="#545454">
                <v:path arrowok="t"/>
              </v:shape>
            </v:group>
            <v:group style="position:absolute;left:1623;top:10088;width:2010;height:2" coordorigin="1623,10088" coordsize="2010,2">
              <v:shape style="position:absolute;left:1623;top:10088;width:2010;height:2" coordorigin="1623,10088" coordsize="2010,0" path="m1623,10088l3633,10088e" filled="f" stroked="t" strokeweight=".478649pt" strokecolor="#2F2F2F">
                <v:path arrowok="t"/>
              </v:shape>
            </v:group>
            <v:group style="position:absolute;left:3576;top:10090;width:426;height:2" coordorigin="3576,10090" coordsize="426,2">
              <v:shape style="position:absolute;left:3576;top:10090;width:426;height:2" coordorigin="3576,10090" coordsize="426,0" path="m3576,10090l4002,10090e" filled="f" stroked="t" strokeweight=".717973pt" strokecolor="#4F4F4F">
                <v:path arrowok="t"/>
              </v:shape>
            </v:group>
            <v:group style="position:absolute;left:3686;top:10090;width:3298;height:2" coordorigin="3686,10090" coordsize="3298,2">
              <v:shape style="position:absolute;left:3686;top:10090;width:3298;height:2" coordorigin="3686,10090" coordsize="3298,0" path="m3686,10090l6983,10090e" filled="f" stroked="t" strokeweight=".957298pt" strokecolor="#646464">
                <v:path arrowok="t"/>
              </v:shape>
            </v:group>
            <v:group style="position:absolute;left:6711;top:10088;width:1666;height:2" coordorigin="6711,10088" coordsize="1666,2">
              <v:shape style="position:absolute;left:6711;top:10088;width:1666;height:2" coordorigin="6711,10088" coordsize="1666,0" path="m6711,10088l8376,10088e" filled="f" stroked="t" strokeweight=".478649pt" strokecolor="#383838">
                <v:path arrowok="t"/>
              </v:shape>
            </v:group>
            <v:group style="position:absolute;left:8319;top:10088;width:335;height:2" coordorigin="8319,10088" coordsize="335,2">
              <v:shape style="position:absolute;left:8319;top:10088;width:335;height:2" coordorigin="8319,10088" coordsize="335,0" path="m8319,10088l8654,10088e" filled="f" stroked="t" strokeweight=".478649pt" strokecolor="#4B4B4B">
                <v:path arrowok="t"/>
              </v:shape>
            </v:group>
            <v:group style="position:absolute;left:8597;top:10090;width:3154;height:2" coordorigin="8597,10090" coordsize="3154,2">
              <v:shape style="position:absolute;left:8597;top:10090;width:3154;height:2" coordorigin="8597,10090" coordsize="3154,0" path="m8597,10090l11751,10090e" filled="f" stroked="t" strokeweight=".957298pt" strokecolor="#676767">
                <v:path arrowok="t"/>
              </v:shape>
            </v:group>
            <v:group style="position:absolute;left:412;top:10325;width:1268;height:2" coordorigin="412,10325" coordsize="1268,2">
              <v:shape style="position:absolute;left:412;top:10325;width:1268;height:2" coordorigin="412,10325" coordsize="1268,0" path="m412,10325l1680,10325e" filled="f" stroked="t" strokeweight=".478649pt" strokecolor="#484848">
                <v:path arrowok="t"/>
              </v:shape>
            </v:group>
            <v:group style="position:absolute;left:1532;top:10325;width:3221;height:2" coordorigin="1532,10325" coordsize="3221,2">
              <v:shape style="position:absolute;left:1532;top:10325;width:3221;height:2" coordorigin="1532,10325" coordsize="3221,0" path="m1532,10325l4753,10325e" filled="f" stroked="t" strokeweight=".957298pt" strokecolor="#606060">
                <v:path arrowok="t"/>
              </v:shape>
            </v:group>
            <v:group style="position:absolute;left:4696;top:10323;width:225;height:2" coordorigin="4696,10323" coordsize="225,2">
              <v:shape style="position:absolute;left:4696;top:10323;width:225;height:2" coordorigin="4696,10323" coordsize="225,0" path="m4696,10323l4921,10323e" filled="f" stroked="t" strokeweight=".478649pt" strokecolor="#2B2B2B">
                <v:path arrowok="t"/>
              </v:shape>
            </v:group>
            <v:group style="position:absolute;left:4892;top:10313;width:158;height:2" coordorigin="4892,10313" coordsize="158,2">
              <v:shape style="position:absolute;left:4892;top:10313;width:158;height:2" coordorigin="4892,10313" coordsize="158,0" path="m4892,10313l5050,10313e" filled="f" stroked="t" strokeweight=".957298pt" strokecolor="#232323">
                <v:path arrowok="t"/>
              </v:shape>
            </v:group>
            <v:group style="position:absolute;left:5021;top:10323;width:857;height:2" coordorigin="5021,10323" coordsize="857,2">
              <v:shape style="position:absolute;left:5021;top:10323;width:857;height:2" coordorigin="5021,10323" coordsize="857,0" path="m5021,10323l5878,10323e" filled="f" stroked="t" strokeweight=".478649pt" strokecolor="#343434">
                <v:path arrowok="t"/>
              </v:shape>
            </v:group>
            <v:group style="position:absolute;left:5820;top:10325;width:948;height:2" coordorigin="5820,10325" coordsize="948,2">
              <v:shape style="position:absolute;left:5820;top:10325;width:948;height:2" coordorigin="5820,10325" coordsize="948,0" path="m5820,10325l6768,10325e" filled="f" stroked="t" strokeweight=".717973pt" strokecolor="#4F4F4F">
                <v:path arrowok="t"/>
              </v:shape>
            </v:group>
            <v:group style="position:absolute;left:6711;top:10327;width:426;height:2" coordorigin="6711,10327" coordsize="426,2">
              <v:shape style="position:absolute;left:6711;top:10327;width:426;height:2" coordorigin="6711,10327" coordsize="426,0" path="m6711,10327l7137,10327e" filled="f" stroked="t" strokeweight=".478649pt" strokecolor="#343434">
                <v:path arrowok="t"/>
              </v:shape>
            </v:group>
            <v:group style="position:absolute;left:7079;top:10323;width:799;height:2" coordorigin="7079,10323" coordsize="799,2">
              <v:shape style="position:absolute;left:7079;top:10323;width:799;height:2" coordorigin="7079,10323" coordsize="799,0" path="m7079,10323l7879,10323e" filled="f" stroked="t" strokeweight=".717973pt" strokecolor="#4B4B4B">
                <v:path arrowok="t"/>
              </v:shape>
            </v:group>
            <v:group style="position:absolute;left:7639;top:10325;width:3389;height:2" coordorigin="7639,10325" coordsize="3389,2">
              <v:shape style="position:absolute;left:7639;top:10325;width:3389;height:2" coordorigin="7639,10325" coordsize="3389,0" path="m7639,10325l11028,10325e" filled="f" stroked="t" strokeweight=".957298pt" strokecolor="#646464">
                <v:path arrowok="t"/>
              </v:shape>
            </v:group>
            <v:group style="position:absolute;left:10889;top:10327;width:862;height:2" coordorigin="10889,10327" coordsize="862,2">
              <v:shape style="position:absolute;left:10889;top:10327;width:862;height:2" coordorigin="10889,10327" coordsize="862,0" path="m10889,10327l11751,10327e" filled="f" stroked="t" strokeweight=".478649pt" strokecolor="#4B4B4B">
                <v:path arrowok="t"/>
              </v:shape>
            </v:group>
            <v:group style="position:absolute;left:11746;top:10279;width:2;height:547" coordorigin="11746,10279" coordsize="2,547">
              <v:shape style="position:absolute;left:11746;top:10279;width:2;height:547" coordorigin="11746,10279" coordsize="0,547" path="m11746,10826l11746,10279e" filled="f" stroked="t" strokeweight=".478649pt" strokecolor="#3F3F3F">
                <v:path arrowok="t"/>
              </v:shape>
            </v:group>
            <v:group style="position:absolute;left:412;top:10804;width:5734;height:2" coordorigin="412,10804" coordsize="5734,2">
              <v:shape style="position:absolute;left:412;top:10804;width:5734;height:2" coordorigin="412,10804" coordsize="5734,0" path="m412,10804l6146,10804e" filled="f" stroked="t" strokeweight=".717973pt" strokecolor="#646464">
                <v:path arrowok="t"/>
              </v:shape>
            </v:group>
            <v:group style="position:absolute;left:6088;top:10807;width:1455;height:2" coordorigin="6088,10807" coordsize="1455,2">
              <v:shape style="position:absolute;left:6088;top:10807;width:1455;height:2" coordorigin="6088,10807" coordsize="1455,0" path="m6088,10807l7544,10807e" filled="f" stroked="t" strokeweight=".478649pt" strokecolor="#3F3F3F">
                <v:path arrowok="t"/>
              </v:shape>
            </v:group>
            <v:group style="position:absolute;left:7443;top:10804;width:2609;height:2" coordorigin="7443,10804" coordsize="2609,2">
              <v:shape style="position:absolute;left:7443;top:10804;width:2609;height:2" coordorigin="7443,10804" coordsize="2609,0" path="m7443,10804l10052,10804e" filled="f" stroked="t" strokeweight=".957298pt" strokecolor="#6B6B6B">
                <v:path arrowok="t"/>
              </v:shape>
            </v:group>
            <v:group style="position:absolute;left:9951;top:10804;width:1800;height:2" coordorigin="9951,10804" coordsize="1800,2">
              <v:shape style="position:absolute;left:9951;top:10804;width:1800;height:2" coordorigin="9951,10804" coordsize="1800,0" path="m9951,10804l11751,10804e" filled="f" stroked="t" strokeweight=".478649pt" strokecolor="#575757">
                <v:path arrowok="t"/>
              </v:shape>
            </v:group>
            <v:group style="position:absolute;left:804;top:11020;width:3197;height:2" coordorigin="804,11020" coordsize="3197,2">
              <v:shape style="position:absolute;left:804;top:11020;width:3197;height:2" coordorigin="804,11020" coordsize="3197,0" path="m804,11020l4002,11020e" filled="f" stroked="t" strokeweight=".957298pt" strokecolor="#646464">
                <v:path arrowok="t"/>
              </v:shape>
            </v:group>
            <v:group style="position:absolute;left:3944;top:11023;width:1934;height:2" coordorigin="3944,11023" coordsize="1934,2">
              <v:shape style="position:absolute;left:3944;top:11023;width:1934;height:2" coordorigin="3944,11023" coordsize="1934,0" path="m3944,11023l5878,11023e" filled="f" stroked="t" strokeweight=".478649pt" strokecolor="#343434">
                <v:path arrowok="t"/>
              </v:shape>
            </v:group>
            <v:group style="position:absolute;left:5820;top:11023;width:2929;height:2" coordorigin="5820,11023" coordsize="2929,2">
              <v:shape style="position:absolute;left:5820;top:11023;width:2929;height:2" coordorigin="5820,11023" coordsize="2929,0" path="m5820,11023l8750,11023e" filled="f" stroked="t" strokeweight=".957298pt" strokecolor="#606060">
                <v:path arrowok="t"/>
              </v:shape>
            </v:group>
            <v:group style="position:absolute;left:8597;top:11023;width:728;height:2" coordorigin="8597,11023" coordsize="728,2">
              <v:shape style="position:absolute;left:8597;top:11023;width:728;height:2" coordorigin="8597,11023" coordsize="728,0" path="m8597,11023l9324,11023e" filled="f" stroked="t" strokeweight=".478649pt" strokecolor="#4F4F4F">
                <v:path arrowok="t"/>
              </v:shape>
            </v:group>
            <v:group style="position:absolute;left:9267;top:11023;width:742;height:2" coordorigin="9267,11023" coordsize="742,2">
              <v:shape style="position:absolute;left:9267;top:11023;width:742;height:2" coordorigin="9267,11023" coordsize="742,0" path="m9267,11023l10009,11023e" filled="f" stroked="t" strokeweight=".478649pt" strokecolor="#2B2B2B">
                <v:path arrowok="t"/>
              </v:shape>
            </v:group>
            <v:group style="position:absolute;left:9951;top:11023;width:996;height:2" coordorigin="9951,11023" coordsize="996,2">
              <v:shape style="position:absolute;left:9951;top:11023;width:996;height:2" coordorigin="9951,11023" coordsize="996,0" path="m9951,11023l10947,11023e" filled="f" stroked="t" strokeweight=".478649pt" strokecolor="#3F3F3F">
                <v:path arrowok="t"/>
              </v:shape>
            </v:group>
            <v:group style="position:absolute;left:10889;top:11025;width:862;height:2" coordorigin="10889,11025" coordsize="862,2">
              <v:shape style="position:absolute;left:10889;top:11025;width:862;height:2" coordorigin="10889,11025" coordsize="862,0" path="m10889,11025l11751,11025e" filled="f" stroked="t" strokeweight=".478649pt" strokecolor="#575757">
                <v:path arrowok="t"/>
              </v:shape>
            </v:group>
            <v:group style="position:absolute;left:412;top:11260;width:6749;height:2" coordorigin="412,11260" coordsize="6749,2">
              <v:shape style="position:absolute;left:412;top:11260;width:6749;height:2" coordorigin="412,11260" coordsize="6749,0" path="m412,11260l7161,11260e" filled="f" stroked="t" strokeweight=".957298pt" strokecolor="#606060">
                <v:path arrowok="t"/>
              </v:shape>
            </v:group>
            <v:group style="position:absolute;left:1216;top:11018;width:2;height:2661" coordorigin="1216,11018" coordsize="2,2661">
              <v:shape style="position:absolute;left:1216;top:11018;width:2;height:2661" coordorigin="1216,11018" coordsize="0,2661" path="m1216,13679l1216,11018e" filled="f" stroked="t" strokeweight=".957298pt" strokecolor="#5B5B5B">
                <v:path arrowok="t"/>
              </v:shape>
            </v:group>
            <v:group style="position:absolute;left:1651;top:11003;width:2;height:695" coordorigin="1651,11003" coordsize="2,695">
              <v:shape style="position:absolute;left:1651;top:11003;width:2;height:695" coordorigin="1651,11003" coordsize="0,695" path="m1651,11699l1651,11003e" filled="f" stroked="t" strokeweight=".478649pt" strokecolor="#676767">
                <v:path arrowok="t"/>
              </v:shape>
            </v:group>
            <v:group style="position:absolute;left:7079;top:11258;width:1297;height:2" coordorigin="7079,11258" coordsize="1297,2">
              <v:shape style="position:absolute;left:7079;top:11258;width:1297;height:2" coordorigin="7079,11258" coordsize="1297,0" path="m7079,11258l8376,11258e" filled="f" stroked="t" strokeweight=".478649pt" strokecolor="#383838">
                <v:path arrowok="t"/>
              </v:shape>
            </v:group>
            <v:group style="position:absolute;left:7527;top:11013;width:2;height:4718" coordorigin="7527,11013" coordsize="2,4718">
              <v:shape style="position:absolute;left:7527;top:11013;width:2;height:4718" coordorigin="7527,11013" coordsize="0,4718" path="m7527,15731l7527,11013e" filled="f" stroked="t" strokeweight=".957298pt" strokecolor="#5B5B5B">
                <v:path arrowok="t"/>
              </v:shape>
            </v:group>
            <v:group style="position:absolute;left:8319;top:11258;width:335;height:2" coordorigin="8319,11258" coordsize="335,2">
              <v:shape style="position:absolute;left:8319;top:11258;width:335;height:2" coordorigin="8319,11258" coordsize="335,0" path="m8319,11258l8654,11258e" filled="f" stroked="t" strokeweight=".478649pt" strokecolor="#4B4B4B">
                <v:path arrowok="t"/>
              </v:shape>
            </v:group>
            <v:group style="position:absolute;left:8577;top:11260;width:3173;height:2" coordorigin="8577,11260" coordsize="3173,2">
              <v:shape style="position:absolute;left:8577;top:11260;width:3173;height:2" coordorigin="8577,11260" coordsize="3173,0" path="m8577,11260l11751,11260e" filled="f" stroked="t" strokeweight=".717973pt" strokecolor="#646464">
                <v:path arrowok="t"/>
              </v:shape>
            </v:group>
            <v:group style="position:absolute;left:416;top:11670;width:2;height:264" coordorigin="416,11670" coordsize="2,264">
              <v:shape style="position:absolute;left:416;top:11670;width:2;height:264" coordorigin="416,11670" coordsize="0,264" path="m416,11934l416,11670e" filled="f" stroked="t" strokeweight=".478649pt" strokecolor="#2F2F2F">
                <v:path arrowok="t"/>
              </v:shape>
            </v:group>
            <v:group style="position:absolute;left:1651;top:11699;width:2;height:1573" coordorigin="1651,11699" coordsize="2,1573">
              <v:shape style="position:absolute;left:1651;top:11699;width:2;height:1573" coordorigin="1651,11699" coordsize="0,1573" path="m1651,13271l1651,11699e" filled="f" stroked="t" strokeweight=".478649pt" strokecolor="#000000">
                <v:path arrowok="t"/>
              </v:shape>
            </v:group>
            <v:group style="position:absolute;left:2484;top:11670;width:2;height:264" coordorigin="2484,11670" coordsize="2,264">
              <v:shape style="position:absolute;left:2484;top:11670;width:2;height:264" coordorigin="2484,11670" coordsize="0,264" path="m2484,11934l2484,11670e" filled="f" stroked="t" strokeweight=".478649pt" strokecolor="#2B2B2B">
                <v:path arrowok="t"/>
              </v:shape>
            </v:group>
            <v:group style="position:absolute;left:402;top:13266;width:1254;height:2" coordorigin="402,13266" coordsize="1254,2">
              <v:shape style="position:absolute;left:402;top:13266;width:1254;height:2" coordorigin="402,13266" coordsize="1254,0" path="m402,13266l1656,13266e" filled="f" stroked="t" strokeweight=".478649pt" strokecolor="#606060">
                <v:path arrowok="t"/>
              </v:shape>
            </v:group>
            <v:group style="position:absolute;left:1647;top:13266;width:842;height:2" coordorigin="1647,13266" coordsize="842,2">
              <v:shape style="position:absolute;left:1647;top:13266;width:842;height:2" coordorigin="1647,13266" coordsize="842,0" path="m1647,13266l2489,13266e" filled="f" stroked="t" strokeweight=".478649pt" strokecolor="#4B4B4B">
                <v:path arrowok="t"/>
              </v:shape>
            </v:group>
            <v:group style="position:absolute;left:1651;top:13262;width:2;height:158" coordorigin="1651,13262" coordsize="2,158">
              <v:shape style="position:absolute;left:1651;top:13262;width:2;height:158" coordorigin="1651,13262" coordsize="0,158" path="m1651,13420l1651,13262e" filled="f" stroked="t" strokeweight=".478649pt" strokecolor="#707070">
                <v:path arrowok="t"/>
              </v:shape>
            </v:group>
            <v:group style="position:absolute;left:1651;top:13420;width:2;height:2042" coordorigin="1651,13420" coordsize="2,2042">
              <v:shape style="position:absolute;left:1651;top:13420;width:2;height:2042" coordorigin="1651,13420" coordsize="0,2042" path="m1651,15462l1651,13420e" filled="f" stroked="t" strokeweight=".478649pt" strokecolor="#000000">
                <v:path arrowok="t"/>
              </v:shape>
            </v:group>
            <v:group style="position:absolute;left:2487;top:11876;width:2;height:2349" coordorigin="2487,11876" coordsize="2,2349">
              <v:shape style="position:absolute;left:2487;top:11876;width:2;height:2349" coordorigin="2487,11876" coordsize="0,2349" path="m2487,14225l2487,11876e" filled="f" stroked="t" strokeweight=".957298pt" strokecolor="#5B5B5B">
                <v:path arrowok="t"/>
              </v:shape>
            </v:group>
            <v:group style="position:absolute;left:1216;top:13621;width:2;height:604" coordorigin="1216,13621" coordsize="2,604">
              <v:shape style="position:absolute;left:1216;top:13621;width:2;height:604" coordorigin="1216,13621" coordsize="0,604" path="m1216,14225l1216,13621e" filled="f" stroked="t" strokeweight=".478649pt" strokecolor="#343434">
                <v:path arrowok="t"/>
              </v:shape>
            </v:group>
            <v:group style="position:absolute;left:421;top:14072;width:2;height:1654" coordorigin="421,14072" coordsize="2,1654">
              <v:shape style="position:absolute;left:421;top:14072;width:2;height:1654" coordorigin="421,14072" coordsize="0,1654" path="m421,15726l421,14072e" filled="f" stroked="t" strokeweight=".478649pt" strokecolor="#282828">
                <v:path arrowok="t"/>
              </v:shape>
            </v:group>
            <v:group style="position:absolute;left:1216;top:14168;width:2;height:786" coordorigin="1216,14168" coordsize="2,786">
              <v:shape style="position:absolute;left:1216;top:14168;width:2;height:786" coordorigin="1216,14168" coordsize="0,786" path="m1216,14954l1216,14168e" filled="f" stroked="t" strokeweight=".478649pt" strokecolor="#181818">
                <v:path arrowok="t"/>
              </v:shape>
            </v:group>
            <v:group style="position:absolute;left:2489;top:14168;width:2;height:786" coordorigin="2489,14168" coordsize="2,786">
              <v:shape style="position:absolute;left:2489;top:14168;width:2;height:786" coordorigin="2489,14168" coordsize="0,786" path="m2489,14954l2489,14168e" filled="f" stroked="t" strokeweight=".478649pt" strokecolor="#232323">
                <v:path arrowok="t"/>
              </v:shape>
            </v:group>
            <v:group style="position:absolute;left:1221;top:14897;width:2;height:829" coordorigin="1221,14897" coordsize="2,829">
              <v:shape style="position:absolute;left:1221;top:14897;width:2;height:829" coordorigin="1221,14897" coordsize="0,829" path="m1221,15726l1221,14897e" filled="f" stroked="t" strokeweight=".957298pt" strokecolor="#5B5B5B">
                <v:path arrowok="t"/>
              </v:shape>
            </v:group>
            <v:group style="position:absolute;left:2489;top:14897;width:2;height:834" coordorigin="2489,14897" coordsize="2,834">
              <v:shape style="position:absolute;left:2489;top:14897;width:2;height:834" coordorigin="2489,14897" coordsize="0,834" path="m2489,15731l2489,14897e" filled="f" stroked="t" strokeweight=".478649pt" strokecolor="#383B38">
                <v:path arrowok="t"/>
              </v:shape>
            </v:group>
            <v:group style="position:absolute;left:416;top:15724;width:1268;height:2" coordorigin="416,15724" coordsize="1268,2">
              <v:shape style="position:absolute;left:416;top:15724;width:1268;height:2" coordorigin="416,15724" coordsize="1268,0" path="m416,15724l1685,15724e" filled="f" stroked="t" strokeweight=".478649pt" strokecolor="#575757">
                <v:path arrowok="t"/>
              </v:shape>
            </v:group>
            <v:group style="position:absolute;left:1651;top:15462;width:2;height:259" coordorigin="1651,15462" coordsize="2,259">
              <v:shape style="position:absolute;left:1651;top:15462;width:2;height:259" coordorigin="1651,15462" coordsize="0,259" path="m1651,15721l1651,15462e" filled="f" stroked="t" strokeweight=".478649pt" strokecolor="#5B5B5B">
                <v:path arrowok="t"/>
              </v:shape>
            </v:group>
            <v:group style="position:absolute;left:1177;top:15726;width:10573;height:2" coordorigin="1177,15726" coordsize="10573,2">
              <v:shape style="position:absolute;left:1177;top:15726;width:10573;height:2" coordorigin="1177,15726" coordsize="10573,0" path="m1177,15726l11751,15726e" filled="f" stroked="t" strokeweight=".717973pt" strokecolor="#6B6B6B">
                <v:path arrowok="t"/>
              </v:shape>
            </v:group>
            <v:group style="position:absolute;left:3523;top:14537;width:163;height:2" coordorigin="3523,14537" coordsize="163,2">
              <v:shape style="position:absolute;left:3523;top:14537;width:163;height:2" coordorigin="3523,14537" coordsize="163,0" path="m3523,14537l3686,14537e" filled="f" stroked="t" strokeweight=".957298pt" strokecolor="#545BA3">
                <v:path arrowok="t"/>
              </v:shape>
            </v:group>
            <v:group style="position:absolute;left:3660;top:14774;width:2;height:5" coordorigin="3660,14774" coordsize="2,5">
              <v:shape style="position:absolute;left:3660;top:14774;width:2;height:5" coordorigin="3660,14774" coordsize="0,5" path="m3660,14779l3660,14774e" filled="f" stroked="t" strokeweight="4.068516pt" strokecolor="#484F74">
                <v:path arrowok="t"/>
              </v:shape>
            </v:group>
            <v:group style="position:absolute;left:3422;top:14815;width:141;height:2" coordorigin="3422,14815" coordsize="141,2">
              <v:shape style="position:absolute;left:3422;top:14815;width:141;height:2" coordorigin="3422,14815" coordsize="141,0" path="m3422,14815l3564,14815e" filled="f" stroked="t" strokeweight="4.068516pt" strokecolor="#484F74">
                <v:path arrowok="t"/>
              </v:shape>
            </v:group>
            <v:group style="position:absolute;left:3604;top:14556;width:2;height:223" coordorigin="3604,14556" coordsize="2,223">
              <v:shape style="position:absolute;left:3604;top:14556;width:2;height:223" coordorigin="3604,14556" coordsize="0,223" path="m3604,14779l3604,14556e" filled="f" stroked="t" strokeweight="4.068516pt" strokecolor="#484F9C">
                <v:path arrowok="t"/>
              </v:shape>
            </v:group>
            <v:group style="position:absolute;left:3485;top:14832;width:254;height:2" coordorigin="3485,14832" coordsize="254,2">
              <v:shape style="position:absolute;left:3485;top:14832;width:254;height:2" coordorigin="3485,14832" coordsize="254,0" path="m3485,14832l3738,14832e" filled="f" stroked="t" strokeweight="5.265139pt" strokecolor="#484B77">
                <v:path arrowok="t"/>
              </v:shape>
            </v:group>
            <v:group style="position:absolute;left:3675;top:15064;width:2;height:77" coordorigin="3675,15064" coordsize="2,77">
              <v:shape style="position:absolute;left:3675;top:15064;width:2;height:77" coordorigin="3675,15064" coordsize="0,77" path="m3675,15141l3675,15064e" filled="f" stroked="t" strokeweight="3.829192pt" strokecolor="#576090">
                <v:path arrowok="t"/>
              </v:shape>
            </v:group>
            <v:group style="position:absolute;left:3394;top:15103;width:146;height:2" coordorigin="3394,15103" coordsize="146,2">
              <v:shape style="position:absolute;left:3394;top:15103;width:146;height:2" coordorigin="3394,15103" coordsize="146,0" path="m3394,15103l3540,15103e" filled="f" stroked="t" strokeweight="3.829192pt" strokecolor="#576090">
                <v:path arrowok="t"/>
              </v:shape>
            </v:group>
            <v:group style="position:absolute;left:3604;top:14925;width:2;height:336" coordorigin="3604,14925" coordsize="2,336">
              <v:shape style="position:absolute;left:3604;top:14925;width:2;height:336" coordorigin="3604,14925" coordsize="0,336" path="m3604,15261l3604,14925e" filled="f" stroked="t" strokeweight="6.461761pt" strokecolor="#484B93">
                <v:path arrowok="t"/>
              </v:shape>
            </v:group>
            <v:group style="position:absolute;left:3599;top:15232;width:2;height:316" coordorigin="3599,15232" coordsize="2,316">
              <v:shape style="position:absolute;left:3599;top:15232;width:2;height:316" coordorigin="3599,15232" coordsize="0,316" path="m3599,15549l3599,15232e" filled="f" stroked="t" strokeweight=".957298pt" strokecolor="#444F9C">
                <v:path arrowok="t"/>
              </v:shape>
            </v:group>
            <v:group style="position:absolute;left:3604;top:15462;width:2;height:259" coordorigin="3604,15462" coordsize="2,259">
              <v:shape style="position:absolute;left:3604;top:15462;width:2;height:259" coordorigin="3604,15462" coordsize="0,259" path="m3604,15721l3604,15462e" filled="f" stroked="t" strokeweight=".957298pt" strokecolor="#676B97">
                <v:path arrowok="t"/>
              </v:shape>
            </v:group>
            <v:group style="position:absolute;left:5198;top:15724;width:1939;height:2" coordorigin="5198,15724" coordsize="1939,2">
              <v:shape style="position:absolute;left:5198;top:15724;width:1939;height:2" coordorigin="5198,15724" coordsize="1939,0" path="m5198,15724l7137,15724e" filled="f" stroked="t" strokeweight=".478649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1"/>
          <w:position w:val="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1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51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80"/>
          <w:position w:val="2"/>
        </w:rPr>
        <w:t>faiy</w:t>
      </w:r>
      <w:r>
        <w:rPr>
          <w:rFonts w:ascii="Arial" w:hAnsi="Arial" w:cs="Arial" w:eastAsia="Arial"/>
          <w:sz w:val="22"/>
          <w:szCs w:val="22"/>
          <w:color w:val="282828"/>
          <w:spacing w:val="7"/>
          <w:w w:val="81"/>
          <w:position w:val="2"/>
        </w:rPr>
        <w:t>e</w:t>
      </w:r>
      <w:r>
        <w:rPr>
          <w:rFonts w:ascii="Arial" w:hAnsi="Arial" w:cs="Arial" w:eastAsia="Arial"/>
          <w:sz w:val="22"/>
          <w:szCs w:val="22"/>
          <w:color w:val="747577"/>
          <w:spacing w:val="0"/>
          <w:w w:val="20"/>
          <w:position w:val="2"/>
        </w:rPr>
        <w:t>,</w:t>
      </w:r>
      <w:r>
        <w:rPr>
          <w:rFonts w:ascii="Arial" w:hAnsi="Arial" w:cs="Arial" w:eastAsia="Arial"/>
          <w:sz w:val="22"/>
          <w:szCs w:val="22"/>
          <w:color w:val="4B5083"/>
          <w:spacing w:val="0"/>
          <w:w w:val="74"/>
          <w:position w:val="2"/>
        </w:rPr>
        <w:t>""'</w:t>
      </w:r>
      <w:r>
        <w:rPr>
          <w:rFonts w:ascii="Arial" w:hAnsi="Arial" w:cs="Arial" w:eastAsia="Arial"/>
          <w:sz w:val="22"/>
          <w:szCs w:val="22"/>
          <w:color w:val="4B5083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4B5083"/>
          <w:spacing w:val="0"/>
          <w:w w:val="100"/>
          <w:position w:val="2"/>
        </w:rPr>
      </w:r>
      <w:r>
        <w:rPr>
          <w:rFonts w:ascii="Arial" w:hAnsi="Arial" w:cs="Arial" w:eastAsia="Arial"/>
          <w:sz w:val="21"/>
          <w:szCs w:val="21"/>
          <w:color w:val="3A3F93"/>
          <w:spacing w:val="0"/>
          <w:w w:val="129"/>
          <w:position w:val="-2"/>
        </w:rPr>
        <w:t>v</w:t>
      </w:r>
      <w:r>
        <w:rPr>
          <w:rFonts w:ascii="Arial" w:hAnsi="Arial" w:cs="Arial" w:eastAsia="Arial"/>
          <w:sz w:val="21"/>
          <w:szCs w:val="21"/>
          <w:color w:val="3A3F93"/>
          <w:spacing w:val="45"/>
          <w:w w:val="129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575757"/>
          <w:spacing w:val="2"/>
          <w:w w:val="87"/>
          <w:position w:val="-2"/>
        </w:rPr>
        <w:t>A</w:t>
      </w:r>
      <w:r>
        <w:rPr>
          <w:rFonts w:ascii="Arial" w:hAnsi="Arial" w:cs="Arial" w:eastAsia="Arial"/>
          <w:sz w:val="21"/>
          <w:szCs w:val="21"/>
          <w:color w:val="3A3A3A"/>
          <w:spacing w:val="1"/>
          <w:w w:val="87"/>
          <w:position w:val="-2"/>
        </w:rPr>
        <w:t>m</w:t>
      </w:r>
      <w:r>
        <w:rPr>
          <w:rFonts w:ascii="Arial" w:hAnsi="Arial" w:cs="Arial" w:eastAsia="Arial"/>
          <w:sz w:val="21"/>
          <w:szCs w:val="21"/>
          <w:color w:val="575757"/>
          <w:spacing w:val="-17"/>
          <w:w w:val="130"/>
          <w:position w:val="-2"/>
        </w:rPr>
        <w:t>i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97"/>
          <w:position w:val="-2"/>
        </w:rPr>
        <w:t>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3007" w:right="8221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7"/>
          <w:szCs w:val="17"/>
          <w:color w:val="3A3F93"/>
          <w:spacing w:val="0"/>
          <w:w w:val="67"/>
        </w:rPr>
        <w:t>1</w:t>
      </w:r>
      <w:r>
        <w:rPr>
          <w:rFonts w:ascii="Arial" w:hAnsi="Arial" w:cs="Arial" w:eastAsia="Arial"/>
          <w:sz w:val="17"/>
          <w:szCs w:val="17"/>
          <w:color w:val="3A3F93"/>
          <w:spacing w:val="6"/>
          <w:w w:val="6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A3F93"/>
          <w:spacing w:val="0"/>
          <w:w w:val="67"/>
        </w:rPr>
        <w:t>[C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6" w:after="0" w:line="240" w:lineRule="auto"/>
        <w:ind w:left="3126" w:right="819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F93"/>
          <w:spacing w:val="0"/>
          <w:w w:val="8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60"/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1" w:lineRule="auto"/>
        <w:ind w:left="1015" w:right="-155" w:firstLine="-18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90"/>
          <w:szCs w:val="90"/>
          <w:color w:val="313131"/>
          <w:spacing w:val="-402"/>
          <w:w w:val="211"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5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0"/>
        </w:rPr>
        <w:t>BÜYÜKŞEHIR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89" w:right="422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37" w:lineRule="exact"/>
        <w:ind w:left="1142" w:right="504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00" w:bottom="280" w:left="0" w:right="300"/>
          <w:cols w:num="2" w:equalWidth="0">
            <w:col w:w="2054" w:space="1461"/>
            <w:col w:w="8105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240" w:lineRule="auto"/>
        <w:ind w:left="546" w:right="-20"/>
        <w:jc w:val="left"/>
        <w:tabs>
          <w:tab w:pos="1920" w:val="left"/>
          <w:tab w:pos="336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6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9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7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13:30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05050907955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551" w:right="3423"/>
        <w:jc w:val="left"/>
        <w:tabs>
          <w:tab w:pos="1920" w:val="left"/>
          <w:tab w:pos="3360" w:val="left"/>
          <w:tab w:pos="474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w w:val="94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22"/>
          <w:w w:val="11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2916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CAN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Sahil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No:l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Alımctb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--MENDERES--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"/>
          <w:w w:val="105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551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Sahil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8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8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ALımetb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--MENDERES-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6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10"/>
          <w:position w:val="-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4"/>
          <w:w w:val="109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</w:sectPr>
      </w:pPr>
      <w:rPr/>
    </w:p>
    <w:p>
      <w:pPr>
        <w:spacing w:before="25" w:after="0" w:line="240" w:lineRule="auto"/>
        <w:ind w:right="273"/>
        <w:jc w:val="right"/>
        <w:tabs>
          <w:tab w:pos="1360" w:val="left"/>
          <w:tab w:pos="3820" w:val="left"/>
          <w:tab w:pos="5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555"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5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9" w:lineRule="exact"/>
        <w:ind w:left="385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153503pt;margin-top:4.380572pt;width:59.095543pt;height:24pt;mso-position-horizontal-relative:page;mso-position-vertical-relative:paragraph;z-index:-14989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  <w:tab w:pos="11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7A8A8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93"/>
          <w:position w:val="-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2"/>
          <w:w w:val="105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88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-4"/>
          <w:w w:val="111"/>
          <w:position w:val="-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7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0"/>
          <w:w w:val="100"/>
          <w:position w:val="-2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0"/>
          <w:w w:val="100"/>
          <w:u w:val="single" w:color="000000"/>
          <w:position w:val="-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7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0"/>
          <w:w w:val="93"/>
          <w:position w:val="-2"/>
        </w:rPr>
        <w:t>agi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0"/>
          <w:w w:val="83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0"/>
          <w:w w:val="100"/>
          <w:position w:val="-2"/>
        </w:rPr>
        <w:t>şap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0"/>
          <w:w w:val="101"/>
          <w:position w:val="-2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2"/>
          <w:w w:val="101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8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0"/>
          <w:w w:val="100"/>
          <w:position w:val="-2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92"/>
          <w:position w:val="-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0"/>
          <w:w w:val="53"/>
          <w:position w:val="-2"/>
        </w:rPr>
        <w:t>ii"</w:t>
      </w:r>
      <w:r>
        <w:rPr>
          <w:rFonts w:ascii="Times New Roman" w:hAnsi="Times New Roman" w:cs="Times New Roman" w:eastAsia="Times New Roman"/>
          <w:sz w:val="18"/>
          <w:szCs w:val="18"/>
          <w:color w:val="464849"/>
          <w:spacing w:val="3"/>
          <w:w w:val="54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  <w:position w:val="-2"/>
        </w:rPr>
        <w:t>cr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3" w:lineRule="exact"/>
        <w:ind w:right="297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41"/>
          <w:szCs w:val="41"/>
          <w:color w:val="313131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313131"/>
          <w:spacing w:val="-59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1"/>
          <w:position w:val="-1"/>
        </w:rPr>
        <w:t>X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14:10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  <w:cols w:num="2" w:equalWidth="0">
            <w:col w:w="6807" w:space="179"/>
            <w:col w:w="4634"/>
          </w:cols>
        </w:sectPr>
      </w:pPr>
      <w:rPr/>
    </w:p>
    <w:p>
      <w:pPr>
        <w:spacing w:before="0" w:after="0" w:line="200" w:lineRule="exact"/>
        <w:ind w:left="55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648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Ertunç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KASAP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8"/>
          <w:w w:val="11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12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4"/>
          <w:w w:val="11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CAN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  <w:cols w:num="2" w:equalWidth="0">
            <w:col w:w="1611" w:space="774"/>
            <w:col w:w="9235"/>
          </w:cols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21"/>
        </w:rPr>
        <w:t>pi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2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2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55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86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13:51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5" w:lineRule="auto"/>
        <w:ind w:left="19" w:right="407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  <w:cols w:num="3" w:equalWidth="0">
            <w:col w:w="1065" w:space="1319"/>
            <w:col w:w="2012" w:space="516"/>
            <w:col w:w="6708"/>
          </w:cols>
        </w:sectPr>
      </w:pPr>
      <w:rPr/>
    </w:p>
    <w:p>
      <w:pPr>
        <w:spacing w:before="0" w:after="0" w:line="217" w:lineRule="exact"/>
        <w:ind w:left="78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5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9"/>
        </w:rPr>
        <w:t>üitm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5"/>
          <w:w w:val="10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7" w:lineRule="auto"/>
        <w:ind w:right="1140" w:firstLine="4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  <w:cols w:num="4" w:equalWidth="0">
            <w:col w:w="1717" w:space="687"/>
            <w:col w:w="2201" w:space="318"/>
            <w:col w:w="1029" w:space="1901"/>
            <w:col w:w="3767"/>
          </w:cols>
        </w:sectPr>
      </w:pPr>
      <w:rPr/>
    </w:p>
    <w:p>
      <w:pPr>
        <w:spacing w:before="30" w:after="0" w:line="240" w:lineRule="auto"/>
        <w:ind w:left="54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5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göıilldü.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4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Söndürrnede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  <w:cols w:num="2" w:equalWidth="0">
            <w:col w:w="1997" w:space="435"/>
            <w:col w:w="9188"/>
          </w:cols>
        </w:sectPr>
      </w:pPr>
      <w:rPr/>
    </w:p>
    <w:p>
      <w:pPr>
        <w:spacing w:before="8" w:after="0" w:line="240" w:lineRule="auto"/>
        <w:ind w:left="546" w:right="-7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Söndürrn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3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8"/>
          <w:position w:val="3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5" w:after="0" w:line="185" w:lineRule="exact"/>
        <w:ind w:right="-20"/>
        <w:jc w:val="left"/>
        <w:tabs>
          <w:tab w:pos="1900" w:val="left"/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-3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10" w:right="-20"/>
        <w:jc w:val="left"/>
        <w:tabs>
          <w:tab w:pos="1920" w:val="left"/>
          <w:tab w:pos="34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52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71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  <w:cols w:num="2" w:equalWidth="0">
            <w:col w:w="3658" w:space="1269"/>
            <w:col w:w="6693"/>
          </w:cols>
        </w:sectPr>
      </w:pPr>
      <w:rPr/>
    </w:p>
    <w:p>
      <w:pPr>
        <w:spacing w:before="0" w:after="0" w:line="194" w:lineRule="exact"/>
        <w:ind w:left="24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selvi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7" w:lineRule="auto"/>
        <w:ind w:left="555" w:right="7573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Söndürrn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8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ziyan:500TL.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5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5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6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5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5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>V</w:t>
      </w:r>
      <w:r>
        <w:rPr>
          <w:rFonts w:ascii="Arial" w:hAnsi="Arial" w:cs="Arial" w:eastAsia="Arial"/>
          <w:sz w:val="15"/>
          <w:szCs w:val="15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:ıngı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727" w:right="3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w w:val="49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2"/>
          <w:w w:val="48"/>
          <w:position w:val="-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1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6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5"/>
          <w:w w:val="106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54" w:lineRule="auto"/>
        <w:ind w:left="55" w:right="63" w:firstLine="15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Sahil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Ahmetbeyli/İZMİR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soruşturmada,yolda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üşüıillmü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ağaçlara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siray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tmesi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irk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22"/>
          <w:w w:val="11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3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  <w:cols w:num="2" w:equalWidth="0">
            <w:col w:w="2229" w:space="156"/>
            <w:col w:w="9235"/>
          </w:cols>
        </w:sectPr>
      </w:pPr>
      <w:rPr/>
    </w:p>
    <w:p>
      <w:pPr>
        <w:spacing w:before="34" w:after="0" w:line="240" w:lineRule="auto"/>
        <w:ind w:left="560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09.05.2016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651" w:right="-69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-1"/>
        </w:rPr>
        <w:t>YaralıGiDE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Gümüldü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264"/>
        </w:rPr>
        <w:t>I</w:t>
      </w:r>
      <w:r>
        <w:rPr>
          <w:rFonts w:ascii="Arial" w:hAnsi="Arial" w:cs="Arial" w:eastAsia="Arial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5:00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  <w:cols w:num="3" w:equalWidth="0">
            <w:col w:w="5649" w:space="639"/>
            <w:col w:w="1048" w:space="1480"/>
            <w:col w:w="2804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88" w:lineRule="exact"/>
        <w:ind w:left="594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shape style="position:absolute;margin-left:411.839996pt;margin-top:6.602867pt;width:132.479996pt;height:107.519997pt;mso-position-horizontal-relative:page;mso-position-vertical-relative:paragraph;z-index:-14991" type="#_x0000_t75">
            <v:imagedata r:id="rId59" o:title=""/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1"/>
          <w:position w:val="-7"/>
        </w:rPr>
        <w:t>itfaiye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94" w:after="0" w:line="240" w:lineRule="auto"/>
        <w:ind w:right="-7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74"/>
        </w:rPr>
        <w:t>":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34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871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464849"/>
          <w:spacing w:val="0"/>
          <w:w w:val="77"/>
        </w:rPr>
        <w:t>1</w:t>
      </w:r>
      <w:r>
        <w:rPr>
          <w:rFonts w:ascii="Arial" w:hAnsi="Arial" w:cs="Arial" w:eastAsia="Arial"/>
          <w:sz w:val="26"/>
          <w:szCs w:val="26"/>
          <w:color w:val="464849"/>
          <w:spacing w:val="1"/>
          <w:w w:val="77"/>
        </w:rPr>
        <w:t> </w:t>
      </w:r>
      <w:r>
        <w:rPr>
          <w:rFonts w:ascii="Arial" w:hAnsi="Arial" w:cs="Arial" w:eastAsia="Arial"/>
          <w:sz w:val="35"/>
          <w:szCs w:val="35"/>
          <w:color w:val="464849"/>
          <w:spacing w:val="0"/>
          <w:w w:val="100"/>
          <w:i/>
        </w:rPr>
        <w:t>ı</w:t>
      </w:r>
      <w:r>
        <w:rPr>
          <w:rFonts w:ascii="Arial" w:hAnsi="Arial" w:cs="Arial" w:eastAsia="Arial"/>
          <w:sz w:val="35"/>
          <w:szCs w:val="35"/>
          <w:color w:val="464849"/>
          <w:spacing w:val="-32"/>
          <w:w w:val="100"/>
          <w:i/>
        </w:rPr>
        <w:t> </w:t>
      </w:r>
      <w:r>
        <w:rPr>
          <w:rFonts w:ascii="Arial" w:hAnsi="Arial" w:cs="Arial" w:eastAsia="Arial"/>
          <w:sz w:val="26"/>
          <w:szCs w:val="26"/>
          <w:color w:val="464849"/>
          <w:spacing w:val="0"/>
          <w:w w:val="51"/>
        </w:rPr>
        <w:t>Mayı</w:t>
      </w:r>
      <w:r>
        <w:rPr>
          <w:rFonts w:ascii="Arial" w:hAnsi="Arial" w:cs="Arial" w:eastAsia="Arial"/>
          <w:sz w:val="26"/>
          <w:szCs w:val="26"/>
          <w:color w:val="464849"/>
          <w:spacing w:val="0"/>
          <w:w w:val="51"/>
        </w:rPr>
        <w:t>s</w:t>
      </w:r>
      <w:r>
        <w:rPr>
          <w:rFonts w:ascii="Arial" w:hAnsi="Arial" w:cs="Arial" w:eastAsia="Arial"/>
          <w:sz w:val="26"/>
          <w:szCs w:val="26"/>
          <w:color w:val="464849"/>
          <w:spacing w:val="0"/>
          <w:w w:val="51"/>
        </w:rPr>
        <w:t> </w:t>
      </w:r>
      <w:r>
        <w:rPr>
          <w:rFonts w:ascii="Arial" w:hAnsi="Arial" w:cs="Arial" w:eastAsia="Arial"/>
          <w:sz w:val="26"/>
          <w:szCs w:val="26"/>
          <w:color w:val="464849"/>
          <w:spacing w:val="6"/>
          <w:w w:val="51"/>
        </w:rPr>
        <w:t> </w:t>
      </w:r>
      <w:r>
        <w:rPr>
          <w:rFonts w:ascii="Arial" w:hAnsi="Arial" w:cs="Arial" w:eastAsia="Arial"/>
          <w:sz w:val="26"/>
          <w:szCs w:val="26"/>
          <w:color w:val="464849"/>
          <w:spacing w:val="0"/>
          <w:w w:val="62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8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849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64849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64849"/>
          <w:spacing w:val="42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64849"/>
          <w:spacing w:val="0"/>
          <w:w w:val="84"/>
          <w:i/>
        </w:rPr>
        <w:t>1</w:t>
      </w:r>
      <w:r>
        <w:rPr>
          <w:rFonts w:ascii="Arial" w:hAnsi="Arial" w:cs="Arial" w:eastAsia="Arial"/>
          <w:sz w:val="19"/>
          <w:szCs w:val="19"/>
          <w:color w:val="464849"/>
          <w:spacing w:val="1"/>
          <w:w w:val="8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  <w:cols w:num="3" w:equalWidth="0">
            <w:col w:w="1219" w:space="1329"/>
            <w:col w:w="4019" w:space="1670"/>
            <w:col w:w="3383"/>
          </w:cols>
        </w:sectPr>
      </w:pPr>
      <w:rPr/>
    </w:p>
    <w:p>
      <w:pPr>
        <w:spacing w:before="0" w:after="0" w:line="204" w:lineRule="exact"/>
        <w:ind w:left="25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464849"/>
          <w:spacing w:val="0"/>
          <w:w w:val="127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464849"/>
          <w:spacing w:val="0"/>
          <w:w w:val="127"/>
        </w:rPr>
        <w:t>       </w:t>
      </w:r>
      <w:r>
        <w:rPr>
          <w:rFonts w:ascii="Times New Roman" w:hAnsi="Times New Roman" w:cs="Times New Roman" w:eastAsia="Times New Roman"/>
          <w:sz w:val="7"/>
          <w:szCs w:val="7"/>
          <w:color w:val="464849"/>
          <w:spacing w:val="17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1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70"/>
        </w:rPr>
        <w:t>Aİ.D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85" w:lineRule="auto"/>
        <w:ind w:left="2844" w:right="5349" w:firstLine="-35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2"/>
        </w:rPr>
        <w:t>POST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5"/>
          <w:w w:val="13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849"/>
          <w:spacing w:val="0"/>
          <w:w w:val="132"/>
        </w:rPr>
        <w:t>UPLAR</w:t>
      </w:r>
      <w:r>
        <w:rPr>
          <w:rFonts w:ascii="Times New Roman" w:hAnsi="Times New Roman" w:cs="Times New Roman" w:eastAsia="Times New Roman"/>
          <w:sz w:val="20"/>
          <w:szCs w:val="20"/>
          <w:color w:val="464849"/>
          <w:spacing w:val="53"/>
          <w:w w:val="13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2"/>
        </w:rPr>
        <w:t>AMİ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849"/>
          <w:spacing w:val="0"/>
          <w:w w:val="14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64849"/>
          <w:spacing w:val="-35"/>
          <w:w w:val="14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970"/>
          <w:spacing w:val="0"/>
          <w:w w:val="502"/>
        </w:rPr>
        <w:t>r&amp;</w:t>
      </w:r>
      <w:r>
        <w:rPr>
          <w:rFonts w:ascii="Times New Roman" w:hAnsi="Times New Roman" w:cs="Times New Roman" w:eastAsia="Times New Roman"/>
          <w:sz w:val="20"/>
          <w:szCs w:val="20"/>
          <w:color w:val="444970"/>
          <w:spacing w:val="0"/>
          <w:w w:val="50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5"/>
        </w:rPr>
        <w:t>Hüseyi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AKTOPRAK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1" w:after="0" w:line="158" w:lineRule="exact"/>
        <w:ind w:left="-41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64849"/>
          <w:spacing w:val="-221"/>
          <w:w w:val="3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64849"/>
          <w:spacing w:val="-62"/>
          <w:w w:val="352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464849"/>
          <w:spacing w:val="7"/>
          <w:w w:val="352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294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294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-12"/>
          <w:w w:val="29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-52"/>
          <w:w w:val="294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-20"/>
          <w:w w:val="294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464849"/>
          <w:spacing w:val="0"/>
          <w:w w:val="157"/>
        </w:rPr>
        <w:t>-1-----1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71" w:lineRule="exact"/>
        <w:ind w:right="-20"/>
        <w:jc w:val="righ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v:shape style="position:absolute;margin-left:130.559998pt;margin-top:-26.750957pt;width:45.119999pt;height:43.200001pt;mso-position-horizontal-relative:page;mso-position-vertical-relative:paragraph;z-index:-14992" type="#_x0000_t75">
            <v:imagedata r:id="rId60" o:title=""/>
          </v:shape>
        </w:pict>
      </w:r>
      <w:r>
        <w:rPr>
          <w:rFonts w:ascii="Arial" w:hAnsi="Arial" w:cs="Arial" w:eastAsia="Arial"/>
          <w:sz w:val="40"/>
          <w:szCs w:val="40"/>
          <w:color w:val="2662C1"/>
          <w:spacing w:val="0"/>
          <w:w w:val="361"/>
          <w:position w:val="-8"/>
        </w:rPr>
        <w:t>-</w:t>
      </w:r>
      <w:r>
        <w:rPr>
          <w:rFonts w:ascii="Arial" w:hAnsi="Arial" w:cs="Arial" w:eastAsia="Arial"/>
          <w:sz w:val="40"/>
          <w:szCs w:val="40"/>
          <w:color w:val="2662C1"/>
          <w:spacing w:val="-317"/>
          <w:w w:val="361"/>
          <w:position w:val="-8"/>
        </w:rPr>
        <w:t> </w:t>
      </w:r>
      <w:r>
        <w:rPr>
          <w:rFonts w:ascii="Arial" w:hAnsi="Arial" w:cs="Arial" w:eastAsia="Arial"/>
          <w:sz w:val="40"/>
          <w:szCs w:val="40"/>
          <w:color w:val="184DB8"/>
          <w:spacing w:val="0"/>
          <w:w w:val="97"/>
          <w:position w:val="-8"/>
        </w:rPr>
        <w:t>-</w:t>
      </w:r>
      <w:r>
        <w:rPr>
          <w:rFonts w:ascii="Arial" w:hAnsi="Arial" w:cs="Arial" w:eastAsia="Arial"/>
          <w:sz w:val="40"/>
          <w:szCs w:val="40"/>
          <w:color w:val="184DB8"/>
          <w:spacing w:val="-5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A7A8A8"/>
          <w:spacing w:val="-7"/>
          <w:w w:val="80"/>
          <w:position w:val="-29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A7A8A8"/>
          <w:spacing w:val="0"/>
          <w:w w:val="79"/>
          <w:position w:val="-29"/>
        </w:rPr>
        <w:t>ı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71" w:lineRule="exact"/>
        <w:ind w:right="-100"/>
        <w:jc w:val="left"/>
        <w:rPr>
          <w:rFonts w:ascii="Arial" w:hAnsi="Arial" w:cs="Arial" w:eastAsia="Arial"/>
          <w:sz w:val="40"/>
          <w:szCs w:val="4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3.396301pt;margin-top:27.90888pt;width:4.225pt;height:6.5pt;mso-position-horizontal-relative:page;mso-position-vertical-relative:paragraph;z-index:-14988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59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7A8A8"/>
                      <w:spacing w:val="0"/>
                      <w:w w:val="52"/>
                      <w:i/>
                    </w:rPr>
                    <w:t>11.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0"/>
          <w:szCs w:val="40"/>
          <w:color w:val="184DB8"/>
          <w:w w:val="71"/>
          <w:position w:val="-8"/>
        </w:rPr>
        <w:t>'&gt;ı-J\.</w:t>
      </w:r>
      <w:r>
        <w:rPr>
          <w:rFonts w:ascii="Arial" w:hAnsi="Arial" w:cs="Arial" w:eastAsia="Arial"/>
          <w:sz w:val="40"/>
          <w:szCs w:val="40"/>
          <w:color w:val="184DB8"/>
          <w:spacing w:val="-53"/>
          <w:w w:val="100"/>
          <w:position w:val="-8"/>
        </w:rPr>
        <w:t> </w:t>
      </w:r>
      <w:r>
        <w:rPr>
          <w:rFonts w:ascii="Arial" w:hAnsi="Arial" w:cs="Arial" w:eastAsia="Arial"/>
          <w:sz w:val="40"/>
          <w:szCs w:val="40"/>
          <w:color w:val="184DB8"/>
          <w:spacing w:val="0"/>
          <w:w w:val="145"/>
          <w:position w:val="-8"/>
        </w:rPr>
        <w:t>-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20" w:right="5548"/>
        <w:jc w:val="center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50"/>
        </w:rPr>
        <w:t>ı</w:t>
      </w:r>
      <w:r>
        <w:rPr>
          <w:rFonts w:ascii="Arial" w:hAnsi="Arial" w:cs="Arial" w:eastAsia="Arial"/>
          <w:sz w:val="18"/>
          <w:szCs w:val="18"/>
          <w:color w:val="313131"/>
          <w:spacing w:val="4"/>
          <w:w w:val="1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A7A8A8"/>
          <w:spacing w:val="0"/>
          <w:w w:val="15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-35" w:right="521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ftf•iye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</w:rPr>
        <w:t>Ç•vuş"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300"/>
          <w:cols w:num="3" w:equalWidth="0">
            <w:col w:w="3581" w:space="190"/>
            <w:col w:w="953" w:space="438"/>
            <w:col w:w="6458"/>
          </w:cols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right"/>
        <w:tabs>
          <w:tab w:pos="3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A7A8A8"/>
          <w:w w:val="105"/>
          <w:i/>
        </w:rPr>
        <w:t>:;.</w:t>
      </w:r>
      <w:r>
        <w:rPr>
          <w:rFonts w:ascii="Times New Roman" w:hAnsi="Times New Roman" w:cs="Times New Roman" w:eastAsia="Times New Roman"/>
          <w:sz w:val="13"/>
          <w:szCs w:val="13"/>
          <w:color w:val="A7A8A8"/>
          <w:w w:val="100"/>
          <w:i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7A8A8"/>
          <w:w w:val="100"/>
          <w:i/>
        </w:rPr>
      </w:r>
      <w:r>
        <w:rPr>
          <w:rFonts w:ascii="Times New Roman" w:hAnsi="Times New Roman" w:cs="Times New Roman" w:eastAsia="Times New Roman"/>
          <w:sz w:val="13"/>
          <w:szCs w:val="13"/>
          <w:color w:val="A7A8A8"/>
          <w:spacing w:val="0"/>
          <w:w w:val="277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360" w:lineRule="exact"/>
        <w:ind w:right="-20"/>
        <w:jc w:val="left"/>
        <w:tabs>
          <w:tab w:pos="184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A7A8A8"/>
          <w:w w:val="84"/>
          <w:i/>
          <w:position w:val="7"/>
        </w:rPr>
        <w:t>"'i.T</w:t>
      </w:r>
      <w:r>
        <w:rPr>
          <w:rFonts w:ascii="Arial" w:hAnsi="Arial" w:cs="Arial" w:eastAsia="Arial"/>
          <w:sz w:val="14"/>
          <w:szCs w:val="14"/>
          <w:color w:val="A7A8A8"/>
          <w:spacing w:val="-21"/>
          <w:w w:val="100"/>
          <w:i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A7A8A8"/>
          <w:spacing w:val="-10"/>
          <w:w w:val="165"/>
          <w:position w:val="0"/>
        </w:rPr>
        <w:t>(</w:t>
      </w:r>
      <w:r>
        <w:rPr>
          <w:rFonts w:ascii="Times New Roman" w:hAnsi="Times New Roman" w:cs="Times New Roman" w:eastAsia="Times New Roman"/>
          <w:sz w:val="12"/>
          <w:szCs w:val="12"/>
          <w:color w:val="A7A8A8"/>
          <w:spacing w:val="0"/>
          <w:w w:val="108"/>
          <w:position w:val="7"/>
        </w:rPr>
        <w:t>A</w:t>
      </w:r>
      <w:r>
        <w:rPr>
          <w:rFonts w:ascii="Arial" w:hAnsi="Arial" w:cs="Arial" w:eastAsia="Arial"/>
          <w:sz w:val="14"/>
          <w:szCs w:val="14"/>
          <w:color w:val="A7A8A8"/>
          <w:spacing w:val="0"/>
          <w:w w:val="165"/>
          <w:position w:val="0"/>
        </w:rPr>
        <w:t>l</w:t>
      </w:r>
      <w:r>
        <w:rPr>
          <w:rFonts w:ascii="Arial" w:hAnsi="Arial" w:cs="Arial" w:eastAsia="Arial"/>
          <w:sz w:val="14"/>
          <w:szCs w:val="14"/>
          <w:color w:val="A7A8A8"/>
          <w:spacing w:val="-17"/>
          <w:w w:val="165"/>
          <w:position w:val="0"/>
        </w:rPr>
        <w:t>l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-56"/>
          <w:w w:val="155"/>
          <w:position w:val="7"/>
        </w:rPr>
        <w:t>?</w:t>
      </w:r>
      <w:r>
        <w:rPr>
          <w:rFonts w:ascii="Arial" w:hAnsi="Arial" w:cs="Arial" w:eastAsia="Arial"/>
          <w:sz w:val="14"/>
          <w:szCs w:val="14"/>
          <w:color w:val="A7A8A8"/>
          <w:spacing w:val="-5"/>
          <w:w w:val="164"/>
          <w:position w:val="0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-12"/>
          <w:w w:val="156"/>
          <w:position w:val="7"/>
        </w:rPr>
        <w:t>.</w:t>
      </w:r>
      <w:r>
        <w:rPr>
          <w:rFonts w:ascii="Arial" w:hAnsi="Arial" w:cs="Arial" w:eastAsia="Arial"/>
          <w:sz w:val="14"/>
          <w:szCs w:val="14"/>
          <w:color w:val="A7A8A8"/>
          <w:spacing w:val="-6"/>
          <w:w w:val="164"/>
          <w:position w:val="0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-7"/>
          <w:w w:val="156"/>
          <w:position w:val="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-37"/>
          <w:w w:val="92"/>
          <w:position w:val="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-4"/>
          <w:w w:val="156"/>
          <w:position w:val="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-87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0"/>
          <w:w w:val="156"/>
          <w:position w:val="7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-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-47"/>
          <w:w w:val="92"/>
          <w:position w:val="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-12"/>
          <w:w w:val="145"/>
          <w:position w:val="7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-24"/>
          <w:w w:val="92"/>
          <w:position w:val="0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-36"/>
          <w:w w:val="145"/>
          <w:position w:val="7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-55"/>
          <w:w w:val="92"/>
          <w:position w:val="0"/>
        </w:rPr>
        <w:t>v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0"/>
          <w:w w:val="145"/>
          <w:position w:val="7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-18"/>
          <w:w w:val="145"/>
          <w:position w:val="7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-50"/>
          <w:w w:val="145"/>
          <w:position w:val="7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0"/>
          <w:w w:val="92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0"/>
          <w:w w:val="100"/>
          <w:position w:val="0"/>
        </w:rPr>
      </w:r>
      <w:r>
        <w:rPr>
          <w:rFonts w:ascii="Arial" w:hAnsi="Arial" w:cs="Arial" w:eastAsia="Arial"/>
          <w:sz w:val="36"/>
          <w:szCs w:val="36"/>
          <w:color w:val="344991"/>
          <w:spacing w:val="0"/>
          <w:w w:val="201"/>
          <w:i/>
          <w:position w:val="0"/>
        </w:rPr>
        <w:t>rj-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  <w:cols w:num="2" w:equalWidth="0">
            <w:col w:w="3314" w:space="297"/>
            <w:col w:w="8009"/>
          </w:cols>
        </w:sectPr>
      </w:pPr>
      <w:rPr/>
    </w:p>
    <w:p>
      <w:pPr>
        <w:spacing w:before="32" w:after="0" w:line="240" w:lineRule="auto"/>
        <w:ind w:left="5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43.039993pt;margin-top:17.318743pt;width:59.52pt;height:17.280001pt;mso-position-horizontal-relative:page;mso-position-vertical-relative:paragraph;z-index:-14993" type="#_x0000_t75">
            <v:imagedata r:id="rId61" o:title=""/>
          </v:shape>
        </w:pict>
      </w:r>
      <w:r>
        <w:rPr/>
        <w:pict>
          <v:group style="position:absolute;margin-left:25.49831pt;margin-top:41.581059pt;width:549.590358pt;height:780.326444pt;mso-position-horizontal-relative:page;mso-position-vertical-relative:page;z-index:-14990" coordorigin="510,832" coordsize="10992,15607">
            <v:group style="position:absolute;left:517;top:858;width:10942;height:2" coordorigin="517,858" coordsize="10942,2">
              <v:shape style="position:absolute;left:517;top:858;width:10942;height:2" coordorigin="517,858" coordsize="10942,0" path="m517,858l11459,858e" filled="f" stroked="t" strokeweight=".718262pt" strokecolor="#575757">
                <v:path arrowok="t"/>
              </v:shape>
            </v:group>
            <v:group style="position:absolute;left:532;top:839;width:2;height:5464" coordorigin="532,839" coordsize="2,5464">
              <v:shape style="position:absolute;left:532;top:839;width:2;height:5464" coordorigin="532,839" coordsize="0,5464" path="m532,6303l532,839e" filled="f" stroked="t" strokeweight=".718262pt" strokecolor="#4F4F4F">
                <v:path arrowok="t"/>
              </v:shape>
            </v:group>
            <v:group style="position:absolute;left:2377;top:844;width:2;height:1543" coordorigin="2377,844" coordsize="2,1543">
              <v:shape style="position:absolute;left:2377;top:844;width:2;height:1543" coordorigin="2377,844" coordsize="0,1543" path="m2377,2387l2377,844e" filled="f" stroked="t" strokeweight=".957683pt" strokecolor="#707070">
                <v:path arrowok="t"/>
              </v:shape>
            </v:group>
            <v:group style="position:absolute;left:9141;top:848;width:2;height:1543" coordorigin="9141,848" coordsize="2,1543">
              <v:shape style="position:absolute;left:9141;top:848;width:2;height:1543" coordorigin="9141,848" coordsize="0,1543" path="m9141,2392l9141,848e" filled="f" stroked="t" strokeweight=".718262pt" strokecolor="#4F4F4F">
                <v:path arrowok="t"/>
              </v:shape>
            </v:group>
            <v:group style="position:absolute;left:522;top:2380;width:10942;height:2" coordorigin="522,2380" coordsize="10942,2">
              <v:shape style="position:absolute;left:522;top:2380;width:10942;height:2" coordorigin="522,2380" coordsize="10942,0" path="m522,2380l11463,2380e" filled="f" stroked="t" strokeweight=".718262pt" strokecolor="#575757">
                <v:path arrowok="t"/>
              </v:shape>
            </v:group>
            <v:group style="position:absolute;left:522;top:2622;width:10942;height:2" coordorigin="522,2622" coordsize="10942,2">
              <v:shape style="position:absolute;left:522;top:2622;width:10942;height:2" coordorigin="522,2622" coordsize="10942,0" path="m522,2622l11463,2622e" filled="f" stroked="t" strokeweight=".718262pt" strokecolor="#545454">
                <v:path arrowok="t"/>
              </v:shape>
            </v:group>
            <v:group style="position:absolute;left:522;top:2862;width:10942;height:2" coordorigin="522,2862" coordsize="10942,2">
              <v:shape style="position:absolute;left:522;top:2862;width:10942;height:2" coordorigin="522,2862" coordsize="10942,0" path="m522,2862l11463,2862e" filled="f" stroked="t" strokeweight=".718262pt" strokecolor="#545454">
                <v:path arrowok="t"/>
              </v:shape>
            </v:group>
            <v:group style="position:absolute;left:522;top:3101;width:10942;height:2" coordorigin="522,3101" coordsize="10942,2">
              <v:shape style="position:absolute;left:522;top:3101;width:10942;height:2" coordorigin="522,3101" coordsize="10942,0" path="m522,3101l11463,3101e" filled="f" stroked="t" strokeweight=".718262pt" strokecolor="#4F4F4F">
                <v:path arrowok="t"/>
              </v:shape>
            </v:group>
            <v:group style="position:absolute;left:522;top:3341;width:10946;height:2" coordorigin="522,3341" coordsize="10946,2">
              <v:shape style="position:absolute;left:522;top:3341;width:10946;height:2" coordorigin="522,3341" coordsize="10946,0" path="m522,3341l11468,3341e" filled="f" stroked="t" strokeweight=".718262pt" strokecolor="#545454">
                <v:path arrowok="t"/>
              </v:shape>
            </v:group>
            <v:group style="position:absolute;left:11471;top:3533;width:2;height:12874" coordorigin="11471,3533" coordsize="2,12874">
              <v:shape style="position:absolute;left:11471;top:3533;width:2;height:12874" coordorigin="11471,3533" coordsize="0,12874" path="m11471,16407l11471,3533e" filled="f" stroked="t" strokeweight=".718262pt" strokecolor="#5B5B5B">
                <v:path arrowok="t"/>
              </v:shape>
            </v:group>
            <v:group style="position:absolute;left:522;top:3583;width:10946;height:2" coordorigin="522,3583" coordsize="10946,2">
              <v:shape style="position:absolute;left:522;top:3583;width:10946;height:2" coordorigin="522,3583" coordsize="10946,0" path="m522,3583l11468,3583e" filled="f" stroked="t" strokeweight=".478842pt" strokecolor="#4B4B4B">
                <v:path arrowok="t"/>
              </v:shape>
            </v:group>
            <v:group style="position:absolute;left:3850;top:3571;width:2;height:753" coordorigin="3850,3571" coordsize="2,753">
              <v:shape style="position:absolute;left:3850;top:3571;width:2;height:753" coordorigin="3850,3571" coordsize="0,753" path="m3850,4323l3850,3571e" filled="f" stroked="t" strokeweight=".957683pt" strokecolor="#676767">
                <v:path arrowok="t"/>
              </v:shape>
            </v:group>
            <v:group style="position:absolute;left:6970;top:3576;width:2;height:748" coordorigin="6970,3576" coordsize="2,748">
              <v:shape style="position:absolute;left:6970;top:3576;width:2;height:748" coordorigin="6970,3576" coordsize="0,748" path="m6970,4323l6970,3576e" filled="f" stroked="t" strokeweight=".957683pt" strokecolor="#575757">
                <v:path arrowok="t"/>
              </v:shape>
            </v:group>
            <v:group style="position:absolute;left:6962;top:3952;width:4511;height:2" coordorigin="6962,3952" coordsize="4511,2">
              <v:shape style="position:absolute;left:6962;top:3952;width:4511;height:2" coordorigin="6962,3952" coordsize="4511,0" path="m6962,3952l11473,3952e" filled="f" stroked="t" strokeweight=".478842pt" strokecolor="#3F3F3F">
                <v:path arrowok="t"/>
              </v:shape>
            </v:group>
            <v:group style="position:absolute;left:2380;top:4304;width:2;height:1802" coordorigin="2380,4304" coordsize="2,1802">
              <v:shape style="position:absolute;left:2380;top:4304;width:2;height:1802" coordorigin="2380,4304" coordsize="0,1802" path="m2380,6106l2380,4304e" filled="f" stroked="t" strokeweight=".478842pt" strokecolor="#232323">
                <v:path arrowok="t"/>
              </v:shape>
            </v:group>
            <v:group style="position:absolute;left:527;top:4316;width:10946;height:2" coordorigin="527,4316" coordsize="10946,2">
              <v:shape style="position:absolute;left:527;top:4316;width:10946;height:2" coordorigin="527,4316" coordsize="10946,0" path="m527,4316l11473,4316e" filled="f" stroked="t" strokeweight=".957683pt" strokecolor="#575757">
                <v:path arrowok="t"/>
              </v:shape>
            </v:group>
            <v:group style="position:absolute;left:527;top:4597;width:10942;height:2" coordorigin="527,4597" coordsize="10942,2">
              <v:shape style="position:absolute;left:527;top:4597;width:10942;height:2" coordorigin="527,4597" coordsize="10942,0" path="m527,4597l11468,4597e" filled="f" stroked="t" strokeweight=".718262pt" strokecolor="#575757">
                <v:path arrowok="t"/>
              </v:shape>
            </v:group>
            <v:group style="position:absolute;left:2375;top:4839;width:9093;height:2" coordorigin="2375,4839" coordsize="9093,2">
              <v:shape style="position:absolute;left:2375;top:4839;width:9093;height:2" coordorigin="2375,4839" coordsize="9093,0" path="m2375,4839l11468,4839e" filled="f" stroked="t" strokeweight=".718262pt" strokecolor="#676767">
                <v:path arrowok="t"/>
              </v:shape>
            </v:group>
            <v:group style="position:absolute;left:4911;top:4827;width:2;height:2186" coordorigin="4911,4827" coordsize="2,2186">
              <v:shape style="position:absolute;left:4911;top:4827;width:2;height:2186" coordorigin="4911,4827" coordsize="0,2186" path="m4911,7012l4911,4827e" filled="f" stroked="t" strokeweight=".478842pt" strokecolor="#383838">
                <v:path arrowok="t"/>
              </v:shape>
            </v:group>
            <v:group style="position:absolute;left:4899;top:5328;width:6574;height:2" coordorigin="4899,5328" coordsize="6574,2">
              <v:shape style="position:absolute;left:4899;top:5328;width:6574;height:2" coordorigin="4899,5328" coordsize="6574,0" path="m4899,5328l11473,5328e" filled="f" stroked="t" strokeweight=".718262pt" strokecolor="#575757">
                <v:path arrowok="t"/>
              </v:shape>
            </v:group>
            <v:group style="position:absolute;left:4903;top:5567;width:6570;height:2" coordorigin="4903,5567" coordsize="6570,2">
              <v:shape style="position:absolute;left:4903;top:5567;width:6570;height:2" coordorigin="4903,5567" coordsize="6570,0" path="m4903,5567l11473,5567e" filled="f" stroked="t" strokeweight=".718262pt" strokecolor="#545454">
                <v:path arrowok="t"/>
              </v:shape>
            </v:group>
            <v:group style="position:absolute;left:4903;top:5807;width:6570;height:2" coordorigin="4903,5807" coordsize="6570,2">
              <v:shape style="position:absolute;left:4903;top:5807;width:6570;height:2" coordorigin="4903,5807" coordsize="6570,0" path="m4903,5807l11473,5807e" filled="f" stroked="t" strokeweight=".718262pt" strokecolor="#545454">
                <v:path arrowok="t"/>
              </v:shape>
            </v:group>
            <v:group style="position:absolute;left:2375;top:6049;width:9098;height:2" coordorigin="2375,6049" coordsize="9098,2">
              <v:shape style="position:absolute;left:2375;top:6049;width:9098;height:2" coordorigin="2375,6049" coordsize="9098,0" path="m2375,6049l11473,6049e" filled="f" stroked="t" strokeweight=".718262pt" strokecolor="#575757">
                <v:path arrowok="t"/>
              </v:shape>
            </v:group>
            <v:group style="position:absolute;left:2394;top:6106;width:2;height:10310" coordorigin="2394,6106" coordsize="2,10310">
              <v:shape style="position:absolute;left:2394;top:6106;width:2;height:10310" coordorigin="2394,6106" coordsize="0,10310" path="m2394,16417l2394,6106e" filled="f" stroked="t" strokeweight=".718262pt" strokecolor="#343434">
                <v:path arrowok="t"/>
              </v:shape>
            </v:group>
            <v:group style="position:absolute;left:685;top:6289;width:10793;height:2" coordorigin="685,6289" coordsize="10793,2">
              <v:shape style="position:absolute;left:685;top:6289;width:10793;height:2" coordorigin="685,6289" coordsize="10793,0" path="m685,6289l11478,6289e" filled="f" stroked="t" strokeweight=".718262pt" strokecolor="#575757">
                <v:path arrowok="t"/>
              </v:shape>
            </v:group>
            <v:group style="position:absolute;left:7834;top:6284;width:2;height:724" coordorigin="7834,6284" coordsize="2,724">
              <v:shape style="position:absolute;left:7834;top:6284;width:2;height:724" coordorigin="7834,6284" coordsize="0,724" path="m7834,7008l7834,6284e" filled="f" stroked="t" strokeweight=".478842pt" strokecolor="#383838">
                <v:path arrowok="t"/>
              </v:shape>
            </v:group>
            <v:group style="position:absolute;left:2375;top:6763;width:9103;height:2" coordorigin="2375,6763" coordsize="9103,2">
              <v:shape style="position:absolute;left:2375;top:6763;width:9103;height:2" coordorigin="2375,6763" coordsize="9103,0" path="m2375,6763l11478,6763e" filled="f" stroked="t" strokeweight=".718262pt" strokecolor="#575757">
                <v:path arrowok="t"/>
              </v:shape>
            </v:group>
            <v:group style="position:absolute;left:2375;top:7003;width:9103;height:2" coordorigin="2375,7003" coordsize="9103,2">
              <v:shape style="position:absolute;left:2375;top:7003;width:9103;height:2" coordorigin="2375,7003" coordsize="9103,0" path="m2375,7003l11478,7003e" filled="f" stroked="t" strokeweight=".718262pt" strokecolor="#575757">
                <v:path arrowok="t"/>
              </v:shape>
            </v:group>
            <v:group style="position:absolute;left:534;top:6543;width:2;height:4323" coordorigin="534,6543" coordsize="2,4323">
              <v:shape style="position:absolute;left:534;top:6543;width:2;height:4323" coordorigin="534,6543" coordsize="0,4323" path="m534,10866l534,6543e" filled="f" stroked="t" strokeweight=".957683pt" strokecolor="#575757">
                <v:path arrowok="t"/>
              </v:shape>
            </v:group>
            <v:group style="position:absolute;left:532;top:7247;width:10946;height:2" coordorigin="532,7247" coordsize="10946,2">
              <v:shape style="position:absolute;left:532;top:7247;width:10946;height:2" coordorigin="532,7247" coordsize="10946,0" path="m532,7247l11478,7247e" filled="f" stroked="t" strokeweight=".718262pt" strokecolor="#545454">
                <v:path arrowok="t"/>
              </v:shape>
            </v:group>
            <v:group style="position:absolute;left:532;top:7717;width:10946;height:2" coordorigin="532,7717" coordsize="10946,2">
              <v:shape style="position:absolute;left:532;top:7717;width:10946;height:2" coordorigin="532,7717" coordsize="10946,0" path="m532,7717l11478,7717e" filled="f" stroked="t" strokeweight=".718262pt" strokecolor="#4F4F4F">
                <v:path arrowok="t"/>
              </v:shape>
            </v:group>
            <v:group style="position:absolute;left:4913;top:7712;width:2;height:738" coordorigin="4913,7712" coordsize="2,738">
              <v:shape style="position:absolute;left:4913;top:7712;width:2;height:738" coordorigin="4913,7712" coordsize="0,738" path="m4913,8450l4913,7712e" filled="f" stroked="t" strokeweight=".718262pt" strokecolor="#2F2F2F">
                <v:path arrowok="t"/>
              </v:shape>
            </v:group>
            <v:group style="position:absolute;left:4908;top:7961;width:6570;height:2" coordorigin="4908,7961" coordsize="6570,2">
              <v:shape style="position:absolute;left:4908;top:7961;width:6570;height:2" coordorigin="4908,7961" coordsize="6570,0" path="m4908,7961l11478,7961e" filled="f" stroked="t" strokeweight=".718262pt" strokecolor="#5B5B5B">
                <v:path arrowok="t"/>
              </v:shape>
            </v:group>
            <v:group style="position:absolute;left:4908;top:8201;width:6570;height:2" coordorigin="4908,8201" coordsize="6570,2">
              <v:shape style="position:absolute;left:4908;top:8201;width:6570;height:2" coordorigin="4908,8201" coordsize="6570,0" path="m4908,8201l11478,8201e" filled="f" stroked="t" strokeweight=".718262pt" strokecolor="#575757">
                <v:path arrowok="t"/>
              </v:shape>
            </v:group>
            <v:group style="position:absolute;left:532;top:8441;width:10951;height:2" coordorigin="532,8441" coordsize="10951,2">
              <v:shape style="position:absolute;left:532;top:8441;width:10951;height:2" coordorigin="532,8441" coordsize="10951,0" path="m532,8441l11483,8441e" filled="f" stroked="t" strokeweight=".718262pt" strokecolor="#575757">
                <v:path arrowok="t"/>
              </v:shape>
            </v:group>
            <v:group style="position:absolute;left:532;top:9251;width:10951;height:2" coordorigin="532,9251" coordsize="10951,2">
              <v:shape style="position:absolute;left:532;top:9251;width:10951;height:2" coordorigin="532,9251" coordsize="10951,0" path="m532,9251l11483,9251e" filled="f" stroked="t" strokeweight=".718262pt" strokecolor="#545454">
                <v:path arrowok="t"/>
              </v:shape>
            </v:group>
            <v:group style="position:absolute;left:532;top:10185;width:10951;height:2" coordorigin="532,10185" coordsize="10951,2">
              <v:shape style="position:absolute;left:532;top:10185;width:10951;height:2" coordorigin="532,10185" coordsize="10951,0" path="m532,10185l11483,10185e" filled="f" stroked="t" strokeweight=".718262pt" strokecolor="#575757">
                <v:path arrowok="t"/>
              </v:shape>
            </v:group>
            <v:group style="position:absolute;left:527;top:10670;width:10961;height:2" coordorigin="527,10670" coordsize="10961,2">
              <v:shape style="position:absolute;left:527;top:10670;width:10961;height:2" coordorigin="527,10670" coordsize="10961,0" path="m527,10670l11487,10670e" filled="f" stroked="t" strokeweight=".718262pt" strokecolor="#606060">
                <v:path arrowok="t"/>
              </v:shape>
            </v:group>
            <v:group style="position:absolute;left:536;top:10425;width:10946;height:2" coordorigin="536,10425" coordsize="10946,2">
              <v:shape style="position:absolute;left:536;top:10425;width:10946;height:2" coordorigin="536,10425" coordsize="10946,0" path="m536,10425l11483,10425e" filled="f" stroked="t" strokeweight=".718262pt" strokecolor="#5B5B5B">
                <v:path arrowok="t"/>
              </v:shape>
            </v:group>
            <v:group style="position:absolute;left:543;top:11087;width:2;height:5344" coordorigin="543,11087" coordsize="2,5344">
              <v:shape style="position:absolute;left:543;top:11087;width:2;height:5344" coordorigin="543,11087" coordsize="0,5344" path="m543,16431l543,11087e" filled="f" stroked="t" strokeweight=".718262pt" strokecolor="#444444">
                <v:path arrowok="t"/>
              </v:shape>
            </v:group>
            <v:group style="position:absolute;left:532;top:11149;width:10956;height:2" coordorigin="532,11149" coordsize="10956,2">
              <v:shape style="position:absolute;left:532;top:11149;width:10956;height:2" coordorigin="532,11149" coordsize="10956,0" path="m532,11149l11487,11149e" filled="f" stroked="t" strokeweight=".718262pt" strokecolor="#5B5B5B">
                <v:path arrowok="t"/>
              </v:shape>
            </v:group>
            <v:group style="position:absolute;left:1827;top:11379;width:2;height:5038" coordorigin="1827,11379" coordsize="2,5038">
              <v:shape style="position:absolute;left:1827;top:11379;width:2;height:5038" coordorigin="1827,11379" coordsize="0,5038" path="m1827,16417l1827,11379e" filled="f" stroked="t" strokeweight=".957683pt" strokecolor="#4B4B4B">
                <v:path arrowok="t"/>
              </v:shape>
            </v:group>
            <v:group style="position:absolute;left:532;top:11389;width:10956;height:2" coordorigin="532,11389" coordsize="10956,2">
              <v:shape style="position:absolute;left:532;top:11389;width:10956;height:2" coordorigin="532,11389" coordsize="10956,0" path="m532,11389l11487,11389e" filled="f" stroked="t" strokeweight=".718262pt" strokecolor="#606060">
                <v:path arrowok="t"/>
              </v:shape>
            </v:group>
            <v:group style="position:absolute;left:1372;top:11379;width:2;height:5042" coordorigin="1372,11379" coordsize="2,5042">
              <v:shape style="position:absolute;left:1372;top:11379;width:2;height:5042" coordorigin="1372,11379" coordsize="0,5042" path="m1372,16421l1372,11379e" filled="f" stroked="t" strokeweight=".478842pt" strokecolor="#343434">
                <v:path arrowok="t"/>
              </v:shape>
            </v:group>
            <v:group style="position:absolute;left:7391;top:11379;width:2;height:5038" coordorigin="7391,11379" coordsize="2,5038">
              <v:shape style="position:absolute;left:7391;top:11379;width:2;height:5038" coordorigin="7391,11379" coordsize="0,5038" path="m7391,16417l7391,11379e" filled="f" stroked="t" strokeweight=".718262pt" strokecolor="#4B4B4B">
                <v:path arrowok="t"/>
              </v:shape>
            </v:group>
            <v:group style="position:absolute;left:532;top:11628;width:10956;height:2" coordorigin="532,11628" coordsize="10956,2">
              <v:shape style="position:absolute;left:532;top:11628;width:10956;height:2" coordorigin="532,11628" coordsize="10956,0" path="m532,11628l11487,11628e" filled="f" stroked="t" strokeweight=".718262pt" strokecolor="#4F4F4F">
                <v:path arrowok="t"/>
              </v:shape>
            </v:group>
            <v:group style="position:absolute;left:551;top:16405;width:10946;height:2" coordorigin="551,16405" coordsize="10946,2">
              <v:shape style="position:absolute;left:551;top:16405;width:10946;height:2" coordorigin="551,16405" coordsize="10946,0" path="m551,16405l11497,16405e" filled="f" stroked="t" strokeweight=".478842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right="-73"/>
        <w:jc w:val="left"/>
        <w:tabs>
          <w:tab w:pos="22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A7A8A8"/>
          <w:spacing w:val="0"/>
          <w:w w:val="100"/>
        </w:rPr>
        <w:t>tfJ</w:t>
      </w:r>
      <w:r>
        <w:rPr>
          <w:rFonts w:ascii="Arial" w:hAnsi="Arial" w:cs="Arial" w:eastAsia="Arial"/>
          <w:sz w:val="22"/>
          <w:szCs w:val="22"/>
          <w:color w:val="A7A8A8"/>
          <w:spacing w:val="-2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A7A8A8"/>
          <w:spacing w:val="0"/>
          <w:w w:val="79"/>
        </w:rPr>
        <w:t>Y</w:t>
      </w:r>
      <w:r>
        <w:rPr>
          <w:rFonts w:ascii="Arial" w:hAnsi="Arial" w:cs="Arial" w:eastAsia="Arial"/>
          <w:sz w:val="22"/>
          <w:szCs w:val="22"/>
          <w:color w:val="A7A8A8"/>
          <w:spacing w:val="0"/>
          <w:w w:val="79"/>
        </w:rPr>
        <w:t>U</w:t>
      </w:r>
      <w:r>
        <w:rPr>
          <w:rFonts w:ascii="Arial" w:hAnsi="Arial" w:cs="Arial" w:eastAsia="Arial"/>
          <w:sz w:val="22"/>
          <w:szCs w:val="22"/>
          <w:color w:val="A7A8A8"/>
          <w:spacing w:val="14"/>
          <w:w w:val="79"/>
        </w:rPr>
        <w:t> </w:t>
      </w:r>
      <w:r>
        <w:rPr>
          <w:rFonts w:ascii="Arial" w:hAnsi="Arial" w:cs="Arial" w:eastAsia="Arial"/>
          <w:sz w:val="22"/>
          <w:szCs w:val="22"/>
          <w:color w:val="A7A8A8"/>
          <w:spacing w:val="0"/>
          <w:w w:val="79"/>
        </w:rPr>
        <w:t>1tı</w:t>
      </w:r>
      <w:r>
        <w:rPr>
          <w:rFonts w:ascii="Arial" w:hAnsi="Arial" w:cs="Arial" w:eastAsia="Arial"/>
          <w:sz w:val="22"/>
          <w:szCs w:val="22"/>
          <w:color w:val="A7A8A8"/>
          <w:spacing w:val="4"/>
          <w:w w:val="79"/>
        </w:rPr>
        <w:t> </w:t>
      </w:r>
      <w:r>
        <w:rPr>
          <w:rFonts w:ascii="Arial" w:hAnsi="Arial" w:cs="Arial" w:eastAsia="Arial"/>
          <w:sz w:val="21"/>
          <w:szCs w:val="21"/>
          <w:color w:val="A7A8A8"/>
          <w:spacing w:val="0"/>
          <w:w w:val="100"/>
        </w:rPr>
        <w:t>8</w:t>
      </w:r>
      <w:r>
        <w:rPr>
          <w:rFonts w:ascii="Arial" w:hAnsi="Arial" w:cs="Arial" w:eastAsia="Arial"/>
          <w:sz w:val="21"/>
          <w:szCs w:val="21"/>
          <w:color w:val="A7A8A8"/>
          <w:spacing w:val="0"/>
          <w:w w:val="100"/>
        </w:rPr>
        <w:t>\</w:t>
      </w:r>
      <w:r>
        <w:rPr>
          <w:rFonts w:ascii="Arial" w:hAnsi="Arial" w:cs="Arial" w:eastAsia="Arial"/>
          <w:sz w:val="21"/>
          <w:szCs w:val="21"/>
          <w:color w:val="A7A8A8"/>
          <w:spacing w:val="0"/>
          <w:w w:val="100"/>
        </w:rPr>
        <w:t>jl</w:t>
      </w:r>
      <w:r>
        <w:rPr>
          <w:rFonts w:ascii="Arial" w:hAnsi="Arial" w:cs="Arial" w:eastAsia="Arial"/>
          <w:sz w:val="21"/>
          <w:szCs w:val="21"/>
          <w:color w:val="A7A8A8"/>
          <w:spacing w:val="-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A7A8A8"/>
          <w:spacing w:val="0"/>
          <w:w w:val="98"/>
        </w:rPr>
        <w:t>J</w:t>
      </w:r>
      <w:r>
        <w:rPr>
          <w:rFonts w:ascii="Arial" w:hAnsi="Arial" w:cs="Arial" w:eastAsia="Arial"/>
          <w:sz w:val="21"/>
          <w:szCs w:val="21"/>
          <w:color w:val="A7A8A8"/>
          <w:spacing w:val="0"/>
          <w:w w:val="93"/>
        </w:rPr>
        <w:t>/\</w:t>
      </w:r>
      <w:r>
        <w:rPr>
          <w:rFonts w:ascii="Arial" w:hAnsi="Arial" w:cs="Arial" w:eastAsia="Arial"/>
          <w:sz w:val="21"/>
          <w:szCs w:val="21"/>
          <w:color w:val="A7A8A8"/>
          <w:spacing w:val="0"/>
          <w:w w:val="94"/>
        </w:rPr>
        <w:t>r</w:t>
      </w:r>
      <w:r>
        <w:rPr>
          <w:rFonts w:ascii="Arial" w:hAnsi="Arial" w:cs="Arial" w:eastAsia="Arial"/>
          <w:sz w:val="21"/>
          <w:szCs w:val="21"/>
          <w:color w:val="A7A8A8"/>
          <w:spacing w:val="9"/>
          <w:w w:val="94"/>
        </w:rPr>
        <w:t>e</w:t>
      </w:r>
      <w:r>
        <w:rPr>
          <w:rFonts w:ascii="Arial" w:hAnsi="Arial" w:cs="Arial" w:eastAsia="Arial"/>
          <w:sz w:val="21"/>
          <w:szCs w:val="21"/>
          <w:color w:val="A7A8A8"/>
          <w:spacing w:val="0"/>
          <w:w w:val="73"/>
        </w:rPr>
        <w:t>i!·</w:t>
      </w:r>
      <w:r>
        <w:rPr>
          <w:rFonts w:ascii="Arial" w:hAnsi="Arial" w:cs="Arial" w:eastAsia="Arial"/>
          <w:sz w:val="21"/>
          <w:szCs w:val="21"/>
          <w:color w:val="A7A8A8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A7A8A8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44991"/>
          <w:spacing w:val="0"/>
          <w:w w:val="42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ÖZDEMİR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00"/>
          <w:cols w:num="3" w:equalWidth="0">
            <w:col w:w="944" w:space="1756"/>
            <w:col w:w="2281" w:space="143"/>
            <w:col w:w="6496"/>
          </w:cols>
        </w:sectPr>
      </w:pPr>
      <w:rPr/>
    </w:p>
    <w:p>
      <w:pPr>
        <w:spacing w:before="60" w:after="0" w:line="220" w:lineRule="auto"/>
        <w:ind w:left="613" w:right="-178" w:firstLine="14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05"/>
          <w:szCs w:val="105"/>
          <w:color w:val="3D3D3D"/>
          <w:spacing w:val="-611"/>
          <w:w w:val="120"/>
          <w:b/>
          <w:bCs/>
          <w:position w:val="14"/>
        </w:rPr>
        <w:t>1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6"/>
          <w:position w:val="0"/>
        </w:rPr>
        <w:t>IZMIR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6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85"/>
          <w:b/>
          <w:bCs/>
          <w:position w:val="0"/>
        </w:rPr>
        <w:t>BÜYÜKŞEHIR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85"/>
          <w:b/>
          <w:bCs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0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-37" w:right="523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94.399994pt;margin-top:10.775318pt;width:41.663091pt;height:29.609143pt;mso-position-horizontal-relative:page;mso-position-vertical-relative:paragraph;z-index:-14987" coordorigin="9888,216" coordsize="833,592">
            <v:shape style="position:absolute;left:9888;top:270;width:826;height:538" type="#_x0000_t75">
              <v:imagedata r:id="rId62" o:title=""/>
            </v:shape>
            <v:group style="position:absolute;left:9950;top:244;width:742;height:2" coordorigin="9950,244" coordsize="742,2">
              <v:shape style="position:absolute;left:9950;top:244;width:742;height:2" coordorigin="9950,244" coordsize="742,0" path="m9950,244l10693,244e" filled="f" stroked="t" strokeweight="2.873049pt" strokecolor="#7C838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6" w:lineRule="exact"/>
        <w:ind w:left="51" w:right="535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6" w:lineRule="exact"/>
        <w:ind w:left="3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</w:rPr>
        <w:t>Mü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hal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MüdliriDğü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1" w:lineRule="exact"/>
        <w:ind w:left="592" w:right="595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YANGIN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80" w:bottom="280" w:left="220" w:right="160"/>
          <w:cols w:num="2" w:equalWidth="0">
            <w:col w:w="1636" w:space="1792"/>
            <w:col w:w="8112"/>
          </w:cols>
        </w:sectPr>
      </w:pPr>
      <w:rPr/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tabs>
          <w:tab w:pos="1480" w:val="left"/>
          <w:tab w:pos="3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w w:val="9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:09/05/2017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B.ildirim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30" w:right="-20"/>
        <w:jc w:val="left"/>
        <w:tabs>
          <w:tab w:pos="1480" w:val="left"/>
          <w:tab w:pos="3200" w:val="left"/>
          <w:tab w:pos="4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8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09/05/2017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No</w:t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2915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3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-1"/>
        </w:rPr>
        <w:t>13ildiri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7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3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-1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6108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6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76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4"/>
          <w:w w:val="11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5"/>
          <w:position w:val="-1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4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6"/>
          <w:w w:val="11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9"/>
          <w:position w:val="-1"/>
        </w:rPr>
        <w:t>-Bornova/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12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9"/>
          <w:w w:val="9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3:20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fe!: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-8"/>
          <w:w w:val="173"/>
        </w:rPr>
        <w:t>ı</w:t>
      </w:r>
      <w:r>
        <w:rPr>
          <w:rFonts w:ascii="Arial" w:hAnsi="Arial" w:cs="Arial" w:eastAsia="Arial"/>
          <w:sz w:val="25"/>
          <w:szCs w:val="25"/>
          <w:color w:val="3D3D3D"/>
          <w:spacing w:val="12"/>
          <w:w w:val="21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  <w:cols w:num="2" w:equalWidth="0">
            <w:col w:w="5271" w:space="318"/>
            <w:col w:w="5951"/>
          </w:cols>
        </w:sectPr>
      </w:pPr>
      <w:rPr/>
    </w:p>
    <w:p>
      <w:pPr>
        <w:spacing w:before="0" w:after="0" w:line="254" w:lineRule="exact"/>
        <w:ind w:left="130" w:right="-20"/>
        <w:jc w:val="left"/>
        <w:tabs>
          <w:tab w:pos="14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9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29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</w:rPr>
        <w:t>610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8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1"/>
          <w:w w:val="10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9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9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akkabı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7"/>
          <w:b/>
          <w:bCs/>
        </w:rPr>
        <w:t>imi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7"/>
          <w:b/>
          <w:bCs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7"/>
          <w:w w:val="87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Ltd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Pzl.Şti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ıkkent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4"/>
          <w:w w:val="12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Bor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1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iZ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2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</w:rPr>
        <w:t>IR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4" w:after="0" w:line="240" w:lineRule="auto"/>
        <w:ind w:left="120" w:right="-20"/>
        <w:jc w:val="left"/>
        <w:tabs>
          <w:tab w:pos="1480" w:val="left"/>
          <w:tab w:pos="378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2"/>
          <w:w w:val="11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2"/>
          <w:w w:val="11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7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4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6" w:lineRule="exact"/>
        <w:ind w:left="120" w:right="-20"/>
        <w:jc w:val="left"/>
        <w:tabs>
          <w:tab w:pos="366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-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3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86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6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7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75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7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-1"/>
        </w:rPr>
        <w:t>pını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-1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3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-1"/>
        </w:rPr>
        <w:t>nım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74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1"/>
          <w:w w:val="102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-1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368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0.344971pt;margin-top:2.912442pt;width:6.1pt;height:20pt;mso-position-horizontal-relative:page;mso-position-vertical-relative:paragraph;z-index:-14983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B1B1B1"/>
                      <w:spacing w:val="0"/>
                      <w:w w:val="61"/>
                    </w:rPr>
                    <w:t>J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w w:val="9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u w:val="single" w:color="000000"/>
          <w:position w:val="-3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u w:val="single" w:color="000000"/>
          <w:position w:val="-3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u w:val="single" w:color="000000"/>
          <w:position w:val="-3"/>
        </w:rPr>
        <w:t>etonarm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u w:val="single" w:color="0000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89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4"/>
          <w:u w:val="single" w:color="0000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4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8"/>
          <w:u w:val="single" w:color="000000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8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9"/>
          <w:u w:val="single" w:color="0000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9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9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9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9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u w:val="single" w:color="000000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u w:val="single" w:color="000000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u w:val="single" w:color="000000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0"/>
          <w:u w:val="single" w:color="000000"/>
          <w:position w:val="-3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9"/>
          <w:u w:val="single" w:color="000000"/>
          <w:position w:val="-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9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8"/>
          <w:u w:val="single" w:color="000000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8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9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9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9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7"/>
          <w:u w:val="single" w:color="000000"/>
          <w:position w:val="-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7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3"/>
          <w:w w:val="87"/>
          <w:u w:val="single" w:color="0000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3"/>
          <w:w w:val="87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3"/>
          <w:w w:val="87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u w:val="single" w:color="000000"/>
          <w:position w:val="-3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u w:val="single" w:color="000000"/>
          <w:position w:val="-3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87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u w:val="single" w:color="000000"/>
          <w:position w:val="-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7"/>
          <w:u w:val="single" w:color="000000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7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7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7"/>
          <w:u w:val="single" w:color="000000"/>
          <w:position w:val="-3"/>
        </w:rPr>
        <w:t>ğer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7"/>
          <w:position w:val="-3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5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3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3"/>
        </w:rPr>
        <w:t>.....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4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4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3"/>
        </w:rPr>
        <w:t>.........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0"/>
          <w:position w:val="-3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-8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0"/>
          <w:position w:val="-3"/>
        </w:rPr>
        <w:t>.........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-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3"/>
        </w:rPr>
        <w:t>.........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3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-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3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1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-3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3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4032" w:right="-20"/>
        <w:jc w:val="left"/>
        <w:tabs>
          <w:tab w:pos="4500" w:val="left"/>
          <w:tab w:pos="5100" w:val="left"/>
          <w:tab w:pos="560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  <w:position w:val="1"/>
        </w:rPr>
        <w:t>X</w:t>
      </w:r>
      <w:r>
        <w:rPr>
          <w:rFonts w:ascii="Arial" w:hAnsi="Arial" w:cs="Arial" w:eastAsia="Arial"/>
          <w:sz w:val="17"/>
          <w:szCs w:val="17"/>
          <w:color w:val="3D3D3D"/>
          <w:spacing w:val="-46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3"/>
          <w:szCs w:val="33"/>
          <w:color w:val="575757"/>
          <w:spacing w:val="0"/>
          <w:w w:val="44"/>
          <w:b/>
          <w:bCs/>
          <w:position w:val="1"/>
        </w:rPr>
        <w:t>ı</w:t>
      </w:r>
      <w:r>
        <w:rPr>
          <w:rFonts w:ascii="Arial" w:hAnsi="Arial" w:cs="Arial" w:eastAsia="Arial"/>
          <w:sz w:val="33"/>
          <w:szCs w:val="33"/>
          <w:color w:val="575757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3"/>
          <w:szCs w:val="33"/>
          <w:color w:val="575757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3"/>
          <w:szCs w:val="33"/>
          <w:color w:val="3D3D3D"/>
          <w:spacing w:val="0"/>
          <w:w w:val="44"/>
          <w:b/>
          <w:bCs/>
          <w:position w:val="1"/>
        </w:rPr>
        <w:t>ı</w:t>
      </w:r>
      <w:r>
        <w:rPr>
          <w:rFonts w:ascii="Arial" w:hAnsi="Arial" w:cs="Arial" w:eastAsia="Arial"/>
          <w:sz w:val="33"/>
          <w:szCs w:val="33"/>
          <w:color w:val="3D3D3D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3"/>
          <w:szCs w:val="33"/>
          <w:color w:val="3D3D3D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44"/>
          <w:position w:val="1"/>
        </w:rPr>
        <w:t>j</w:t>
      </w:r>
      <w:r>
        <w:rPr>
          <w:rFonts w:ascii="Arial" w:hAnsi="Arial" w:cs="Arial" w:eastAsia="Arial"/>
          <w:sz w:val="23"/>
          <w:szCs w:val="23"/>
          <w:color w:val="B1B1B1"/>
          <w:spacing w:val="-24"/>
          <w:w w:val="44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0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61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85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4"/>
          <w:w w:val="85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8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4"/>
          <w:w w:val="102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1"/>
        </w:rPr>
        <w:t>13:45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70" w:lineRule="atLeast"/>
        <w:ind w:left="2165" w:right="2280" w:firstLine="-2049"/>
        <w:jc w:val="left"/>
        <w:tabs>
          <w:tab w:pos="2160" w:val="left"/>
          <w:tab w:pos="6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7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7"/>
        </w:rPr>
        <w:t>Sahi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4"/>
          <w:w w:val="8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Yıldırımla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4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14"/>
          <w:w w:val="8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4"/>
        </w:rPr>
        <w:t>ra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8"/>
          <w:w w:val="8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3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rdoğa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ULER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8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11"/>
          <w:w w:val="8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7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9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vuzALTUN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6" w:lineRule="exact"/>
        <w:ind w:left="12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9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217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20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1"/>
        </w:rPr>
        <w:t>106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44" w:right="238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26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2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</w:rPr>
        <w:t>13: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9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:13:22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2" w:lineRule="auto"/>
        <w:ind w:right="343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-11"/>
          <w:w w:val="1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8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220" w:right="160"/>
          <w:cols w:num="3" w:equalWidth="0">
            <w:col w:w="589" w:space="1576"/>
            <w:col w:w="1988" w:space="597"/>
            <w:col w:w="6790"/>
          </w:cols>
        </w:sectPr>
      </w:pPr>
      <w:rPr/>
    </w:p>
    <w:p>
      <w:pPr>
        <w:spacing w:before="17" w:after="0" w:line="226" w:lineRule="exact"/>
        <w:ind w:left="2174" w:right="-20"/>
        <w:jc w:val="left"/>
        <w:tabs>
          <w:tab w:pos="3640" w:val="left"/>
          <w:tab w:pos="474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</w:sectPr>
      </w:pPr>
      <w:rPr/>
    </w:p>
    <w:p>
      <w:pPr>
        <w:spacing w:before="0" w:after="0" w:line="229" w:lineRule="exact"/>
        <w:ind w:left="130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3"/>
        </w:rPr>
        <w:t>Yıı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3"/>
        </w:rPr>
        <w:t>-1ıı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7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3"/>
          <w:w w:val="7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7"/>
          <w:w w:val="7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3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2" w:lineRule="exact"/>
        <w:ind w:left="2174" w:right="-7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-10"/>
          <w:w w:val="173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1"/>
          <w:position w:val="-2"/>
        </w:rPr>
        <w:t>5:20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9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  <w:cols w:num="2" w:equalWidth="0">
            <w:col w:w="3662" w:space="1069"/>
            <w:col w:w="6809"/>
          </w:cols>
        </w:sectPr>
      </w:pPr>
      <w:rPr/>
    </w:p>
    <w:p>
      <w:pPr>
        <w:spacing w:before="0" w:after="0" w:line="276" w:lineRule="exact"/>
        <w:ind w:left="2179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74"/>
        </w:rPr>
        <w:t>bs</w:t>
      </w:r>
      <w:r>
        <w:rPr>
          <w:rFonts w:ascii="Arial" w:hAnsi="Arial" w:cs="Arial" w:eastAsia="Arial"/>
          <w:sz w:val="27"/>
          <w:szCs w:val="27"/>
          <w:color w:val="3D3D3D"/>
          <w:spacing w:val="-3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22,35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821.35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EC592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left="2179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Adı-Soyadı:</w:t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UÇAR-Çavu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Ünal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ATSAK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1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pıayuı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Görüldüğ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dumaniL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1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4715" w:right="421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-1"/>
        </w:rPr>
        <w:t>Söndürınede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-1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86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1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1"/>
        </w:rPr>
        <w:t>nıla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160"/>
        </w:sectPr>
      </w:pPr>
      <w:rPr/>
    </w:p>
    <w:p>
      <w:pPr>
        <w:spacing w:before="0" w:after="0" w:line="219" w:lineRule="exact"/>
        <w:ind w:left="11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Söndürı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9" w:lineRule="exact"/>
        <w:ind w:left="34" w:right="-20"/>
        <w:jc w:val="left"/>
        <w:tabs>
          <w:tab w:pos="2560" w:val="left"/>
          <w:tab w:pos="4480" w:val="left"/>
          <w:tab w:pos="6080" w:val="left"/>
          <w:tab w:pos="7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-4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-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-4"/>
        </w:rPr>
        <w:t>Köpükle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8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söndürme</w:t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-3"/>
        </w:rPr>
        <w:t>[Köpük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0"/>
          <w:position w:val="-3"/>
        </w:rPr>
        <w:t>[K.K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8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0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20"/>
          <w:w w:val="8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50"/>
          <w:position w:val="-3"/>
        </w:rPr>
        <w:t>!C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02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3213" w:right="-20"/>
        <w:jc w:val="left"/>
        <w:tabs>
          <w:tab w:pos="4480" w:val="left"/>
          <w:tab w:pos="4820" w:val="left"/>
          <w:tab w:pos="6080" w:val="left"/>
          <w:tab w:pos="6500" w:val="left"/>
          <w:tab w:pos="7660" w:val="left"/>
          <w:tab w:pos="79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76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6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6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60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53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49"/>
          <w:position w:val="1"/>
        </w:rPr>
        <w:t>-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47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575757"/>
          <w:spacing w:val="0"/>
          <w:w w:val="114"/>
          <w:position w:val="1"/>
        </w:rPr>
        <w:t>-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klaşı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30000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ayakkabı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kutusu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çift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ayakkab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6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1500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ayakkabı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tabanı,200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çift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terlik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  <w:cols w:num="2" w:equalWidth="0">
            <w:col w:w="1241" w:space="938"/>
            <w:col w:w="9361"/>
          </w:cols>
        </w:sectPr>
      </w:pPr>
      <w:rPr/>
    </w:p>
    <w:p>
      <w:pPr>
        <w:spacing w:before="0" w:after="0" w:line="229" w:lineRule="exact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"/>
          <w:w w:val="9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öndürı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Son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6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8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2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metre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sun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4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taba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işyerini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badrum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katını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9"/>
        </w:rPr>
        <w:t>sıva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kavnılma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30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ısian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8şyada:7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:5.00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75000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TL.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13" w:lineRule="exact"/>
        <w:ind w:left="21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işyerini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dep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olara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badrum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kalında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</w:sectPr>
      </w:pPr>
      <w:rPr/>
    </w:p>
    <w:p>
      <w:pPr>
        <w:spacing w:before="0" w:after="0" w:line="204" w:lineRule="exact"/>
        <w:ind w:left="12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7"/>
          <w:w w:val="88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5"/>
          <w:w w:val="8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fSigortalı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2" w:lineRule="auto"/>
        <w:ind w:right="95" w:firstLine="1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havalandırma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penceresini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altında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8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alışanlarını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attıkları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düşürdükleri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seviyesine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yakm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işyerini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penceresinde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rüzgarı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düşmesi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depo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kağıt,plasti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ımımatine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6" w:lineRule="exact"/>
        <w:ind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2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11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-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AXA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Sigoıia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18"/>
          <w:w w:val="109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88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6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8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1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1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nilemed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  <w:cols w:num="2" w:equalWidth="0">
            <w:col w:w="1613" w:space="551"/>
            <w:col w:w="9376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94" w:lineRule="exact"/>
        <w:ind w:left="12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Anw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3"/>
          <w:position w:val="-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2"/>
          <w:position w:val="-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2"/>
          <w:position w:val="-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4"/>
          <w:w w:val="114"/>
          <w:position w:val="-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  <w:position w:val="-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115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2"/>
          <w:szCs w:val="32"/>
          <w:color w:val="3D3D3D"/>
          <w:spacing w:val="0"/>
          <w:w w:val="72"/>
          <w:i/>
          <w:position w:val="1"/>
        </w:rPr>
        <w:t>\</w:t>
      </w:r>
      <w:r>
        <w:rPr>
          <w:rFonts w:ascii="Arial" w:hAnsi="Arial" w:cs="Arial" w:eastAsia="Arial"/>
          <w:sz w:val="32"/>
          <w:szCs w:val="32"/>
          <w:color w:val="3D3D3D"/>
          <w:spacing w:val="-39"/>
          <w:w w:val="72"/>
          <w:i/>
          <w:position w:val="1"/>
        </w:rPr>
        <w:t>1</w:t>
      </w:r>
      <w:r>
        <w:rPr>
          <w:rFonts w:ascii="Arial" w:hAnsi="Arial" w:cs="Arial" w:eastAsia="Arial"/>
          <w:sz w:val="32"/>
          <w:szCs w:val="32"/>
          <w:color w:val="575757"/>
          <w:spacing w:val="0"/>
          <w:w w:val="72"/>
          <w:i/>
          <w:position w:val="1"/>
        </w:rPr>
        <w:t>:</w:t>
      </w:r>
      <w:r>
        <w:rPr>
          <w:rFonts w:ascii="Arial" w:hAnsi="Arial" w:cs="Arial" w:eastAsia="Arial"/>
          <w:sz w:val="32"/>
          <w:szCs w:val="32"/>
          <w:color w:val="575757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32"/>
          <w:szCs w:val="32"/>
          <w:color w:val="575757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5"/>
          <w:w w:val="7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1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1"/>
        </w:rPr>
        <w:t>Brdoğa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4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7"/>
          <w:w w:val="84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9"/>
          <w:w w:val="9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1"/>
        </w:rPr>
        <w:t>slim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04" w:lineRule="exact"/>
        <w:ind w:left="134"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956556pt;margin-top:13.007768pt;width:351.068054pt;height:10pt;mso-position-horizontal-relative:page;mso-position-vertical-relative:paragraph;z-index:-1498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tabs>
                      <w:tab w:pos="2060" w:val="left"/>
                      <w:tab w:pos="596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84"/>
                    </w:rPr>
                    <w:t>Ekibi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84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23"/>
                      <w:w w:val="8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71"/>
                    </w:rPr>
                    <w:t>DönC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12"/>
                      <w:w w:val="7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75757"/>
                      <w:spacing w:val="8"/>
                      <w:w w:val="94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72"/>
                    </w:rPr>
                    <w:t>ü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-15"/>
                      <w:w w:val="115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75757"/>
                      <w:spacing w:val="0"/>
                      <w:w w:val="87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75757"/>
                      <w:spacing w:val="-2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</w:rPr>
                    <w:t>rilı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3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75757"/>
                      <w:spacing w:val="0"/>
                      <w:w w:val="10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75757"/>
                      <w:spacing w:val="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1"/>
                      <w:w w:val="100"/>
                    </w:rPr>
                    <w:t>9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75757"/>
                      <w:spacing w:val="3"/>
                      <w:w w:val="100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6"/>
                      <w:w w:val="100"/>
                    </w:rPr>
                    <w:t>5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75757"/>
                      <w:spacing w:val="1"/>
                      <w:w w:val="100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</w:rPr>
                    <w:t>2017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-5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75757"/>
                      <w:spacing w:val="0"/>
                      <w:w w:val="89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75757"/>
                      <w:spacing w:val="9"/>
                      <w:w w:val="89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89"/>
                    </w:rPr>
                    <w:t>aati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15"/>
                      <w:w w:val="8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</w:rPr>
                    <w:t>15:20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5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4"/>
          <w:w w:val="85"/>
          <w:position w:val="15"/>
        </w:rPr>
        <w:t>i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-85"/>
          <w:w w:val="85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5"/>
          <w:w w:val="85"/>
          <w:position w:val="15"/>
        </w:rPr>
        <w:t>ğ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-140"/>
          <w:w w:val="85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85"/>
          <w:position w:val="15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0"/>
          <w:w w:val="81"/>
          <w:position w:val="1"/>
        </w:rPr>
        <w:t>--------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-37"/>
          <w:w w:val="81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6"/>
          <w:w w:val="111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0"/>
          <w:w w:val="7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-53"/>
          <w:w w:val="7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D3D3D"/>
          <w:spacing w:val="0"/>
          <w:w w:val="67"/>
          <w:position w:val="1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3D3D3D"/>
          <w:spacing w:val="-61"/>
          <w:w w:val="100"/>
          <w:position w:val="1"/>
        </w:rPr>
        <w:t> </w:t>
      </w:r>
      <w:r>
        <w:rPr>
          <w:rFonts w:ascii="Courier New" w:hAnsi="Courier New" w:cs="Courier New" w:eastAsia="Courier New"/>
          <w:sz w:val="31"/>
          <w:szCs w:val="31"/>
          <w:color w:val="3D3D3D"/>
          <w:spacing w:val="0"/>
          <w:w w:val="67"/>
          <w:position w:val="1"/>
        </w:rPr>
        <w:t>-----------</w:t>
      </w:r>
      <w:r>
        <w:rPr>
          <w:rFonts w:ascii="Courier New" w:hAnsi="Courier New" w:cs="Courier New" w:eastAsia="Courier New"/>
          <w:sz w:val="31"/>
          <w:szCs w:val="31"/>
          <w:color w:val="3D3D3D"/>
          <w:spacing w:val="-55"/>
          <w:w w:val="67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0"/>
          <w:w w:val="7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-53"/>
          <w:w w:val="7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1"/>
          <w:w w:val="114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B1B1B1"/>
          <w:spacing w:val="-36"/>
          <w:w w:val="6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18"/>
          <w:w w:val="74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0"/>
          <w:w w:val="76"/>
          <w:position w:val="1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-45"/>
          <w:w w:val="100"/>
          <w:position w:val="1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0"/>
          <w:w w:val="76"/>
          <w:position w:val="1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0"/>
          <w:w w:val="76"/>
          <w:position w:val="1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0"/>
          <w:w w:val="76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-52"/>
          <w:w w:val="76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67"/>
          <w:position w:val="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55"/>
          <w:w w:val="67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0"/>
          <w:w w:val="7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-92"/>
          <w:w w:val="100"/>
          <w:position w:val="1"/>
        </w:rPr>
        <w:t> 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-92"/>
          <w:w w:val="73"/>
          <w:position w:val="1"/>
        </w:rPr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73"/>
          <w:emboss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73"/>
          <w:emboss/>
          <w:position w:val="1"/>
        </w:rPr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73"/>
          <w:position w:val="1"/>
        </w:rPr>
      </w:r>
      <w:r>
        <w:rPr>
          <w:rFonts w:ascii="Courier New" w:hAnsi="Courier New" w:cs="Courier New" w:eastAsia="Courier New"/>
          <w:sz w:val="31"/>
          <w:szCs w:val="31"/>
          <w:color w:val="707070"/>
          <w:spacing w:val="-53"/>
          <w:w w:val="7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0"/>
          <w:w w:val="64"/>
          <w:position w:val="1"/>
        </w:rPr>
        <w:t>---------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-57"/>
          <w:w w:val="64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7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73"/>
          <w:imprint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73"/>
          <w:imprint/>
          <w:position w:val="1"/>
        </w:rPr>
      </w:r>
      <w:r>
        <w:rPr>
          <w:rFonts w:ascii="Courier New" w:hAnsi="Courier New" w:cs="Courier New" w:eastAsia="Courier New"/>
          <w:sz w:val="31"/>
          <w:szCs w:val="31"/>
          <w:color w:val="707070"/>
          <w:spacing w:val="0"/>
          <w:w w:val="73"/>
          <w:position w:val="1"/>
        </w:rPr>
      </w:r>
      <w:r>
        <w:rPr>
          <w:rFonts w:ascii="Courier New" w:hAnsi="Courier New" w:cs="Courier New" w:eastAsia="Courier New"/>
          <w:sz w:val="31"/>
          <w:szCs w:val="31"/>
          <w:color w:val="707070"/>
          <w:spacing w:val="-92"/>
          <w:w w:val="100"/>
          <w:position w:val="1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-53"/>
          <w:w w:val="7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D3D3D"/>
          <w:spacing w:val="0"/>
          <w:w w:val="63"/>
          <w:position w:val="1"/>
        </w:rPr>
        <w:t>-------------</w:t>
      </w:r>
      <w:r>
        <w:rPr>
          <w:rFonts w:ascii="Courier New" w:hAnsi="Courier New" w:cs="Courier New" w:eastAsia="Courier New"/>
          <w:sz w:val="31"/>
          <w:szCs w:val="31"/>
          <w:color w:val="3D3D3D"/>
          <w:spacing w:val="-57"/>
          <w:w w:val="6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75757"/>
          <w:spacing w:val="0"/>
          <w:w w:val="111"/>
          <w:position w:val="1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</w:sectPr>
      </w:pPr>
      <w:rPr/>
    </w:p>
    <w:p>
      <w:pPr>
        <w:spacing w:before="41" w:after="0" w:line="259" w:lineRule="exact"/>
        <w:ind w:left="211" w:right="-75"/>
        <w:jc w:val="left"/>
        <w:tabs>
          <w:tab w:pos="1020" w:val="left"/>
          <w:tab w:pos="1540" w:val="left"/>
          <w:tab w:pos="2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85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1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83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3"/>
          <w:position w:val="-1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4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575757"/>
          <w:spacing w:val="2"/>
          <w:w w:val="100"/>
          <w:position w:val="-1"/>
        </w:rPr>
        <w:t>Ö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1"/>
        </w:rPr>
        <w:t>li'ı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55"/>
          <w:position w:val="-1"/>
        </w:rPr>
        <w:t>:ı</w:t>
      </w:r>
      <w:r>
        <w:rPr>
          <w:rFonts w:ascii="Arial" w:hAnsi="Arial" w:cs="Arial" w:eastAsia="Arial"/>
          <w:sz w:val="23"/>
          <w:szCs w:val="23"/>
          <w:color w:val="3D3D3D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1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  <w:cols w:num="2" w:equalWidth="0">
            <w:col w:w="5209" w:space="3582"/>
            <w:col w:w="2749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</w:sectPr>
      </w:pPr>
      <w:rPr/>
    </w:p>
    <w:p>
      <w:pPr>
        <w:spacing w:before="34" w:after="0" w:line="240" w:lineRule="auto"/>
        <w:ind w:left="23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5.442639pt;margin-top:35.589603pt;width:567.666625pt;height:805.8504pt;mso-position-horizontal-relative:page;mso-position-vertical-relative:page;z-index:-14984" coordorigin="309,712" coordsize="11353,16117">
            <v:group style="position:absolute;left:316;top:743;width:11325;height:2" coordorigin="316,743" coordsize="11325,2">
              <v:shape style="position:absolute;left:316;top:743;width:11325;height:2" coordorigin="316,743" coordsize="11325,0" path="m316,743l11641,743e" filled="f" stroked="t" strokeweight=".718262pt" strokecolor="#646464">
                <v:path arrowok="t"/>
              </v:shape>
            </v:group>
            <v:group style="position:absolute;left:338;top:719;width:2;height:16105" coordorigin="338,719" coordsize="2,16105">
              <v:shape style="position:absolute;left:338;top:719;width:2;height:16105" coordorigin="338,719" coordsize="0,16105" path="m338,16824l338,719e" filled="f" stroked="t" strokeweight=".718262pt" strokecolor="#545454">
                <v:path arrowok="t"/>
              </v:shape>
            </v:group>
            <v:group style="position:absolute;left:2373;top:729;width:2;height:1515" coordorigin="2373,729" coordsize="2,1515">
              <v:shape style="position:absolute;left:2373;top:729;width:2;height:1515" coordorigin="2373,729" coordsize="0,1515" path="m2373,2243l2373,729e" filled="f" stroked="t" strokeweight=".478842pt" strokecolor="#3F3F3F">
                <v:path arrowok="t"/>
              </v:shape>
            </v:group>
            <v:group style="position:absolute;left:9206;top:733;width:2;height:1515" coordorigin="9206,733" coordsize="2,1515">
              <v:shape style="position:absolute;left:9206;top:733;width:2;height:1515" coordorigin="9206,733" coordsize="0,1515" path="m9206,2248l9206,733e" filled="f" stroked="t" strokeweight=".957683pt" strokecolor="#676767">
                <v:path arrowok="t"/>
              </v:shape>
            </v:group>
            <v:group style="position:absolute;left:11631;top:738;width:2;height:3451" coordorigin="11631,738" coordsize="2,3451">
              <v:shape style="position:absolute;left:11631;top:738;width:2;height:3451" coordorigin="11631,738" coordsize="0,3451" path="m11631,4189l11631,738e" filled="f" stroked="t" strokeweight=".957683pt" strokecolor="#707070">
                <v:path arrowok="t"/>
              </v:shape>
            </v:group>
            <v:group style="position:absolute;left:321;top:2238;width:11320;height:2" coordorigin="321,2238" coordsize="11320,2">
              <v:shape style="position:absolute;left:321;top:2238;width:11320;height:2" coordorigin="321,2238" coordsize="11320,0" path="m321,2238l11641,2238e" filled="f" stroked="t" strokeweight=".718262pt" strokecolor="#676767">
                <v:path arrowok="t"/>
              </v:shape>
            </v:group>
            <v:group style="position:absolute;left:321;top:2478;width:11320;height:2" coordorigin="321,2478" coordsize="11320,2">
              <v:shape style="position:absolute;left:321;top:2478;width:11320;height:2" coordorigin="321,2478" coordsize="11320,0" path="m321,2478l11641,2478e" filled="f" stroked="t" strokeweight=".718262pt" strokecolor="#646464">
                <v:path arrowok="t"/>
              </v:shape>
            </v:group>
            <v:group style="position:absolute;left:321;top:2720;width:11320;height:2" coordorigin="321,2720" coordsize="11320,2">
              <v:shape style="position:absolute;left:321;top:2720;width:11320;height:2" coordorigin="321,2720" coordsize="11320,0" path="m321,2720l11641,2720e" filled="f" stroked="t" strokeweight=".478842pt" strokecolor="#606060">
                <v:path arrowok="t"/>
              </v:shape>
            </v:group>
            <v:group style="position:absolute;left:321;top:2962;width:11320;height:2" coordorigin="321,2962" coordsize="11320,2">
              <v:shape style="position:absolute;left:321;top:2962;width:11320;height:2" coordorigin="321,2962" coordsize="11320,0" path="m321,2962l11641,2962e" filled="f" stroked="t" strokeweight=".718262pt" strokecolor="#606060">
                <v:path arrowok="t"/>
              </v:shape>
            </v:group>
            <v:group style="position:absolute;left:321;top:3204;width:11320;height:2" coordorigin="321,3204" coordsize="11320,2">
              <v:shape style="position:absolute;left:321;top:3204;width:11320;height:2" coordorigin="321,3204" coordsize="11320,0" path="m321,3204l11641,3204e" filled="f" stroked="t" strokeweight=".718262pt" strokecolor="#646464">
                <v:path arrowok="t"/>
              </v:shape>
            </v:group>
            <v:group style="position:absolute;left:316;top:3446;width:11329;height:2" coordorigin="316,3446" coordsize="11329,2">
              <v:shape style="position:absolute;left:316;top:3446;width:11329;height:2" coordorigin="316,3446" coordsize="11329,0" path="m316,3446l11645,3446e" filled="f" stroked="t" strokeweight=".718262pt" strokecolor="#606060">
                <v:path arrowok="t"/>
              </v:shape>
            </v:group>
            <v:group style="position:absolute;left:3881;top:3437;width:2;height:753" coordorigin="3881,3437" coordsize="2,753">
              <v:shape style="position:absolute;left:3881;top:3437;width:2;height:753" coordorigin="3881,3437" coordsize="0,753" path="m3881,4189l3881,3437e" filled="f" stroked="t" strokeweight=".718262pt" strokecolor="#4F4F4F">
                <v:path arrowok="t"/>
              </v:shape>
            </v:group>
            <v:group style="position:absolute;left:2377;top:4180;width:2;height:5071" coordorigin="2377,4180" coordsize="2,5071">
              <v:shape style="position:absolute;left:2377;top:4180;width:2;height:5071" coordorigin="2377,4180" coordsize="0,5071" path="m2377,9251l2377,4180e" filled="f" stroked="t" strokeweight=".957683pt" strokecolor="#606060">
                <v:path arrowok="t"/>
              </v:shape>
            </v:group>
            <v:group style="position:absolute;left:316;top:4184;width:11329;height:2" coordorigin="316,4184" coordsize="11329,2">
              <v:shape style="position:absolute;left:316;top:4184;width:11329;height:2" coordorigin="316,4184" coordsize="11329,0" path="m316,4184l11645,4184e" filled="f" stroked="t" strokeweight=".718262pt" strokecolor="#606060">
                <v:path arrowok="t"/>
              </v:shape>
            </v:group>
            <v:group style="position:absolute;left:316;top:4458;width:11329;height:2" coordorigin="316,4458" coordsize="11329,2">
              <v:shape style="position:absolute;left:316;top:4458;width:11329;height:2" coordorigin="316,4458" coordsize="11329,0" path="m316,4458l11645,4458e" filled="f" stroked="t" strokeweight=".718262pt" strokecolor="#676767">
                <v:path arrowok="t"/>
              </v:shape>
            </v:group>
            <v:group style="position:absolute;left:11645;top:4448;width:2;height:12357" coordorigin="11645,4448" coordsize="2,12357">
              <v:shape style="position:absolute;left:11645;top:4448;width:2;height:12357" coordorigin="11645,4448" coordsize="0,12357" path="m11645,16805l11645,4448e" filled="f" stroked="t" strokeweight=".957683pt" strokecolor="#707070">
                <v:path arrowok="t"/>
              </v:shape>
            </v:group>
            <v:group style="position:absolute;left:2365;top:4678;width:9280;height:2" coordorigin="2365,4678" coordsize="9280,2">
              <v:shape style="position:absolute;left:2365;top:4678;width:9280;height:2" coordorigin="2365,4678" coordsize="9280,0" path="m2365,4678l11645,4678e" filled="f" stroked="t" strokeweight=".718262pt" strokecolor="#646464">
                <v:path arrowok="t"/>
              </v:shape>
            </v:group>
            <v:group style="position:absolute;left:4951;top:4673;width:2;height:2186" coordorigin="4951,4673" coordsize="2,2186">
              <v:shape style="position:absolute;left:4951;top:4673;width:2;height:2186" coordorigin="4951,4673" coordsize="0,2186" path="m4951,6859l4951,4673e" filled="f" stroked="t" strokeweight=".718262pt" strokecolor="#4F4F4F">
                <v:path arrowok="t"/>
              </v:shape>
            </v:group>
            <v:group style="position:absolute;left:4942;top:5162;width:6704;height:2" coordorigin="4942,5162" coordsize="6704,2">
              <v:shape style="position:absolute;left:4942;top:5162;width:6704;height:2" coordorigin="4942,5162" coordsize="6704,0" path="m4942,5162l11645,5162e" filled="f" stroked="t" strokeweight=".718262pt" strokecolor="#808080">
                <v:path arrowok="t"/>
              </v:shape>
            </v:group>
            <v:group style="position:absolute;left:4942;top:5404;width:6709;height:2" coordorigin="4942,5404" coordsize="6709,2">
              <v:shape style="position:absolute;left:4942;top:5404;width:6709;height:2" coordorigin="4942,5404" coordsize="6709,0" path="m4942,5404l11650,5404e" filled="f" stroked="t" strokeweight=".478842pt" strokecolor="#5B5B5B">
                <v:path arrowok="t"/>
              </v:shape>
            </v:group>
            <v:group style="position:absolute;left:4942;top:5644;width:6704;height:2" coordorigin="4942,5644" coordsize="6704,2">
              <v:shape style="position:absolute;left:4942;top:5644;width:6704;height:2" coordorigin="4942,5644" coordsize="6704,0" path="m4942,5644l11645,5644e" filled="f" stroked="t" strokeweight=".478842pt" strokecolor="#575757">
                <v:path arrowok="t"/>
              </v:shape>
            </v:group>
            <v:group style="position:absolute;left:2365;top:5891;width:9285;height:2" coordorigin="2365,5891" coordsize="9285,2">
              <v:shape style="position:absolute;left:2365;top:5891;width:9285;height:2" coordorigin="2365,5891" coordsize="9285,0" path="m2365,5891l11650,5891e" filled="f" stroked="t" strokeweight=".718262pt" strokecolor="#646464">
                <v:path arrowok="t"/>
              </v:shape>
            </v:group>
            <v:group style="position:absolute;left:7887;top:6126;width:2;height:729" coordorigin="7887,6126" coordsize="2,729">
              <v:shape style="position:absolute;left:7887;top:6126;width:2;height:729" coordorigin="7887,6126" coordsize="0,729" path="m7887,6854l7887,6126e" filled="f" stroked="t" strokeweight=".957683pt" strokecolor="#747474">
                <v:path arrowok="t"/>
              </v:shape>
            </v:group>
            <v:group style="position:absolute;left:2370;top:6605;width:9280;height:2" coordorigin="2370,6605" coordsize="9280,2">
              <v:shape style="position:absolute;left:2370;top:6605;width:9280;height:2" coordorigin="2370,6605" coordsize="9280,0" path="m2370,6605l11650,6605e" filled="f" stroked="t" strokeweight=".718262pt" strokecolor="#646464">
                <v:path arrowok="t"/>
              </v:shape>
            </v:group>
            <v:group style="position:absolute;left:2370;top:6849;width:9280;height:2" coordorigin="2370,6849" coordsize="9280,2">
              <v:shape style="position:absolute;left:2370;top:6849;width:9280;height:2" coordorigin="2370,6849" coordsize="9280,0" path="m2370,6849l11650,6849e" filled="f" stroked="t" strokeweight=".718262pt" strokecolor="#6B6B6B">
                <v:path arrowok="t"/>
              </v:shape>
            </v:group>
            <v:group style="position:absolute;left:316;top:6130;width:11334;height:2" coordorigin="316,6130" coordsize="11334,2">
              <v:shape style="position:absolute;left:316;top:6130;width:11334;height:2" coordorigin="316,6130" coordsize="11334,0" path="m316,6130l11650,6130e" filled="f" stroked="t" strokeweight=".718262pt" strokecolor="#646464">
                <v:path arrowok="t"/>
              </v:shape>
            </v:group>
            <v:group style="position:absolute;left:321;top:7089;width:11325;height:2" coordorigin="321,7089" coordsize="11325,2">
              <v:shape style="position:absolute;left:321;top:7089;width:11325;height:2" coordorigin="321,7089" coordsize="11325,0" path="m321,7089l11645,7089e" filled="f" stroked="t" strokeweight=".718262pt" strokecolor="#6B6B6B">
                <v:path arrowok="t"/>
              </v:shape>
            </v:group>
            <v:group style="position:absolute;left:4956;top:7329;width:2;height:671" coordorigin="4956,7329" coordsize="2,671">
              <v:shape style="position:absolute;left:4956;top:7329;width:2;height:671" coordorigin="4956,7329" coordsize="0,671" path="m4956,8000l4956,7329e" filled="f" stroked="t" strokeweight=".957683pt" strokecolor="#4F4F4F">
                <v:path arrowok="t"/>
              </v:shape>
            </v:group>
            <v:group style="position:absolute;left:4946;top:7559;width:6704;height:2" coordorigin="4946,7559" coordsize="6704,2">
              <v:shape style="position:absolute;left:4946;top:7559;width:6704;height:2" coordorigin="4946,7559" coordsize="6704,0" path="m4946,7559l11650,7559e" filled="f" stroked="t" strokeweight=".718262pt" strokecolor="#676767">
                <v:path arrowok="t"/>
              </v:shape>
            </v:group>
            <v:group style="position:absolute;left:4946;top:7772;width:6704;height:2" coordorigin="4946,7772" coordsize="6704,2">
              <v:shape style="position:absolute;left:4946;top:7772;width:6704;height:2" coordorigin="4946,7772" coordsize="6704,0" path="m4946,7772l11650,7772e" filled="f" stroked="t" strokeweight=".718262pt" strokecolor="#6B6B6B">
                <v:path arrowok="t"/>
              </v:shape>
            </v:group>
            <v:group style="position:absolute;left:2380;top:8954;width:2;height:1850" coordorigin="2380,8954" coordsize="2,1850">
              <v:shape style="position:absolute;left:2380;top:8954;width:2;height:1850" coordorigin="2380,8954" coordsize="0,1850" path="m2380,10804l2380,8954e" filled="f" stroked="t" strokeweight=".478842pt" strokecolor="#444444">
                <v:path arrowok="t"/>
              </v:shape>
            </v:group>
            <v:group style="position:absolute;left:326;top:10324;width:11329;height:2" coordorigin="326,10324" coordsize="11329,2">
              <v:shape style="position:absolute;left:326;top:10324;width:11329;height:2" coordorigin="326,10324" coordsize="11329,0" path="m326,10324l11655,10324e" filled="f" stroked="t" strokeweight=".718262pt" strokecolor="#606060">
                <v:path arrowok="t"/>
              </v:shape>
            </v:group>
            <v:group style="position:absolute;left:321;top:7990;width:11334;height:2" coordorigin="321,7990" coordsize="11334,2">
              <v:shape style="position:absolute;left:321;top:7990;width:11334;height:2" coordorigin="321,7990" coordsize="11334,0" path="m321,7990l11655,7990e" filled="f" stroked="t" strokeweight=".718262pt" strokecolor="#6B6B6B">
                <v:path arrowok="t"/>
              </v:shape>
            </v:group>
            <v:group style="position:absolute;left:326;top:8930;width:11329;height:2" coordorigin="326,8930" coordsize="11329,2">
              <v:shape style="position:absolute;left:326;top:8930;width:11329;height:2" coordorigin="326,8930" coordsize="11329,0" path="m326,8930l11655,8930e" filled="f" stroked="t" strokeweight=".718262pt" strokecolor="#707070">
                <v:path arrowok="t"/>
              </v:shape>
            </v:group>
            <v:group style="position:absolute;left:326;top:10665;width:11329;height:2" coordorigin="326,10665" coordsize="11329,2">
              <v:shape style="position:absolute;left:326;top:10665;width:11329;height:2" coordorigin="326,10665" coordsize="11329,0" path="m326,10665l11655,10665e" filled="f" stroked="t" strokeweight=".718262pt" strokecolor="#646464">
                <v:path arrowok="t"/>
              </v:shape>
            </v:group>
            <v:group style="position:absolute;left:1142;top:11619;width:2;height:5205" coordorigin="1142,11619" coordsize="2,5205">
              <v:shape style="position:absolute;left:1142;top:11619;width:2;height:5205" coordorigin="1142,11619" coordsize="0,5205" path="m1142,16824l1142,11619e" filled="f" stroked="t" strokeweight=".478842pt" strokecolor="#444444">
                <v:path arrowok="t"/>
              </v:shape>
            </v:group>
            <v:group style="position:absolute;left:1721;top:11619;width:2;height:5205" coordorigin="1721,11619" coordsize="2,5205">
              <v:shape style="position:absolute;left:1721;top:11619;width:2;height:5205" coordorigin="1721,11619" coordsize="0,5205" path="m1721,16824l1721,11619e" filled="f" stroked="t" strokeweight=".957683pt" strokecolor="#676767">
                <v:path arrowok="t"/>
              </v:shape>
            </v:group>
            <v:group style="position:absolute;left:330;top:11628;width:11325;height:2" coordorigin="330,11628" coordsize="11325,2">
              <v:shape style="position:absolute;left:330;top:11628;width:11325;height:2" coordorigin="330,11628" coordsize="11325,0" path="m330,11628l11655,11628e" filled="f" stroked="t" strokeweight=".718262pt" strokecolor="#676767">
                <v:path arrowok="t"/>
              </v:shape>
            </v:group>
            <v:group style="position:absolute;left:330;top:11868;width:11325;height:2" coordorigin="330,11868" coordsize="11325,2">
              <v:shape style="position:absolute;left:330;top:11868;width:11325;height:2" coordorigin="330,11868" coordsize="11325,0" path="m330,11868l11655,11868e" filled="f" stroked="t" strokeweight=".718262pt" strokecolor="#6B6B6B">
                <v:path arrowok="t"/>
              </v:shape>
            </v:group>
            <v:group style="position:absolute;left:335;top:13960;width:2059;height:2" coordorigin="335,13960" coordsize="2059,2">
              <v:shape style="position:absolute;left:335;top:13960;width:2059;height:2" coordorigin="335,13960" coordsize="2059,0" path="m335,13960l2394,13960e" filled="f" stroked="t" strokeweight=".957683pt" strokecolor="#777777">
                <v:path arrowok="t"/>
              </v:shape>
            </v:group>
            <v:group style="position:absolute;left:7436;top:11619;width:2;height:5196" coordorigin="7436,11619" coordsize="2,5196">
              <v:shape style="position:absolute;left:7436;top:11619;width:2;height:5196" coordorigin="7436,11619" coordsize="0,5196" path="m7436,16814l7436,11619e" filled="f" stroked="t" strokeweight=".478842pt" strokecolor="#444444">
                <v:path arrowok="t"/>
              </v:shape>
            </v:group>
            <v:group style="position:absolute;left:6588;top:4149;width:2;height:269" coordorigin="6588,4149" coordsize="2,269">
              <v:shape style="position:absolute;left:6588;top:4149;width:2;height:269" coordorigin="6588,4149" coordsize="0,269" path="m6588,4418l6588,4149e" filled="f" stroked="t" strokeweight="2.3714pt" strokecolor="#E1E2E2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9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59.200012pt;margin-top:14.399997pt;width:73.919998pt;height:130.559998pt;mso-position-horizontal-relative:page;mso-position-vertical-relative:paragraph;z-index:-14986" type="#_x0000_t75">
            <v:imagedata r:id="rId63" o:title=""/>
          </v:shape>
        </w:pict>
      </w:r>
      <w:r>
        <w:rPr/>
        <w:pict>
          <v:shape style="width:100.800007pt;height:74.88pt;mso-position-horizontal-relative:char;mso-position-vertical-relative:line" type="#_x0000_t75">
            <v:imagedata r:id="rId6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051" w:lineRule="exact"/>
        <w:ind w:right="371"/>
        <w:jc w:val="right"/>
        <w:tabs>
          <w:tab w:pos="10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5.734833pt;margin-top:42.265003pt;width:54.447632pt;height:19.5pt;mso-position-horizontal-relative:page;mso-position-vertical-relative:paragraph;z-index:-14981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tabs>
                      <w:tab w:pos="92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4F567E"/>
                      <w:w w:val="85"/>
                      <w:i/>
                    </w:rPr>
                    <w:t>!&gt;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4F567E"/>
                      <w:w w:val="86"/>
                      <w:i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4F567E"/>
                      <w:spacing w:val="-3"/>
                      <w:w w:val="86"/>
                      <w:i/>
                    </w:rPr>
                    <w:t>?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B1B1B1"/>
                      <w:spacing w:val="0"/>
                      <w:w w:val="37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B1B1B1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B1B1B1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F3F82"/>
                      <w:spacing w:val="0"/>
                      <w:w w:val="64"/>
                    </w:rPr>
                    <w:t>11,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9"/>
          <w:szCs w:val="99"/>
          <w:color w:val="4242A5"/>
          <w:spacing w:val="-56"/>
          <w:w w:val="73"/>
          <w:position w:val="-8"/>
        </w:rPr>
        <w:t>'</w:t>
      </w:r>
      <w:r>
        <w:rPr>
          <w:rFonts w:ascii="Arial" w:hAnsi="Arial" w:cs="Arial" w:eastAsia="Arial"/>
          <w:sz w:val="23"/>
          <w:szCs w:val="23"/>
          <w:color w:val="696DA8"/>
          <w:spacing w:val="0"/>
          <w:w w:val="80"/>
          <w:i/>
          <w:position w:val="-7"/>
        </w:rPr>
        <w:t>(</w:t>
      </w:r>
      <w:r>
        <w:rPr>
          <w:rFonts w:ascii="Arial" w:hAnsi="Arial" w:cs="Arial" w:eastAsia="Arial"/>
          <w:sz w:val="23"/>
          <w:szCs w:val="23"/>
          <w:color w:val="696DA8"/>
          <w:spacing w:val="0"/>
          <w:w w:val="79"/>
          <w:i/>
          <w:position w:val="-7"/>
        </w:rPr>
        <w:t>J./:7</w:t>
      </w:r>
      <w:r>
        <w:rPr>
          <w:rFonts w:ascii="Arial" w:hAnsi="Arial" w:cs="Arial" w:eastAsia="Arial"/>
          <w:sz w:val="23"/>
          <w:szCs w:val="23"/>
          <w:color w:val="696DA8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23"/>
          <w:szCs w:val="23"/>
          <w:color w:val="696DA8"/>
          <w:spacing w:val="0"/>
          <w:w w:val="100"/>
          <w:i/>
          <w:position w:val="-7"/>
        </w:rPr>
      </w:r>
      <w:r>
        <w:rPr>
          <w:rFonts w:ascii="Arial" w:hAnsi="Arial" w:cs="Arial" w:eastAsia="Arial"/>
          <w:sz w:val="23"/>
          <w:szCs w:val="23"/>
          <w:color w:val="3F3F82"/>
          <w:spacing w:val="0"/>
          <w:w w:val="106"/>
          <w:b/>
          <w:bCs/>
          <w:i/>
          <w:position w:val="-7"/>
        </w:rPr>
        <w:t>ıl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60" w:lineRule="exact"/>
        <w:ind w:left="2514" w:right="-115"/>
        <w:jc w:val="left"/>
        <w:rPr>
          <w:rFonts w:ascii="Times New Roman" w:hAnsi="Times New Roman" w:cs="Times New Roman" w:eastAsia="Times New Roman"/>
          <w:sz w:val="50"/>
          <w:szCs w:val="50"/>
        </w:rPr>
      </w:pPr>
      <w:rPr/>
      <w:r>
        <w:rPr>
          <w:rFonts w:ascii="Arial" w:hAnsi="Arial" w:cs="Arial" w:eastAsia="Arial"/>
          <w:sz w:val="25"/>
          <w:szCs w:val="25"/>
          <w:color w:val="4F567E"/>
          <w:spacing w:val="0"/>
          <w:w w:val="600"/>
          <w:position w:val="-3"/>
        </w:rPr>
        <w:t>/</w:t>
      </w:r>
      <w:r>
        <w:rPr>
          <w:rFonts w:ascii="Arial" w:hAnsi="Arial" w:cs="Arial" w:eastAsia="Arial"/>
          <w:sz w:val="25"/>
          <w:szCs w:val="25"/>
          <w:color w:val="4F567E"/>
          <w:spacing w:val="-259"/>
          <w:w w:val="600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707070"/>
          <w:spacing w:val="0"/>
          <w:w w:val="70"/>
          <w:position w:val="-3"/>
        </w:rPr>
        <w:t>-</w:t>
      </w:r>
      <w:r>
        <w:rPr>
          <w:rFonts w:ascii="Arial" w:hAnsi="Arial" w:cs="Arial" w:eastAsia="Arial"/>
          <w:sz w:val="25"/>
          <w:szCs w:val="25"/>
          <w:color w:val="707070"/>
          <w:spacing w:val="44"/>
          <w:w w:val="70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-45"/>
          <w:w w:val="98"/>
          <w:b/>
          <w:bCs/>
          <w:position w:val="-3"/>
        </w:rPr>
        <w:t>·</w:t>
      </w:r>
      <w:r>
        <w:rPr>
          <w:rFonts w:ascii="Arial" w:hAnsi="Arial" w:cs="Arial" w:eastAsia="Arial"/>
          <w:sz w:val="25"/>
          <w:szCs w:val="25"/>
          <w:color w:val="444960"/>
          <w:spacing w:val="0"/>
          <w:w w:val="132"/>
          <w:b/>
          <w:bCs/>
          <w:position w:val="-3"/>
        </w:rPr>
        <w:t>ma</w:t>
      </w:r>
      <w:r>
        <w:rPr>
          <w:rFonts w:ascii="Arial" w:hAnsi="Arial" w:cs="Arial" w:eastAsia="Arial"/>
          <w:sz w:val="25"/>
          <w:szCs w:val="25"/>
          <w:color w:val="444960"/>
          <w:spacing w:val="-11"/>
          <w:w w:val="132"/>
          <w:b/>
          <w:bCs/>
          <w:position w:val="-3"/>
        </w:rPr>
        <w:t>n</w:t>
      </w:r>
      <w:r>
        <w:rPr>
          <w:rFonts w:ascii="Times New Roman" w:hAnsi="Times New Roman" w:cs="Times New Roman" w:eastAsia="Times New Roman"/>
          <w:sz w:val="50"/>
          <w:szCs w:val="50"/>
          <w:color w:val="575757"/>
          <w:spacing w:val="0"/>
          <w:w w:val="57"/>
          <w:b/>
          <w:bCs/>
          <w:position w:val="-3"/>
        </w:rPr>
        <w:t>rJl'</w:t>
      </w:r>
      <w:r>
        <w:rPr>
          <w:rFonts w:ascii="Times New Roman" w:hAnsi="Times New Roman" w:cs="Times New Roman" w:eastAsia="Times New Roman"/>
          <w:sz w:val="50"/>
          <w:szCs w:val="50"/>
          <w:color w:val="575757"/>
          <w:spacing w:val="-9"/>
          <w:w w:val="57"/>
          <w:b/>
          <w:bCs/>
          <w:position w:val="-3"/>
        </w:rPr>
        <w:t>ç</w:t>
      </w:r>
      <w:r>
        <w:rPr>
          <w:rFonts w:ascii="Times New Roman" w:hAnsi="Times New Roman" w:cs="Times New Roman" w:eastAsia="Times New Roman"/>
          <w:sz w:val="50"/>
          <w:szCs w:val="50"/>
          <w:color w:val="3D3D3D"/>
          <w:spacing w:val="0"/>
          <w:w w:val="49"/>
          <w:b/>
          <w:bCs/>
          <w:position w:val="-3"/>
        </w:rPr>
        <w:t>u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346" w:lineRule="exact"/>
        <w:ind w:left="2198" w:right="-20"/>
        <w:jc w:val="left"/>
        <w:tabs>
          <w:tab w:pos="32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40"/>
          <w:szCs w:val="40"/>
          <w:color w:val="4F567E"/>
          <w:spacing w:val="0"/>
          <w:w w:val="311"/>
          <w:position w:val="2"/>
        </w:rPr>
        <w:t>/</w:t>
      </w:r>
      <w:r>
        <w:rPr>
          <w:rFonts w:ascii="Arial" w:hAnsi="Arial" w:cs="Arial" w:eastAsia="Arial"/>
          <w:sz w:val="40"/>
          <w:szCs w:val="40"/>
          <w:color w:val="4F567E"/>
          <w:spacing w:val="-262"/>
          <w:w w:val="311"/>
          <w:position w:val="2"/>
        </w:rPr>
        <w:t> </w:t>
      </w:r>
      <w:r>
        <w:rPr>
          <w:rFonts w:ascii="Arial" w:hAnsi="Arial" w:cs="Arial" w:eastAsia="Arial"/>
          <w:sz w:val="40"/>
          <w:szCs w:val="40"/>
          <w:color w:val="3D3D3D"/>
          <w:spacing w:val="0"/>
          <w:w w:val="48"/>
          <w:b/>
          <w:bCs/>
          <w:position w:val="2"/>
        </w:rPr>
        <w:t>i</w:t>
      </w:r>
      <w:r>
        <w:rPr>
          <w:rFonts w:ascii="Arial" w:hAnsi="Arial" w:cs="Arial" w:eastAsia="Arial"/>
          <w:sz w:val="40"/>
          <w:szCs w:val="40"/>
          <w:color w:val="3D3D3D"/>
          <w:spacing w:val="-16"/>
          <w:w w:val="48"/>
          <w:b/>
          <w:bCs/>
          <w:position w:val="2"/>
        </w:rPr>
        <w:t>t</w:t>
      </w:r>
      <w:r>
        <w:rPr>
          <w:rFonts w:ascii="Arial" w:hAnsi="Arial" w:cs="Arial" w:eastAsia="Arial"/>
          <w:sz w:val="40"/>
          <w:szCs w:val="40"/>
          <w:color w:val="444960"/>
          <w:spacing w:val="0"/>
          <w:w w:val="48"/>
          <w:b/>
          <w:bCs/>
          <w:position w:val="2"/>
        </w:rPr>
        <w:t>fa</w:t>
      </w:r>
      <w:r>
        <w:rPr>
          <w:rFonts w:ascii="Arial" w:hAnsi="Arial" w:cs="Arial" w:eastAsia="Arial"/>
          <w:sz w:val="40"/>
          <w:szCs w:val="40"/>
          <w:color w:val="444960"/>
          <w:spacing w:val="14"/>
          <w:w w:val="48"/>
          <w:b/>
          <w:bCs/>
          <w:position w:val="2"/>
        </w:rPr>
        <w:t> </w:t>
      </w:r>
      <w:r>
        <w:rPr>
          <w:rFonts w:ascii="Arial" w:hAnsi="Arial" w:cs="Arial" w:eastAsia="Arial"/>
          <w:sz w:val="40"/>
          <w:szCs w:val="40"/>
          <w:color w:val="444960"/>
          <w:spacing w:val="0"/>
          <w:w w:val="48"/>
          <w:b/>
          <w:bCs/>
          <w:position w:val="2"/>
        </w:rPr>
        <w:t>;</w:t>
      </w:r>
      <w:r>
        <w:rPr>
          <w:rFonts w:ascii="Arial" w:hAnsi="Arial" w:cs="Arial" w:eastAsia="Arial"/>
          <w:sz w:val="40"/>
          <w:szCs w:val="40"/>
          <w:color w:val="444960"/>
          <w:spacing w:val="-43"/>
          <w:w w:val="48"/>
          <w:b/>
          <w:bCs/>
          <w:position w:val="2"/>
        </w:rPr>
        <w:t> </w:t>
      </w:r>
      <w:r>
        <w:rPr>
          <w:rFonts w:ascii="Arial" w:hAnsi="Arial" w:cs="Arial" w:eastAsia="Arial"/>
          <w:sz w:val="40"/>
          <w:szCs w:val="40"/>
          <w:color w:val="444960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40"/>
          <w:szCs w:val="40"/>
          <w:color w:val="444960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23"/>
          <w:szCs w:val="23"/>
          <w:color w:val="3D3D3D"/>
          <w:spacing w:val="4"/>
          <w:w w:val="71"/>
          <w:b/>
          <w:bCs/>
          <w:position w:val="2"/>
        </w:rPr>
        <w:t>k</w:t>
      </w:r>
      <w:r>
        <w:rPr>
          <w:rFonts w:ascii="Arial" w:hAnsi="Arial" w:cs="Arial" w:eastAsia="Arial"/>
          <w:sz w:val="23"/>
          <w:szCs w:val="23"/>
          <w:color w:val="575757"/>
          <w:spacing w:val="1"/>
          <w:w w:val="71"/>
          <w:b/>
          <w:bCs/>
          <w:position w:val="2"/>
        </w:rPr>
        <w:t>e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1"/>
          <w:b/>
          <w:bCs/>
          <w:position w:val="2"/>
        </w:rPr>
        <w:t>z</w:t>
      </w:r>
      <w:r>
        <w:rPr>
          <w:rFonts w:ascii="Arial" w:hAnsi="Arial" w:cs="Arial" w:eastAsia="Arial"/>
          <w:sz w:val="23"/>
          <w:szCs w:val="23"/>
          <w:color w:val="3D3D3D"/>
          <w:spacing w:val="21"/>
          <w:w w:val="71"/>
          <w:b/>
          <w:bCs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1"/>
          <w:b/>
          <w:bCs/>
          <w:position w:val="2"/>
        </w:rPr>
        <w:t>Bölg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1"/>
          <w:b/>
          <w:bCs/>
          <w:position w:val="2"/>
        </w:rPr>
        <w:t>e</w:t>
      </w:r>
      <w:r>
        <w:rPr>
          <w:rFonts w:ascii="Arial" w:hAnsi="Arial" w:cs="Arial" w:eastAsia="Arial"/>
          <w:sz w:val="23"/>
          <w:szCs w:val="23"/>
          <w:color w:val="3D3D3D"/>
          <w:spacing w:val="-1"/>
          <w:w w:val="71"/>
          <w:b/>
          <w:bCs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1"/>
          <w:b/>
          <w:bCs/>
          <w:position w:val="2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-37" w:right="8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28" w:right="39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3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89" w:lineRule="exact"/>
        <w:ind w:left="583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D3D3D"/>
          <w:spacing w:val="0"/>
          <w:w w:val="69"/>
          <w:b/>
          <w:bCs/>
          <w:position w:val="-3"/>
        </w:rPr>
        <w:t>1</w:t>
      </w:r>
      <w:r>
        <w:rPr>
          <w:rFonts w:ascii="Arial" w:hAnsi="Arial" w:cs="Arial" w:eastAsia="Arial"/>
          <w:sz w:val="28"/>
          <w:szCs w:val="28"/>
          <w:color w:val="3D3D3D"/>
          <w:spacing w:val="-3"/>
          <w:w w:val="69"/>
          <w:b/>
          <w:bCs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69"/>
          <w:b/>
          <w:bCs/>
          <w:position w:val="-3"/>
        </w:rPr>
        <w:t>2</w:t>
      </w:r>
      <w:r>
        <w:rPr>
          <w:rFonts w:ascii="Arial" w:hAnsi="Arial" w:cs="Arial" w:eastAsia="Arial"/>
          <w:sz w:val="28"/>
          <w:szCs w:val="28"/>
          <w:color w:val="3D3D3D"/>
          <w:spacing w:val="13"/>
          <w:w w:val="69"/>
          <w:b/>
          <w:bCs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47"/>
          <w:b/>
          <w:bCs/>
          <w:position w:val="-3"/>
        </w:rPr>
        <w:t>Mayı</w:t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47"/>
          <w:b/>
          <w:bCs/>
          <w:position w:val="-3"/>
        </w:rPr>
        <w:t>s</w:t>
      </w:r>
      <w:r>
        <w:rPr>
          <w:rFonts w:ascii="Arial" w:hAnsi="Arial" w:cs="Arial" w:eastAsia="Arial"/>
          <w:sz w:val="28"/>
          <w:szCs w:val="28"/>
          <w:color w:val="3D3D3D"/>
          <w:spacing w:val="32"/>
          <w:w w:val="47"/>
          <w:b/>
          <w:bCs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58"/>
          <w:b/>
          <w:bCs/>
          <w:position w:val="-3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90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v:shape style="position:absolute;margin-left:417.600006pt;margin-top:16.835333pt;width:116.160004pt;height:97.919998pt;mso-position-horizontal-relative:page;mso-position-vertical-relative:paragraph;z-index:-14985" type="#_x0000_t75">
            <v:imagedata r:id="rId65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5"/>
          <w:i/>
          <w:position w:val="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5"/>
          <w:i/>
          <w:position w:val="1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65"/>
          <w:i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11"/>
          <w:i/>
          <w:position w:val="1"/>
        </w:rPr>
        <w:t>12017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60"/>
          <w:cols w:num="3" w:equalWidth="0">
            <w:col w:w="4751" w:space="85"/>
            <w:col w:w="1606" w:space="1689"/>
            <w:col w:w="3409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467" w:right="4777" w:firstLine="-11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659687pt;margin-top:-12.863604pt;width:31.350001pt;height:47.5pt;mso-position-horizontal-relative:page;mso-position-vertical-relative:paragraph;z-index:-14976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Times New Roman" w:hAnsi="Times New Roman" w:cs="Times New Roman" w:eastAsia="Times New Roman"/>
                      <w:sz w:val="95"/>
                      <w:szCs w:val="9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363636"/>
                      <w:spacing w:val="0"/>
                      <w:w w:val="132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2" w:lineRule="exact"/>
        <w:ind w:left="888"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812275pt;margin-top:7.644734pt;width:51.960002pt;height:8pt;mso-position-horizontal-relative:page;mso-position-vertical-relative:paragraph;z-index:-14975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42424"/>
                      <w:spacing w:val="0"/>
                      <w:w w:val="100"/>
                    </w:rPr>
                    <w:t>BÜVÜKSEHIR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7"/>
          <w:position w:val="7"/>
        </w:rPr>
        <w:t>IZMIA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659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2"/>
        </w:rPr>
        <w:t>BELEDIYESI</w:t>
      </w:r>
      <w:r>
        <w:rPr>
          <w:rFonts w:ascii="Arial" w:hAnsi="Arial" w:cs="Arial" w:eastAsia="Arial"/>
          <w:sz w:val="16"/>
          <w:szCs w:val="16"/>
          <w:color w:val="4B4B4B"/>
          <w:spacing w:val="-26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139" w:right="-20"/>
        <w:jc w:val="left"/>
        <w:tabs>
          <w:tab w:pos="1500" w:val="left"/>
          <w:tab w:pos="4900" w:val="left"/>
          <w:tab w:pos="7000" w:val="left"/>
          <w:tab w:pos="956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09.05.2017[Bildiriı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4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13.15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2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0535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694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73"/>
        </w:rPr>
        <w:t>O</w:t>
      </w:r>
      <w:r>
        <w:rPr>
          <w:rFonts w:ascii="Arial" w:hAnsi="Arial" w:cs="Arial" w:eastAsia="Arial"/>
          <w:sz w:val="18"/>
          <w:szCs w:val="18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87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32"/>
          <w:szCs w:val="32"/>
          <w:color w:val="D8D8D8"/>
          <w:spacing w:val="0"/>
          <w:w w:val="103"/>
          <w:position w:val="3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6" w:after="0" w:line="240" w:lineRule="exact"/>
        <w:ind w:left="153" w:right="3381"/>
        <w:jc w:val="left"/>
        <w:tabs>
          <w:tab w:pos="1500" w:val="left"/>
          <w:tab w:pos="3880" w:val="left"/>
          <w:tab w:pos="49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09.05.20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</w:rPr>
        <w:t>7IK.ayıt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2914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D.işçi.er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Akarca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cami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Seferihisa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1"/>
          <w:i/>
        </w:rPr>
        <w:t>1</w:t>
      </w:r>
      <w:r>
        <w:rPr>
          <w:rFonts w:ascii="Arial" w:hAnsi="Arial" w:cs="Arial" w:eastAsia="Arial"/>
          <w:sz w:val="20"/>
          <w:szCs w:val="20"/>
          <w:color w:val="363636"/>
          <w:spacing w:val="10"/>
          <w:w w:val="81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81"/>
        </w:rPr>
        <w:t>iZMIR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2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7.848377" w:type="dxa"/>
      </w:tblPr>
      <w:tblGrid/>
      <w:tr>
        <w:trPr>
          <w:trHeight w:val="242" w:hRule="exact"/>
        </w:trPr>
        <w:tc>
          <w:tcPr>
            <w:tcW w:w="1202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6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852" w:type="dxa"/>
            <w:tcBorders>
              <w:top w:val="nil" w:sz="6" w:space="0" w:color="auto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9" w:lineRule="exact"/>
              <w:ind w:left="209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16"/>
                <w:w w:val="13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Tepeci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malı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1007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0"/>
                <w:w w:val="56"/>
              </w:rPr>
              <w:t>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Seferihisa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0"/>
                <w:w w:val="50"/>
              </w:rPr>
              <w:t>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4B4B4B"/>
                <w:spacing w:val="0"/>
                <w:w w:val="100"/>
              </w:rPr>
              <w:t>ZMiR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</w:tc>
        <w:tc>
          <w:tcPr>
            <w:tcW w:w="5319" w:type="dxa"/>
            <w:tcBorders>
              <w:top w:val="nil" w:sz="6" w:space="0" w:color="auto"/>
              <w:bottom w:val="single" w:sz="5.729968" w:space="0" w:color="5B5B5B"/>
              <w:left w:val="nil" w:sz="6" w:space="0" w:color="auto"/>
              <w:right w:val="single" w:sz="7.639952" w:space="0" w:color="676767"/>
            </w:tcBorders>
          </w:tcPr>
          <w:p>
            <w:pPr/>
            <w:rPr/>
          </w:p>
        </w:tc>
      </w:tr>
      <w:tr>
        <w:trPr>
          <w:trHeight w:val="239" w:hRule="exact"/>
        </w:trPr>
        <w:tc>
          <w:tcPr>
            <w:tcW w:w="1202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852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185" w:right="-20"/>
              <w:jc w:val="left"/>
              <w:tabs>
                <w:tab w:pos="2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19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single" w:sz="7.639952" w:space="0" w:color="676767"/>
            </w:tcBorders>
          </w:tcPr>
          <w:p>
            <w:pPr>
              <w:spacing w:before="9" w:after="0" w:line="240" w:lineRule="auto"/>
              <w:ind w:left="12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devre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21" w:after="0" w:line="183" w:lineRule="auto"/>
        <w:ind w:left="3028" w:right="4047" w:firstLine="-2870"/>
        <w:jc w:val="left"/>
        <w:tabs>
          <w:tab w:pos="3000" w:val="left"/>
          <w:tab w:pos="5160" w:val="left"/>
          <w:tab w:pos="568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elik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"/>
          <w:w w:val="111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left="3835" w:right="-20"/>
        <w:jc w:val="left"/>
        <w:tabs>
          <w:tab w:pos="4420" w:val="left"/>
          <w:tab w:pos="494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363636"/>
          <w:spacing w:val="0"/>
          <w:w w:val="54"/>
        </w:rPr>
        <w:t>ı</w:t>
      </w:r>
      <w:r>
        <w:rPr>
          <w:rFonts w:ascii="Arial" w:hAnsi="Arial" w:cs="Arial" w:eastAsia="Arial"/>
          <w:sz w:val="44"/>
          <w:szCs w:val="44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363636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595959"/>
          <w:spacing w:val="0"/>
          <w:w w:val="54"/>
        </w:rPr>
        <w:t>ı</w:t>
      </w:r>
      <w:r>
        <w:rPr>
          <w:rFonts w:ascii="Arial" w:hAnsi="Arial" w:cs="Arial" w:eastAsia="Arial"/>
          <w:sz w:val="44"/>
          <w:szCs w:val="44"/>
          <w:color w:val="595959"/>
          <w:spacing w:val="-57"/>
          <w:w w:val="54"/>
        </w:rPr>
        <w:t> </w:t>
      </w:r>
      <w:r>
        <w:rPr>
          <w:rFonts w:ascii="Arial" w:hAnsi="Arial" w:cs="Arial" w:eastAsia="Arial"/>
          <w:sz w:val="44"/>
          <w:szCs w:val="44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595959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ACAEAC"/>
          <w:spacing w:val="0"/>
          <w:w w:val="100"/>
          <w:position w:val="18"/>
        </w:rPr>
        <w:t>ı</w:t>
      </w:r>
      <w:r>
        <w:rPr>
          <w:rFonts w:ascii="Arial" w:hAnsi="Arial" w:cs="Arial" w:eastAsia="Arial"/>
          <w:sz w:val="18"/>
          <w:szCs w:val="18"/>
          <w:color w:val="ACAEAC"/>
          <w:spacing w:val="-40"/>
          <w:w w:val="100"/>
          <w:position w:val="18"/>
        </w:rPr>
        <w:t> </w:t>
      </w:r>
      <w:r>
        <w:rPr>
          <w:rFonts w:ascii="Arial" w:hAnsi="Arial" w:cs="Arial" w:eastAsia="Arial"/>
          <w:sz w:val="18"/>
          <w:szCs w:val="18"/>
          <w:color w:val="ACAEAC"/>
          <w:spacing w:val="0"/>
          <w:w w:val="100"/>
          <w:position w:val="18"/>
        </w:rPr>
        <w:tab/>
      </w:r>
      <w:r>
        <w:rPr>
          <w:rFonts w:ascii="Arial" w:hAnsi="Arial" w:cs="Arial" w:eastAsia="Arial"/>
          <w:sz w:val="18"/>
          <w:szCs w:val="18"/>
          <w:color w:val="ACAEAC"/>
          <w:spacing w:val="0"/>
          <w:w w:val="100"/>
          <w:position w:val="18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Yaogını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20"/>
          <w:position w:val="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"/>
          <w:w w:val="12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0"/>
          <w:position w:val="11"/>
        </w:rPr>
        <w:t>13.23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01" w:right="-20"/>
        <w:jc w:val="left"/>
        <w:tabs>
          <w:tab w:pos="1820" w:val="left"/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1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3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lKinıcı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8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:İtf.Çvş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Vehbi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TÜ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39" w:right="3126" w:firstLine="1690"/>
        <w:jc w:val="left"/>
        <w:tabs>
          <w:tab w:pos="1820" w:val="left"/>
          <w:tab w:pos="404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9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:13.ı6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13.20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094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3" w:lineRule="exact"/>
        <w:ind w:left="158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051" w:right="53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Gelj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4" w:lineRule="exact"/>
        <w:ind w:left="1834" w:right="4968" w:firstLine="223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6" w:lineRule="exact"/>
        <w:ind w:left="139" w:right="-20"/>
        <w:jc w:val="left"/>
        <w:tabs>
          <w:tab w:pos="1880" w:val="left"/>
          <w:tab w:pos="412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363636"/>
          <w:w w:val="88"/>
          <w:i/>
          <w:position w:val="2"/>
        </w:rPr>
        <w:t>i</w:t>
      </w:r>
      <w:r>
        <w:rPr>
          <w:rFonts w:ascii="Arial" w:hAnsi="Arial" w:cs="Arial" w:eastAsia="Arial"/>
          <w:sz w:val="26"/>
          <w:szCs w:val="26"/>
          <w:color w:val="363636"/>
          <w:spacing w:val="-41"/>
          <w:w w:val="88"/>
          <w:i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6"/>
          <w:w w:val="95"/>
          <w:position w:val="0"/>
        </w:rPr>
        <w:t>a</w:t>
      </w:r>
      <w:r>
        <w:rPr>
          <w:rFonts w:ascii="Arial" w:hAnsi="Arial" w:cs="Arial" w:eastAsia="Arial"/>
          <w:sz w:val="26"/>
          <w:szCs w:val="26"/>
          <w:color w:val="363636"/>
          <w:spacing w:val="-37"/>
          <w:w w:val="87"/>
          <w:i/>
          <w:position w:val="2"/>
        </w:rPr>
        <w:t>:</w:t>
      </w:r>
      <w:r>
        <w:rPr>
          <w:rFonts w:ascii="Arial" w:hAnsi="Arial" w:cs="Arial" w:eastAsia="Arial"/>
          <w:sz w:val="26"/>
          <w:szCs w:val="26"/>
          <w:color w:val="595959"/>
          <w:spacing w:val="-10"/>
          <w:w w:val="30"/>
          <w:i/>
          <w:position w:val="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uillCı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3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3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4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9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8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58" w:right="2761" w:firstLine="-19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left="4076" w:right="46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58" w:right="-20"/>
        <w:jc w:val="left"/>
        <w:tabs>
          <w:tab w:pos="1900" w:val="left"/>
          <w:tab w:pos="4060" w:val="left"/>
          <w:tab w:pos="59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4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4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4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jKöpü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0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020" w:right="3964"/>
        <w:jc w:val="center"/>
        <w:tabs>
          <w:tab w:pos="5960" w:val="left"/>
          <w:tab w:pos="75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0.3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52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52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8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bahçesinde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metre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7" w:lineRule="auto"/>
        <w:ind w:left="195" w:right="6460" w:firstLine="-42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yoktur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7" w:lineRule="auto"/>
        <w:ind w:left="158" w:right="114" w:firstLine="169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bahçeni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yamacında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olup.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tellerini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bahçedeki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ağacına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rüzgarı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sürtünme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8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devreye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sebebiyet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vermesi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bahçe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68" w:lineRule="auto"/>
        <w:ind w:left="158" w:right="4785" w:firstLine="168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Bedeli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'Tereç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.892419pt;margin-top:.609125pt;width:57.693396pt;height:2pt;mso-position-horizontal-relative:page;mso-position-vertical-relative:paragraph;z-index:-14974" type="#_x0000_t202" filled="f" stroked="f">
            <v:textbox inset="0,0,0,0">
              <w:txbxContent>
                <w:p>
                  <w:pPr>
                    <w:spacing w:before="0" w:after="0" w:line="40" w:lineRule="exact"/>
                    <w:ind w:right="-46"/>
                    <w:jc w:val="left"/>
                    <w:tabs>
                      <w:tab w:pos="1120" w:val="left"/>
                    </w:tabs>
                    <w:rPr>
                      <w:rFonts w:ascii="Times New Roman" w:hAnsi="Times New Roman" w:cs="Times New Roman" w:eastAsia="Times New Roman"/>
                      <w:sz w:val="4"/>
                      <w:szCs w:val="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595959"/>
                      <w:spacing w:val="0"/>
                      <w:w w:val="60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595959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595959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363636"/>
                      <w:spacing w:val="0"/>
                      <w:w w:val="111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88"/>
        </w:rPr>
        <w:t>Yaıı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2"/>
        </w:rPr>
        <w:t>ı:,.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Kıme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58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Çevre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sakinlerine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72" w:right="-20"/>
        <w:jc w:val="left"/>
        <w:tabs>
          <w:tab w:pos="182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8" w:after="0" w:line="214" w:lineRule="exact"/>
        <w:ind w:left="1839" w:right="-20"/>
        <w:jc w:val="left"/>
        <w:tabs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Seferihisa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gnıb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980" w:bottom="280" w:left="100" w:right="200"/>
        </w:sectPr>
      </w:pPr>
      <w:rPr/>
    </w:p>
    <w:p>
      <w:pPr>
        <w:spacing w:before="18" w:after="0" w:line="240" w:lineRule="auto"/>
        <w:ind w:left="172" w:right="-76"/>
        <w:jc w:val="left"/>
        <w:tabs>
          <w:tab w:pos="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tabs>
          <w:tab w:pos="2500" w:val="left"/>
          <w:tab w:pos="660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090973pt;margin-top:17.381889pt;width:44.652852pt;height:9.5pt;mso-position-horizontal-relative:page;mso-position-vertical-relative:paragraph;z-index:-14973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9"/>
                    </w:rPr>
                    <w:t>EkipAmiri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90"/>
          <w:position w:val="-14"/>
        </w:rPr>
        <w:t>1</w:t>
      </w:r>
      <w:r>
        <w:rPr>
          <w:rFonts w:ascii="Arial" w:hAnsi="Arial" w:cs="Arial" w:eastAsia="Arial"/>
          <w:sz w:val="26"/>
          <w:szCs w:val="26"/>
          <w:color w:val="363636"/>
          <w:spacing w:val="-19"/>
          <w:w w:val="90"/>
          <w:position w:val="-14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4B4B4B"/>
          <w:spacing w:val="0"/>
          <w:w w:val="89"/>
          <w:i/>
          <w:position w:val="-14"/>
        </w:rPr>
        <w:t>ı</w:t>
      </w:r>
      <w:r>
        <w:rPr>
          <w:rFonts w:ascii="Times New Roman" w:hAnsi="Times New Roman" w:cs="Times New Roman" w:eastAsia="Times New Roman"/>
          <w:sz w:val="44"/>
          <w:szCs w:val="44"/>
          <w:color w:val="4B4B4B"/>
          <w:spacing w:val="-67"/>
          <w:w w:val="100"/>
          <w:i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49"/>
          <w:position w:val="-14"/>
        </w:rPr>
        <w:t>MaYıs</w:t>
      </w:r>
      <w:r>
        <w:rPr>
          <w:rFonts w:ascii="Arial" w:hAnsi="Arial" w:cs="Arial" w:eastAsia="Arial"/>
          <w:sz w:val="26"/>
          <w:szCs w:val="26"/>
          <w:color w:val="363636"/>
          <w:spacing w:val="31"/>
          <w:w w:val="49"/>
          <w:position w:val="-14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63636"/>
          <w:spacing w:val="0"/>
          <w:w w:val="53"/>
          <w:position w:val="-14"/>
        </w:rPr>
        <w:t>2017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00"/>
          <w:cols w:num="2" w:equalWidth="0">
            <w:col w:w="1774" w:space="218"/>
            <w:col w:w="9628"/>
          </w:cols>
        </w:sectPr>
      </w:pPr>
      <w:rPr/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7" w:lineRule="exact"/>
        <w:ind w:right="-20"/>
        <w:jc w:val="righ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D8D8D8"/>
          <w:spacing w:val="0"/>
          <w:w w:val="81"/>
          <w:position w:val="-23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6" w:lineRule="exact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0"/>
        </w:rPr>
        <w:t>İTFIÜYE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54" w:lineRule="exact"/>
        <w:ind w:right="-73"/>
        <w:jc w:val="left"/>
        <w:tabs>
          <w:tab w:pos="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-9"/>
        </w:rPr>
        <w:t>A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  <w:position w:val="-6"/>
        </w:rPr>
        <w:t>BÖL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  <w:position w:val="-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  <w:position w:val="-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305" w:right="2087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48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96"/>
          <w:i/>
        </w:rPr>
        <w:t>1</w:t>
      </w:r>
      <w:r>
        <w:rPr>
          <w:rFonts w:ascii="Arial" w:hAnsi="Arial" w:cs="Arial" w:eastAsia="Arial"/>
          <w:sz w:val="18"/>
          <w:szCs w:val="18"/>
          <w:color w:val="595959"/>
          <w:spacing w:val="-18"/>
          <w:w w:val="96"/>
          <w:i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96"/>
          <w:i/>
        </w:rPr>
        <w:t>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45" w:lineRule="exact"/>
        <w:ind w:left="-34" w:right="16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00" w:right="200"/>
          <w:cols w:num="4" w:equalWidth="0">
            <w:col w:w="1312" w:space="699"/>
            <w:col w:w="800" w:space="188"/>
            <w:col w:w="1043" w:space="4324"/>
            <w:col w:w="3254"/>
          </w:cols>
        </w:sectPr>
      </w:pPr>
      <w:rPr/>
    </w:p>
    <w:p>
      <w:pPr>
        <w:spacing w:before="0" w:after="0" w:line="285" w:lineRule="exact"/>
        <w:ind w:left="1757" w:right="-20"/>
        <w:jc w:val="left"/>
        <w:tabs>
          <w:tab w:pos="3260" w:val="left"/>
          <w:tab w:pos="896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C9C9E"/>
          <w:w w:val="204"/>
          <w:b/>
          <w:bCs/>
          <w:position w:val="-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w w:val="107"/>
          <w:b/>
          <w:bCs/>
          <w:position w:val="-9"/>
        </w:rPr>
        <w:t>.POST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w w:val="108"/>
          <w:b/>
          <w:bCs/>
          <w:position w:val="-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b/>
          <w:bCs/>
          <w:position w:val="-9"/>
        </w:rPr>
        <w:t>GR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b/>
          <w:bCs/>
          <w:position w:val="-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b/>
          <w:bCs/>
          <w:position w:val="-9"/>
        </w:rPr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4"/>
        </w:rPr>
        <w:t>lAR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4"/>
        </w:rPr>
        <w:t>AMİRİ</w:t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4"/>
        </w:rPr>
      </w:r>
      <w:r>
        <w:rPr>
          <w:rFonts w:ascii="Arial" w:hAnsi="Arial" w:cs="Arial" w:eastAsia="Arial"/>
          <w:sz w:val="30"/>
          <w:szCs w:val="30"/>
          <w:color w:val="9C9C9E"/>
          <w:spacing w:val="0"/>
          <w:w w:val="74"/>
          <w:position w:val="-2"/>
        </w:rPr>
        <w:t>·</w:t>
      </w:r>
      <w:r>
        <w:rPr>
          <w:rFonts w:ascii="Arial" w:hAnsi="Arial" w:cs="Arial" w:eastAsia="Arial"/>
          <w:sz w:val="30"/>
          <w:szCs w:val="30"/>
          <w:color w:val="9C9C9E"/>
          <w:spacing w:val="-32"/>
          <w:w w:val="74"/>
          <w:position w:val="-2"/>
        </w:rPr>
        <w:t>·</w:t>
      </w:r>
      <w:r>
        <w:rPr>
          <w:rFonts w:ascii="Arial" w:hAnsi="Arial" w:cs="Arial" w:eastAsia="Arial"/>
          <w:sz w:val="30"/>
          <w:szCs w:val="30"/>
          <w:color w:val="BFC1BF"/>
          <w:spacing w:val="0"/>
          <w:w w:val="110"/>
          <w:position w:val="-2"/>
        </w:rPr>
        <w:t>·</w:t>
      </w:r>
      <w:r>
        <w:rPr>
          <w:rFonts w:ascii="Arial" w:hAnsi="Arial" w:cs="Arial" w:eastAsia="Arial"/>
          <w:sz w:val="30"/>
          <w:szCs w:val="30"/>
          <w:color w:val="BFC1BF"/>
          <w:spacing w:val="-19"/>
          <w:w w:val="110"/>
          <w:position w:val="-2"/>
        </w:rPr>
        <w:t>·</w:t>
      </w:r>
      <w:r>
        <w:rPr>
          <w:rFonts w:ascii="Arial" w:hAnsi="Arial" w:cs="Arial" w:eastAsia="Arial"/>
          <w:sz w:val="30"/>
          <w:szCs w:val="30"/>
          <w:color w:val="878787"/>
          <w:spacing w:val="0"/>
          <w:w w:val="80"/>
          <w:position w:val="-2"/>
        </w:rPr>
        <w:t>·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2106" w:right="-20"/>
        <w:jc w:val="left"/>
        <w:tabs>
          <w:tab w:pos="6940" w:val="left"/>
          <w:tab w:pos="7900" w:val="left"/>
          <w:tab w:pos="1146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w w:val="110"/>
          <w:position w:val="4"/>
        </w:rPr>
        <w:t>Hüseyi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w w:val="111"/>
          <w:position w:val="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1"/>
          <w:position w:val="4"/>
        </w:rPr>
        <w:t>AKTOPRAK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48"/>
          <w:szCs w:val="48"/>
          <w:color w:val="87878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48"/>
          <w:szCs w:val="48"/>
          <w:color w:val="878787"/>
          <w:spacing w:val="0"/>
          <w:w w:val="100"/>
          <w:u w:val="thick" w:color="4B4F60"/>
          <w:position w:val="-1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878787"/>
          <w:spacing w:val="0"/>
          <w:w w:val="100"/>
          <w:u w:val="thick" w:color="4B4F60"/>
          <w:position w:val="-1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878787"/>
          <w:spacing w:val="0"/>
          <w:w w:val="100"/>
          <w:u w:val="thick" w:color="4B4F60"/>
          <w:position w:val="-1"/>
        </w:rPr>
      </w:r>
      <w:r>
        <w:rPr>
          <w:rFonts w:ascii="Times New Roman" w:hAnsi="Times New Roman" w:cs="Times New Roman" w:eastAsia="Times New Roman"/>
          <w:sz w:val="48"/>
          <w:szCs w:val="48"/>
          <w:color w:val="878787"/>
          <w:spacing w:val="0"/>
          <w:w w:val="25"/>
          <w:u w:val="thick" w:color="4B4F60"/>
          <w:position w:val="-1"/>
        </w:rPr>
        <w:t>ı</w:t>
      </w:r>
      <w:r>
        <w:rPr>
          <w:rFonts w:ascii="Times New Roman" w:hAnsi="Times New Roman" w:cs="Times New Roman" w:eastAsia="Times New Roman"/>
          <w:sz w:val="48"/>
          <w:szCs w:val="48"/>
          <w:color w:val="878787"/>
          <w:spacing w:val="0"/>
          <w:w w:val="25"/>
          <w:u w:val="thick" w:color="4B4F60"/>
          <w:position w:val="-1"/>
        </w:rPr>
      </w:r>
      <w:r>
        <w:rPr>
          <w:rFonts w:ascii="Times New Roman" w:hAnsi="Times New Roman" w:cs="Times New Roman" w:eastAsia="Times New Roman"/>
          <w:sz w:val="48"/>
          <w:szCs w:val="48"/>
          <w:color w:val="878787"/>
          <w:spacing w:val="-1"/>
          <w:w w:val="25"/>
          <w:u w:val="thick" w:color="4B4F60"/>
          <w:position w:val="-1"/>
        </w:rPr>
        <w:t>ı</w:t>
      </w:r>
      <w:r>
        <w:rPr>
          <w:rFonts w:ascii="Times New Roman" w:hAnsi="Times New Roman" w:cs="Times New Roman" w:eastAsia="Times New Roman"/>
          <w:sz w:val="48"/>
          <w:szCs w:val="48"/>
          <w:color w:val="878787"/>
          <w:spacing w:val="-1"/>
          <w:w w:val="25"/>
          <w:u w:val="thick" w:color="4B4F60"/>
          <w:position w:val="-1"/>
        </w:rPr>
      </w:r>
      <w:r>
        <w:rPr>
          <w:rFonts w:ascii="Times New Roman" w:hAnsi="Times New Roman" w:cs="Times New Roman" w:eastAsia="Times New Roman"/>
          <w:sz w:val="48"/>
          <w:szCs w:val="48"/>
          <w:color w:val="878787"/>
          <w:spacing w:val="-1"/>
          <w:w w:val="25"/>
          <w:u w:val="thick" w:color="4B4F60"/>
          <w:position w:val="-1"/>
        </w:rPr>
      </w:r>
      <w:r>
        <w:rPr>
          <w:rFonts w:ascii="Times New Roman" w:hAnsi="Times New Roman" w:cs="Times New Roman" w:eastAsia="Times New Roman"/>
          <w:sz w:val="48"/>
          <w:szCs w:val="48"/>
          <w:color w:val="262D8E"/>
          <w:spacing w:val="-94"/>
          <w:w w:val="60"/>
          <w:u w:val="thick" w:color="4B4F60"/>
          <w:position w:val="-1"/>
        </w:rPr>
        <w:t>Q</w:t>
      </w:r>
      <w:r>
        <w:rPr>
          <w:rFonts w:ascii="Times New Roman" w:hAnsi="Times New Roman" w:cs="Times New Roman" w:eastAsia="Times New Roman"/>
          <w:sz w:val="48"/>
          <w:szCs w:val="48"/>
          <w:color w:val="262D8E"/>
          <w:spacing w:val="-94"/>
          <w:w w:val="60"/>
          <w:u w:val="thick" w:color="4B4F60"/>
          <w:position w:val="-1"/>
        </w:rPr>
      </w:r>
      <w:r>
        <w:rPr>
          <w:rFonts w:ascii="Times New Roman" w:hAnsi="Times New Roman" w:cs="Times New Roman" w:eastAsia="Times New Roman"/>
          <w:sz w:val="48"/>
          <w:szCs w:val="48"/>
          <w:color w:val="262D8E"/>
          <w:spacing w:val="-94"/>
          <w:w w:val="60"/>
          <w:u w:val="thick" w:color="4B4F60"/>
          <w:position w:val="-1"/>
        </w:rPr>
      </w:r>
      <w:r>
        <w:rPr>
          <w:rFonts w:ascii="Times New Roman" w:hAnsi="Times New Roman" w:cs="Times New Roman" w:eastAsia="Times New Roman"/>
          <w:sz w:val="48"/>
          <w:szCs w:val="48"/>
          <w:color w:val="343D77"/>
          <w:spacing w:val="-16"/>
          <w:w w:val="164"/>
          <w:u w:val="thick" w:color="4B4F60"/>
          <w:position w:val="-1"/>
        </w:rPr>
        <w:t>b</w:t>
      </w:r>
      <w:r>
        <w:rPr>
          <w:rFonts w:ascii="Times New Roman" w:hAnsi="Times New Roman" w:cs="Times New Roman" w:eastAsia="Times New Roman"/>
          <w:sz w:val="48"/>
          <w:szCs w:val="48"/>
          <w:color w:val="343D77"/>
          <w:spacing w:val="-16"/>
          <w:w w:val="164"/>
          <w:u w:val="thick" w:color="4B4F60"/>
          <w:position w:val="-1"/>
        </w:rPr>
      </w:r>
      <w:r>
        <w:rPr>
          <w:rFonts w:ascii="Times New Roman" w:hAnsi="Times New Roman" w:cs="Times New Roman" w:eastAsia="Times New Roman"/>
          <w:sz w:val="48"/>
          <w:szCs w:val="48"/>
          <w:color w:val="343D77"/>
          <w:spacing w:val="-16"/>
          <w:w w:val="164"/>
          <w:u w:val="thick" w:color="4B4F60"/>
          <w:position w:val="-1"/>
        </w:rPr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0"/>
          <w:w w:val="62"/>
          <w:u w:val="thick" w:color="4B4F60"/>
          <w:position w:val="-1"/>
        </w:rPr>
        <w:t>SUN</w:t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0"/>
          <w:w w:val="62"/>
          <w:u w:val="thick" w:color="4B4F60"/>
          <w:position w:val="-1"/>
        </w:rPr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0"/>
          <w:w w:val="100"/>
          <w:u w:val="thick" w:color="4B4F60"/>
          <w:position w:val="-1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0"/>
          <w:w w:val="100"/>
          <w:u w:val="thick" w:color="4B4F60"/>
          <w:position w:val="-1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0"/>
          <w:w w:val="100"/>
          <w:u w:val="thick" w:color="4B4F60"/>
          <w:position w:val="-1"/>
        </w:rPr>
      </w:r>
      <w:r>
        <w:rPr>
          <w:rFonts w:ascii="Times New Roman" w:hAnsi="Times New Roman" w:cs="Times New Roman" w:eastAsia="Times New Roman"/>
          <w:sz w:val="48"/>
          <w:szCs w:val="48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4875" w:right="60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3"/>
          <w:position w:val="-1"/>
        </w:rPr>
        <w:t>İtf.Çv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187" w:right="-20"/>
        <w:jc w:val="left"/>
        <w:tabs>
          <w:tab w:pos="2860" w:val="left"/>
          <w:tab w:pos="87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"/>
          <w:szCs w:val="4"/>
          <w:color w:val="BFC1BF"/>
          <w:spacing w:val="0"/>
          <w:w w:val="166"/>
          <w:position w:val="9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BFC1B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4"/>
          <w:szCs w:val="4"/>
          <w:color w:val="BFC1B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2"/>
          <w:szCs w:val="12"/>
          <w:color w:val="9C9C9E"/>
          <w:spacing w:val="-1"/>
          <w:w w:val="100"/>
          <w:position w:val="9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0"/>
          <w:w w:val="100"/>
          <w:position w:val="9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-2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2"/>
          <w:position w:val="1"/>
        </w:rPr>
        <w:t>al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2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9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C9E"/>
          <w:spacing w:val="0"/>
          <w:w w:val="57"/>
          <w:position w:val="1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9C9C9E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angi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0"/>
          <w:position w:val="1"/>
        </w:rPr>
        <w:t>ve</w:t>
      </w:r>
      <w:r>
        <w:rPr>
          <w:rFonts w:ascii="Arial" w:hAnsi="Arial" w:cs="Arial" w:eastAsia="Arial"/>
          <w:sz w:val="19"/>
          <w:szCs w:val="19"/>
          <w:color w:val="363636"/>
          <w:spacing w:val="1"/>
          <w:w w:val="8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1"/>
        </w:rPr>
        <w:t>Acil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00"/>
        </w:sectPr>
      </w:pPr>
      <w:rPr/>
    </w:p>
    <w:p>
      <w:pPr>
        <w:spacing w:before="0" w:after="0" w:line="204" w:lineRule="exact"/>
        <w:ind w:left="1944" w:right="-89"/>
        <w:jc w:val="left"/>
        <w:tabs>
          <w:tab w:pos="2840" w:val="left"/>
          <w:tab w:pos="320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8.896751pt;margin-top:-23.053761pt;width:355.63503pt;height:54pt;mso-position-horizontal-relative:page;mso-position-vertical-relative:paragraph;z-index:-14972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tabs>
                      <w:tab w:pos="1320" w:val="left"/>
                      <w:tab w:pos="6020" w:val="left"/>
                    </w:tabs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2F59AC"/>
                      <w:w w:val="114"/>
                      <w:i/>
                      <w:position w:val="-1"/>
                    </w:rPr>
                    <w:t>\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2F59AC"/>
                      <w:spacing w:val="-62"/>
                      <w:w w:val="115"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ACAEAC"/>
                      <w:spacing w:val="0"/>
                      <w:w w:val="19"/>
                      <w:i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ACAEAC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ACAEAC"/>
                      <w:spacing w:val="0"/>
                      <w:w w:val="99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ACAEAC"/>
                      <w:spacing w:val="0"/>
                      <w:w w:val="99"/>
                      <w:i/>
                      <w:u w:val="single" w:color="0000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ACAEAC"/>
                      <w:spacing w:val="-170"/>
                      <w:w w:val="100"/>
                      <w:i/>
                      <w:u w:val="single" w:color="0000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ACAEAC"/>
                      <w:spacing w:val="-170"/>
                      <w:w w:val="100"/>
                      <w:i/>
                      <w:u w:val="single" w:color="0000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ACAEAC"/>
                      <w:spacing w:val="-17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ACAEAC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ACAEAC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4B4B4B"/>
                      <w:spacing w:val="0"/>
                      <w:w w:val="94"/>
                      <w:i/>
                      <w:position w:val="49"/>
                    </w:rPr>
                    <w:t>·-:;'\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4B4B4B"/>
                      <w:spacing w:val="25"/>
                      <w:w w:val="94"/>
                      <w:i/>
                      <w:position w:val="49"/>
                    </w:rPr>
                    <w:t>&gt;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BFC1BF"/>
                      <w:spacing w:val="0"/>
                      <w:w w:val="52"/>
                      <w:i/>
                      <w:position w:val="49"/>
                    </w:rPr>
                    <w:t>·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BFC1BF"/>
          <w:spacing w:val="0"/>
          <w:w w:val="77"/>
          <w:position w:val="-8"/>
        </w:rPr>
        <w:t>·'</w:t>
      </w:r>
      <w:r>
        <w:rPr>
          <w:rFonts w:ascii="Times New Roman" w:hAnsi="Times New Roman" w:cs="Times New Roman" w:eastAsia="Times New Roman"/>
          <w:sz w:val="26"/>
          <w:szCs w:val="26"/>
          <w:color w:val="BFC1B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BFC1BF"/>
          <w:spacing w:val="0"/>
          <w:w w:val="100"/>
          <w:position w:val="-8"/>
        </w:rPr>
      </w:r>
      <w:r>
        <w:rPr>
          <w:rFonts w:ascii="Courier New" w:hAnsi="Courier New" w:cs="Courier New" w:eastAsia="Courier New"/>
          <w:sz w:val="31"/>
          <w:szCs w:val="31"/>
          <w:color w:val="9C9C9E"/>
          <w:spacing w:val="0"/>
          <w:w w:val="12"/>
          <w:i/>
          <w:position w:val="-12"/>
        </w:rPr>
        <w:t>O</w:t>
      </w:r>
      <w:r>
        <w:rPr>
          <w:rFonts w:ascii="Courier New" w:hAnsi="Courier New" w:cs="Courier New" w:eastAsia="Courier New"/>
          <w:sz w:val="31"/>
          <w:szCs w:val="31"/>
          <w:color w:val="9C9C9E"/>
          <w:spacing w:val="0"/>
          <w:w w:val="100"/>
          <w:i/>
          <w:position w:val="-12"/>
        </w:rPr>
        <w:tab/>
      </w:r>
      <w:r>
        <w:rPr>
          <w:rFonts w:ascii="Courier New" w:hAnsi="Courier New" w:cs="Courier New" w:eastAsia="Courier New"/>
          <w:sz w:val="31"/>
          <w:szCs w:val="31"/>
          <w:color w:val="9C9C9E"/>
          <w:spacing w:val="0"/>
          <w:w w:val="100"/>
          <w:i/>
          <w:position w:val="-12"/>
        </w:rPr>
      </w:r>
      <w:r>
        <w:rPr>
          <w:rFonts w:ascii="Courier New" w:hAnsi="Courier New" w:cs="Courier New" w:eastAsia="Courier New"/>
          <w:sz w:val="31"/>
          <w:szCs w:val="31"/>
          <w:color w:val="1A54B6"/>
          <w:spacing w:val="0"/>
          <w:w w:val="101"/>
          <w:i/>
          <w:position w:val="-12"/>
        </w:rPr>
        <w:t>J\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" w:after="0" w:line="202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jltiale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03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-30"/>
          <w:w w:val="100"/>
          <w:position w:val="-2"/>
        </w:rPr>
        <w:t>§</w:t>
      </w:r>
      <w:r>
        <w:rPr>
          <w:rFonts w:ascii="Arial" w:hAnsi="Arial" w:cs="Arial" w:eastAsia="Arial"/>
          <w:sz w:val="19"/>
          <w:szCs w:val="19"/>
          <w:color w:val="9C9C9E"/>
          <w:spacing w:val="-24"/>
          <w:w w:val="100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-2"/>
        </w:rPr>
        <w:t>ub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2"/>
        </w:rPr>
        <w:t>};ödür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2"/>
        </w:rPr>
        <w:t>ü</w:t>
      </w:r>
      <w:r>
        <w:rPr>
          <w:rFonts w:ascii="Arial" w:hAnsi="Arial" w:cs="Arial" w:eastAsia="Arial"/>
          <w:sz w:val="19"/>
          <w:szCs w:val="19"/>
          <w:color w:val="363636"/>
          <w:spacing w:val="25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2"/>
        </w:rPr>
        <w:t>v.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00"/>
          <w:cols w:num="3" w:equalWidth="0">
            <w:col w:w="3590" w:space="5077"/>
            <w:col w:w="393" w:space="27"/>
            <w:col w:w="2533"/>
          </w:cols>
        </w:sectPr>
      </w:pPr>
      <w:rPr/>
    </w:p>
    <w:p>
      <w:pPr>
        <w:spacing w:before="0" w:after="0" w:line="43" w:lineRule="exact"/>
        <w:ind w:right="1445"/>
        <w:jc w:val="righ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1.300598pt;margin-top:2.138245pt;width:12.594061pt;height:31pt;mso-position-horizontal-relative:page;mso-position-vertical-relative:paragraph;z-index:-14971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Pr/>
                  <w:r>
                    <w:rPr>
                      <w:rFonts w:ascii="Arial" w:hAnsi="Arial" w:cs="Arial" w:eastAsia="Arial"/>
                      <w:sz w:val="62"/>
                      <w:szCs w:val="62"/>
                      <w:color w:val="343D77"/>
                      <w:spacing w:val="0"/>
                      <w:w w:val="12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878787"/>
          <w:w w:val="109"/>
          <w:position w:val="-9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-17"/>
          <w:w w:val="109"/>
          <w:position w:val="-9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201"/>
          <w:position w:val="-9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100"/>
          <w:position w:val="-9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-1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27272"/>
          <w:spacing w:val="0"/>
          <w:w w:val="206"/>
          <w:position w:val="-9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727272"/>
          <w:spacing w:val="-12"/>
          <w:w w:val="206"/>
          <w:position w:val="-9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9C9C9E"/>
          <w:spacing w:val="0"/>
          <w:w w:val="96"/>
          <w:position w:val="-9"/>
        </w:rPr>
        <w:t>)</w:t>
      </w:r>
      <w:r>
        <w:rPr>
          <w:rFonts w:ascii="Times New Roman" w:hAnsi="Times New Roman" w:cs="Times New Roman" w:eastAsia="Times New Roman"/>
          <w:sz w:val="11"/>
          <w:szCs w:val="11"/>
          <w:color w:val="9C9C9E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9C9C9E"/>
          <w:spacing w:val="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95959"/>
          <w:spacing w:val="0"/>
          <w:w w:val="100"/>
          <w:b/>
          <w:bCs/>
          <w:i/>
          <w:position w:val="-9"/>
        </w:rPr>
        <w:t>1#</w:t>
      </w:r>
      <w:r>
        <w:rPr>
          <w:rFonts w:ascii="Times New Roman" w:hAnsi="Times New Roman" w:cs="Times New Roman" w:eastAsia="Times New Roman"/>
          <w:sz w:val="11"/>
          <w:szCs w:val="11"/>
          <w:color w:val="595959"/>
          <w:spacing w:val="0"/>
          <w:w w:val="100"/>
          <w:b/>
          <w:bCs/>
          <w:i/>
          <w:position w:val="-9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595959"/>
          <w:spacing w:val="20"/>
          <w:w w:val="100"/>
          <w:b/>
          <w:bCs/>
          <w:i/>
          <w:position w:val="-9"/>
        </w:rPr>
        <w:t> </w:t>
      </w:r>
      <w:r>
        <w:rPr>
          <w:rFonts w:ascii="Arial" w:hAnsi="Arial" w:cs="Arial" w:eastAsia="Arial"/>
          <w:sz w:val="8"/>
          <w:szCs w:val="8"/>
          <w:color w:val="9C9C9E"/>
          <w:spacing w:val="0"/>
          <w:w w:val="117"/>
          <w:position w:val="-9"/>
        </w:rPr>
        <w:t>'•,.</w:t>
      </w:r>
      <w:r>
        <w:rPr>
          <w:rFonts w:ascii="Arial" w:hAnsi="Arial" w:cs="Arial" w:eastAsia="Arial"/>
          <w:sz w:val="8"/>
          <w:szCs w:val="8"/>
          <w:color w:val="9C9C9E"/>
          <w:spacing w:val="-26"/>
          <w:w w:val="118"/>
          <w:position w:val="-9"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color w:val="595959"/>
          <w:spacing w:val="-71"/>
          <w:w w:val="69"/>
          <w:position w:val="-23"/>
        </w:rPr>
        <w:t>.</w:t>
      </w:r>
      <w:r>
        <w:rPr>
          <w:rFonts w:ascii="Arial" w:hAnsi="Arial" w:cs="Arial" w:eastAsia="Arial"/>
          <w:sz w:val="8"/>
          <w:szCs w:val="8"/>
          <w:color w:val="BFC1BF"/>
          <w:spacing w:val="0"/>
          <w:w w:val="120"/>
          <w:position w:val="-9"/>
        </w:rPr>
        <w:t>j</w:t>
      </w:r>
      <w:r>
        <w:rPr>
          <w:rFonts w:ascii="Arial" w:hAnsi="Arial" w:cs="Arial" w:eastAsia="Arial"/>
          <w:sz w:val="8"/>
          <w:szCs w:val="8"/>
          <w:color w:val="BFC1BF"/>
          <w:spacing w:val="0"/>
          <w:w w:val="100"/>
          <w:position w:val="-9"/>
        </w:rPr>
        <w:t>  </w:t>
      </w:r>
      <w:r>
        <w:rPr>
          <w:rFonts w:ascii="Arial" w:hAnsi="Arial" w:cs="Arial" w:eastAsia="Arial"/>
          <w:sz w:val="8"/>
          <w:szCs w:val="8"/>
          <w:color w:val="BFC1BF"/>
          <w:spacing w:val="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878787"/>
          <w:spacing w:val="-18"/>
          <w:w w:val="87"/>
          <w:position w:val="-23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-61"/>
          <w:w w:val="128"/>
          <w:position w:val="-9"/>
        </w:rPr>
        <w:t>!</w:t>
      </w:r>
      <w:r>
        <w:rPr>
          <w:rFonts w:ascii="Times New Roman" w:hAnsi="Times New Roman" w:cs="Times New Roman" w:eastAsia="Times New Roman"/>
          <w:sz w:val="32"/>
          <w:szCs w:val="32"/>
          <w:color w:val="878787"/>
          <w:spacing w:val="-54"/>
          <w:w w:val="87"/>
          <w:position w:val="-23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595959"/>
          <w:spacing w:val="-83"/>
          <w:w w:val="87"/>
          <w:position w:val="-23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0"/>
          <w:w w:val="128"/>
          <w:position w:val="-9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-1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C9E"/>
          <w:spacing w:val="-15"/>
          <w:w w:val="159"/>
          <w:position w:val="-9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color w:val="9C9C9E"/>
          <w:spacing w:val="-17"/>
          <w:w w:val="69"/>
          <w:position w:val="-23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BFC1BF"/>
          <w:spacing w:val="-39"/>
          <w:w w:val="83"/>
          <w:position w:val="-23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878787"/>
          <w:spacing w:val="0"/>
          <w:w w:val="43"/>
          <w:position w:val="-23"/>
        </w:rPr>
        <w:t>}</w:t>
      </w:r>
      <w:r>
        <w:rPr>
          <w:rFonts w:ascii="Times New Roman" w:hAnsi="Times New Roman" w:cs="Times New Roman" w:eastAsia="Times New Roman"/>
          <w:sz w:val="32"/>
          <w:szCs w:val="32"/>
          <w:color w:val="878787"/>
          <w:spacing w:val="-40"/>
          <w:w w:val="44"/>
          <w:position w:val="-23"/>
        </w:rPr>
        <w:t>.</w:t>
      </w:r>
      <w:r>
        <w:rPr>
          <w:rFonts w:ascii="Arial" w:hAnsi="Arial" w:cs="Arial" w:eastAsia="Arial"/>
          <w:sz w:val="15"/>
          <w:szCs w:val="15"/>
          <w:color w:val="ACAEAC"/>
          <w:spacing w:val="0"/>
          <w:w w:val="79"/>
          <w:position w:val="-9"/>
        </w:rPr>
        <w:t>•:ı</w:t>
      </w:r>
      <w:r>
        <w:rPr>
          <w:rFonts w:ascii="Arial" w:hAnsi="Arial" w:cs="Arial" w:eastAsia="Arial"/>
          <w:sz w:val="15"/>
          <w:szCs w:val="15"/>
          <w:color w:val="ACAEAC"/>
          <w:spacing w:val="0"/>
          <w:w w:val="100"/>
          <w:position w:val="-9"/>
        </w:rPr>
        <w:t> </w:t>
      </w:r>
      <w:r>
        <w:rPr>
          <w:rFonts w:ascii="Arial" w:hAnsi="Arial" w:cs="Arial" w:eastAsia="Arial"/>
          <w:sz w:val="15"/>
          <w:szCs w:val="15"/>
          <w:color w:val="ACAEAC"/>
          <w:spacing w:val="-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C9C9E"/>
          <w:spacing w:val="-28"/>
          <w:w w:val="69"/>
          <w:position w:val="-23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BFC1BF"/>
          <w:spacing w:val="0"/>
          <w:w w:val="151"/>
          <w:position w:val="-9"/>
        </w:rPr>
        <w:t>J</w:t>
      </w:r>
      <w:r>
        <w:rPr>
          <w:rFonts w:ascii="Times New Roman" w:hAnsi="Times New Roman" w:cs="Times New Roman" w:eastAsia="Times New Roman"/>
          <w:sz w:val="7"/>
          <w:szCs w:val="7"/>
          <w:color w:val="BFC1BF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95959"/>
          <w:spacing w:val="-14"/>
          <w:w w:val="113"/>
          <w:position w:val="-9"/>
        </w:rPr>
        <w:t>v</w:t>
      </w:r>
      <w:r>
        <w:rPr>
          <w:rFonts w:ascii="Times New Roman" w:hAnsi="Times New Roman" w:cs="Times New Roman" w:eastAsia="Times New Roman"/>
          <w:sz w:val="32"/>
          <w:szCs w:val="32"/>
          <w:color w:val="363636"/>
          <w:spacing w:val="-31"/>
          <w:w w:val="109"/>
          <w:i/>
          <w:position w:val="-23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9C9C9E"/>
          <w:spacing w:val="0"/>
          <w:w w:val="325"/>
          <w:position w:val="-9"/>
        </w:rPr>
        <w:t>;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00" w:right="200"/>
        </w:sectPr>
      </w:pPr>
      <w:rPr/>
    </w:p>
    <w:p>
      <w:pPr>
        <w:spacing w:before="10" w:after="0" w:line="240" w:lineRule="auto"/>
        <w:ind w:left="2755" w:right="-20"/>
        <w:jc w:val="left"/>
        <w:rPr>
          <w:rFonts w:ascii="Times New Roman" w:hAnsi="Times New Roman" w:cs="Times New Roman" w:eastAsia="Times New Roman"/>
          <w:sz w:val="4"/>
          <w:szCs w:val="4"/>
        </w:rPr>
      </w:pPr>
      <w:rPr/>
      <w:r>
        <w:rPr>
          <w:rFonts w:ascii="Times New Roman" w:hAnsi="Times New Roman" w:cs="Times New Roman" w:eastAsia="Times New Roman"/>
          <w:sz w:val="4"/>
          <w:szCs w:val="4"/>
          <w:color w:val="878787"/>
          <w:spacing w:val="0"/>
          <w:w w:val="111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spacing w:before="49" w:after="0" w:line="37" w:lineRule="exact"/>
        <w:ind w:left="1719" w:right="-109"/>
        <w:jc w:val="left"/>
        <w:tabs>
          <w:tab w:pos="850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46"/>
          <w:szCs w:val="46"/>
          <w:color w:val="1167DD"/>
          <w:spacing w:val="0"/>
          <w:w w:val="80"/>
          <w:position w:val="-41"/>
        </w:rPr>
        <w:t>-</w:t>
      </w:r>
      <w:r>
        <w:rPr>
          <w:rFonts w:ascii="Arial" w:hAnsi="Arial" w:cs="Arial" w:eastAsia="Arial"/>
          <w:sz w:val="46"/>
          <w:szCs w:val="46"/>
          <w:color w:val="1167DD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46"/>
          <w:szCs w:val="46"/>
          <w:color w:val="1167DD"/>
          <w:spacing w:val="0"/>
          <w:w w:val="100"/>
          <w:position w:val="-41"/>
        </w:rPr>
      </w:r>
      <w:r>
        <w:rPr>
          <w:rFonts w:ascii="Arial" w:hAnsi="Arial" w:cs="Arial" w:eastAsia="Arial"/>
          <w:sz w:val="37"/>
          <w:szCs w:val="37"/>
          <w:color w:val="878787"/>
          <w:spacing w:val="0"/>
          <w:w w:val="50"/>
          <w:position w:val="-38"/>
        </w:rPr>
        <w:t>..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34" w:lineRule="atLeast"/>
        <w:ind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286.975708pt;margin-top:1.021292pt;width:19.816125pt;height:1.909988pt;mso-position-horizontal-relative:page;mso-position-vertical-relative:paragraph;z-index:-14978" coordorigin="5740,20" coordsize="396,38">
            <v:group style="position:absolute;left:5759;top:40;width:358;height:2" coordorigin="5759,40" coordsize="358,2">
              <v:shape style="position:absolute;left:5759;top:40;width:358;height:2" coordorigin="5759,40" coordsize="358,0" path="m5759,40l6117,40e" filled="f" stroked="t" strokeweight="1.909988pt" strokecolor="#3B488C">
                <v:path arrowok="t"/>
              </v:shape>
            </v:group>
            <v:group style="position:absolute;left:5983;top:44;width:138;height:2" coordorigin="5983,44" coordsize="138,2">
              <v:shape style="position:absolute;left:5983;top:44;width:138;height:2" coordorigin="5983,44" coordsize="138,0" path="m5983,44l6122,44e" filled="f" stroked="t" strokeweight=".716246pt" strokecolor="#3B447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5"/>
          <w:szCs w:val="15"/>
          <w:color w:val="BFC1BF"/>
          <w:spacing w:val="0"/>
          <w:w w:val="57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BFC1BF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FC1BF"/>
          <w:spacing w:val="17"/>
          <w:w w:val="5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57"/>
        </w:rPr>
        <w:t>".'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-5"/>
          <w:w w:val="5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57"/>
          <w:i/>
        </w:rPr>
        <w:t>"=-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57"/>
          <w:i/>
        </w:rPr>
        <w:t>       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10"/>
          <w:w w:val="57"/>
          <w:i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00"/>
          <w:cols w:num="2" w:equalWidth="0">
            <w:col w:w="8614" w:space="511"/>
            <w:col w:w="2495"/>
          </w:cols>
        </w:sectPr>
      </w:pPr>
      <w:rPr/>
    </w:p>
    <w:p>
      <w:pPr>
        <w:spacing w:before="0" w:after="0" w:line="58" w:lineRule="atLeas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14.838028pt;margin-top:5.532658pt;width:67.088329pt;height:4.186064pt;mso-position-horizontal-relative:page;mso-position-vertical-relative:paragraph;z-index:-14979" coordorigin="2297,111" coordsize="1342,84">
            <v:group style="position:absolute;left:2913;top:139;width:535;height:2" coordorigin="2913,139" coordsize="535,2">
              <v:shape style="position:absolute;left:2913;top:139;width:535;height:2" coordorigin="2913,139" coordsize="535,0" path="m2913,139l3448,139e" filled="f" stroked="t" strokeweight=".954994pt" strokecolor="#2F74CF">
                <v:path arrowok="t"/>
              </v:shape>
            </v:group>
            <v:group style="position:absolute;left:2306;top:187;width:158;height:2" coordorigin="2306,187" coordsize="158,2">
              <v:shape style="position:absolute;left:2306;top:187;width:158;height:2" coordorigin="2306,187" coordsize="158,0" path="m2306,187l2464,187e" filled="f" stroked="t" strokeweight=".716246pt" strokecolor="#3874C3">
                <v:path arrowok="t"/>
              </v:shape>
            </v:group>
            <v:group style="position:absolute;left:2311;top:178;width:774;height:2" coordorigin="2311,178" coordsize="774,2">
              <v:shape style="position:absolute;left:2311;top:178;width:774;height:2" coordorigin="2311,178" coordsize="774,0" path="m2311,178l3085,178e" filled="f" stroked="t" strokeweight="1.432491pt" strokecolor="#2F77D4">
                <v:path arrowok="t"/>
              </v:shape>
            </v:group>
            <v:group style="position:absolute;left:3390;top:120;width:239;height:2" coordorigin="3390,120" coordsize="239,2">
              <v:shape style="position:absolute;left:3390;top:120;width:239;height:2" coordorigin="3390,120" coordsize="239,0" path="m3390,120l3629,120e" filled="f" stroked="t" strokeweight=".954994pt" strokecolor="#2F70D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595959"/>
          <w:w w:val="91"/>
        </w:rPr>
        <w:t>.</w:t>
      </w:r>
      <w:r>
        <w:rPr>
          <w:rFonts w:ascii="Arial" w:hAnsi="Arial" w:cs="Arial" w:eastAsia="Arial"/>
          <w:sz w:val="22"/>
          <w:szCs w:val="22"/>
          <w:color w:val="595959"/>
          <w:spacing w:val="-28"/>
          <w:w w:val="91"/>
        </w:rPr>
        <w:t>.</w:t>
      </w:r>
      <w:r>
        <w:rPr>
          <w:rFonts w:ascii="Arial" w:hAnsi="Arial" w:cs="Arial" w:eastAsia="Arial"/>
          <w:sz w:val="22"/>
          <w:szCs w:val="22"/>
          <w:color w:val="ACAEAC"/>
          <w:spacing w:val="0"/>
          <w:w w:val="64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45" w:lineRule="exac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ACAEAC"/>
          <w:spacing w:val="0"/>
          <w:w w:val="112"/>
          <w:position w:val="-6"/>
        </w:rPr>
        <w:t>snıail</w:t>
      </w:r>
      <w:r>
        <w:rPr>
          <w:rFonts w:ascii="Times New Roman" w:hAnsi="Times New Roman" w:cs="Times New Roman" w:eastAsia="Times New Roman"/>
          <w:sz w:val="28"/>
          <w:szCs w:val="28"/>
          <w:color w:val="ACAEAC"/>
          <w:spacing w:val="43"/>
          <w:w w:val="112"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C9C9E"/>
          <w:spacing w:val="0"/>
          <w:w w:val="112"/>
          <w:position w:val="-6"/>
        </w:rPr>
        <w:t>YAP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45" w:lineRule="exact"/>
        <w:ind w:right="-81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ACAEAC"/>
          <w:w w:val="90"/>
          <w:position w:val="-1"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ACAEAC"/>
          <w:spacing w:val="-13"/>
          <w:w w:val="91"/>
          <w:position w:val="-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CAEAC"/>
          <w:spacing w:val="-22"/>
          <w:w w:val="53"/>
          <w:position w:val="-1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ACAEAC"/>
          <w:spacing w:val="-32"/>
          <w:w w:val="91"/>
          <w:position w:val="-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CAEAC"/>
          <w:spacing w:val="0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CAEAC"/>
          <w:spacing w:val="-10"/>
          <w:w w:val="52"/>
          <w:position w:val="-1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ACAEAC"/>
          <w:spacing w:val="-41"/>
          <w:w w:val="91"/>
          <w:position w:val="-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CAEAC"/>
          <w:spacing w:val="0"/>
          <w:w w:val="53"/>
          <w:position w:val="-1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92" w:lineRule="atLeast"/>
        <w:ind w:right="-20"/>
        <w:jc w:val="left"/>
        <w:tabs>
          <w:tab w:pos="1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9C9C9E"/>
          <w:spacing w:val="0"/>
          <w:w w:val="69"/>
        </w:rPr>
        <w:t>&lt;,</w:t>
      </w:r>
      <w:r>
        <w:rPr>
          <w:rFonts w:ascii="Times New Roman" w:hAnsi="Times New Roman" w:cs="Times New Roman" w:eastAsia="Times New Roman"/>
          <w:sz w:val="12"/>
          <w:szCs w:val="12"/>
          <w:color w:val="9C9C9E"/>
          <w:spacing w:val="0"/>
          <w:w w:val="69"/>
        </w:rPr>
        <w:t>      </w:t>
      </w:r>
      <w:r>
        <w:rPr>
          <w:rFonts w:ascii="Times New Roman" w:hAnsi="Times New Roman" w:cs="Times New Roman" w:eastAsia="Times New Roman"/>
          <w:sz w:val="12"/>
          <w:szCs w:val="12"/>
          <w:color w:val="9C9C9E"/>
          <w:spacing w:val="16"/>
          <w:w w:val="6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0"/>
          <w:w w:val="69"/>
          <w:b/>
          <w:bCs/>
        </w:rPr>
        <w:t>d-"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0"/>
          <w:w w:val="69"/>
          <w:b/>
          <w:bCs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16"/>
          <w:w w:val="69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CAEAC"/>
          <w:spacing w:val="0"/>
          <w:w w:val="153"/>
          <w:i/>
        </w:rPr>
        <w:t>tt'</w:t>
      </w:r>
      <w:r>
        <w:rPr>
          <w:rFonts w:ascii="Times New Roman" w:hAnsi="Times New Roman" w:cs="Times New Roman" w:eastAsia="Times New Roman"/>
          <w:sz w:val="8"/>
          <w:szCs w:val="8"/>
          <w:color w:val="ACAEAC"/>
          <w:spacing w:val="0"/>
          <w:w w:val="153"/>
          <w:i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ACAEAC"/>
          <w:spacing w:val="5"/>
          <w:w w:val="153"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78787"/>
          <w:spacing w:val="0"/>
          <w:w w:val="362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878787"/>
          <w:spacing w:val="-14"/>
          <w:w w:val="362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ACAEAC"/>
          <w:spacing w:val="0"/>
          <w:w w:val="22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CAE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CAEAC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9C9C9E"/>
          <w:spacing w:val="0"/>
          <w:w w:val="100"/>
          <w:i/>
        </w:rPr>
        <w:t>V:</w:t>
      </w:r>
      <w:r>
        <w:rPr>
          <w:rFonts w:ascii="Arial" w:hAnsi="Arial" w:cs="Arial" w:eastAsia="Arial"/>
          <w:sz w:val="13"/>
          <w:szCs w:val="13"/>
          <w:color w:val="9C9C9E"/>
          <w:spacing w:val="0"/>
          <w:w w:val="100"/>
          <w:i/>
        </w:rPr>
        <w:t>  </w:t>
      </w:r>
      <w:r>
        <w:rPr>
          <w:rFonts w:ascii="Arial" w:hAnsi="Arial" w:cs="Arial" w:eastAsia="Arial"/>
          <w:sz w:val="13"/>
          <w:szCs w:val="13"/>
          <w:color w:val="9C9C9E"/>
          <w:spacing w:val="3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C9E"/>
          <w:spacing w:val="0"/>
          <w:w w:val="52"/>
          <w:i/>
        </w:rPr>
        <w:t>t"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00"/>
          <w:cols w:num="4" w:equalWidth="0">
            <w:col w:w="2051" w:space="89"/>
            <w:col w:w="1383" w:space="112"/>
            <w:col w:w="294" w:space="4376"/>
            <w:col w:w="3315"/>
          </w:cols>
        </w:sectPr>
      </w:pPr>
      <w:rPr/>
    </w:p>
    <w:p>
      <w:pPr>
        <w:spacing w:before="64" w:after="0" w:line="177" w:lineRule="auto"/>
        <w:ind w:left="182" w:right="2003" w:firstLine="1791"/>
        <w:jc w:val="left"/>
        <w:tabs>
          <w:tab w:pos="4500" w:val="left"/>
          <w:tab w:pos="484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0.743683pt;margin-top:57.437317pt;width:570.250794pt;height:779.454519pt;mso-position-horizontal-relative:page;mso-position-vertical-relative:page;z-index:-14980" coordorigin="215,1149" coordsize="11405,15589">
            <v:group style="position:absolute;left:224;top:1165;width:1609;height:2" coordorigin="224,1165" coordsize="1609,2">
              <v:shape style="position:absolute;left:224;top:1165;width:1609;height:2" coordorigin="224,1165" coordsize="1609,0" path="m224,1165l1834,1165e" filled="f" stroked="t" strokeweight=".954994pt" strokecolor="#676767">
                <v:path arrowok="t"/>
              </v:shape>
            </v:group>
            <v:group style="position:absolute;left:229;top:1158;width:2;height:732" coordorigin="229,1158" coordsize="2,732">
              <v:shape style="position:absolute;left:229;top:1158;width:2;height:732" coordorigin="229,1158" coordsize="0,732" path="m229,1891l229,1158e" filled="f" stroked="t" strokeweight=".477497pt" strokecolor="#808080">
                <v:path arrowok="t"/>
              </v:shape>
            </v:group>
            <v:group style="position:absolute;left:945;top:1168;width:993;height:2" coordorigin="945,1168" coordsize="993,2">
              <v:shape style="position:absolute;left:945;top:1168;width:993;height:2" coordorigin="945,1168" coordsize="993,0" path="m945,1168l1939,1168e" filled="f" stroked="t" strokeweight=".477497pt" strokecolor="#4B4B4B">
                <v:path arrowok="t"/>
              </v:shape>
            </v:group>
            <v:group style="position:absolute;left:1912;top:1158;width:2;height:1029" coordorigin="1912,1158" coordsize="2,1029">
              <v:shape style="position:absolute;left:1912;top:1158;width:2;height:1029" coordorigin="1912,1158" coordsize="0,1029" path="m1912,2187l1912,1158e" filled="f" stroked="t" strokeweight=".477497pt" strokecolor="#5B5B5B">
                <v:path arrowok="t"/>
              </v:shape>
            </v:group>
            <v:group style="position:absolute;left:1853;top:1165;width:9727;height:2" coordorigin="1853,1165" coordsize="9727,2">
              <v:shape style="position:absolute;left:1853;top:1165;width:9727;height:2" coordorigin="1853,1165" coordsize="9727,0" path="m1853,1165l11579,1165e" filled="f" stroked="t" strokeweight=".716246pt" strokecolor="#575757">
                <v:path arrowok="t"/>
              </v:shape>
            </v:group>
            <v:group style="position:absolute;left:8382;top:1163;width:2;height:1383" coordorigin="8382,1163" coordsize="2,1383">
              <v:shape style="position:absolute;left:8382;top:1163;width:2;height:1383" coordorigin="8382,1163" coordsize="0,1383" path="m8382,2546l8382,1163e" filled="f" stroked="t" strokeweight=".954994pt" strokecolor="#575757">
                <v:path arrowok="t"/>
              </v:shape>
            </v:group>
            <v:group style="position:absolute;left:8342;top:1168;width:621;height:2" coordorigin="8342,1168" coordsize="621,2">
              <v:shape style="position:absolute;left:8342;top:1168;width:621;height:2" coordorigin="8342,1168" coordsize="621,0" path="m8342,1168l8963,1168e" filled="f" stroked="t" strokeweight=".477497pt" strokecolor="#2F2F2F">
                <v:path arrowok="t"/>
              </v:shape>
            </v:group>
            <v:group style="position:absolute;left:11577;top:1158;width:2;height:3092" coordorigin="11577,1158" coordsize="2,3092">
              <v:shape style="position:absolute;left:11577;top:1158;width:2;height:3092" coordorigin="11577,1158" coordsize="0,3092" path="m11577,4250l11577,1158e" filled="f" stroked="t" strokeweight=".954994pt" strokecolor="#676767">
                <v:path arrowok="t"/>
              </v:shape>
            </v:group>
            <v:group style="position:absolute;left:232;top:1833;width:2;height:354" coordorigin="232,1833" coordsize="2,354">
              <v:shape style="position:absolute;left:232;top:1833;width:2;height:354" coordorigin="232,1833" coordsize="0,354" path="m232,2187l232,1833e" filled="f" stroked="t" strokeweight=".716246pt" strokecolor="#9C9C9C">
                <v:path arrowok="t"/>
              </v:shape>
            </v:group>
            <v:group style="position:absolute;left:234;top:2130;width:2;height:440" coordorigin="234,2130" coordsize="2,440">
              <v:shape style="position:absolute;left:234;top:2130;width:2;height:440" coordorigin="234,2130" coordsize="0,440" path="m234,2570l234,2130e" filled="f" stroked="t" strokeweight=".477497pt" strokecolor="#606060">
                <v:path arrowok="t"/>
              </v:shape>
            </v:group>
            <v:group style="position:absolute;left:1915;top:2130;width:2;height:416" coordorigin="1915,2130" coordsize="2,416">
              <v:shape style="position:absolute;left:1915;top:2130;width:2;height:416" coordorigin="1915,2130" coordsize="0,416" path="m1915,2546l1915,2130e" filled="f" stroked="t" strokeweight=".477497pt" strokecolor="#343434">
                <v:path arrowok="t"/>
              </v:shape>
            </v:group>
            <v:group style="position:absolute;left:229;top:2539;width:2302;height:2" coordorigin="229,2539" coordsize="2302,2">
              <v:shape style="position:absolute;left:229;top:2539;width:2302;height:2" coordorigin="229,2539" coordsize="2302,0" path="m229,2539l2531,2539e" filled="f" stroked="t" strokeweight=".716246pt" strokecolor="#5B5B5B">
                <v:path arrowok="t"/>
              </v:shape>
            </v:group>
            <v:group style="position:absolute;left:2407;top:2542;width:554;height:2" coordorigin="2407,2542" coordsize="554,2">
              <v:shape style="position:absolute;left:2407;top:2542;width:554;height:2" coordorigin="2407,2542" coordsize="554,0" path="m2407,2542l2960,2542e" filled="f" stroked="t" strokeweight=".477497pt" strokecolor="#3B3B3B">
                <v:path arrowok="t"/>
              </v:shape>
            </v:group>
            <v:group style="position:absolute;left:2870;top:2539;width:4202;height:2" coordorigin="2870,2539" coordsize="4202,2">
              <v:shape style="position:absolute;left:2870;top:2539;width:4202;height:2" coordorigin="2870,2539" coordsize="4202,0" path="m2870,2539l7072,2539e" filled="f" stroked="t" strokeweight=".716246pt" strokecolor="#606060">
                <v:path arrowok="t"/>
              </v:shape>
            </v:group>
            <v:group style="position:absolute;left:7014;top:2539;width:1399;height:2" coordorigin="7014,2539" coordsize="1399,2">
              <v:shape style="position:absolute;left:7014;top:2539;width:1399;height:2" coordorigin="7014,2539" coordsize="1399,0" path="m7014,2539l8413,2539e" filled="f" stroked="t" strokeweight=".477497pt" strokecolor="#444444">
                <v:path arrowok="t"/>
              </v:shape>
            </v:group>
            <v:group style="position:absolute;left:8342;top:2542;width:3242;height:2" coordorigin="8342,2542" coordsize="3242,2">
              <v:shape style="position:absolute;left:8342;top:2542;width:3242;height:2" coordorigin="8342,2542" coordsize="3242,0" path="m8342,2542l11584,2542e" filled="f" stroked="t" strokeweight=".716246pt" strokecolor="#606060">
                <v:path arrowok="t"/>
              </v:shape>
            </v:group>
            <v:group style="position:absolute;left:229;top:2781;width:11355;height:2" coordorigin="229,2781" coordsize="11355,2">
              <v:shape style="position:absolute;left:229;top:2781;width:11355;height:2" coordorigin="229,2781" coordsize="11355,0" path="m229,2781l11584,2781e" filled="f" stroked="t" strokeweight=".716246pt" strokecolor="#5B5B5B">
                <v:path arrowok="t"/>
              </v:shape>
            </v:group>
            <v:group style="position:absolute;left:234;top:2498;width:2;height:550" coordorigin="234,2498" coordsize="2,550">
              <v:shape style="position:absolute;left:234;top:2498;width:2;height:550" coordorigin="234,2498" coordsize="0,550" path="m234,3049l234,2498e" filled="f" stroked="t" strokeweight=".477497pt" strokecolor="#383838">
                <v:path arrowok="t"/>
              </v:shape>
            </v:group>
            <v:group style="position:absolute;left:229;top:3020;width:11360;height:2" coordorigin="229,3020" coordsize="11360,2">
              <v:shape style="position:absolute;left:229;top:3020;width:11360;height:2" coordorigin="229,3020" coordsize="11360,0" path="m229,3020l11589,3020e" filled="f" stroked="t" strokeweight=".716246pt" strokecolor="#5B5B5B">
                <v:path arrowok="t"/>
              </v:shape>
            </v:group>
            <v:group style="position:absolute;left:239;top:1158;width:2;height:15431" coordorigin="239,1158" coordsize="2,15431">
              <v:shape style="position:absolute;left:239;top:1158;width:2;height:15431" coordorigin="239,1158" coordsize="0,15431" path="m239,16589l239,1158e" filled="f" stroked="t" strokeweight=".716246pt" strokecolor="#575757">
                <v:path arrowok="t"/>
              </v:shape>
            </v:group>
            <v:group style="position:absolute;left:11579;top:3475;width:2;height:565" coordorigin="11579,3475" coordsize="2,565">
              <v:shape style="position:absolute;left:11579;top:3475;width:2;height:565" coordorigin="11579,3475" coordsize="0,565" path="m11579,4040l11579,3475e" filled="f" stroked="t" strokeweight=".954994pt" strokecolor="#676767">
                <v:path arrowok="t"/>
              </v:shape>
            </v:group>
            <v:group style="position:absolute;left:6274;top:3757;width:2;height:775" coordorigin="6274,3757" coordsize="2,775">
              <v:shape style="position:absolute;left:6274;top:3757;width:2;height:775" coordorigin="6274,3757" coordsize="0,775" path="m6274,4533l6274,3757e" filled="f" stroked="t" strokeweight=".716246pt" strokecolor="#484848">
                <v:path arrowok="t"/>
              </v:shape>
            </v:group>
            <v:group style="position:absolute;left:6241;top:4006;width:2134;height:2" coordorigin="6241,4006" coordsize="2134,2">
              <v:shape style="position:absolute;left:6241;top:4006;width:2134;height:2" coordorigin="6241,4006" coordsize="2134,0" path="m6241,4006l8375,4006e" filled="f" stroked="t" strokeweight=".238749pt" strokecolor="#4B4B4B">
                <v:path arrowok="t"/>
              </v:shape>
            </v:group>
            <v:group style="position:absolute;left:8375;top:4006;width:559;height:2" coordorigin="8375,4006" coordsize="559,2">
              <v:shape style="position:absolute;left:8375;top:4006;width:559;height:2" coordorigin="8375,4006" coordsize="559,0" path="m8375,4006l8934,4006e" filled="f" stroked="t" strokeweight=".238749pt" strokecolor="#000000">
                <v:path arrowok="t"/>
              </v:shape>
            </v:group>
            <v:group style="position:absolute;left:8934;top:4006;width:2650;height:2" coordorigin="8934,4006" coordsize="2650,2">
              <v:shape style="position:absolute;left:8934;top:4006;width:2650;height:2" coordorigin="8934,4006" coordsize="2650,0" path="m8934,4006l11584,4006e" filled="f" stroked="t" strokeweight=".238749pt" strokecolor="#707070">
                <v:path arrowok="t"/>
              </v:shape>
            </v:group>
            <v:group style="position:absolute;left:6272;top:3977;width:2;height:555" coordorigin="6272,3977" coordsize="2,555">
              <v:shape style="position:absolute;left:6272;top:3977;width:2;height:555" coordorigin="6272,3977" coordsize="0,555" path="m6272,4533l6272,3977e" filled="f" stroked="t" strokeweight=".954994pt" strokecolor="#575757">
                <v:path arrowok="t"/>
              </v:shape>
            </v:group>
            <v:group style="position:absolute;left:229;top:4521;width:774;height:2" coordorigin="229,4521" coordsize="774,2">
              <v:shape style="position:absolute;left:229;top:4521;width:774;height:2" coordorigin="229,4521" coordsize="774,0" path="m229,4521l1003,4521e" filled="f" stroked="t" strokeweight=".716246pt" strokecolor="#4F4F4F">
                <v:path arrowok="t"/>
              </v:shape>
            </v:group>
            <v:group style="position:absolute;left:945;top:4523;width:984;height:2" coordorigin="945,4523" coordsize="984,2">
              <v:shape style="position:absolute;left:945;top:4523;width:984;height:2" coordorigin="945,4523" coordsize="984,0" path="m945,4523l1929,4523e" filled="f" stroked="t" strokeweight=".954994pt" strokecolor="#646464">
                <v:path arrowok="t"/>
              </v:shape>
            </v:group>
            <v:group style="position:absolute;left:1872;top:4523;width:320;height:2" coordorigin="1872,4523" coordsize="320,2">
              <v:shape style="position:absolute;left:1872;top:4523;width:320;height:2" coordorigin="1872,4523" coordsize="320,0" path="m1872,4523l2192,4523e" filled="f" stroked="t" strokeweight=".477497pt" strokecolor="#3F3F3F">
                <v:path arrowok="t"/>
              </v:shape>
            </v:group>
            <v:group style="position:absolute;left:2134;top:4523;width:826;height:2" coordorigin="2134,4523" coordsize="826,2">
              <v:shape style="position:absolute;left:2134;top:4523;width:826;height:2" coordorigin="2134,4523" coordsize="826,0" path="m2134,4523l2960,4523e" filled="f" stroked="t" strokeweight=".477497pt" strokecolor="#2B2B2B">
                <v:path arrowok="t"/>
              </v:shape>
            </v:group>
            <v:group style="position:absolute;left:3104;top:3748;width:2;height:780" coordorigin="3104,3748" coordsize="2,780">
              <v:shape style="position:absolute;left:3104;top:3748;width:2;height:780" coordorigin="3104,3748" coordsize="0,780" path="m3104,4528l3104,3748e" filled="f" stroked="t" strokeweight=".716246pt" strokecolor="#343434">
                <v:path arrowok="t"/>
              </v:shape>
            </v:group>
            <v:group style="position:absolute;left:3099;top:4207;width:1963;height:2" coordorigin="3099,4207" coordsize="1963,2">
              <v:shape style="position:absolute;left:3099;top:4207;width:1963;height:2" coordorigin="3099,4207" coordsize="1963,0" path="m3099,4207l5061,4207e" filled="f" stroked="t" strokeweight=".716246pt" strokecolor="#4F4F4F">
                <v:path arrowok="t"/>
              </v:shape>
            </v:group>
            <v:group style="position:absolute;left:2903;top:4523;width:229;height:2" coordorigin="2903,4523" coordsize="229,2">
              <v:shape style="position:absolute;left:2903;top:4523;width:229;height:2" coordorigin="2903,4523" coordsize="229,0" path="m2903,4523l3132,4523e" filled="f" stroked="t" strokeweight=".477497pt" strokecolor="#4B4B4B">
                <v:path arrowok="t"/>
              </v:shape>
            </v:group>
            <v:group style="position:absolute;left:3104;top:4193;width:2;height:335" coordorigin="3104,4193" coordsize="2,335">
              <v:shape style="position:absolute;left:3104;top:4193;width:2;height:335" coordorigin="3104,4193" coordsize="0,335" path="m3104,4528l3104,4193e" filled="f" stroked="t" strokeweight=".716246pt" strokecolor="#444444">
                <v:path arrowok="t"/>
              </v:shape>
            </v:group>
            <v:group style="position:absolute;left:3061;top:4516;width:1786;height:2" coordorigin="3061,4516" coordsize="1786,2">
              <v:shape style="position:absolute;left:3061;top:4516;width:1786;height:2" coordorigin="3061,4516" coordsize="1786,0" path="m3061,4516l4847,4516e" filled="f" stroked="t" strokeweight="1.193743pt" strokecolor="#3B3B3B">
                <v:path arrowok="t"/>
              </v:shape>
            </v:group>
            <v:group style="position:absolute;left:4789;top:4518;width:349;height:2" coordorigin="4789,4518" coordsize="349,2">
              <v:shape style="position:absolute;left:4789;top:4518;width:349;height:2" coordorigin="4789,4518" coordsize="349,0" path="m4789,4518l5138,4518e" filled="f" stroked="t" strokeweight=".954994pt" strokecolor="#232323">
                <v:path arrowok="t"/>
              </v:shape>
            </v:group>
            <v:group style="position:absolute;left:5109;top:4509;width:902;height:2" coordorigin="5109,4509" coordsize="902,2">
              <v:shape style="position:absolute;left:5109;top:4509;width:902;height:2" coordorigin="5109,4509" coordsize="902,0" path="m5109,4509l6012,4509e" filled="f" stroked="t" strokeweight=".716246pt" strokecolor="#878787">
                <v:path arrowok="t"/>
              </v:shape>
            </v:group>
            <v:group style="position:absolute;left:5668;top:4523;width:5926;height:2" coordorigin="5668,4523" coordsize="5926,2">
              <v:shape style="position:absolute;left:5668;top:4523;width:5926;height:2" coordorigin="5668,4523" coordsize="5926,0" path="m5668,4523l11594,4523e" filled="f" stroked="t" strokeweight=".716246pt" strokecolor="#5B5B5B">
                <v:path arrowok="t"/>
              </v:shape>
            </v:group>
            <v:group style="position:absolute;left:11591;top:1584;width:2;height:9429" coordorigin="11591,1584" coordsize="2,9429">
              <v:shape style="position:absolute;left:11591;top:1584;width:2;height:9429" coordorigin="11591,1584" coordsize="0,9429" path="m11591,11013l11591,1584e" filled="f" stroked="t" strokeweight=".716246pt" strokecolor="#606060">
                <v:path arrowok="t"/>
              </v:shape>
            </v:group>
            <v:group style="position:absolute;left:229;top:4762;width:4269;height:2" coordorigin="229,4762" coordsize="4269,2">
              <v:shape style="position:absolute;left:229;top:4762;width:4269;height:2" coordorigin="229,4762" coordsize="4269,0" path="m229,4762l4498,4762e" filled="f" stroked="t" strokeweight=".716246pt" strokecolor="#575757">
                <v:path arrowok="t"/>
              </v:shape>
            </v:group>
            <v:group style="position:absolute;left:4441;top:4762;width:406;height:2" coordorigin="4441,4762" coordsize="406,2">
              <v:shape style="position:absolute;left:4441;top:4762;width:406;height:2" coordorigin="4441,4762" coordsize="406,0" path="m4441,4762l4847,4762e" filled="f" stroked="t" strokeweight=".477497pt" strokecolor="#383838">
                <v:path arrowok="t"/>
              </v:shape>
            </v:group>
            <v:group style="position:absolute;left:4789;top:4762;width:6804;height:2" coordorigin="4789,4762" coordsize="6804,2">
              <v:shape style="position:absolute;left:4789;top:4762;width:6804;height:2" coordorigin="4789,4762" coordsize="6804,0" path="m4789,4762l11594,4762e" filled="f" stroked="t" strokeweight=".716246pt" strokecolor="#5B5B5B">
                <v:path arrowok="t"/>
              </v:shape>
            </v:group>
            <v:group style="position:absolute;left:1915;top:4719;width:2;height:555" coordorigin="1915,4719" coordsize="2,555">
              <v:shape style="position:absolute;left:1915;top:4719;width:2;height:555" coordorigin="1915,4719" coordsize="0,555" path="m1915,5275l1915,4719e" filled="f" stroked="t" strokeweight=".477497pt" strokecolor="#232323">
                <v:path arrowok="t"/>
              </v:shape>
            </v:group>
            <v:group style="position:absolute;left:1910;top:5004;width:9684;height:2" coordorigin="1910,5004" coordsize="9684,2">
              <v:shape style="position:absolute;left:1910;top:5004;width:9684;height:2" coordorigin="1910,5004" coordsize="9684,0" path="m1910,5004l11594,5004e" filled="f" stroked="t" strokeweight=".716246pt" strokecolor="#5B5B5B">
                <v:path arrowok="t"/>
              </v:shape>
            </v:group>
            <v:group style="position:absolute;left:234;top:4983;width:2;height:292" coordorigin="234,4983" coordsize="2,292">
              <v:shape style="position:absolute;left:234;top:4983;width:2;height:292" coordorigin="234,4983" coordsize="0,292" path="m234,5275l234,4983e" filled="f" stroked="t" strokeweight=".477497pt" strokecolor="#343434">
                <v:path arrowok="t"/>
              </v:shape>
            </v:group>
            <v:group style="position:absolute;left:4149;top:4997;width:2;height:2183" coordorigin="4149,4997" coordsize="2,2183">
              <v:shape style="position:absolute;left:4149;top:4997;width:2;height:2183" coordorigin="4149,4997" coordsize="0,2183" path="m4149,7180l4149,4997e" filled="f" stroked="t" strokeweight=".954994pt" strokecolor="#5B5B5B">
                <v:path arrowok="t"/>
              </v:shape>
            </v:group>
            <v:group style="position:absolute;left:7050;top:4997;width:2;height:498" coordorigin="7050,4997" coordsize="2,498">
              <v:shape style="position:absolute;left:7050;top:4997;width:2;height:498" coordorigin="7050,4997" coordsize="0,498" path="m7050,5495l7050,4997e" filled="f" stroked="t" strokeweight=".954994pt" strokecolor="#646464">
                <v:path arrowok="t"/>
              </v:shape>
            </v:group>
            <v:group style="position:absolute;left:236;top:5217;width:2;height:565" coordorigin="236,5217" coordsize="2,565">
              <v:shape style="position:absolute;left:236;top:5217;width:2;height:565" coordorigin="236,5217" coordsize="0,565" path="m236,5782l236,5217e" filled="f" stroked="t" strokeweight=".477497pt" strokecolor="#484848">
                <v:path arrowok="t"/>
              </v:shape>
            </v:group>
            <v:group style="position:absolute;left:4135;top:5488;width:387;height:2" coordorigin="4135,5488" coordsize="387,2">
              <v:shape style="position:absolute;left:4135;top:5488;width:387;height:2" coordorigin="4135,5488" coordsize="387,0" path="m4135,5488l4522,5488e" filled="f" stroked="t" strokeweight=".954994pt" strokecolor="#707070">
                <v:path arrowok="t"/>
              </v:shape>
            </v:group>
            <v:group style="position:absolute;left:4441;top:5490;width:406;height:2" coordorigin="4441,5490" coordsize="406,2">
              <v:shape style="position:absolute;left:4441;top:5490;width:406;height:2" coordorigin="4441,5490" coordsize="406,0" path="m4441,5490l4847,5490e" filled="f" stroked="t" strokeweight=".477497pt" strokecolor="#3F3F3F">
                <v:path arrowok="t"/>
              </v:shape>
            </v:group>
            <v:group style="position:absolute;left:4789;top:5490;width:349;height:2" coordorigin="4789,5490" coordsize="349,2">
              <v:shape style="position:absolute;left:4789;top:5490;width:349;height:2" coordorigin="4789,5490" coordsize="349,0" path="m4789,5490l5138,5490e" filled="f" stroked="t" strokeweight=".477497pt" strokecolor="#282828">
                <v:path arrowok="t"/>
              </v:shape>
            </v:group>
            <v:group style="position:absolute;left:5081;top:5490;width:1585;height:2" coordorigin="5081,5490" coordsize="1585,2">
              <v:shape style="position:absolute;left:5081;top:5490;width:1585;height:2" coordorigin="5081,5490" coordsize="1585,0" path="m5081,5490l6666,5490e" filled="f" stroked="t" strokeweight=".954994pt" strokecolor="#646464">
                <v:path arrowok="t"/>
              </v:shape>
            </v:group>
            <v:group style="position:absolute;left:6589;top:5488;width:1814;height:2" coordorigin="6589,5488" coordsize="1814,2">
              <v:shape style="position:absolute;left:6589;top:5488;width:1814;height:2" coordorigin="6589,5488" coordsize="1814,0" path="m6589,5488l8404,5488e" filled="f" stroked="t" strokeweight=".477497pt" strokecolor="#484848">
                <v:path arrowok="t"/>
              </v:shape>
            </v:group>
            <v:group style="position:absolute;left:8156;top:5490;width:3433;height:2" coordorigin="8156,5490" coordsize="3433,2">
              <v:shape style="position:absolute;left:8156;top:5490;width:3433;height:2" coordorigin="8156,5490" coordsize="3433,0" path="m8156,5490l11589,5490e" filled="f" stroked="t" strokeweight=".716246pt" strokecolor="#5B5B5B">
                <v:path arrowok="t"/>
              </v:shape>
            </v:group>
            <v:group style="position:absolute;left:11582;top:5217;width:2;height:780" coordorigin="11582,5217" coordsize="2,780">
              <v:shape style="position:absolute;left:11582;top:5217;width:2;height:780" coordorigin="11582,5217" coordsize="0,780" path="m11582,5997l11582,5217e" filled="f" stroked="t" strokeweight=".477497pt" strokecolor="#484848">
                <v:path arrowok="t"/>
              </v:shape>
            </v:group>
            <v:group style="position:absolute;left:4140;top:5734;width:7449;height:2" coordorigin="4140,5734" coordsize="7449,2">
              <v:shape style="position:absolute;left:4140;top:5734;width:7449;height:2" coordorigin="4140,5734" coordsize="7449,0" path="m4140,5734l11589,5734e" filled="f" stroked="t" strokeweight=".716246pt" strokecolor="#575757">
                <v:path arrowok="t"/>
              </v:shape>
            </v:group>
            <v:group style="position:absolute;left:6217;top:5734;width:430;height:2" coordorigin="6217,5734" coordsize="430,2">
              <v:shape style="position:absolute;left:6217;top:5734;width:430;height:2" coordorigin="6217,5734" coordsize="430,0" path="m6217,5734l6647,5734e" filled="f" stroked="t" strokeweight=".477497pt" strokecolor="#3B3B3B">
                <v:path arrowok="t"/>
              </v:shape>
            </v:group>
            <v:group style="position:absolute;left:8347;top:5734;width:377;height:2" coordorigin="8347,5734" coordsize="377,2">
              <v:shape style="position:absolute;left:8347;top:5734;width:377;height:2" coordorigin="8347,5734" coordsize="377,0" path="m8347,5734l8724,5734e" filled="f" stroked="t" strokeweight=".477497pt" strokecolor="#232323">
                <v:path arrowok="t"/>
              </v:shape>
            </v:group>
            <v:group style="position:absolute;left:8667;top:5734;width:296;height:2" coordorigin="8667,5734" coordsize="296,2">
              <v:shape style="position:absolute;left:8667;top:5734;width:296;height:2" coordorigin="8667,5734" coordsize="296,0" path="m8667,5734l8963,5734e" filled="f" stroked="t" strokeweight=".477497pt" strokecolor="#383838">
                <v:path arrowok="t"/>
              </v:shape>
            </v:group>
            <v:group style="position:absolute;left:239;top:5724;width:2;height:531" coordorigin="239,5724" coordsize="2,531">
              <v:shape style="position:absolute;left:239;top:5724;width:2;height:531" coordorigin="239,5724" coordsize="0,531" path="m239,6256l239,5724e" filled="f" stroked="t" strokeweight=".477497pt" strokecolor="#282828">
                <v:path arrowok="t"/>
              </v:shape>
            </v:group>
            <v:group style="position:absolute;left:4140;top:5973;width:2507;height:2" coordorigin="4140,5973" coordsize="2507,2">
              <v:shape style="position:absolute;left:4140;top:5973;width:2507;height:2" coordorigin="4140,5973" coordsize="2507,0" path="m4140,5973l6647,5973e" filled="f" stroked="t" strokeweight=".477497pt" strokecolor="#545454">
                <v:path arrowok="t"/>
              </v:shape>
            </v:group>
            <v:group style="position:absolute;left:6446;top:5973;width:1958;height:2" coordorigin="6446,5973" coordsize="1958,2">
              <v:shape style="position:absolute;left:6446;top:5973;width:1958;height:2" coordorigin="6446,5973" coordsize="1958,0" path="m6446,5973l8404,5973e" filled="f" stroked="t" strokeweight=".716246pt" strokecolor="#646464">
                <v:path arrowok="t"/>
              </v:shape>
            </v:group>
            <v:group style="position:absolute;left:8347;top:5973;width:616;height:2" coordorigin="8347,5973" coordsize="616,2">
              <v:shape style="position:absolute;left:8347;top:5973;width:616;height:2" coordorigin="8347,5973" coordsize="616,0" path="m8347,5973l8963,5973e" filled="f" stroked="t" strokeweight=".477497pt" strokecolor="#2B2B2B">
                <v:path arrowok="t"/>
              </v:shape>
            </v:group>
            <v:group style="position:absolute;left:8905;top:5973;width:2684;height:2" coordorigin="8905,5973" coordsize="2684,2">
              <v:shape style="position:absolute;left:8905;top:5973;width:2684;height:2" coordorigin="8905,5973" coordsize="2684,0" path="m8905,5973l11589,5973e" filled="f" stroked="t" strokeweight=".716246pt" strokecolor="#5B5B5B">
                <v:path arrowok="t"/>
              </v:shape>
            </v:group>
            <v:group style="position:absolute;left:1915;top:6210;width:1533;height:2" coordorigin="1915,6210" coordsize="1533,2">
              <v:shape style="position:absolute;left:1915;top:6210;width:1533;height:2" coordorigin="1915,6210" coordsize="1533,0" path="m1915,6210l3448,6210e" filled="f" stroked="t" strokeweight=".954994pt" strokecolor="#5B5B5B">
                <v:path arrowok="t"/>
              </v:shape>
            </v:group>
            <v:group style="position:absolute;left:3390;top:6213;width:525;height:2" coordorigin="3390,6213" coordsize="525,2">
              <v:shape style="position:absolute;left:3390;top:6213;width:525;height:2" coordorigin="3390,6213" coordsize="525,0" path="m3390,6213l3915,6213e" filled="f" stroked="t" strokeweight=".477497pt" strokecolor="#282828">
                <v:path arrowok="t"/>
              </v:shape>
            </v:group>
            <v:group style="position:absolute;left:3858;top:6215;width:7731;height:2" coordorigin="3858,6215" coordsize="7731,2">
              <v:shape style="position:absolute;left:3858;top:6215;width:7731;height:2" coordorigin="3858,6215" coordsize="7731,0" path="m3858,6215l11589,6215e" filled="f" stroked="t" strokeweight=".716246pt" strokecolor="#575757">
                <v:path arrowok="t"/>
              </v:shape>
            </v:group>
            <v:group style="position:absolute;left:8347;top:6213;width:616;height:2" coordorigin="8347,6213" coordsize="616,2">
              <v:shape style="position:absolute;left:8347;top:6213;width:616;height:2" coordorigin="8347,6213" coordsize="616,0" path="m8347,6213l8963,6213e" filled="f" stroked="t" strokeweight=".477497pt" strokecolor="#343434">
                <v:path arrowok="t"/>
              </v:shape>
            </v:group>
            <v:group style="position:absolute;left:11584;top:5925;width:2;height:340" coordorigin="11584,5925" coordsize="2,340">
              <v:shape style="position:absolute;left:11584;top:5925;width:2;height:340" coordorigin="11584,5925" coordsize="0,340" path="m11584,6265l11584,5925e" filled="f" stroked="t" strokeweight=".477497pt" strokecolor="#343434">
                <v:path arrowok="t"/>
              </v:shape>
            </v:group>
            <v:group style="position:absolute;left:788;top:6457;width:1542;height:2" coordorigin="788,6457" coordsize="1542,2">
              <v:shape style="position:absolute;left:788;top:6457;width:1542;height:2" coordorigin="788,6457" coordsize="1542,0" path="m788,6457l2330,6457e" filled="f" stroked="t" strokeweight=".954994pt" strokecolor="#646464">
                <v:path arrowok="t"/>
              </v:shape>
            </v:group>
            <v:group style="position:absolute;left:1920;top:4509;width:2;height:7309" coordorigin="1920,4509" coordsize="2,7309">
              <v:shape style="position:absolute;left:1920;top:4509;width:2;height:7309" coordorigin="1920,4509" coordsize="0,7309" path="m1920,11817l1920,4509e" filled="f" stroked="t" strokeweight=".716246pt" strokecolor="#4B4B4B">
                <v:path arrowok="t"/>
              </v:shape>
            </v:group>
            <v:group style="position:absolute;left:1867;top:6457;width:1256;height:2" coordorigin="1867,6457" coordsize="1256,2">
              <v:shape style="position:absolute;left:1867;top:6457;width:1256;height:2" coordorigin="1867,6457" coordsize="1256,0" path="m1867,6457l3123,6457e" filled="f" stroked="t" strokeweight=".477497pt" strokecolor="#484848">
                <v:path arrowok="t"/>
              </v:shape>
            </v:group>
            <v:group style="position:absolute;left:2970;top:6457;width:3677;height:2" coordorigin="2970,6457" coordsize="3677,2">
              <v:shape style="position:absolute;left:2970;top:6457;width:3677;height:2" coordorigin="2970,6457" coordsize="3677,0" path="m2970,6457l6647,6457e" filled="f" stroked="t" strokeweight=".716246pt" strokecolor="#575757">
                <v:path arrowok="t"/>
              </v:shape>
            </v:group>
            <v:group style="position:absolute;left:6589;top:6452;width:697;height:2" coordorigin="6589,6452" coordsize="697,2">
              <v:shape style="position:absolute;left:6589;top:6452;width:697;height:2" coordorigin="6589,6452" coordsize="697,0" path="m6589,6452l7287,6452e" filled="f" stroked="t" strokeweight=".954994pt" strokecolor="#6B6B6B">
                <v:path arrowok="t"/>
              </v:shape>
            </v:group>
            <v:group style="position:absolute;left:7014;top:6454;width:1390;height:2" coordorigin="7014,6454" coordsize="1390,2">
              <v:shape style="position:absolute;left:7014;top:6454;width:1390;height:2" coordorigin="7014,6454" coordsize="1390,0" path="m7014,6454l8404,6454e" filled="f" stroked="t" strokeweight=".477497pt" strokecolor="#4F4F4F">
                <v:path arrowok="t"/>
              </v:shape>
            </v:group>
            <v:group style="position:absolute;left:8347;top:6452;width:377;height:2" coordorigin="8347,6452" coordsize="377,2">
              <v:shape style="position:absolute;left:8347;top:6452;width:377;height:2" coordorigin="8347,6452" coordsize="377,0" path="m8347,6452l8724,6452e" filled="f" stroked="t" strokeweight=".477497pt" strokecolor="#383838">
                <v:path arrowok="t"/>
              </v:shape>
            </v:group>
            <v:group style="position:absolute;left:8667;top:6457;width:2927;height:2" coordorigin="8667,6457" coordsize="2927,2">
              <v:shape style="position:absolute;left:8667;top:6457;width:2927;height:2" coordorigin="8667,6457" coordsize="2927,0" path="m8667,6457l11594,6457e" filled="f" stroked="t" strokeweight=".716246pt" strokecolor="#606060">
                <v:path arrowok="t"/>
              </v:shape>
            </v:group>
            <v:group style="position:absolute;left:7055;top:6442;width:2;height:737" coordorigin="7055,6442" coordsize="2,737">
              <v:shape style="position:absolute;left:7055;top:6442;width:2;height:737" coordorigin="7055,6442" coordsize="0,737" path="m7055,7180l7055,6442e" filled="f" stroked="t" strokeweight=".954994pt" strokecolor="#676767">
                <v:path arrowok="t"/>
              </v:shape>
            </v:group>
            <v:group style="position:absolute;left:1910;top:6926;width:1050;height:2" coordorigin="1910,6926" coordsize="1050,2">
              <v:shape style="position:absolute;left:1910;top:6926;width:1050;height:2" coordorigin="1910,6926" coordsize="1050,0" path="m1910,6926l2960,6926e" filled="f" stroked="t" strokeweight=".477497pt" strokecolor="#444444">
                <v:path arrowok="t"/>
              </v:shape>
            </v:group>
            <v:group style="position:absolute;left:4441;top:6926;width:697;height:2" coordorigin="4441,6926" coordsize="697,2">
              <v:shape style="position:absolute;left:4441;top:6926;width:697;height:2" coordorigin="4441,6926" coordsize="697,0" path="m4441,6926l5138,6926e" filled="f" stroked="t" strokeweight=".477497pt" strokecolor="#343434">
                <v:path arrowok="t"/>
              </v:shape>
            </v:group>
            <v:group style="position:absolute;left:2703;top:6928;width:8891;height:2" coordorigin="2703,6928" coordsize="8891,2">
              <v:shape style="position:absolute;left:2703;top:6928;width:8891;height:2" coordorigin="2703,6928" coordsize="8891,0" path="m2703,6928l11594,6928e" filled="f" stroked="t" strokeweight=".716246pt" strokecolor="#5B5B5B">
                <v:path arrowok="t"/>
              </v:shape>
            </v:group>
            <v:group style="position:absolute;left:11589;top:6677;width:2;height:1034" coordorigin="11589,6677" coordsize="2,1034">
              <v:shape style="position:absolute;left:11589;top:6677;width:2;height:1034" coordorigin="11589,6677" coordsize="0,1034" path="m11589,7711l11589,6677e" filled="f" stroked="t" strokeweight=".477497pt" strokecolor="#3F3F3F">
                <v:path arrowok="t"/>
              </v:shape>
            </v:group>
            <v:group style="position:absolute;left:1910;top:7170;width:2263;height:2" coordorigin="1910,7170" coordsize="2263,2">
              <v:shape style="position:absolute;left:1910;top:7170;width:2263;height:2" coordorigin="1910,7170" coordsize="2263,0" path="m1910,7170l4173,7170e" filled="f" stroked="t" strokeweight=".477497pt" strokecolor="#545454">
                <v:path arrowok="t"/>
              </v:shape>
            </v:group>
            <v:group style="position:absolute;left:4073;top:7172;width:1743;height:2" coordorigin="4073,7172" coordsize="1743,2">
              <v:shape style="position:absolute;left:4073;top:7172;width:1743;height:2" coordorigin="4073,7172" coordsize="1743,0" path="m4073,7172l5816,7172e" filled="f" stroked="t" strokeweight=".954994pt" strokecolor="#646464">
                <v:path arrowok="t"/>
              </v:shape>
            </v:group>
            <v:group style="position:absolute;left:5759;top:7170;width:888;height:2" coordorigin="5759,7170" coordsize="888,2">
              <v:shape style="position:absolute;left:5759;top:7170;width:888;height:2" coordorigin="5759,7170" coordsize="888,0" path="m5759,7170l6647,7170e" filled="f" stroked="t" strokeweight=".477497pt" strokecolor="#343434">
                <v:path arrowok="t"/>
              </v:shape>
            </v:group>
            <v:group style="position:absolute;left:6589;top:7170;width:1814;height:2" coordorigin="6589,7170" coordsize="1814,2">
              <v:shape style="position:absolute;left:6589;top:7170;width:1814;height:2" coordorigin="6589,7170" coordsize="1814,0" path="m6589,7170l8404,7170e" filled="f" stroked="t" strokeweight=".716246pt" strokecolor="#606060">
                <v:path arrowok="t"/>
              </v:shape>
            </v:group>
            <v:group style="position:absolute;left:8347;top:7170;width:616;height:2" coordorigin="8347,7170" coordsize="616,2">
              <v:shape style="position:absolute;left:8347;top:7170;width:616;height:2" coordorigin="8347,7170" coordsize="616,0" path="m8347,7170l8963,7170e" filled="f" stroked="t" strokeweight=".477497pt" strokecolor="#343434">
                <v:path arrowok="t"/>
              </v:shape>
            </v:group>
            <v:group style="position:absolute;left:8905;top:7168;width:2688;height:2" coordorigin="8905,7168" coordsize="2688,2">
              <v:shape style="position:absolute;left:8905;top:7168;width:2688;height:2" coordorigin="8905,7168" coordsize="2688,0" path="m8905,7168l11594,7168e" filled="f" stroked="t" strokeweight=".477497pt" strokecolor="#575757">
                <v:path arrowok="t"/>
              </v:shape>
            </v:group>
            <v:group style="position:absolute;left:229;top:7412;width:5587;height:2" coordorigin="229,7412" coordsize="5587,2">
              <v:shape style="position:absolute;left:229;top:7412;width:5587;height:2" coordorigin="229,7412" coordsize="5587,0" path="m229,7412l5816,7412e" filled="f" stroked="t" strokeweight=".716246pt" strokecolor="#545454">
                <v:path arrowok="t"/>
              </v:shape>
            </v:group>
            <v:group style="position:absolute;left:5759;top:7409;width:888;height:2" coordorigin="5759,7409" coordsize="888,2">
              <v:shape style="position:absolute;left:5759;top:7409;width:888;height:2" coordorigin="5759,7409" coordsize="888,0" path="m5759,7409l6647,7409e" filled="f" stroked="t" strokeweight=".477497pt" strokecolor="#2F2F2F">
                <v:path arrowok="t"/>
              </v:shape>
            </v:group>
            <v:group style="position:absolute;left:6589;top:7409;width:1814;height:2" coordorigin="6589,7409" coordsize="1814,2">
              <v:shape style="position:absolute;left:6589;top:7409;width:1814;height:2" coordorigin="6589,7409" coordsize="1814,0" path="m6589,7409l8404,7409e" filled="f" stroked="t" strokeweight=".716246pt" strokecolor="#5B5B5B">
                <v:path arrowok="t"/>
              </v:shape>
            </v:group>
            <v:group style="position:absolute;left:8347;top:7409;width:616;height:2" coordorigin="8347,7409" coordsize="616,2">
              <v:shape style="position:absolute;left:8347;top:7409;width:616;height:2" coordorigin="8347,7409" coordsize="616,0" path="m8347,7409l8963,7409e" filled="f" stroked="t" strokeweight=".477497pt" strokecolor="#343434">
                <v:path arrowok="t"/>
              </v:shape>
            </v:group>
            <v:group style="position:absolute;left:8905;top:7409;width:2688;height:2" coordorigin="8905,7409" coordsize="2688,2">
              <v:shape style="position:absolute;left:8905;top:7409;width:2688;height:2" coordorigin="8905,7409" coordsize="2688,0" path="m8905,7409l11594,7409e" filled="f" stroked="t" strokeweight=".716246pt" strokecolor="#575757">
                <v:path arrowok="t"/>
              </v:shape>
            </v:group>
            <v:group style="position:absolute;left:1867;top:7931;width:1256;height:2" coordorigin="1867,7931" coordsize="1256,2">
              <v:shape style="position:absolute;left:1867;top:7931;width:1256;height:2" coordorigin="1867,7931" coordsize="1256,0" path="m1867,7931l3123,7931e" filled="f" stroked="t" strokeweight=".477497pt" strokecolor="#3B3B3B">
                <v:path arrowok="t"/>
              </v:shape>
            </v:group>
            <v:group style="position:absolute;left:229;top:7929;width:4269;height:2" coordorigin="229,7929" coordsize="4269,2">
              <v:shape style="position:absolute;left:229;top:7929;width:4269;height:2" coordorigin="229,7929" coordsize="4269,0" path="m229,7929l4498,7929e" filled="f" stroked="t" strokeweight=".954994pt" strokecolor="#606060">
                <v:path arrowok="t"/>
              </v:shape>
            </v:group>
            <v:group style="position:absolute;left:4441;top:7931;width:697;height:2" coordorigin="4441,7931" coordsize="697,2">
              <v:shape style="position:absolute;left:4441;top:7931;width:697;height:2" coordorigin="4441,7931" coordsize="697,0" path="m4441,7931l5138,7931e" filled="f" stroked="t" strokeweight=".477497pt" strokecolor="#2F2F2F">
                <v:path arrowok="t"/>
              </v:shape>
            </v:group>
            <v:group style="position:absolute;left:5081;top:7929;width:6518;height:2" coordorigin="5081,7929" coordsize="6518,2">
              <v:shape style="position:absolute;left:5081;top:7929;width:6518;height:2" coordorigin="5081,7929" coordsize="6518,0" path="m5081,7929l11598,7929e" filled="f" stroked="t" strokeweight=".716246pt" strokecolor="#5B5B5B">
                <v:path arrowok="t"/>
              </v:shape>
            </v:group>
            <v:group style="position:absolute;left:4154;top:7921;width:2;height:268" coordorigin="4154,7921" coordsize="2,268">
              <v:shape style="position:absolute;left:4154;top:7921;width:2;height:268" coordorigin="4154,7921" coordsize="0,268" path="m4154,8189l4154,7921e" filled="f" stroked="t" strokeweight=".477497pt" strokecolor="#484848">
                <v:path arrowok="t"/>
              </v:shape>
            </v:group>
            <v:group style="position:absolute;left:4149;top:8170;width:2922;height:2" coordorigin="4149,8170" coordsize="2922,2">
              <v:shape style="position:absolute;left:4149;top:8170;width:2922;height:2" coordorigin="4149,8170" coordsize="2922,0" path="m4149,8170l7072,8170e" filled="f" stroked="t" strokeweight=".716246pt" strokecolor="#5B5B5B">
                <v:path arrowok="t"/>
              </v:shape>
            </v:group>
            <v:group style="position:absolute;left:7014;top:8168;width:1390;height:2" coordorigin="7014,8168" coordsize="1390,2">
              <v:shape style="position:absolute;left:7014;top:8168;width:1390;height:2" coordorigin="7014,8168" coordsize="1390,0" path="m7014,8168l8404,8168e" filled="f" stroked="t" strokeweight=".477497pt" strokecolor="#444444">
                <v:path arrowok="t"/>
              </v:shape>
            </v:group>
            <v:group style="position:absolute;left:8347;top:8170;width:3252;height:2" coordorigin="8347,8170" coordsize="3252,2">
              <v:shape style="position:absolute;left:8347;top:8170;width:3252;height:2" coordorigin="8347,8170" coordsize="3252,0" path="m8347,8170l11598,8170e" filled="f" stroked="t" strokeweight=".716246pt" strokecolor="#606060">
                <v:path arrowok="t"/>
              </v:shape>
            </v:group>
            <v:group style="position:absolute;left:4154;top:8132;width:2;height:526" coordorigin="4154,8132" coordsize="2,526">
              <v:shape style="position:absolute;left:4154;top:8132;width:2;height:526" coordorigin="4154,8132" coordsize="0,526" path="m4154,8659l4154,8132e" filled="f" stroked="t" strokeweight=".477497pt" strokecolor="#343434">
                <v:path arrowok="t"/>
              </v:shape>
            </v:group>
            <v:group style="position:absolute;left:4149;top:8412;width:697;height:2" coordorigin="4149,8412" coordsize="697,2">
              <v:shape style="position:absolute;left:4149;top:8412;width:697;height:2" coordorigin="4149,8412" coordsize="697,0" path="m4149,8412l4847,8412e" filled="f" stroked="t" strokeweight=".716246pt" strokecolor="#484848">
                <v:path arrowok="t"/>
              </v:shape>
            </v:group>
            <v:group style="position:absolute;left:4775;top:8412;width:6823;height:2" coordorigin="4775,8412" coordsize="6823,2">
              <v:shape style="position:absolute;left:4775;top:8412;width:6823;height:2" coordorigin="4775,8412" coordsize="6823,0" path="m4775,8412l11598,8412e" filled="f" stroked="t" strokeweight=".716246pt" strokecolor="#5B5B5B">
                <v:path arrowok="t"/>
              </v:shape>
            </v:group>
            <v:group style="position:absolute;left:234;top:8656;width:769;height:2" coordorigin="234,8656" coordsize="769,2">
              <v:shape style="position:absolute;left:234;top:8656;width:769;height:2" coordorigin="234,8656" coordsize="769,0" path="m234,8656l1003,8656e" filled="f" stroked="t" strokeweight=".477497pt" strokecolor="#545454">
                <v:path arrowok="t"/>
              </v:shape>
            </v:group>
            <v:group style="position:absolute;left:945;top:8654;width:468;height:2" coordorigin="945,8654" coordsize="468,2">
              <v:shape style="position:absolute;left:945;top:8654;width:468;height:2" coordorigin="945,8654" coordsize="468,0" path="m945,8654l1413,8654e" filled="f" stroked="t" strokeweight=".477497pt" strokecolor="#2F2F2F">
                <v:path arrowok="t"/>
              </v:shape>
            </v:group>
            <v:group style="position:absolute;left:1356;top:8654;width:583;height:2" coordorigin="1356,8654" coordsize="583,2">
              <v:shape style="position:absolute;left:1356;top:8654;width:583;height:2" coordorigin="1356,8654" coordsize="583,0" path="m1356,8654l1939,8654e" filled="f" stroked="t" strokeweight=".477497pt" strokecolor="#444444">
                <v:path arrowok="t"/>
              </v:shape>
            </v:group>
            <v:group style="position:absolute;left:1867;top:8651;width:1581;height:2" coordorigin="1867,8651" coordsize="1581,2">
              <v:shape style="position:absolute;left:1867;top:8651;width:1581;height:2" coordorigin="1867,8651" coordsize="1581,0" path="m1867,8651l3448,8651e" filled="f" stroked="t" strokeweight=".954994pt" strokecolor="#646464">
                <v:path arrowok="t"/>
              </v:shape>
            </v:group>
            <v:group style="position:absolute;left:3390;top:8654;width:525;height:2" coordorigin="3390,8654" coordsize="525,2">
              <v:shape style="position:absolute;left:3390;top:8654;width:525;height:2" coordorigin="3390,8654" coordsize="525,0" path="m3390,8654l3915,8654e" filled="f" stroked="t" strokeweight=".477497pt" strokecolor="#2F2F2F">
                <v:path arrowok="t"/>
              </v:shape>
            </v:group>
            <v:group style="position:absolute;left:3858;top:8651;width:988;height:2" coordorigin="3858,8651" coordsize="988,2">
              <v:shape style="position:absolute;left:3858;top:8651;width:988;height:2" coordorigin="3858,8651" coordsize="988,0" path="m3858,8651l4847,8651e" filled="f" stroked="t" strokeweight=".477497pt" strokecolor="#4B4B4B">
                <v:path arrowok="t"/>
              </v:shape>
            </v:group>
            <v:group style="position:absolute;left:4789;top:8651;width:1485;height:2" coordorigin="4789,8651" coordsize="1485,2">
              <v:shape style="position:absolute;left:4789;top:8651;width:1485;height:2" coordorigin="4789,8651" coordsize="1485,0" path="m4789,8651l6274,8651e" filled="f" stroked="t" strokeweight=".954994pt" strokecolor="#676767">
                <v:path arrowok="t"/>
              </v:shape>
            </v:group>
            <v:group style="position:absolute;left:6217;top:8654;width:430;height:2" coordorigin="6217,8654" coordsize="430,2">
              <v:shape style="position:absolute;left:6217;top:8654;width:430;height:2" coordorigin="6217,8654" coordsize="430,0" path="m6217,8654l6647,8654e" filled="f" stroked="t" strokeweight=".477497pt" strokecolor="#444444">
                <v:path arrowok="t"/>
              </v:shape>
            </v:group>
            <v:group style="position:absolute;left:6589;top:8651;width:5009;height:2" coordorigin="6589,8651" coordsize="5009,2">
              <v:shape style="position:absolute;left:6589;top:8651;width:5009;height:2" coordorigin="6589,8651" coordsize="5009,0" path="m6589,8651l11598,8651e" filled="f" stroked="t" strokeweight=".716246pt" strokecolor="#606060">
                <v:path arrowok="t"/>
              </v:shape>
            </v:group>
            <v:group style="position:absolute;left:251;top:1895;width:2;height:14694" coordorigin="251,1895" coordsize="2,14694">
              <v:shape style="position:absolute;left:251;top:1895;width:2;height:14694" coordorigin="251,1895" coordsize="0,14694" path="m251,16589l251,1895e" filled="f" stroked="t" strokeweight=".716246pt" strokecolor="#575757">
                <v:path arrowok="t"/>
              </v:shape>
            </v:group>
            <v:group style="position:absolute;left:239;top:9587;width:764;height:2" coordorigin="239,9587" coordsize="764,2">
              <v:shape style="position:absolute;left:239;top:9587;width:764;height:2" coordorigin="239,9587" coordsize="764,0" path="m239,9587l1003,9587e" filled="f" stroked="t" strokeweight=".477497pt" strokecolor="#5B5B5B">
                <v:path arrowok="t"/>
              </v:shape>
            </v:group>
            <v:group style="position:absolute;left:1927;top:4509;width:2;height:12210" coordorigin="1927,4509" coordsize="2,12210">
              <v:shape style="position:absolute;left:1927;top:4509;width:2;height:12210" coordorigin="1927,4509" coordsize="0,12210" path="m1927,16719l1927,4509e" filled="f" stroked="t" strokeweight=".716246pt" strokecolor="#4B4B4B">
                <v:path arrowok="t"/>
              </v:shape>
            </v:group>
            <v:group style="position:absolute;left:840;top:9585;width:1623;height:2" coordorigin="840,9585" coordsize="1623,2">
              <v:shape style="position:absolute;left:840;top:9585;width:1623;height:2" coordorigin="840,9585" coordsize="1623,0" path="m840,9585l2464,9585e" filled="f" stroked="t" strokeweight=".954994pt" strokecolor="#676767">
                <v:path arrowok="t"/>
              </v:shape>
            </v:group>
            <v:group style="position:absolute;left:2407;top:9587;width:554;height:2" coordorigin="2407,9587" coordsize="554,2">
              <v:shape style="position:absolute;left:2407;top:9587;width:554;height:2" coordorigin="2407,9587" coordsize="554,0" path="m2407,9587l2960,9587e" filled="f" stroked="t" strokeweight=".477497pt" strokecolor="#3B3B3B">
                <v:path arrowok="t"/>
              </v:shape>
            </v:group>
            <v:group style="position:absolute;left:2903;top:9585;width:544;height:2" coordorigin="2903,9585" coordsize="544,2">
              <v:shape style="position:absolute;left:2903;top:9585;width:544;height:2" coordorigin="2903,9585" coordsize="544,0" path="m2903,9585l3448,9585e" filled="f" stroked="t" strokeweight=".477497pt" strokecolor="#4F4F4F">
                <v:path arrowok="t"/>
              </v:shape>
            </v:group>
            <v:group style="position:absolute;left:3390;top:9585;width:2426;height:2" coordorigin="3390,9585" coordsize="2426,2">
              <v:shape style="position:absolute;left:3390;top:9585;width:2426;height:2" coordorigin="3390,9585" coordsize="2426,0" path="m3390,9585l5816,9585e" filled="f" stroked="t" strokeweight=".716246pt" strokecolor="#646464">
                <v:path arrowok="t"/>
              </v:shape>
            </v:group>
            <v:group style="position:absolute;left:5759;top:9582;width:282;height:2" coordorigin="5759,9582" coordsize="282,2">
              <v:shape style="position:absolute;left:5759;top:9582;width:282;height:2" coordorigin="5759,9582" coordsize="282,0" path="m5759,9582l6040,9582e" filled="f" stroked="t" strokeweight=".477497pt" strokecolor="#444444">
                <v:path arrowok="t"/>
              </v:shape>
            </v:group>
            <v:group style="position:absolute;left:5983;top:9582;width:291;height:2" coordorigin="5983,9582" coordsize="291,2">
              <v:shape style="position:absolute;left:5983;top:9582;width:291;height:2" coordorigin="5983,9582" coordsize="291,0" path="m5983,9582l6274,9582e" filled="f" stroked="t" strokeweight=".477497pt" strokecolor="#2B2B2B">
                <v:path arrowok="t"/>
              </v:shape>
            </v:group>
            <v:group style="position:absolute;left:6217;top:9582;width:430;height:2" coordorigin="6217,9582" coordsize="430,2">
              <v:shape style="position:absolute;left:6217;top:9582;width:430;height:2" coordorigin="6217,9582" coordsize="430,0" path="m6217,9582l6647,9582e" filled="f" stroked="t" strokeweight=".477497pt" strokecolor="#3F3F3F">
                <v:path arrowok="t"/>
              </v:shape>
            </v:group>
            <v:group style="position:absolute;left:6589;top:9582;width:1814;height:2" coordorigin="6589,9582" coordsize="1814,2">
              <v:shape style="position:absolute;left:6589;top:9582;width:1814;height:2" coordorigin="6589,9582" coordsize="1814,0" path="m6589,9582l8404,9582e" filled="f" stroked="t" strokeweight=".954994pt" strokecolor="#676767">
                <v:path arrowok="t"/>
              </v:shape>
            </v:group>
            <v:group style="position:absolute;left:8347;top:9582;width:616;height:2" coordorigin="8347,9582" coordsize="616,2">
              <v:shape style="position:absolute;left:8347;top:9582;width:616;height:2" coordorigin="8347,9582" coordsize="616,0" path="m8347,9582l8963,9582e" filled="f" stroked="t" strokeweight=".477497pt" strokecolor="#343434">
                <v:path arrowok="t"/>
              </v:shape>
            </v:group>
            <v:group style="position:absolute;left:8905;top:9580;width:2698;height:2" coordorigin="8905,9580" coordsize="2698,2">
              <v:shape style="position:absolute;left:8905;top:9580;width:2698;height:2" coordorigin="8905,9580" coordsize="2698,0" path="m8905,9580l11603,9580e" filled="f" stroked="t" strokeweight=".716246pt" strokecolor="#606060">
                <v:path arrowok="t"/>
              </v:shape>
            </v:group>
            <v:group style="position:absolute;left:244;top:9539;width:2;height:785" coordorigin="244,9539" coordsize="2,785">
              <v:shape style="position:absolute;left:244;top:9539;width:2;height:785" coordorigin="244,9539" coordsize="0,785" path="m244,10324l244,9539e" filled="f" stroked="t" strokeweight=".477497pt" strokecolor="#282828">
                <v:path arrowok="t"/>
              </v:shape>
            </v:group>
            <v:group style="position:absolute;left:1924;top:9812;width:2;height:512" coordorigin="1924,9812" coordsize="2,512">
              <v:shape style="position:absolute;left:1924;top:9812;width:2;height:512" coordorigin="1924,9812" coordsize="0,512" path="m1924,10324l1924,9812e" filled="f" stroked="t" strokeweight=".477497pt" strokecolor="#282828">
                <v:path arrowok="t"/>
              </v:shape>
            </v:group>
            <v:group style="position:absolute;left:945;top:10520;width:988;height:2" coordorigin="945,10520" coordsize="988,2">
              <v:shape style="position:absolute;left:945;top:10520;width:988;height:2" coordorigin="945,10520" coordsize="988,0" path="m945,10520l1934,10520e" filled="f" stroked="t" strokeweight=".477497pt" strokecolor="#444444">
                <v:path arrowok="t"/>
              </v:shape>
            </v:group>
            <v:group style="position:absolute;left:239;top:10518;width:6833;height:2" coordorigin="239,10518" coordsize="6833,2">
              <v:shape style="position:absolute;left:239;top:10518;width:6833;height:2" coordorigin="239,10518" coordsize="6833,0" path="m239,10518l7072,10518e" filled="f" stroked="t" strokeweight=".716246pt" strokecolor="#5B5B5B">
                <v:path arrowok="t"/>
              </v:shape>
            </v:group>
            <v:group style="position:absolute;left:7014;top:10516;width:1390;height:2" coordorigin="7014,10516" coordsize="1390,2">
              <v:shape style="position:absolute;left:7014;top:10516;width:1390;height:2" coordorigin="7014,10516" coordsize="1390,0" path="m7014,10516l8404,10516e" filled="f" stroked="t" strokeweight=".477497pt" strokecolor="#4B4B4B">
                <v:path arrowok="t"/>
              </v:shape>
            </v:group>
            <v:group style="position:absolute;left:8070;top:10516;width:3538;height:2" coordorigin="8070,10516" coordsize="3538,2">
              <v:shape style="position:absolute;left:8070;top:10516;width:3538;height:2" coordorigin="8070,10516" coordsize="3538,0" path="m8070,10516l11608,10516e" filled="f" stroked="t" strokeweight=".716246pt" strokecolor="#606060">
                <v:path arrowok="t"/>
              </v:shape>
            </v:group>
            <v:group style="position:absolute;left:239;top:10764;width:2941;height:2" coordorigin="239,10764" coordsize="2941,2">
              <v:shape style="position:absolute;left:239;top:10764;width:2941;height:2" coordorigin="239,10764" coordsize="2941,0" path="m239,10764l3180,10764e" filled="f" stroked="t" strokeweight=".716246pt" strokecolor="#606060">
                <v:path arrowok="t"/>
              </v:shape>
            </v:group>
            <v:group style="position:absolute;left:248;top:10492;width:2;height:292" coordorigin="248,10492" coordsize="2,292">
              <v:shape style="position:absolute;left:248;top:10492;width:2;height:292" coordorigin="248,10492" coordsize="0,292" path="m248,10784l248,10492e" filled="f" stroked="t" strokeweight=".716246pt" strokecolor="#484848">
                <v:path arrowok="t"/>
              </v:shape>
            </v:group>
            <v:group style="position:absolute;left:3066;top:10760;width:382;height:2" coordorigin="3066,10760" coordsize="382,2">
              <v:shape style="position:absolute;left:3066;top:10760;width:382;height:2" coordorigin="3066,10760" coordsize="382,0" path="m3066,10760l3448,10760e" filled="f" stroked="t" strokeweight=".477497pt" strokecolor="#484848">
                <v:path arrowok="t"/>
              </v:shape>
            </v:group>
            <v:group style="position:absolute;left:3390;top:10760;width:525;height:2" coordorigin="3390,10760" coordsize="525,2">
              <v:shape style="position:absolute;left:3390;top:10760;width:525;height:2" coordorigin="3390,10760" coordsize="525,0" path="m3390,10760l3915,10760e" filled="f" stroked="t" strokeweight=".477497pt" strokecolor="#343434">
                <v:path arrowok="t"/>
              </v:shape>
            </v:group>
            <v:group style="position:absolute;left:3858;top:10762;width:7745;height:2" coordorigin="3858,10762" coordsize="7745,2">
              <v:shape style="position:absolute;left:3858;top:10762;width:7745;height:2" coordorigin="3858,10762" coordsize="7745,0" path="m3858,10762l11603,10762e" filled="f" stroked="t" strokeweight=".716246pt" strokecolor="#606060">
                <v:path arrowok="t"/>
              </v:shape>
            </v:group>
            <v:group style="position:absolute;left:5759;top:10760;width:525;height:2" coordorigin="5759,10760" coordsize="525,2">
              <v:shape style="position:absolute;left:5759;top:10760;width:525;height:2" coordorigin="5759,10760" coordsize="525,0" path="m5759,10760l6284,10760e" filled="f" stroked="t" strokeweight=".477497pt" strokecolor="#3F3F3F">
                <v:path arrowok="t"/>
              </v:shape>
            </v:group>
            <v:group style="position:absolute;left:6255;top:10506;width:2;height:268" coordorigin="6255,10506" coordsize="2,268">
              <v:shape style="position:absolute;left:6255;top:10506;width:2;height:268" coordorigin="6255,10506" coordsize="0,268" path="m6255,10774l6255,10506e" filled="f" stroked="t" strokeweight=".477497pt" strokecolor="#444444">
                <v:path arrowok="t"/>
              </v:shape>
            </v:group>
            <v:group style="position:absolute;left:8347;top:10760;width:616;height:2" coordorigin="8347,10760" coordsize="616,2">
              <v:shape style="position:absolute;left:8347;top:10760;width:616;height:2" coordorigin="8347,10760" coordsize="616,0" path="m8347,10760l8963,10760e" filled="f" stroked="t" strokeweight=".477497pt" strokecolor="#343434">
                <v:path arrowok="t"/>
              </v:shape>
            </v:group>
            <v:group style="position:absolute;left:248;top:10712;width:2;height:570" coordorigin="248,10712" coordsize="2,570">
              <v:shape style="position:absolute;left:248;top:10712;width:2;height:570" coordorigin="248,10712" coordsize="0,570" path="m248,11281l248,10712e" filled="f" stroked="t" strokeweight=".477497pt" strokecolor="#232323">
                <v:path arrowok="t"/>
              </v:shape>
            </v:group>
            <v:group style="position:absolute;left:1929;top:10712;width:2;height:799" coordorigin="1929,10712" coordsize="2,799">
              <v:shape style="position:absolute;left:1929;top:10712;width:2;height:799" coordorigin="1929,10712" coordsize="0,799" path="m1929,11511l1929,10712e" filled="f" stroked="t" strokeweight=".477497pt" strokecolor="#232323">
                <v:path arrowok="t"/>
              </v:shape>
            </v:group>
            <v:group style="position:absolute;left:807;top:10999;width:1385;height:2" coordorigin="807,10999" coordsize="1385,2">
              <v:shape style="position:absolute;left:807;top:10999;width:1385;height:2" coordorigin="807,10999" coordsize="1385,0" path="m807,10999l2192,10999e" filled="f" stroked="t" strokeweight=".716246pt" strokecolor="#606060">
                <v:path arrowok="t"/>
              </v:shape>
            </v:group>
            <v:group style="position:absolute;left:2134;top:11004;width:329;height:2" coordorigin="2134,11004" coordsize="329,2">
              <v:shape style="position:absolute;left:2134;top:11004;width:329;height:2" coordorigin="2134,11004" coordsize="329,0" path="m2134,11004l2464,11004e" filled="f" stroked="t" strokeweight=".477497pt" strokecolor="#282828">
                <v:path arrowok="t"/>
              </v:shape>
            </v:group>
            <v:group style="position:absolute;left:2407;top:11004;width:554;height:2" coordorigin="2407,11004" coordsize="554,2">
              <v:shape style="position:absolute;left:2407;top:11004;width:554;height:2" coordorigin="2407,11004" coordsize="554,0" path="m2407,11004l2960,11004e" filled="f" stroked="t" strokeweight=".477497pt" strokecolor="#3B3B3B">
                <v:path arrowok="t"/>
              </v:shape>
            </v:group>
            <v:group style="position:absolute;left:2903;top:11004;width:220;height:2" coordorigin="2903,11004" coordsize="220,2">
              <v:shape style="position:absolute;left:2903;top:11004;width:220;height:2" coordorigin="2903,11004" coordsize="220,0" path="m2903,11004l3123,11004e" filled="f" stroked="t" strokeweight=".477497pt" strokecolor="#4F4F4F">
                <v:path arrowok="t"/>
              </v:shape>
            </v:group>
            <v:group style="position:absolute;left:3056;top:11001;width:5348;height:2" coordorigin="3056,11001" coordsize="5348,2">
              <v:shape style="position:absolute;left:3056;top:11001;width:5348;height:2" coordorigin="3056,11001" coordsize="5348,0" path="m3056,11001l8404,11001e" filled="f" stroked="t" strokeweight=".716246pt" strokecolor="#5B5B5B">
                <v:path arrowok="t"/>
              </v:shape>
            </v:group>
            <v:group style="position:absolute;left:8347;top:10999;width:616;height:2" coordorigin="8347,10999" coordsize="616,2">
              <v:shape style="position:absolute;left:8347;top:10999;width:616;height:2" coordorigin="8347,10999" coordsize="616,0" path="m8347,10999l8963,10999e" filled="f" stroked="t" strokeweight=".477497pt" strokecolor="#2B2B2B">
                <v:path arrowok="t"/>
              </v:shape>
            </v:group>
            <v:group style="position:absolute;left:8905;top:10999;width:2698;height:2" coordorigin="8905,10999" coordsize="2698,2">
              <v:shape style="position:absolute;left:8905;top:10999;width:2698;height:2" coordorigin="8905,10999" coordsize="2698,0" path="m8905,10999l11603,10999e" filled="f" stroked="t" strokeweight=".716246pt" strokecolor="#575757">
                <v:path arrowok="t"/>
              </v:shape>
            </v:group>
            <v:group style="position:absolute;left:11598;top:10788;width:2;height:737" coordorigin="11598,10788" coordsize="2,737">
              <v:shape style="position:absolute;left:11598;top:10788;width:2;height:737" coordorigin="11598,10788" coordsize="0,737" path="m11598,11526l11598,10788e" filled="f" stroked="t" strokeweight=".954994pt" strokecolor="#646464">
                <v:path arrowok="t"/>
              </v:shape>
            </v:group>
            <v:group style="position:absolute;left:234;top:11482;width:4613;height:2" coordorigin="234,11482" coordsize="4613,2">
              <v:shape style="position:absolute;left:234;top:11482;width:4613;height:2" coordorigin="234,11482" coordsize="4613,0" path="m234,11482l4847,11482e" filled="f" stroked="t" strokeweight=".716246pt" strokecolor="#5B5B5B">
                <v:path arrowok="t"/>
              </v:shape>
            </v:group>
            <v:group style="position:absolute;left:4789;top:11482;width:349;height:2" coordorigin="4789,11482" coordsize="349,2">
              <v:shape style="position:absolute;left:4789;top:11482;width:349;height:2" coordorigin="4789,11482" coordsize="349,0" path="m4789,11482l5138,11482e" filled="f" stroked="t" strokeweight=".477497pt" strokecolor="#343434">
                <v:path arrowok="t"/>
              </v:shape>
            </v:group>
            <v:group style="position:absolute;left:5081;top:11480;width:735;height:2" coordorigin="5081,11480" coordsize="735,2">
              <v:shape style="position:absolute;left:5081;top:11480;width:735;height:2" coordorigin="5081,11480" coordsize="735,0" path="m5081,11480l5816,11480e" filled="f" stroked="t" strokeweight=".477497pt" strokecolor="#4F4F4F">
                <v:path arrowok="t"/>
              </v:shape>
            </v:group>
            <v:group style="position:absolute;left:5697;top:11480;width:2707;height:2" coordorigin="5697,11480" coordsize="2707,2">
              <v:shape style="position:absolute;left:5697;top:11480;width:2707;height:2" coordorigin="5697,11480" coordsize="2707,0" path="m5697,11480l8404,11480e" filled="f" stroked="t" strokeweight=".716246pt" strokecolor="#646464">
                <v:path arrowok="t"/>
              </v:shape>
            </v:group>
            <v:group style="position:absolute;left:8347;top:11478;width:377;height:2" coordorigin="8347,11478" coordsize="377,2">
              <v:shape style="position:absolute;left:8347;top:11478;width:377;height:2" coordorigin="8347,11478" coordsize="377,0" path="m8347,11478l8724,11478e" filled="f" stroked="t" strokeweight=".477497pt" strokecolor="#383838">
                <v:path arrowok="t"/>
              </v:shape>
            </v:group>
            <v:group style="position:absolute;left:8667;top:11480;width:2937;height:2" coordorigin="8667,11480" coordsize="2937,2">
              <v:shape style="position:absolute;left:8667;top:11480;width:2937;height:2" coordorigin="8667,11480" coordsize="2937,0" path="m8667,11480l11603,11480e" filled="f" stroked="t" strokeweight=".716246pt" strokecolor="#6B6B6B">
                <v:path arrowok="t"/>
              </v:shape>
            </v:group>
            <v:group style="position:absolute;left:239;top:11801;width:1695;height:2" coordorigin="239,11801" coordsize="1695,2">
              <v:shape style="position:absolute;left:239;top:11801;width:1695;height:2" coordorigin="239,11801" coordsize="1695,0" path="m239,11801l1934,11801e" filled="f" stroked="t" strokeweight=".477497pt" strokecolor="#575757">
                <v:path arrowok="t"/>
              </v:shape>
            </v:group>
            <v:group style="position:absolute;left:1872;top:11798;width:592;height:2" coordorigin="1872,11798" coordsize="592,2">
              <v:shape style="position:absolute;left:1872;top:11798;width:592;height:2" coordorigin="1872,11798" coordsize="592,0" path="m1872,11798l2464,11798e" filled="f" stroked="t" strokeweight=".477497pt" strokecolor="#3B3B3B">
                <v:path arrowok="t"/>
              </v:shape>
            </v:group>
            <v:group style="position:absolute;left:2407;top:11798;width:2091;height:2" coordorigin="2407,11798" coordsize="2091,2">
              <v:shape style="position:absolute;left:2407;top:11798;width:2091;height:2" coordorigin="2407,11798" coordsize="2091,0" path="m2407,11798l4498,11798e" filled="f" stroked="t" strokeweight=".716246pt" strokecolor="#5B5B5B">
                <v:path arrowok="t"/>
              </v:shape>
            </v:group>
            <v:group style="position:absolute;left:4441;top:11798;width:406;height:2" coordorigin="4441,11798" coordsize="406,2">
              <v:shape style="position:absolute;left:4441;top:11798;width:406;height:2" coordorigin="4441,11798" coordsize="406,0" path="m4441,11798l4847,11798e" filled="f" stroked="t" strokeweight=".477497pt" strokecolor="#2B2B2B">
                <v:path arrowok="t"/>
              </v:shape>
            </v:group>
            <v:group style="position:absolute;left:4789;top:11796;width:6814;height:2" coordorigin="4789,11796" coordsize="6814,2">
              <v:shape style="position:absolute;left:4789;top:11796;width:6814;height:2" coordorigin="4789,11796" coordsize="6814,0" path="m4789,11796l11603,11796e" filled="f" stroked="t" strokeweight=".716246pt" strokecolor="#606060">
                <v:path arrowok="t"/>
              </v:shape>
            </v:group>
            <v:group style="position:absolute;left:8347;top:11794;width:377;height:2" coordorigin="8347,11794" coordsize="377,2">
              <v:shape style="position:absolute;left:8347;top:11794;width:377;height:2" coordorigin="8347,11794" coordsize="377,0" path="m8347,11794l8724,11794e" filled="f" stroked="t" strokeweight=".477497pt" strokecolor="#383838">
                <v:path arrowok="t"/>
              </v:shape>
            </v:group>
            <v:group style="position:absolute;left:11598;top:11439;width:2;height:656" coordorigin="11598,11439" coordsize="2,656">
              <v:shape style="position:absolute;left:11598;top:11439;width:2;height:656" coordorigin="11598,11439" coordsize="0,656" path="m11598,12095l11598,11439e" filled="f" stroked="t" strokeweight=".477497pt" strokecolor="#444444">
                <v:path arrowok="t"/>
              </v:shape>
            </v:group>
            <v:group style="position:absolute;left:984;top:11798;width:2;height:340" coordorigin="984,11798" coordsize="2,340">
              <v:shape style="position:absolute;left:984;top:11798;width:2;height:340" coordorigin="984,11798" coordsize="0,340" path="m984,12138l984,11798e" filled="f" stroked="t" strokeweight=".954994pt" strokecolor="#5B5B5B">
                <v:path arrowok="t"/>
              </v:shape>
            </v:group>
            <v:group style="position:absolute;left:1397;top:11798;width:2;height:4925" coordorigin="1397,11798" coordsize="2,4925">
              <v:shape style="position:absolute;left:1397;top:11798;width:2;height:4925" coordorigin="1397,11798" coordsize="0,4925" path="m1397,16724l1397,11798e" filled="f" stroked="t" strokeweight=".716246pt" strokecolor="#444444">
                <v:path arrowok="t"/>
              </v:shape>
            </v:group>
            <v:group style="position:absolute;left:6632;top:11789;width:2;height:3628" coordorigin="6632,11789" coordsize="2,3628">
              <v:shape style="position:absolute;left:6632;top:11789;width:2;height:3628" coordorigin="6632,11789" coordsize="0,3628" path="m6632,15417l6632,11789e" filled="f" stroked="t" strokeweight=".954994pt" strokecolor="#646464">
                <v:path arrowok="t"/>
              </v:shape>
            </v:group>
            <v:group style="position:absolute;left:239;top:12320;width:774;height:2" coordorigin="239,12320" coordsize="774,2">
              <v:shape style="position:absolute;left:239;top:12320;width:774;height:2" coordorigin="239,12320" coordsize="774,0" path="m239,12320l1012,12320e" filled="f" stroked="t" strokeweight=".716246pt" strokecolor="#646464">
                <v:path arrowok="t"/>
              </v:shape>
            </v:group>
            <v:group style="position:absolute;left:984;top:12038;width:2;height:1024" coordorigin="984,12038" coordsize="2,1024">
              <v:shape style="position:absolute;left:984;top:12038;width:2;height:1024" coordorigin="984,12038" coordsize="0,1024" path="m984,13062l984,12038e" filled="f" stroked="t" strokeweight=".716246pt" strokecolor="#484848">
                <v:path arrowok="t"/>
              </v:shape>
            </v:group>
            <v:group style="position:absolute;left:941;top:12320;width:482;height:2" coordorigin="941,12320" coordsize="482,2">
              <v:shape style="position:absolute;left:941;top:12320;width:482;height:2" coordorigin="941,12320" coordsize="482,0" path="m941,12320l1423,12320e" filled="f" stroked="t" strokeweight=".477497pt" strokecolor="#383838">
                <v:path arrowok="t"/>
              </v:shape>
            </v:group>
            <v:group style="position:absolute;left:1351;top:12318;width:840;height:2" coordorigin="1351,12318" coordsize="840,2">
              <v:shape style="position:absolute;left:1351;top:12318;width:840;height:2" coordorigin="1351,12318" coordsize="840,0" path="m1351,12318l2192,12318e" filled="f" stroked="t" strokeweight=".477497pt" strokecolor="#4F4F4F">
                <v:path arrowok="t"/>
              </v:shape>
            </v:group>
            <v:group style="position:absolute;left:2134;top:12318;width:2134;height:2" coordorigin="2134,12318" coordsize="2134,2">
              <v:shape style="position:absolute;left:2134;top:12318;width:2134;height:2" coordorigin="2134,12318" coordsize="2134,0" path="m2134,12318l4269,12318e" filled="f" stroked="t" strokeweight=".954994pt" strokecolor="#646464">
                <v:path arrowok="t"/>
              </v:shape>
            </v:group>
            <v:group style="position:absolute;left:4106;top:12318;width:740;height:2" coordorigin="4106,12318" coordsize="740,2">
              <v:shape style="position:absolute;left:4106;top:12318;width:740;height:2" coordorigin="4106,12318" coordsize="740,0" path="m4106,12318l4847,12318e" filled="f" stroked="t" strokeweight=".477497pt" strokecolor="#484848">
                <v:path arrowok="t"/>
              </v:shape>
            </v:group>
            <v:group style="position:absolute;left:4789;top:12315;width:349;height:2" coordorigin="4789,12315" coordsize="349,2">
              <v:shape style="position:absolute;left:4789;top:12315;width:349;height:2" coordorigin="4789,12315" coordsize="349,0" path="m4789,12315l5138,12315e" filled="f" stroked="t" strokeweight=".477497pt" strokecolor="#343434">
                <v:path arrowok="t"/>
              </v:shape>
            </v:group>
            <v:group style="position:absolute;left:5081;top:12313;width:735;height:2" coordorigin="5081,12313" coordsize="735,2">
              <v:shape style="position:absolute;left:5081;top:12313;width:735;height:2" coordorigin="5081,12313" coordsize="735,0" path="m5081,12313l5816,12313e" filled="f" stroked="t" strokeweight=".477497pt" strokecolor="#545454">
                <v:path arrowok="t"/>
              </v:shape>
            </v:group>
            <v:group style="position:absolute;left:5501;top:12313;width:1681;height:2" coordorigin="5501,12313" coordsize="1681,2">
              <v:shape style="position:absolute;left:5501;top:12313;width:1681;height:2" coordorigin="5501,12313" coordsize="1681,0" path="m5501,12313l7182,12313e" filled="f" stroked="t" strokeweight=".954994pt" strokecolor="#676767">
                <v:path arrowok="t"/>
              </v:shape>
            </v:group>
            <v:group style="position:absolute;left:7014;top:12313;width:1390;height:2" coordorigin="7014,12313" coordsize="1390,2">
              <v:shape style="position:absolute;left:7014;top:12313;width:1390;height:2" coordorigin="7014,12313" coordsize="1390,0" path="m7014,12313l8404,12313e" filled="f" stroked="t" strokeweight=".477497pt" strokecolor="#4F4F4F">
                <v:path arrowok="t"/>
              </v:shape>
            </v:group>
            <v:group style="position:absolute;left:8347;top:12310;width:616;height:2" coordorigin="8347,12310" coordsize="616,2">
              <v:shape style="position:absolute;left:8347;top:12310;width:616;height:2" coordorigin="8347,12310" coordsize="616,0" path="m8347,12310l8963,12310e" filled="f" stroked="t" strokeweight=".477497pt" strokecolor="#343434">
                <v:path arrowok="t"/>
              </v:shape>
            </v:group>
            <v:group style="position:absolute;left:8905;top:12310;width:2698;height:2" coordorigin="8905,12310" coordsize="2698,2">
              <v:shape style="position:absolute;left:8905;top:12310;width:2698;height:2" coordorigin="8905,12310" coordsize="2698,0" path="m8905,12310l11603,12310e" filled="f" stroked="t" strokeweight=".716246pt" strokecolor="#606060">
                <v:path arrowok="t"/>
              </v:shape>
            </v:group>
            <v:group style="position:absolute;left:11598;top:12038;width:2;height:302" coordorigin="11598,12038" coordsize="2,302">
              <v:shape style="position:absolute;left:11598;top:12038;width:2;height:302" coordorigin="11598,12038" coordsize="0,302" path="m11598,12339l11598,12038e" filled="f" stroked="t" strokeweight=".477497pt" strokecolor="#2F2F2F">
                <v:path arrowok="t"/>
              </v:shape>
            </v:group>
            <v:group style="position:absolute;left:11601;top:12267;width:2;height:795" coordorigin="11601,12267" coordsize="2,795">
              <v:shape style="position:absolute;left:11601;top:12267;width:2;height:795" coordorigin="11601,12267" coordsize="0,795" path="m11601,13062l11601,12267e" filled="f" stroked="t" strokeweight=".716246pt" strokecolor="#4B4B4B">
                <v:path arrowok="t"/>
              </v:shape>
            </v:group>
            <v:group style="position:absolute;left:984;top:13005;width:2;height:258" coordorigin="984,13005" coordsize="2,258">
              <v:shape style="position:absolute;left:984;top:13005;width:2;height:258" coordorigin="984,13005" coordsize="0,258" path="m984,13263l984,13005e" filled="f" stroked="t" strokeweight=".477497pt" strokecolor="#383838">
                <v:path arrowok="t"/>
              </v:shape>
            </v:group>
            <v:group style="position:absolute;left:11601;top:12665;width:2;height:3767" coordorigin="11601,12665" coordsize="2,3767">
              <v:shape style="position:absolute;left:11601;top:12665;width:2;height:3767" coordorigin="11601,12665" coordsize="0,3767" path="m11601,16432l11601,12665e" filled="f" stroked="t" strokeweight=".954994pt" strokecolor="#676767">
                <v:path arrowok="t"/>
              </v:shape>
            </v:group>
            <v:group style="position:absolute;left:984;top:13206;width:2;height:799" coordorigin="984,13206" coordsize="2,799">
              <v:shape style="position:absolute;left:984;top:13206;width:2;height:799" coordorigin="984,13206" coordsize="0,799" path="m984,14005l984,13206e" filled="f" stroked="t" strokeweight=".477497pt" strokecolor="#1F1F1F">
                <v:path arrowok="t"/>
              </v:shape>
            </v:group>
            <v:group style="position:absolute;left:1394;top:13206;width:2;height:507" coordorigin="1394,13206" coordsize="2,507">
              <v:shape style="position:absolute;left:1394;top:13206;width:2;height:507" coordorigin="1394,13206" coordsize="0,507" path="m1394,13713l1394,13206e" filled="f" stroked="t" strokeweight=".477497pt" strokecolor="#282828">
                <v:path arrowok="t"/>
              </v:shape>
            </v:group>
            <v:group style="position:absolute;left:1929;top:13459;width:2;height:254" coordorigin="1929,13459" coordsize="2,254">
              <v:shape style="position:absolute;left:1929;top:13459;width:2;height:254" coordorigin="1929,13459" coordsize="0,254" path="m1929,13713l1929,13459e" filled="f" stroked="t" strokeweight=".954994pt" strokecolor="#606060">
                <v:path arrowok="t"/>
              </v:shape>
            </v:group>
            <v:group style="position:absolute;left:986;top:13947;width:2;height:498" coordorigin="986,13947" coordsize="2,498">
              <v:shape style="position:absolute;left:986;top:13947;width:2;height:498" coordorigin="986,13947" coordsize="0,498" path="m986,14445l986,13947e" filled="f" stroked="t" strokeweight=".716246pt" strokecolor="#484848">
                <v:path arrowok="t"/>
              </v:shape>
            </v:group>
            <v:group style="position:absolute;left:1929;top:13947;width:2;height:1326" coordorigin="1929,13947" coordsize="2,1326">
              <v:shape style="position:absolute;left:1929;top:13947;width:2;height:1326" coordorigin="1929,13947" coordsize="0,1326" path="m1929,15273l1929,13947e" filled="f" stroked="t" strokeweight=".954994pt" strokecolor="#5B6060">
                <v:path arrowok="t"/>
              </v:shape>
            </v:group>
            <v:group style="position:absolute;left:248;top:14400;width:1175;height:2" coordorigin="248,14400" coordsize="1175,2">
              <v:shape style="position:absolute;left:248;top:14400;width:1175;height:2" coordorigin="248,14400" coordsize="1175,0" path="m248,14400l1423,14400e" filled="f" stroked="t" strokeweight=".477497pt" strokecolor="#545454">
                <v:path arrowok="t"/>
              </v:shape>
            </v:group>
            <v:group style="position:absolute;left:260;top:14144;width:2;height:2585" coordorigin="260,14144" coordsize="2,2585">
              <v:shape style="position:absolute;left:260;top:14144;width:2;height:2585" coordorigin="260,14144" coordsize="0,2585" path="m260,16728l260,14144e" filled="f" stroked="t" strokeweight=".954994pt" strokecolor="#606060">
                <v:path arrowok="t"/>
              </v:shape>
            </v:group>
            <v:group style="position:absolute;left:1399;top:14239;width:2;height:302" coordorigin="1399,14239" coordsize="2,302">
              <v:shape style="position:absolute;left:1399;top:14239;width:2;height:302" coordorigin="1399,14239" coordsize="0,302" path="m1399,14541l1399,14239e" filled="f" stroked="t" strokeweight=".477497pt" strokecolor="#3B3B3B">
                <v:path arrowok="t"/>
              </v:shape>
            </v:group>
            <v:group style="position:absolute;left:1351;top:14400;width:583;height:2" coordorigin="1351,14400" coordsize="583,2">
              <v:shape style="position:absolute;left:1351;top:14400;width:583;height:2" coordorigin="1351,14400" coordsize="583,0" path="m1351,14400l1934,14400e" filled="f" stroked="t" strokeweight=".954994pt" strokecolor="#747474">
                <v:path arrowok="t"/>
              </v:shape>
            </v:group>
            <v:group style="position:absolute;left:988;top:14373;width:2;height:168" coordorigin="988,14373" coordsize="2,168">
              <v:shape style="position:absolute;left:988;top:14373;width:2;height:168" coordorigin="988,14373" coordsize="0,168" path="m988,14541l988,14373e" filled="f" stroked="t" strokeweight=".477497pt" strokecolor="#343434">
                <v:path arrowok="t"/>
              </v:shape>
            </v:group>
            <v:group style="position:absolute;left:988;top:14483;width:2;height:790" coordorigin="988,14483" coordsize="2,790">
              <v:shape style="position:absolute;left:988;top:14483;width:2;height:790" coordorigin="988,14483" coordsize="0,790" path="m988,15273l988,14483e" filled="f" stroked="t" strokeweight=".477497pt" strokecolor="#1C1C1C">
                <v:path arrowok="t"/>
              </v:shape>
            </v:group>
            <v:group style="position:absolute;left:1399;top:14483;width:2;height:890" coordorigin="1399,14483" coordsize="2,890">
              <v:shape style="position:absolute;left:1399;top:14483;width:2;height:890" coordorigin="1399,14483" coordsize="0,890" path="m1399,15374l1399,14483e" filled="f" stroked="t" strokeweight=".477497pt" strokecolor="#282828">
                <v:path arrowok="t"/>
              </v:shape>
            </v:group>
            <v:group style="position:absolute;left:1900;top:15134;width:263;height:2" coordorigin="1900,15134" coordsize="263,2">
              <v:shape style="position:absolute;left:1900;top:15134;width:263;height:2" coordorigin="1900,15134" coordsize="263,0" path="m1900,15134l2163,15134e" filled="f" stroked="t" strokeweight=".238749pt" strokecolor="#747474">
                <v:path arrowok="t"/>
              </v:shape>
            </v:group>
            <v:group style="position:absolute;left:11603;top:15106;width:2;height:1608" coordorigin="11603,15106" coordsize="2,1608">
              <v:shape style="position:absolute;left:11603;top:15106;width:2;height:1608" coordorigin="11603,15106" coordsize="0,1608" path="m11603,16714l11603,15106e" filled="f" stroked="t" strokeweight=".716246pt" strokecolor="#606060">
                <v:path arrowok="t"/>
              </v:shape>
            </v:group>
            <v:group style="position:absolute;left:988;top:15216;width:2;height:158" coordorigin="988,15216" coordsize="2,158">
              <v:shape style="position:absolute;left:988;top:15216;width:2;height:158" coordorigin="988,15216" coordsize="0,158" path="m988,15374l988,15216e" filled="f" stroked="t" strokeweight=".477497pt" strokecolor="#383838">
                <v:path arrowok="t"/>
              </v:shape>
            </v:group>
            <v:group style="position:absolute;left:1900;top:15345;width:2;height:479" coordorigin="1900,15345" coordsize="2,479">
              <v:shape style="position:absolute;left:1900;top:15345;width:2;height:479" coordorigin="1900,15345" coordsize="0,479" path="m1900,15824l1900,15345e" filled="f" stroked="t" strokeweight=".238749pt" strokecolor="#000000">
                <v:path arrowok="t"/>
              </v:shape>
            </v:group>
            <v:group style="position:absolute;left:6642;top:15316;width:2;height:225" coordorigin="6642,15316" coordsize="2,225">
              <v:shape style="position:absolute;left:6642;top:15316;width:2;height:225" coordorigin="6642,15316" coordsize="0,225" path="m6642,15541l6642,15316e" filled="f" stroked="t" strokeweight=".716246pt" strokecolor="#646464">
                <v:path arrowok="t"/>
              </v:shape>
            </v:group>
            <v:group style="position:absolute;left:6640;top:15484;width:2;height:1230" coordorigin="6640,15484" coordsize="2,1230">
              <v:shape style="position:absolute;left:6640;top:15484;width:2;height:1230" coordorigin="6640,15484" coordsize="0,1230" path="m6640,16714l6640,15484e" filled="f" stroked="t" strokeweight=".477497pt" strokecolor="#3F3F3F">
                <v:path arrowok="t"/>
              </v:shape>
            </v:group>
            <v:group style="position:absolute;left:988;top:15316;width:2;height:1407" coordorigin="988,15316" coordsize="2,1407">
              <v:shape style="position:absolute;left:988;top:15316;width:2;height:1407" coordorigin="988,15316" coordsize="0,1407" path="m988,16723l988,15316e" filled="f" stroked="t" strokeweight=".954994pt" strokecolor="#575757">
                <v:path arrowok="t"/>
              </v:shape>
            </v:group>
            <v:group style="position:absolute;left:1399;top:15680;width:2;height:1043" coordorigin="1399,15680" coordsize="2,1043">
              <v:shape style="position:absolute;left:1399;top:15680;width:2;height:1043" coordorigin="1399,15680" coordsize="0,1043" path="m1399,16724l1399,15680e" filled="f" stroked="t" strokeweight=".954994pt" strokecolor="#5B5B5B">
                <v:path arrowok="t"/>
              </v:shape>
            </v:group>
            <v:group style="position:absolute;left:1900;top:15824;width:2;height:881" coordorigin="1900,15824" coordsize="2,881">
              <v:shape style="position:absolute;left:1900;top:15824;width:2;height:881" coordorigin="1900,15824" coordsize="0,881" path="m1900,16704l1900,15824e" filled="f" stroked="t" strokeweight=".238749pt" strokecolor="#878787">
                <v:path arrowok="t"/>
              </v:shape>
            </v:group>
            <v:group style="position:absolute;left:3390;top:16709;width:774;height:2" coordorigin="3390,16709" coordsize="774,2">
              <v:shape style="position:absolute;left:3390;top:16709;width:774;height:2" coordorigin="3390,16709" coordsize="774,0" path="m3390,16709l4164,16709e" filled="f" stroked="t" strokeweight=".477497pt" strokecolor="#3B3B3B">
                <v:path arrowok="t"/>
              </v:shape>
            </v:group>
            <v:group style="position:absolute;left:253;top:16709;width:11360;height:2" coordorigin="253,16709" coordsize="11360,2">
              <v:shape style="position:absolute;left:253;top:16709;width:11360;height:2" coordorigin="253,16709" coordsize="11360,0" path="m253,16709l11613,16709e" filled="f" stroked="t" strokeweight=".716246pt" strokecolor="#646464">
                <v:path arrowok="t"/>
              </v:shape>
            </v:group>
            <v:group style="position:absolute;left:5983;top:16709;width:291;height:2" coordorigin="5983,16709" coordsize="291,2">
              <v:shape style="position:absolute;left:5983;top:16709;width:291;height:2" coordorigin="5983,16709" coordsize="291,0" path="m5983,16709l6274,16709e" filled="f" stroked="t" strokeweight=".477497pt" strokecolor="#44444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6.194244pt;margin-top:-1.840397pt;width:.1pt;height:10.710938pt;mso-position-horizontal-relative:page;mso-position-vertical-relative:paragraph;z-index:-14977" coordorigin="8724,-37" coordsize="2,214">
            <v:shape style="position:absolute;left:8724;top:-37;width:2;height:214" coordorigin="8724,-37" coordsize="0,214" path="m8724,177l8724,-37e" filled="f" stroked="t" strokeweight=".84pt" strokecolor="#D6D8D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9C9C9E"/>
          <w:spacing w:val="0"/>
          <w:w w:val="83"/>
        </w:rPr>
        <w:t>!Hsıiy</w:t>
      </w:r>
      <w:r>
        <w:rPr>
          <w:rFonts w:ascii="Arial" w:hAnsi="Arial" w:cs="Arial" w:eastAsia="Arial"/>
          <w:sz w:val="22"/>
          <w:szCs w:val="22"/>
          <w:color w:val="9C9C9E"/>
          <w:spacing w:val="0"/>
          <w:w w:val="83"/>
        </w:rPr>
        <w:t>e</w:t>
      </w:r>
      <w:r>
        <w:rPr>
          <w:rFonts w:ascii="Arial" w:hAnsi="Arial" w:cs="Arial" w:eastAsia="Arial"/>
          <w:sz w:val="22"/>
          <w:szCs w:val="22"/>
          <w:color w:val="9C9C9E"/>
          <w:spacing w:val="-9"/>
          <w:w w:val="83"/>
        </w:rPr>
        <w:t> </w:t>
      </w:r>
      <w:r>
        <w:rPr>
          <w:rFonts w:ascii="Arial" w:hAnsi="Arial" w:cs="Arial" w:eastAsia="Arial"/>
          <w:sz w:val="22"/>
          <w:szCs w:val="22"/>
          <w:color w:val="9C9C9E"/>
          <w:spacing w:val="0"/>
          <w:w w:val="83"/>
        </w:rPr>
        <w:t>Batı</w:t>
      </w:r>
      <w:r>
        <w:rPr>
          <w:rFonts w:ascii="Arial" w:hAnsi="Arial" w:cs="Arial" w:eastAsia="Arial"/>
          <w:sz w:val="22"/>
          <w:szCs w:val="22"/>
          <w:color w:val="9C9C9E"/>
          <w:spacing w:val="40"/>
          <w:w w:val="83"/>
        </w:rPr>
        <w:t> </w:t>
      </w:r>
      <w:r>
        <w:rPr>
          <w:rFonts w:ascii="Arial" w:hAnsi="Arial" w:cs="Arial" w:eastAsia="Arial"/>
          <w:sz w:val="22"/>
          <w:szCs w:val="22"/>
          <w:color w:val="9C9C9E"/>
          <w:spacing w:val="0"/>
          <w:w w:val="83"/>
        </w:rPr>
        <w:t>Bö!g</w:t>
      </w:r>
      <w:r>
        <w:rPr>
          <w:rFonts w:ascii="Arial" w:hAnsi="Arial" w:cs="Arial" w:eastAsia="Arial"/>
          <w:sz w:val="22"/>
          <w:szCs w:val="22"/>
          <w:color w:val="9C9C9E"/>
          <w:spacing w:val="0"/>
          <w:w w:val="83"/>
        </w:rPr>
        <w:t>e</w:t>
      </w:r>
      <w:r>
        <w:rPr>
          <w:rFonts w:ascii="Arial" w:hAnsi="Arial" w:cs="Arial" w:eastAsia="Arial"/>
          <w:sz w:val="22"/>
          <w:szCs w:val="22"/>
          <w:color w:val="9C9C9E"/>
          <w:spacing w:val="20"/>
          <w:w w:val="83"/>
        </w:rPr>
        <w:t> </w:t>
      </w:r>
      <w:r>
        <w:rPr>
          <w:rFonts w:ascii="Arial" w:hAnsi="Arial" w:cs="Arial" w:eastAsia="Arial"/>
          <w:sz w:val="22"/>
          <w:szCs w:val="22"/>
          <w:color w:val="9C9C9E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color w:val="9C9C9E"/>
          <w:spacing w:val="5"/>
          <w:w w:val="100"/>
        </w:rPr>
        <w:t>m</w:t>
      </w:r>
      <w:r>
        <w:rPr>
          <w:rFonts w:ascii="Arial" w:hAnsi="Arial" w:cs="Arial" w:eastAsia="Arial"/>
          <w:sz w:val="21"/>
          <w:szCs w:val="21"/>
          <w:color w:val="9C9C9E"/>
          <w:spacing w:val="0"/>
          <w:w w:val="100"/>
        </w:rPr>
        <w:t>i·</w:t>
      </w:r>
      <w:r>
        <w:rPr>
          <w:rFonts w:ascii="Arial" w:hAnsi="Arial" w:cs="Arial" w:eastAsia="Arial"/>
          <w:sz w:val="21"/>
          <w:szCs w:val="21"/>
          <w:color w:val="9C9C9E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9C9C9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Bünyami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UYGUN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6"/>
          <w:szCs w:val="16"/>
          <w:color w:val="ACAEAC"/>
          <w:spacing w:val="9"/>
          <w:w w:val="37"/>
          <w:b/>
          <w:bCs/>
          <w:i/>
          <w:position w:val="17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CAEAC"/>
          <w:spacing w:val="0"/>
          <w:w w:val="93"/>
          <w:b/>
          <w:bCs/>
          <w:i/>
          <w:position w:val="17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CAEAC"/>
          <w:spacing w:val="-20"/>
          <w:w w:val="100"/>
          <w:b/>
          <w:bCs/>
          <w:i/>
          <w:position w:val="1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45"/>
          <w:b/>
          <w:bCs/>
          <w:i/>
          <w:position w:val="17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1"/>
          <w:w w:val="45"/>
          <w:b/>
          <w:bCs/>
          <w:i/>
          <w:position w:val="1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78787"/>
          <w:spacing w:val="0"/>
          <w:w w:val="45"/>
          <w:b/>
          <w:bCs/>
          <w:i/>
          <w:position w:val="17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878787"/>
          <w:spacing w:val="8"/>
          <w:w w:val="45"/>
          <w:b/>
          <w:bCs/>
          <w:i/>
          <w:position w:val="1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78787"/>
          <w:spacing w:val="-62"/>
          <w:w w:val="197"/>
          <w:b/>
          <w:bCs/>
          <w:i/>
          <w:position w:val="17"/>
        </w:rPr>
        <w:t>l</w:t>
      </w:r>
      <w:r>
        <w:rPr>
          <w:rFonts w:ascii="Arial" w:hAnsi="Arial" w:cs="Arial" w:eastAsia="Arial"/>
          <w:sz w:val="23"/>
          <w:szCs w:val="23"/>
          <w:color w:val="BFC1BF"/>
          <w:spacing w:val="15"/>
          <w:w w:val="82"/>
          <w:position w:val="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59"/>
          <w:b/>
          <w:bCs/>
          <w:i/>
          <w:position w:val="17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60"/>
          <w:b/>
          <w:bCs/>
          <w:i/>
          <w:position w:val="17"/>
        </w:rPr>
        <w:t>(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59"/>
          <w:b/>
          <w:bCs/>
          <w:i/>
          <w:position w:val="17"/>
        </w:rPr>
        <w:t>l\</w:t>
      </w:r>
      <w:r>
        <w:rPr>
          <w:rFonts w:ascii="Times New Roman" w:hAnsi="Times New Roman" w:cs="Times New Roman" w:eastAsia="Times New Roman"/>
          <w:sz w:val="16"/>
          <w:szCs w:val="16"/>
          <w:color w:val="878787"/>
          <w:spacing w:val="0"/>
          <w:w w:val="109"/>
          <w:b/>
          <w:bCs/>
          <w:i/>
          <w:position w:val="17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878787"/>
          <w:spacing w:val="-21"/>
          <w:w w:val="109"/>
          <w:b/>
          <w:bCs/>
          <w:i/>
          <w:position w:val="17"/>
        </w:rPr>
        <w:t>'</w:t>
      </w:r>
      <w:r>
        <w:rPr>
          <w:rFonts w:ascii="Arial" w:hAnsi="Arial" w:cs="Arial" w:eastAsia="Arial"/>
          <w:sz w:val="18"/>
          <w:szCs w:val="18"/>
          <w:color w:val="ACAEAC"/>
          <w:spacing w:val="0"/>
          <w:w w:val="132"/>
          <w:position w:val="8"/>
        </w:rPr>
        <w:t>.</w:t>
      </w:r>
      <w:r>
        <w:rPr>
          <w:rFonts w:ascii="Arial" w:hAnsi="Arial" w:cs="Arial" w:eastAsia="Arial"/>
          <w:sz w:val="18"/>
          <w:szCs w:val="18"/>
          <w:color w:val="ACAEAC"/>
          <w:spacing w:val="-2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C9C9E"/>
          <w:spacing w:val="0"/>
          <w:w w:val="53"/>
          <w:position w:val="8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9C9C9E"/>
          <w:spacing w:val="0"/>
          <w:w w:val="53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D.İşç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81" w:lineRule="exact"/>
        <w:ind w:left="2225" w:right="-20"/>
        <w:jc w:val="lef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004FE1"/>
          <w:w w:val="101"/>
        </w:rPr>
        <w:t>\L.\</w:t>
      </w:r>
      <w:r>
        <w:rPr>
          <w:rFonts w:ascii="Times New Roman" w:hAnsi="Times New Roman" w:cs="Times New Roman" w:eastAsia="Times New Roman"/>
          <w:sz w:val="44"/>
          <w:szCs w:val="44"/>
          <w:color w:val="004FE1"/>
          <w:w w:val="102"/>
        </w:rPr>
        <w:t>D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200"/>
        </w:sectPr>
      </w:pPr>
      <w:rPr/>
    </w:p>
    <w:p>
      <w:pPr>
        <w:spacing w:before="76" w:after="0" w:line="220" w:lineRule="auto"/>
        <w:ind w:left="790" w:right="-151" w:firstLine="-68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343434"/>
          <w:spacing w:val="-963"/>
          <w:w w:val="199"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3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left="367" w:right="429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9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7"/>
        </w:rPr>
        <w:t>BAŞKANLIÖI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6" w:lineRule="exact"/>
        <w:ind w:left="1111" w:right="510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6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80" w:bottom="280" w:left="200" w:right="160"/>
          <w:cols w:num="2" w:equalWidth="0">
            <w:col w:w="1813" w:space="1632"/>
            <w:col w:w="8115"/>
          </w:cols>
        </w:sectPr>
      </w:pPr>
      <w:rPr/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64.527817" w:type="dxa"/>
      </w:tblPr>
      <w:tblGrid/>
      <w:tr>
        <w:trPr>
          <w:trHeight w:val="244" w:hRule="exact"/>
        </w:trPr>
        <w:tc>
          <w:tcPr>
            <w:tcW w:w="1222" w:type="dxa"/>
            <w:tcBorders>
              <w:top w:val="single" w:sz="5.711632" w:space="0" w:color="646464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B"/>
                <w:w w:val="50"/>
              </w:rPr>
              <w:t>K:&gt;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B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9" w:type="dxa"/>
            <w:tcBorders>
              <w:top w:val="single" w:sz="5.711632" w:space="0" w:color="646464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8" w:lineRule="exact"/>
              <w:ind w:left="20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B"/>
                <w:spacing w:val="0"/>
                <w:w w:val="105"/>
              </w:rPr>
              <w:t>:09.05.2017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6" w:type="dxa"/>
            <w:tcBorders>
              <w:top w:val="single" w:sz="5.711632" w:space="0" w:color="646464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8" w:lineRule="exact"/>
              <w:ind w:left="34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5"/>
              </w:rPr>
              <w:t>No:5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02" w:type="dxa"/>
            <w:tcBorders>
              <w:top w:val="single" w:sz="5.711632" w:space="0" w:color="646464"/>
              <w:bottom w:val="single" w:sz="5.711632" w:space="0" w:color="575757"/>
              <w:left w:val="nil" w:sz="6" w:space="0" w:color="auto"/>
              <w:right w:val="single" w:sz="5.711632" w:space="0" w:color="646464"/>
            </w:tcBorders>
          </w:tcPr>
          <w:p>
            <w:pPr>
              <w:spacing w:before="11" w:after="0" w:line="218" w:lineRule="exact"/>
              <w:ind w:left="281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6062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2:49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trei:05306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6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6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7335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4" w:hRule="exact"/>
        </w:trPr>
        <w:tc>
          <w:tcPr>
            <w:tcW w:w="1222" w:type="dxa"/>
            <w:tcBorders>
              <w:top w:val="single" w:sz="5.711632" w:space="0" w:color="575757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7"/>
              </w:rPr>
              <w:t>KayıtTarihi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9" w:type="dxa"/>
            <w:tcBorders>
              <w:top w:val="single" w:sz="5.711632" w:space="0" w:color="575757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0"/>
              </w:rPr>
              <w:t>:09.05.20ı7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6" w:type="dxa"/>
            <w:tcBorders>
              <w:top w:val="single" w:sz="5.711632" w:space="0" w:color="575757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336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KayırNo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6"/>
              </w:rPr>
              <w:t>:29ı3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02" w:type="dxa"/>
            <w:tcBorders>
              <w:top w:val="single" w:sz="5.711632" w:space="0" w:color="575757"/>
              <w:bottom w:val="single" w:sz="5.711632" w:space="0" w:color="575757"/>
              <w:left w:val="nil" w:sz="6" w:space="0" w:color="auto"/>
              <w:right w:val="single" w:sz="5.711632" w:space="0" w:color="646464"/>
            </w:tcBorders>
          </w:tcPr>
          <w:p>
            <w:pPr>
              <w:spacing w:before="6" w:after="0" w:line="240" w:lineRule="auto"/>
              <w:ind w:left="27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6062"/>
                <w:spacing w:val="1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Kemalpaşa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Grubu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1" w:lineRule="exact"/>
        <w:ind w:left="3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:Örnekkö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Tekinle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zeytinyağı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fabrikası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324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:Örnekkö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çıkışı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Tekinle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00"/>
        </w:rPr>
        <w:t>ze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tinyağı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fabrikası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366" w:right="-20"/>
        <w:jc w:val="left"/>
        <w:tabs>
          <w:tab w:pos="1680" w:val="left"/>
          <w:tab w:pos="422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9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13" w:lineRule="exact"/>
        <w:ind w:left="365" w:right="-20"/>
        <w:jc w:val="left"/>
        <w:tabs>
          <w:tab w:pos="376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7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96"/>
          <w:position w:val="-1"/>
        </w:rPr>
        <w:t>Xapını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7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3784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2.469421pt;margin-top:3.672604pt;width:3.74504pt;height:26pt;mso-position-horizontal-relative:page;mso-position-vertical-relative:paragraph;z-index:-1496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BetonarmeKagi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30"/>
          <w:position w:val="-4"/>
        </w:rPr>
        <w:t>1---</w:t>
      </w:r>
      <w:r>
        <w:rPr>
          <w:rFonts w:ascii="Arial" w:hAnsi="Arial" w:cs="Arial" w:eastAsia="Arial"/>
          <w:sz w:val="21"/>
          <w:szCs w:val="21"/>
          <w:color w:val="343434"/>
          <w:spacing w:val="-38"/>
          <w:w w:val="130"/>
          <w:position w:val="-4"/>
        </w:rPr>
        <w:t>-</w:t>
      </w:r>
      <w:r>
        <w:rPr>
          <w:rFonts w:ascii="Arial" w:hAnsi="Arial" w:cs="Arial" w:eastAsia="Arial"/>
          <w:sz w:val="21"/>
          <w:szCs w:val="21"/>
          <w:color w:val="5E6062"/>
          <w:spacing w:val="0"/>
          <w:w w:val="375"/>
          <w:position w:val="-4"/>
        </w:rPr>
        <w:t>--</w:t>
      </w:r>
      <w:r>
        <w:rPr>
          <w:rFonts w:ascii="Arial" w:hAnsi="Arial" w:cs="Arial" w:eastAsia="Arial"/>
          <w:sz w:val="21"/>
          <w:szCs w:val="21"/>
          <w:color w:val="5E6062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5E6062"/>
          <w:spacing w:val="-23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357"/>
          <w:position w:val="-4"/>
        </w:rPr>
        <w:t>-----</w:t>
      </w:r>
      <w:r>
        <w:rPr>
          <w:rFonts w:ascii="Arial" w:hAnsi="Arial" w:cs="Arial" w:eastAsia="Arial"/>
          <w:sz w:val="21"/>
          <w:szCs w:val="21"/>
          <w:color w:val="343434"/>
          <w:spacing w:val="-140"/>
          <w:w w:val="357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5E6062"/>
          <w:spacing w:val="0"/>
          <w:w w:val="357"/>
          <w:position w:val="-4"/>
        </w:rPr>
        <w:t>---</w:t>
      </w:r>
      <w:r>
        <w:rPr>
          <w:rFonts w:ascii="Arial" w:hAnsi="Arial" w:cs="Arial" w:eastAsia="Arial"/>
          <w:sz w:val="21"/>
          <w:szCs w:val="21"/>
          <w:color w:val="5E6062"/>
          <w:spacing w:val="-112"/>
          <w:w w:val="357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357"/>
          <w:position w:val="-4"/>
        </w:rPr>
        <w:t>----</w:t>
      </w:r>
      <w:r>
        <w:rPr>
          <w:rFonts w:ascii="Arial" w:hAnsi="Arial" w:cs="Arial" w:eastAsia="Arial"/>
          <w:sz w:val="21"/>
          <w:szCs w:val="21"/>
          <w:color w:val="343434"/>
          <w:spacing w:val="26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5E6062"/>
          <w:spacing w:val="0"/>
          <w:w w:val="195"/>
          <w:position w:val="-4"/>
        </w:rPr>
        <w:t>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99" w:lineRule="exact"/>
        <w:ind w:left="4588" w:right="-20"/>
        <w:jc w:val="left"/>
        <w:tabs>
          <w:tab w:pos="518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8"/>
          <w:szCs w:val="48"/>
          <w:color w:val="49494B"/>
          <w:spacing w:val="0"/>
          <w:w w:val="44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49494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49494B"/>
          <w:spacing w:val="0"/>
          <w:w w:val="100"/>
          <w:position w:val="-2"/>
        </w:rPr>
      </w:r>
      <w:r>
        <w:rPr>
          <w:rFonts w:ascii="Arial" w:hAnsi="Arial" w:cs="Arial" w:eastAsia="Arial"/>
          <w:sz w:val="48"/>
          <w:szCs w:val="48"/>
          <w:color w:val="343434"/>
          <w:spacing w:val="0"/>
          <w:w w:val="44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8"/>
        </w:rPr>
        <w:t>:13:00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0" w:after="0" w:line="194" w:lineRule="exact"/>
        <w:ind w:left="3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3"/>
        </w:rPr>
        <w:t>:ÖğTeni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2"/>
        </w:rPr>
        <w:t>emedi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-3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18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:Ali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3"/>
        </w:rPr>
        <w:t>SONKAYA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1378" w:space="906"/>
            <w:col w:w="9276"/>
          </w:cols>
        </w:sectPr>
      </w:pPr>
      <w:rPr/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0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7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76"/>
          <w:position w:val="-1"/>
        </w:rPr>
        <w:t>:ı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5" w:right="-7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-16"/>
          <w:w w:val="14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6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12:51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:12:57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3" w:equalWidth="0">
            <w:col w:w="783" w:space="1502"/>
            <w:col w:w="1928" w:space="623"/>
            <w:col w:w="6724"/>
          </w:cols>
        </w:sectPr>
      </w:pPr>
      <w:rPr/>
    </w:p>
    <w:p>
      <w:pPr>
        <w:spacing w:before="0" w:after="0" w:line="245" w:lineRule="exact"/>
        <w:ind w:left="314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823" w:right="45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4811" w:right="41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29" w:after="0" w:line="240" w:lineRule="auto"/>
        <w:ind w:left="22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Sayısı:4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2" w:lineRule="auto"/>
        <w:ind w:left="2289" w:right="1115" w:firstLine="-172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·dımcı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2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29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4474" w:space="362"/>
            <w:col w:w="6724"/>
          </w:cols>
        </w:sectPr>
      </w:pPr>
      <w:rPr/>
    </w:p>
    <w:p>
      <w:pPr>
        <w:spacing w:before="29" w:after="0" w:line="240" w:lineRule="auto"/>
        <w:ind w:left="28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77"/>
        </w:rPr>
        <w:t>DLuı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7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59799"/>
          <w:spacing w:val="6"/>
          <w:w w:val="2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1733" w:space="561"/>
            <w:col w:w="9266"/>
          </w:cols>
        </w:sectPr>
      </w:pPr>
      <w:rPr/>
    </w:p>
    <w:p>
      <w:pPr>
        <w:spacing w:before="19" w:after="0" w:line="137" w:lineRule="exact"/>
        <w:ind w:left="34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-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2"/>
          <w:w w:val="109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-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47" w:lineRule="exact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6"/>
          <w:position w:val="-3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4" w:after="0" w:line="123" w:lineRule="exact"/>
        <w:ind w:right="-6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8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11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4" w:equalWidth="0">
            <w:col w:w="1564" w:space="1035"/>
            <w:col w:w="1060" w:space="1177"/>
            <w:col w:w="2809" w:space="671"/>
            <w:col w:w="3244"/>
          </w:cols>
        </w:sectPr>
      </w:pPr>
      <w:rPr/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3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2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i/>
          <w:position w:val="-1"/>
        </w:rPr>
        <w:t>-: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1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·:m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u w:val="single" w:color="0000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4"/>
          <w:w w:val="111"/>
          <w:u w:val="single" w:color="000000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4"/>
          <w:w w:val="111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4"/>
          <w:w w:val="111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4"/>
          <w:w w:val="111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4" w:lineRule="exact"/>
        <w:ind w:left="2575" w:right="-20"/>
        <w:jc w:val="left"/>
        <w:tabs>
          <w:tab w:pos="4460" w:val="left"/>
          <w:tab w:pos="602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43434"/>
          <w:spacing w:val="-55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9494B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9494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9494B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auto"/>
        <w:ind w:left="34" w:right="56" w:firstLine="1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göıiilmü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ıiizgarı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dışına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ıkması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9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_irketi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0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2038" w:space="247"/>
            <w:col w:w="9275"/>
          </w:cols>
        </w:sectPr>
      </w:pPr>
      <w:rPr/>
    </w:p>
    <w:p>
      <w:pPr>
        <w:spacing w:before="58" w:after="0" w:line="240" w:lineRule="auto"/>
        <w:ind w:left="300" w:right="-20"/>
        <w:jc w:val="left"/>
        <w:tabs>
          <w:tab w:pos="226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l:.ıubi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lfarih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:09.05.2017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3:20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385" w:right="-20"/>
        <w:jc w:val="left"/>
        <w:tabs>
          <w:tab w:pos="120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EKİP:Kemalpaşa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18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5149" w:right="54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83" w:lineRule="exact"/>
        <w:ind w:left="95" w:right="-20"/>
        <w:jc w:val="left"/>
        <w:tabs>
          <w:tab w:pos="360" w:val="left"/>
          <w:tab w:pos="78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B1B3B5"/>
          <w:spacing w:val="0"/>
          <w:w w:val="54"/>
          <w:position w:val="-7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B1B3B5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B1B3B5"/>
          <w:spacing w:val="0"/>
          <w:w w:val="100"/>
          <w:position w:val="-7"/>
        </w:rPr>
      </w:r>
      <w:r>
        <w:rPr>
          <w:rFonts w:ascii="Arial" w:hAnsi="Arial" w:cs="Arial" w:eastAsia="Arial"/>
          <w:sz w:val="19"/>
          <w:szCs w:val="19"/>
          <w:color w:val="C8C8C8"/>
          <w:spacing w:val="0"/>
          <w:w w:val="188"/>
          <w:position w:val="5"/>
        </w:rPr>
        <w:t>;</w:t>
      </w:r>
      <w:r>
        <w:rPr>
          <w:rFonts w:ascii="Arial" w:hAnsi="Arial" w:cs="Arial" w:eastAsia="Arial"/>
          <w:sz w:val="19"/>
          <w:szCs w:val="19"/>
          <w:color w:val="C8C8C8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C8C8C8"/>
          <w:spacing w:val="0"/>
          <w:w w:val="100"/>
          <w:position w:val="5"/>
        </w:rPr>
      </w:r>
      <w:r>
        <w:rPr>
          <w:rFonts w:ascii="Arial" w:hAnsi="Arial" w:cs="Arial" w:eastAsia="Arial"/>
          <w:sz w:val="16"/>
          <w:szCs w:val="16"/>
          <w:color w:val="C8C8C8"/>
          <w:spacing w:val="0"/>
          <w:w w:val="237"/>
          <w:position w:val="6"/>
        </w:rPr>
        <w:t>'.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3730" w:right="4802"/>
        <w:jc w:val="center"/>
        <w:tabs>
          <w:tab w:pos="47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6.365295pt;margin-top:-7.757085pt;width:3.50982pt;height:15.5pt;mso-position-horizontal-relative:page;mso-position-vertical-relative:paragraph;z-index:-14965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C8C8C8"/>
                      <w:spacing w:val="0"/>
                      <w:w w:val="68"/>
                    </w:rPr>
                    <w:t>-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2"/>
          <w:szCs w:val="32"/>
          <w:color w:val="343B8C"/>
          <w:spacing w:val="0"/>
          <w:w w:val="100"/>
          <w:i/>
          <w:position w:val="-3"/>
        </w:rPr>
        <w:t>1</w:t>
      </w:r>
      <w:r>
        <w:rPr>
          <w:rFonts w:ascii="Arial" w:hAnsi="Arial" w:cs="Arial" w:eastAsia="Arial"/>
          <w:sz w:val="32"/>
          <w:szCs w:val="32"/>
          <w:color w:val="343B8C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32"/>
          <w:szCs w:val="32"/>
          <w:color w:val="343B8C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1"/>
          <w:szCs w:val="21"/>
          <w:color w:val="444B89"/>
          <w:spacing w:val="0"/>
          <w:w w:val="51"/>
          <w:position w:val="-4"/>
        </w:rPr>
        <w:t>...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21" w:lineRule="exact"/>
        <w:ind w:left="19" w:right="-20"/>
        <w:jc w:val="left"/>
        <w:tabs>
          <w:tab w:pos="820" w:val="left"/>
          <w:tab w:pos="3000" w:val="left"/>
        </w:tabs>
        <w:rPr>
          <w:rFonts w:ascii="Times New Roman" w:hAnsi="Times New Roman" w:cs="Times New Roman" w:eastAsia="Times New Roman"/>
          <w:sz w:val="51"/>
          <w:szCs w:val="5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8.913574pt;margin-top:16.869761pt;width:11.014241pt;height:8pt;mso-position-horizontal-relative:page;mso-position-vertical-relative:paragraph;z-index:-14967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444B89"/>
                      <w:spacing w:val="0"/>
                      <w:w w:val="145"/>
                    </w:rPr>
                    <w:t>ı--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C8C8C8"/>
          <w:spacing w:val="0"/>
          <w:w w:val="67"/>
          <w:position w:val="14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C8C8C8"/>
          <w:spacing w:val="51"/>
          <w:w w:val="67"/>
          <w:position w:val="1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1B3B5"/>
          <w:spacing w:val="0"/>
          <w:w w:val="100"/>
          <w:position w:val="-6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B1B3B5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1B3B5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49"/>
          <w:szCs w:val="49"/>
          <w:color w:val="B1B3B5"/>
          <w:spacing w:val="0"/>
          <w:w w:val="36"/>
          <w:position w:val="8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B1B3B5"/>
          <w:spacing w:val="0"/>
          <w:w w:val="36"/>
          <w:position w:val="8"/>
        </w:rPr>
        <w:t>   </w:t>
      </w:r>
      <w:r>
        <w:rPr>
          <w:rFonts w:ascii="Times New Roman" w:hAnsi="Times New Roman" w:cs="Times New Roman" w:eastAsia="Times New Roman"/>
          <w:sz w:val="49"/>
          <w:szCs w:val="49"/>
          <w:color w:val="B1B3B5"/>
          <w:spacing w:val="18"/>
          <w:w w:val="36"/>
          <w:position w:val="8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959799"/>
          <w:spacing w:val="0"/>
          <w:w w:val="36"/>
          <w:position w:val="8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959799"/>
          <w:spacing w:val="0"/>
          <w:w w:val="36"/>
          <w:position w:val="8"/>
        </w:rPr>
        <w:t>  </w:t>
      </w:r>
      <w:r>
        <w:rPr>
          <w:rFonts w:ascii="Times New Roman" w:hAnsi="Times New Roman" w:cs="Times New Roman" w:eastAsia="Times New Roman"/>
          <w:sz w:val="49"/>
          <w:szCs w:val="49"/>
          <w:color w:val="959799"/>
          <w:spacing w:val="42"/>
          <w:w w:val="36"/>
          <w:position w:val="8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B1B3B5"/>
          <w:spacing w:val="0"/>
          <w:w w:val="43"/>
          <w:position w:val="8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B1B3B5"/>
          <w:spacing w:val="-32"/>
          <w:w w:val="43"/>
          <w:position w:val="8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C8C8C8"/>
          <w:spacing w:val="0"/>
          <w:w w:val="37"/>
          <w:i/>
          <w:position w:val="8"/>
        </w:rPr>
        <w:t>·</w:t>
      </w:r>
      <w:r>
        <w:rPr>
          <w:rFonts w:ascii="Times New Roman" w:hAnsi="Times New Roman" w:cs="Times New Roman" w:eastAsia="Times New Roman"/>
          <w:sz w:val="49"/>
          <w:szCs w:val="49"/>
          <w:color w:val="343434"/>
          <w:spacing w:val="-9"/>
          <w:w w:val="54"/>
          <w:i/>
          <w:position w:val="8"/>
        </w:rPr>
        <w:t>·</w:t>
      </w:r>
      <w:r>
        <w:rPr>
          <w:rFonts w:ascii="Times New Roman" w:hAnsi="Times New Roman" w:cs="Times New Roman" w:eastAsia="Times New Roman"/>
          <w:sz w:val="49"/>
          <w:szCs w:val="49"/>
          <w:color w:val="959799"/>
          <w:spacing w:val="-5"/>
          <w:w w:val="45"/>
          <w:i/>
          <w:position w:val="8"/>
        </w:rPr>
        <w:t>·</w:t>
      </w:r>
      <w:r>
        <w:rPr>
          <w:rFonts w:ascii="Times New Roman" w:hAnsi="Times New Roman" w:cs="Times New Roman" w:eastAsia="Times New Roman"/>
          <w:sz w:val="49"/>
          <w:szCs w:val="49"/>
          <w:color w:val="797B7E"/>
          <w:spacing w:val="-72"/>
          <w:w w:val="33"/>
          <w:i/>
          <w:position w:val="8"/>
        </w:rPr>
        <w:t>:</w:t>
      </w:r>
      <w:r>
        <w:rPr>
          <w:rFonts w:ascii="Times New Roman" w:hAnsi="Times New Roman" w:cs="Times New Roman" w:eastAsia="Times New Roman"/>
          <w:sz w:val="49"/>
          <w:szCs w:val="49"/>
          <w:color w:val="B1B3B5"/>
          <w:spacing w:val="25"/>
          <w:w w:val="34"/>
          <w:i/>
          <w:position w:val="8"/>
        </w:rPr>
        <w:t>,</w:t>
      </w:r>
      <w:r>
        <w:rPr>
          <w:rFonts w:ascii="Times New Roman" w:hAnsi="Times New Roman" w:cs="Times New Roman" w:eastAsia="Times New Roman"/>
          <w:sz w:val="49"/>
          <w:szCs w:val="49"/>
          <w:color w:val="444B89"/>
          <w:spacing w:val="0"/>
          <w:w w:val="50"/>
          <w:i/>
          <w:position w:val="8"/>
        </w:rPr>
        <w:t>h</w:t>
      </w:r>
      <w:r>
        <w:rPr>
          <w:rFonts w:ascii="Times New Roman" w:hAnsi="Times New Roman" w:cs="Times New Roman" w:eastAsia="Times New Roman"/>
          <w:sz w:val="49"/>
          <w:szCs w:val="49"/>
          <w:color w:val="444B89"/>
          <w:spacing w:val="-72"/>
          <w:w w:val="100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444B89"/>
          <w:spacing w:val="0"/>
          <w:w w:val="100"/>
          <w:i/>
          <w:position w:val="8"/>
        </w:rPr>
        <w:t>V</w:t>
      </w:r>
      <w:r>
        <w:rPr>
          <w:rFonts w:ascii="Times New Roman" w:hAnsi="Times New Roman" w:cs="Times New Roman" w:eastAsia="Times New Roman"/>
          <w:sz w:val="49"/>
          <w:szCs w:val="49"/>
          <w:color w:val="444B89"/>
          <w:spacing w:val="-111"/>
          <w:w w:val="100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444B89"/>
          <w:spacing w:val="0"/>
          <w:w w:val="100"/>
          <w:i/>
          <w:position w:val="8"/>
        </w:rPr>
        <w:tab/>
      </w:r>
      <w:r>
        <w:rPr>
          <w:rFonts w:ascii="Times New Roman" w:hAnsi="Times New Roman" w:cs="Times New Roman" w:eastAsia="Times New Roman"/>
          <w:sz w:val="49"/>
          <w:szCs w:val="49"/>
          <w:color w:val="444B89"/>
          <w:spacing w:val="0"/>
          <w:w w:val="100"/>
          <w:i/>
          <w:position w:val="8"/>
        </w:rPr>
      </w:r>
      <w:r>
        <w:rPr>
          <w:rFonts w:ascii="Times New Roman" w:hAnsi="Times New Roman" w:cs="Times New Roman" w:eastAsia="Times New Roman"/>
          <w:sz w:val="51"/>
          <w:szCs w:val="51"/>
          <w:color w:val="444B89"/>
          <w:spacing w:val="0"/>
          <w:w w:val="126"/>
          <w:i/>
          <w:position w:val="5"/>
        </w:rPr>
        <w:t>CJ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5E6062"/>
          <w:spacing w:val="-36"/>
          <w:w w:val="81"/>
          <w:position w:val="-10"/>
        </w:rPr>
        <w:t>-</w:t>
      </w:r>
      <w:r>
        <w:rPr>
          <w:rFonts w:ascii="Arial" w:hAnsi="Arial" w:cs="Arial" w:eastAsia="Arial"/>
          <w:sz w:val="26"/>
          <w:szCs w:val="26"/>
          <w:color w:val="797B7E"/>
          <w:spacing w:val="0"/>
          <w:w w:val="55"/>
          <w:position w:val="-10"/>
        </w:rPr>
        <w:t>·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2" w:equalWidth="0">
            <w:col w:w="954" w:space="849"/>
            <w:col w:w="9757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94" w:lineRule="exact"/>
        <w:ind w:right="-20"/>
        <w:jc w:val="righ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C8C8C8"/>
          <w:spacing w:val="0"/>
          <w:w w:val="164"/>
          <w:position w:val="-1"/>
        </w:rPr>
        <w:t>·</w:t>
      </w:r>
      <w:r>
        <w:rPr>
          <w:rFonts w:ascii="Arial" w:hAnsi="Arial" w:cs="Arial" w:eastAsia="Arial"/>
          <w:sz w:val="9"/>
          <w:szCs w:val="9"/>
          <w:color w:val="C8C8C8"/>
          <w:spacing w:val="0"/>
          <w:w w:val="164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C8C8C8"/>
          <w:spacing w:val="7"/>
          <w:w w:val="164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797B7E"/>
          <w:spacing w:val="0"/>
          <w:w w:val="125"/>
          <w:position w:val="-1"/>
        </w:rPr>
        <w:t>'</w:t>
      </w:r>
      <w:r>
        <w:rPr>
          <w:rFonts w:ascii="Arial" w:hAnsi="Arial" w:cs="Arial" w:eastAsia="Arial"/>
          <w:sz w:val="9"/>
          <w:szCs w:val="9"/>
          <w:color w:val="797B7E"/>
          <w:spacing w:val="-13"/>
          <w:w w:val="125"/>
          <w:position w:val="-1"/>
        </w:rPr>
        <w:t>:</w:t>
      </w:r>
      <w:r>
        <w:rPr>
          <w:rFonts w:ascii="Arial" w:hAnsi="Arial" w:cs="Arial" w:eastAsia="Arial"/>
          <w:sz w:val="9"/>
          <w:szCs w:val="9"/>
          <w:color w:val="343434"/>
          <w:spacing w:val="0"/>
          <w:w w:val="74"/>
          <w:position w:val="-1"/>
        </w:rPr>
        <w:t>PI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99"/>
        <w:jc w:val="left"/>
        <w:tabs>
          <w:tab w:pos="580" w:val="left"/>
          <w:tab w:pos="102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9"/>
          <w:szCs w:val="39"/>
          <w:color w:val="797B7E"/>
          <w:spacing w:val="0"/>
          <w:w w:val="48"/>
          <w:position w:val="-15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797B7E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797B7E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39"/>
          <w:szCs w:val="39"/>
          <w:color w:val="343B8C"/>
          <w:spacing w:val="0"/>
          <w:w w:val="48"/>
          <w:i/>
          <w:position w:val="-15"/>
        </w:rPr>
        <w:t>v</w:t>
      </w:r>
      <w:r>
        <w:rPr>
          <w:rFonts w:ascii="Times New Roman" w:hAnsi="Times New Roman" w:cs="Times New Roman" w:eastAsia="Times New Roman"/>
          <w:sz w:val="39"/>
          <w:szCs w:val="39"/>
          <w:color w:val="343B8C"/>
          <w:spacing w:val="0"/>
          <w:w w:val="48"/>
          <w:i/>
          <w:position w:val="-15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343B8C"/>
          <w:spacing w:val="-35"/>
          <w:w w:val="48"/>
          <w:i/>
          <w:position w:val="-15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43B8C"/>
          <w:spacing w:val="0"/>
          <w:w w:val="100"/>
          <w:i/>
          <w:position w:val="-15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343B8C"/>
          <w:spacing w:val="0"/>
          <w:w w:val="100"/>
          <w:i/>
          <w:position w:val="-15"/>
        </w:rPr>
      </w:r>
      <w:r>
        <w:rPr>
          <w:rFonts w:ascii="Times New Roman" w:hAnsi="Times New Roman" w:cs="Times New Roman" w:eastAsia="Times New Roman"/>
          <w:sz w:val="39"/>
          <w:szCs w:val="39"/>
          <w:color w:val="343434"/>
          <w:spacing w:val="0"/>
          <w:w w:val="389"/>
          <w:i/>
          <w:position w:val="-15"/>
        </w:rPr>
        <w:t>ç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79" w:after="0" w:line="12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8"/>
        </w:rPr>
        <w:t>SONKAYA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  <w:cols w:num="3" w:equalWidth="0">
            <w:col w:w="1951" w:space="258"/>
            <w:col w:w="1695" w:space="875"/>
            <w:col w:w="6781"/>
          </w:cols>
        </w:sectPr>
      </w:pPr>
      <w:rPr/>
    </w:p>
    <w:p>
      <w:pPr>
        <w:spacing w:before="0" w:after="0" w:line="323" w:lineRule="exact"/>
        <w:ind w:left="2332" w:right="-20"/>
        <w:jc w:val="left"/>
        <w:tabs>
          <w:tab w:pos="3420" w:val="left"/>
          <w:tab w:pos="3880" w:val="left"/>
          <w:tab w:pos="5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2.727551pt;margin-top:38.607433pt;width:561.91245pt;height:780.002138pt;mso-position-horizontal-relative:page;mso-position-vertical-relative:page;z-index:-14970" coordorigin="455,772" coordsize="11238,15600">
            <v:shape style="position:absolute;left:8698;top:11923;width:2995;height:2746" type="#_x0000_t75">
              <v:imagedata r:id="rId66" o:title=""/>
            </v:shape>
            <v:group style="position:absolute;left:495;top:810;width:11114;height:2" coordorigin="495,810" coordsize="11114,2">
              <v:shape style="position:absolute;left:495;top:810;width:11114;height:2" coordorigin="495,810" coordsize="11114,0" path="m495,810l11609,810e" filled="f" stroked="t" strokeweight=".47597pt" strokecolor="#606060">
                <v:path arrowok="t"/>
              </v:shape>
            </v:group>
            <v:group style="position:absolute;left:500;top:794;width:2;height:5584" coordorigin="500,794" coordsize="2,5584">
              <v:shape style="position:absolute;left:500;top:794;width:2;height:5584" coordorigin="500,794" coordsize="0,5584" path="m500,6378l500,794e" filled="f" stroked="t" strokeweight=".47597pt" strokecolor="#575757">
                <v:path arrowok="t"/>
              </v:shape>
            </v:group>
            <v:group style="position:absolute;left:2482;top:779;width:2;height:1559" coordorigin="2482,779" coordsize="2,1559">
              <v:shape style="position:absolute;left:2482;top:779;width:2;height:1559" coordorigin="2482,779" coordsize="0,1559" path="m2482,2338l2482,779e" filled="f" stroked="t" strokeweight=".713954pt" strokecolor="#838383">
                <v:path arrowok="t"/>
              </v:shape>
            </v:group>
            <v:group style="position:absolute;left:9267;top:798;width:2;height:1544" coordorigin="9267,798" coordsize="2,1544">
              <v:shape style="position:absolute;left:9267;top:798;width:2;height:1544" coordorigin="9267,798" coordsize="0,1544" path="m9267,2343l9267,798e" filled="f" stroked="t" strokeweight=".713954pt" strokecolor="#545454">
                <v:path arrowok="t"/>
              </v:shape>
            </v:group>
            <v:group style="position:absolute;left:11604;top:803;width:2;height:15562" coordorigin="11604,803" coordsize="2,15562">
              <v:shape style="position:absolute;left:11604;top:803;width:2;height:15562" coordorigin="11604,803" coordsize="0,15562" path="m11604,16365l11604,803e" filled="f" stroked="t" strokeweight=".713954pt" strokecolor="#646464">
                <v:path arrowok="t"/>
              </v:shape>
            </v:group>
            <v:group style="position:absolute;left:490;top:3062;width:11123;height:2" coordorigin="490,3062" coordsize="11123,2">
              <v:shape style="position:absolute;left:490;top:3062;width:11123;height:2" coordorigin="490,3062" coordsize="11123,0" path="m490,3062l11614,3062e" filled="f" stroked="t" strokeweight=".713954pt" strokecolor="#707070">
                <v:path arrowok="t"/>
              </v:shape>
            </v:group>
            <v:group style="position:absolute;left:500;top:3304;width:11114;height:2" coordorigin="500,3304" coordsize="11114,2">
              <v:shape style="position:absolute;left:500;top:3304;width:11114;height:2" coordorigin="500,3304" coordsize="11114,0" path="m500,3304l11614,3304e" filled="f" stroked="t" strokeweight=".713954pt" strokecolor="#707070">
                <v:path arrowok="t"/>
              </v:shape>
            </v:group>
            <v:group style="position:absolute;left:495;top:3547;width:11123;height:2" coordorigin="495,3547" coordsize="11123,2">
              <v:shape style="position:absolute;left:495;top:3547;width:11123;height:2" coordorigin="495,3547" coordsize="11123,0" path="m495,3547l11618,3547e" filled="f" stroked="t" strokeweight=".713954pt" strokecolor="#5B5B5B">
                <v:path arrowok="t"/>
              </v:shape>
            </v:group>
            <v:group style="position:absolute;left:3960;top:3543;width:2;height:775" coordorigin="3960,3543" coordsize="2,775">
              <v:shape style="position:absolute;left:3960;top:3543;width:2;height:775" coordorigin="3960,3543" coordsize="0,775" path="m3960,4317l3960,3543e" filled="f" stroked="t" strokeweight=".951939pt" strokecolor="#5B5B5B">
                <v:path arrowok="t"/>
              </v:shape>
            </v:group>
            <v:group style="position:absolute;left:7073;top:3543;width:2;height:775" coordorigin="7073,3543" coordsize="2,775">
              <v:shape style="position:absolute;left:7073;top:3543;width:2;height:775" coordorigin="7073,3543" coordsize="0,775" path="m7073,4317l7073,3543e" filled="f" stroked="t" strokeweight=".951939pt" strokecolor="#5B5B5B">
                <v:path arrowok="t"/>
              </v:shape>
            </v:group>
            <v:group style="position:absolute;left:495;top:4312;width:11119;height:2" coordorigin="495,4312" coordsize="11119,2">
              <v:shape style="position:absolute;left:495;top:4312;width:11119;height:2" coordorigin="495,4312" coordsize="11119,0" path="m495,4312l11614,4312e" filled="f" stroked="t" strokeweight=".713954pt" strokecolor="#545454">
                <v:path arrowok="t"/>
              </v:shape>
            </v:group>
            <v:group style="position:absolute;left:2468;top:4308;width:2;height:8649" coordorigin="2468,4308" coordsize="2,8649">
              <v:shape style="position:absolute;left:2468;top:4308;width:2;height:8649" coordorigin="2468,4308" coordsize="0,8649" path="m2468,12956l2468,4308e" filled="f" stroked="t" strokeweight=".713954pt" strokecolor="#4B4B4B">
                <v:path arrowok="t"/>
              </v:shape>
            </v:group>
            <v:group style="position:absolute;left:490;top:4590;width:11123;height:2" coordorigin="490,4590" coordsize="11123,2">
              <v:shape style="position:absolute;left:490;top:4590;width:11123;height:2" coordorigin="490,4590" coordsize="11123,0" path="m490,4590l11614,4590e" filled="f" stroked="t" strokeweight=".713954pt" strokecolor="#5B5B5B">
                <v:path arrowok="t"/>
              </v:shape>
            </v:group>
            <v:group style="position:absolute;left:2470;top:4833;width:9143;height:2" coordorigin="2470,4833" coordsize="9143,2">
              <v:shape style="position:absolute;left:2470;top:4833;width:9143;height:2" coordorigin="2470,4833" coordsize="9143,0" path="m2470,4833l11614,4833e" filled="f" stroked="t" strokeweight=".713954pt" strokecolor="#575757">
                <v:path arrowok="t"/>
              </v:shape>
            </v:group>
            <v:group style="position:absolute;left:5026;top:4829;width:2;height:2190" coordorigin="5026,4829" coordsize="2,2190">
              <v:shape style="position:absolute;left:5026;top:4829;width:2;height:2190" coordorigin="5026,4829" coordsize="0,2190" path="m5026,7018l5026,4829e" filled="f" stroked="t" strokeweight=".713954pt" strokecolor="#5B5B5B">
                <v:path arrowok="t"/>
              </v:shape>
            </v:group>
            <v:group style="position:absolute;left:5017;top:5321;width:6602;height:2" coordorigin="5017,5321" coordsize="6602,2">
              <v:shape style="position:absolute;left:5017;top:5321;width:6602;height:2" coordorigin="5017,5321" coordsize="6602,0" path="m5017,5321l11618,5321e" filled="f" stroked="t" strokeweight=".713954pt" strokecolor="#646464">
                <v:path arrowok="t"/>
              </v:shape>
            </v:group>
            <v:group style="position:absolute;left:5017;top:5565;width:6597;height:2" coordorigin="5017,5565" coordsize="6597,2">
              <v:shape style="position:absolute;left:5017;top:5565;width:6597;height:2" coordorigin="5017,5565" coordsize="6597,0" path="m5017,5565l11614,5565e" filled="f" stroked="t" strokeweight=".713954pt" strokecolor="#606060">
                <v:path arrowok="t"/>
              </v:shape>
            </v:group>
            <v:group style="position:absolute;left:5017;top:5804;width:6597;height:2" coordorigin="5017,5804" coordsize="6597,2">
              <v:shape style="position:absolute;left:5017;top:5804;width:6597;height:2" coordorigin="5017,5804" coordsize="6597,0" path="m5017,5804l11614,5804e" filled="f" stroked="t" strokeweight=".713954pt" strokecolor="#606060">
                <v:path arrowok="t"/>
              </v:shape>
            </v:group>
            <v:group style="position:absolute;left:2466;top:6048;width:9148;height:2" coordorigin="2466,6048" coordsize="9148,2">
              <v:shape style="position:absolute;left:2466;top:6048;width:9148;height:2" coordorigin="2466,6048" coordsize="9148,0" path="m2466,6048l11614,6048e" filled="f" stroked="t" strokeweight=".713954pt" strokecolor="#606060">
                <v:path arrowok="t"/>
              </v:shape>
            </v:group>
            <v:group style="position:absolute;left:481;top:6292;width:11133;height:2" coordorigin="481,6292" coordsize="11133,2">
              <v:shape style="position:absolute;left:481;top:6292;width:11133;height:2" coordorigin="481,6292" coordsize="11133,0" path="m481,6292l11614,6292e" filled="f" stroked="t" strokeweight=".713954pt" strokecolor="#5B5B5B">
                <v:path arrowok="t"/>
              </v:shape>
            </v:group>
            <v:group style="position:absolute;left:7930;top:6282;width:2;height:736" coordorigin="7930,6282" coordsize="2,736">
              <v:shape style="position:absolute;left:7930;top:6282;width:2;height:736" coordorigin="7930,6282" coordsize="0,736" path="m7930,7018l7930,6282e" filled="f" stroked="t" strokeweight=".713954pt" strokecolor="#3B3B3B">
                <v:path arrowok="t"/>
              </v:shape>
            </v:group>
            <v:group style="position:absolute;left:476;top:6579;width:2;height:9772" coordorigin="476,6579" coordsize="2,9772">
              <v:shape style="position:absolute;left:476;top:6579;width:2;height:9772" coordorigin="476,6579" coordsize="0,9772" path="m476,16351l476,6579e" filled="f" stroked="t" strokeweight=".713954pt" strokecolor="#575757">
                <v:path arrowok="t"/>
              </v:shape>
            </v:group>
            <v:group style="position:absolute;left:2461;top:6765;width:9148;height:2" coordorigin="2461,6765" coordsize="9148,2">
              <v:shape style="position:absolute;left:2461;top:6765;width:9148;height:2" coordorigin="2461,6765" coordsize="9148,0" path="m2461,6765l11609,6765e" filled="f" stroked="t" strokeweight=".713954pt" strokecolor="#646464">
                <v:path arrowok="t"/>
              </v:shape>
            </v:group>
            <v:group style="position:absolute;left:2456;top:7009;width:9158;height:2" coordorigin="2456,7009" coordsize="9158,2">
              <v:shape style="position:absolute;left:2456;top:7009;width:9158;height:2" coordorigin="2456,7009" coordsize="9158,0" path="m2456,7009l11614,7009e" filled="f" stroked="t" strokeweight=".713954pt" strokecolor="#606060">
                <v:path arrowok="t"/>
              </v:shape>
            </v:group>
            <v:group style="position:absolute;left:476;top:7253;width:11138;height:2" coordorigin="476,7253" coordsize="11138,2">
              <v:shape style="position:absolute;left:476;top:7253;width:11138;height:2" coordorigin="476,7253" coordsize="11138,0" path="m476,7253l11614,7253e" filled="f" stroked="t" strokeweight=".713954pt" strokecolor="#5B5B5B">
                <v:path arrowok="t"/>
              </v:shape>
            </v:group>
            <v:group style="position:absolute;left:481;top:7726;width:11133;height:2" coordorigin="481,7726" coordsize="11133,2">
              <v:shape style="position:absolute;left:481;top:7726;width:11133;height:2" coordorigin="481,7726" coordsize="11133,0" path="m481,7726l11614,7726e" filled="f" stroked="t" strokeweight=".713954pt" strokecolor="#606060">
                <v:path arrowok="t"/>
              </v:shape>
            </v:group>
            <v:group style="position:absolute;left:5021;top:7716;width:2;height:746" coordorigin="5021,7716" coordsize="2,746">
              <v:shape style="position:absolute;left:5021;top:7716;width:2;height:746" coordorigin="5021,7716" coordsize="0,746" path="m5021,8462l5021,7716e" filled="f" stroked="t" strokeweight=".951939pt" strokecolor="#6B6B6B">
                <v:path arrowok="t"/>
              </v:shape>
            </v:group>
            <v:group style="position:absolute;left:5012;top:7970;width:6602;height:2" coordorigin="5012,7970" coordsize="6602,2">
              <v:shape style="position:absolute;left:5012;top:7970;width:6602;height:2" coordorigin="5012,7970" coordsize="6602,0" path="m5012,7970l11614,7970e" filled="f" stroked="t" strokeweight=".713954pt" strokecolor="#5B5B5B">
                <v:path arrowok="t"/>
              </v:shape>
            </v:group>
            <v:group style="position:absolute;left:5012;top:8214;width:6597;height:2" coordorigin="5012,8214" coordsize="6597,2">
              <v:shape style="position:absolute;left:5012;top:8214;width:6597;height:2" coordorigin="5012,8214" coordsize="6597,0" path="m5012,8214l11609,8214e" filled="f" stroked="t" strokeweight=".713954pt" strokecolor="#5B5B5B">
                <v:path arrowok="t"/>
              </v:shape>
            </v:group>
            <v:group style="position:absolute;left:481;top:8455;width:11128;height:2" coordorigin="481,8455" coordsize="11128,2">
              <v:shape style="position:absolute;left:481;top:8455;width:11128;height:2" coordorigin="481,8455" coordsize="11128,0" path="m481,8455l11609,8455e" filled="f" stroked="t" strokeweight=".713954pt" strokecolor="#5B5B5B">
                <v:path arrowok="t"/>
              </v:shape>
            </v:group>
            <v:group style="position:absolute;left:476;top:9265;width:11138;height:2" coordorigin="476,9265" coordsize="11138,2">
              <v:shape style="position:absolute;left:476;top:9265;width:11138;height:2" coordorigin="476,9265" coordsize="11138,0" path="m476,9265l11614,9265e" filled="f" stroked="t" strokeweight=".713954pt" strokecolor="#606060">
                <v:path arrowok="t"/>
              </v:shape>
            </v:group>
            <v:group style="position:absolute;left:471;top:10112;width:11138;height:2" coordorigin="471,10112" coordsize="11138,2">
              <v:shape style="position:absolute;left:471;top:10112;width:11138;height:2" coordorigin="471,10112" coordsize="11138,0" path="m471,10112l11609,10112e" filled="f" stroked="t" strokeweight=".713954pt" strokecolor="#606060">
                <v:path arrowok="t"/>
              </v:shape>
            </v:group>
            <v:group style="position:absolute;left:466;top:10355;width:11147;height:2" coordorigin="466,10355" coordsize="11147,2">
              <v:shape style="position:absolute;left:466;top:10355;width:11147;height:2" coordorigin="466,10355" coordsize="11147,0" path="m466,10355l11614,10355e" filled="f" stroked="t" strokeweight=".713954pt" strokecolor="#646464">
                <v:path arrowok="t"/>
              </v:shape>
            </v:group>
            <v:group style="position:absolute;left:476;top:10599;width:11138;height:2" coordorigin="476,10599" coordsize="11138,2">
              <v:shape style="position:absolute;left:476;top:10599;width:11138;height:2" coordorigin="476,10599" coordsize="11138,0" path="m476,10599l11614,10599e" filled="f" stroked="t" strokeweight=".713954pt" strokecolor="#606060">
                <v:path arrowok="t"/>
              </v:shape>
            </v:group>
            <v:group style="position:absolute;left:471;top:11321;width:11138;height:2" coordorigin="471,11321" coordsize="11138,2">
              <v:shape style="position:absolute;left:471;top:11321;width:11138;height:2" coordorigin="471,11321" coordsize="11138,0" path="m471,11321l11609,11321e" filled="f" stroked="t" strokeweight=".713954pt" strokecolor="#606060">
                <v:path arrowok="t"/>
              </v:shape>
            </v:group>
            <v:group style="position:absolute;left:1280;top:11307;width:2;height:5039" coordorigin="1280,11307" coordsize="2,5039">
              <v:shape style="position:absolute;left:1280;top:11307;width:2;height:5039" coordorigin="1280,11307" coordsize="0,5039" path="m1280,16346l1280,11307e" filled="f" stroked="t" strokeweight=".713954pt" strokecolor="#4F4F4F">
                <v:path arrowok="t"/>
              </v:shape>
            </v:group>
            <v:group style="position:absolute;left:1780;top:11312;width:2;height:5034" coordorigin="1780,11312" coordsize="2,5034">
              <v:shape style="position:absolute;left:1780;top:11312;width:2;height:5034" coordorigin="1780,11312" coordsize="0,5034" path="m1780,16346l1780,11312e" filled="f" stroked="t" strokeweight=".713954pt" strokecolor="#4F4F4F">
                <v:path arrowok="t"/>
              </v:shape>
            </v:group>
            <v:group style="position:absolute;left:7477;top:11316;width:2;height:5044" coordorigin="7477,11316" coordsize="2,5044">
              <v:shape style="position:absolute;left:7477;top:11316;width:2;height:5044" coordorigin="7477,11316" coordsize="0,5044" path="m7477,16360l7477,11316e" filled="f" stroked="t" strokeweight=".713954pt" strokecolor="#575757">
                <v:path arrowok="t"/>
              </v:shape>
            </v:group>
            <v:group style="position:absolute;left:471;top:11565;width:11138;height:2" coordorigin="471,11565" coordsize="11138,2">
              <v:shape style="position:absolute;left:471;top:11565;width:11138;height:2" coordorigin="471,11565" coordsize="11138,0" path="m471,11565l11609,11565e" filled="f" stroked="t" strokeweight=".713954pt" strokecolor="#606060">
                <v:path arrowok="t"/>
              </v:shape>
            </v:group>
            <v:group style="position:absolute;left:466;top:13640;width:1999;height:2" coordorigin="466,13640" coordsize="1999,2">
              <v:shape style="position:absolute;left:466;top:13640;width:1999;height:2" coordorigin="466,13640" coordsize="1999,0" path="m466,13640l2466,13640e" filled="f" stroked="t" strokeweight=".713954pt" strokecolor="#707070">
                <v:path arrowok="t"/>
              </v:shape>
            </v:group>
            <v:group style="position:absolute;left:462;top:16348;width:11147;height:2" coordorigin="462,16348" coordsize="11147,2">
              <v:shape style="position:absolute;left:462;top:16348;width:11147;height:2" coordorigin="462,16348" coordsize="11147,0" path="m462,16348l11609,16348e" filled="f" stroked="t" strokeweight=".713954pt" strokecolor="#646464">
                <v:path arrowok="t"/>
              </v:shape>
            </v:group>
            <v:group style="position:absolute;left:5793;top:12674;width:2;height:129" coordorigin="5793,12674" coordsize="2,129">
              <v:shape style="position:absolute;left:5793;top:12674;width:2;height:129" coordorigin="5793,12674" coordsize="0,129" path="m5793,12803l5793,12674e" filled="f" stroked="t" strokeweight="1.427909pt" strokecolor="#3B4897">
                <v:path arrowok="t"/>
              </v:shape>
            </v:group>
            <v:group style="position:absolute;left:5778;top:13095;width:2;height:210" coordorigin="5778,13095" coordsize="2,210">
              <v:shape style="position:absolute;left:5778;top:13095;width:2;height:210" coordorigin="5778,13095" coordsize="0,210" path="m5778,13305l5778,13095e" filled="f" stroked="t" strokeweight="1.189924pt" strokecolor="#4848AF">
                <v:path arrowok="t"/>
              </v:shape>
            </v:group>
            <v:group style="position:absolute;left:3297;top:15780;width:2;height:370" coordorigin="3297,15780" coordsize="2,370">
              <v:shape style="position:absolute;left:3297;top:15780;width:2;height:370" coordorigin="3297,15780" coordsize="0,370" path="m3297,15780l3297,16150,3297,15780xe" filled="t" fillcolor="#D1DDE9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B1B3B5"/>
          <w:spacing w:val="0"/>
          <w:w w:val="74"/>
          <w:position w:val="6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B1B3B5"/>
          <w:spacing w:val="2"/>
          <w:w w:val="74"/>
          <w:position w:val="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3B5"/>
          <w:spacing w:val="0"/>
          <w:w w:val="74"/>
          <w:position w:val="6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B1B3B5"/>
          <w:spacing w:val="0"/>
          <w:w w:val="74"/>
          <w:position w:val="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3B5"/>
          <w:spacing w:val="9"/>
          <w:w w:val="74"/>
          <w:position w:val="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97B7E"/>
          <w:spacing w:val="0"/>
          <w:w w:val="95"/>
          <w:position w:val="6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797B7E"/>
          <w:spacing w:val="-29"/>
          <w:w w:val="94"/>
          <w:position w:val="6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C8C8C8"/>
          <w:spacing w:val="-35"/>
          <w:w w:val="110"/>
          <w:position w:val="6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959799"/>
          <w:spacing w:val="-10"/>
          <w:w w:val="105"/>
          <w:position w:val="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E6062"/>
          <w:spacing w:val="0"/>
          <w:w w:val="83"/>
          <w:position w:val="6"/>
        </w:rPr>
        <w:t>Post</w:t>
      </w:r>
      <w:r>
        <w:rPr>
          <w:rFonts w:ascii="Times New Roman" w:hAnsi="Times New Roman" w:cs="Times New Roman" w:eastAsia="Times New Roman"/>
          <w:sz w:val="21"/>
          <w:szCs w:val="21"/>
          <w:color w:val="5E6062"/>
          <w:spacing w:val="7"/>
          <w:w w:val="83"/>
          <w:position w:val="6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B1B3B5"/>
          <w:spacing w:val="0"/>
          <w:w w:val="28"/>
          <w:position w:val="6"/>
        </w:rPr>
        <w:t>_.·</w:t>
      </w:r>
      <w:r>
        <w:rPr>
          <w:rFonts w:ascii="Times New Roman" w:hAnsi="Times New Roman" w:cs="Times New Roman" w:eastAsia="Times New Roman"/>
          <w:sz w:val="21"/>
          <w:szCs w:val="21"/>
          <w:color w:val="B1B3B5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1B3B5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5"/>
          <w:szCs w:val="25"/>
          <w:color w:val="343B8C"/>
          <w:spacing w:val="0"/>
          <w:w w:val="50"/>
          <w:i/>
          <w:position w:val="6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343B8C"/>
          <w:spacing w:val="0"/>
          <w:w w:val="100"/>
          <w:i/>
          <w:position w:val="6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43B8C"/>
          <w:spacing w:val="0"/>
          <w:w w:val="100"/>
          <w:i/>
          <w:position w:val="6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6"/>
        </w:rPr>
        <w:t>rup</w:t>
      </w:r>
      <w:r>
        <w:rPr>
          <w:rFonts w:ascii="Arial" w:hAnsi="Arial" w:cs="Arial" w:eastAsia="Arial"/>
          <w:sz w:val="19"/>
          <w:szCs w:val="19"/>
          <w:color w:val="343434"/>
          <w:spacing w:val="-21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6"/>
        </w:rPr>
        <w:t>Amir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>İtf.</w:t>
      </w:r>
      <w:r>
        <w:rPr>
          <w:rFonts w:ascii="Arial" w:hAnsi="Arial" w:cs="Arial" w:eastAsia="Arial"/>
          <w:sz w:val="19"/>
          <w:szCs w:val="19"/>
          <w:color w:val="343434"/>
          <w:spacing w:val="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2427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C8C8C8"/>
          <w:spacing w:val="0"/>
          <w:w w:val="135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14" w:lineRule="exact"/>
        <w:ind w:left="2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3.395126pt;margin-top:3.658242pt;width:223.268794pt;height:29.677618pt;mso-position-horizontal-relative:page;mso-position-vertical-relative:paragraph;z-index:-14969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307" w:hRule="exact"/>
                    </w:trPr>
                    <w:tc>
                      <w:tcPr>
                        <w:tcW w:w="1000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396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75" w:after="0" w:line="240" w:lineRule="auto"/>
                          <w:ind w:left="221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43B8C"/>
                            <w:w w:val="600"/>
                          </w:rPr>
                          <w:t>lı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94B"/>
                            <w:w w:val="171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w w:val="100"/>
                          </w:rPr>
                        </w:r>
                      </w:p>
                    </w:tc>
                    <w:tc>
                      <w:tcPr>
                        <w:tcW w:w="2070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75" w:after="0" w:line="240" w:lineRule="auto"/>
                          <w:ind w:left="258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94B"/>
                            <w:spacing w:val="0"/>
                            <w:w w:val="95"/>
                          </w:rPr>
                          <w:t>Orha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94B"/>
                            <w:spacing w:val="0"/>
                            <w:w w:val="95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94B"/>
                            <w:spacing w:val="2"/>
                            <w:w w:val="9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94B"/>
                            <w:spacing w:val="0"/>
                            <w:w w:val="100"/>
                          </w:rPr>
                          <w:t>TOPÇUOGLU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7" w:hRule="exact"/>
                    </w:trPr>
                    <w:tc>
                      <w:tcPr>
                        <w:tcW w:w="1000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87" w:lineRule="exact"/>
                          <w:ind w:left="31" w:right="-20"/>
                          <w:jc w:val="left"/>
                          <w:rPr>
                            <w:rFonts w:ascii="Arial" w:hAnsi="Arial" w:cs="Arial" w:eastAsia="Arial"/>
                            <w:sz w:val="25"/>
                            <w:szCs w:val="2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49494B"/>
                            <w:w w:val="89"/>
                          </w:rPr>
                          <w:t>Abdw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49494B"/>
                            <w:spacing w:val="-35"/>
                            <w:w w:val="90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797B7E"/>
                            <w:spacing w:val="-33"/>
                            <w:w w:val="89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B1B3B5"/>
                            <w:spacing w:val="0"/>
                            <w:w w:val="133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96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87" w:lineRule="exact"/>
                          <w:ind w:left="425" w:right="-20"/>
                          <w:jc w:val="left"/>
                          <w:tabs>
                            <w:tab w:pos="820" w:val="left"/>
                          </w:tabs>
                          <w:rPr>
                            <w:rFonts w:ascii="Arial" w:hAnsi="Arial" w:cs="Arial" w:eastAsia="Arial"/>
                            <w:sz w:val="25"/>
                            <w:szCs w:val="25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5E6062"/>
                            <w:spacing w:val="0"/>
                            <w:w w:val="100"/>
                          </w:rPr>
                          <w:t>1'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5E6062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5E6062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49494B"/>
                            <w:spacing w:val="0"/>
                            <w:w w:val="100"/>
                          </w:rPr>
                          <w:t>ÇU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070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9" w:after="0" w:line="240" w:lineRule="auto"/>
                          <w:ind w:left="68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43434"/>
                            <w:spacing w:val="0"/>
                            <w:w w:val="85"/>
                          </w:rPr>
                          <w:t>ltr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43434"/>
                            <w:spacing w:val="0"/>
                            <w:w w:val="8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43434"/>
                            <w:spacing w:val="7"/>
                            <w:w w:val="8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49494B"/>
                            <w:spacing w:val="0"/>
                            <w:w w:val="100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67" w:lineRule="exact"/>
        <w:ind w:left="2248" w:right="7098"/>
        <w:jc w:val="center"/>
        <w:tabs>
          <w:tab w:pos="2920" w:val="left"/>
          <w:tab w:pos="39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9.91188pt;margin-top:4.607501pt;width:20.51182pt;height:23pt;mso-position-horizontal-relative:page;mso-position-vertical-relative:paragraph;z-index:-14966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Times New Roman" w:hAnsi="Times New Roman" w:cs="Times New Roman" w:eastAsia="Times New Roman"/>
                      <w:sz w:val="46"/>
                      <w:szCs w:val="4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343B8C"/>
                      <w:w w:val="71"/>
                      <w:i/>
                    </w:rPr>
                    <w:t>rı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343B8C"/>
                      <w:spacing w:val="-81"/>
                      <w:w w:val="72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797B7E"/>
                      <w:spacing w:val="-82"/>
                      <w:w w:val="84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959799"/>
                      <w:spacing w:val="0"/>
                      <w:w w:val="76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5E6062"/>
          <w:spacing w:val="0"/>
          <w:w w:val="100"/>
          <w:position w:val="-5"/>
        </w:rPr>
        <w:t>ltfaiy</w:t>
      </w:r>
      <w:r>
        <w:rPr>
          <w:rFonts w:ascii="Arial" w:hAnsi="Arial" w:cs="Arial" w:eastAsia="Arial"/>
          <w:sz w:val="22"/>
          <w:szCs w:val="22"/>
          <w:color w:val="5E6062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2"/>
          <w:szCs w:val="22"/>
          <w:color w:val="5E6062"/>
          <w:spacing w:val="0"/>
          <w:w w:val="80"/>
          <w:position w:val="-5"/>
        </w:rPr>
        <w:t>er</w:t>
      </w:r>
      <w:r>
        <w:rPr>
          <w:rFonts w:ascii="Arial" w:hAnsi="Arial" w:cs="Arial" w:eastAsia="Arial"/>
          <w:sz w:val="22"/>
          <w:szCs w:val="22"/>
          <w:color w:val="5E6062"/>
          <w:spacing w:val="-3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44B89"/>
          <w:spacing w:val="0"/>
          <w:w w:val="57"/>
          <w:position w:val="-5"/>
        </w:rPr>
        <w:t>ıl.</w:t>
      </w:r>
      <w:r>
        <w:rPr>
          <w:rFonts w:ascii="Times New Roman" w:hAnsi="Times New Roman" w:cs="Times New Roman" w:eastAsia="Times New Roman"/>
          <w:sz w:val="28"/>
          <w:szCs w:val="28"/>
          <w:color w:val="444B89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44B8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5"/>
          <w:szCs w:val="25"/>
          <w:color w:val="5E6062"/>
          <w:spacing w:val="0"/>
          <w:w w:val="71"/>
          <w:position w:val="-5"/>
        </w:rPr>
        <w:t>Amiri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3079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B1B3B5"/>
          <w:w w:val="28"/>
          <w:i/>
          <w:position w:val="-3"/>
        </w:rPr>
        <w:t>·</w:t>
      </w:r>
      <w:r>
        <w:rPr>
          <w:rFonts w:ascii="Arial" w:hAnsi="Arial" w:cs="Arial" w:eastAsia="Arial"/>
          <w:sz w:val="28"/>
          <w:szCs w:val="28"/>
          <w:color w:val="B1B3B5"/>
          <w:spacing w:val="-45"/>
          <w:w w:val="100"/>
          <w:i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343B8C"/>
          <w:spacing w:val="0"/>
          <w:w w:val="100"/>
          <w:i/>
          <w:position w:val="-3"/>
        </w:rPr>
        <w:t>vv,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3070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343B8C"/>
          <w:spacing w:val="0"/>
          <w:w w:val="100"/>
          <w:position w:val="1"/>
        </w:rPr>
        <w:t>fıJ</w:t>
      </w:r>
      <w:r>
        <w:rPr>
          <w:rFonts w:ascii="Times New Roman" w:hAnsi="Times New Roman" w:cs="Times New Roman" w:eastAsia="Times New Roman"/>
          <w:sz w:val="36"/>
          <w:szCs w:val="36"/>
          <w:color w:val="343B8C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43B8C"/>
          <w:spacing w:val="14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43B8C"/>
          <w:spacing w:val="0"/>
          <w:w w:val="81"/>
          <w:i/>
          <w:position w:val="1"/>
        </w:rPr>
        <w:t>V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3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211601pt;margin-top:-18.321463pt;width:20.567251pt;height:45pt;mso-position-horizontal-relative:page;mso-position-vertical-relative:paragraph;z-index:-14961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83838"/>
                      <w:spacing w:val="0"/>
                      <w:w w:val="164"/>
                      <w:b/>
                      <w:bCs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9" w:lineRule="exact"/>
        <w:ind w:left="34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860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358818pt;margin-top:5.937757pt;width:51.039077pt;height:7.5pt;mso-position-horizontal-relative:page;mso-position-vertical-relative:paragraph;z-index:-14960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102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0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634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3" w:right="-20"/>
        <w:jc w:val="left"/>
        <w:tabs>
          <w:tab w:pos="1320" w:val="left"/>
          <w:tab w:pos="3140" w:val="left"/>
          <w:tab w:pos="548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PlayTarihi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94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3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6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1"/>
          <w:w w:val="9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-1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lı:ıildirim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No:14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12.20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Iret: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132" w:right="-20"/>
        <w:jc w:val="left"/>
        <w:tabs>
          <w:tab w:pos="1320" w:val="left"/>
          <w:tab w:pos="3160" w:val="left"/>
          <w:tab w:pos="434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3"/>
        </w:rPr>
        <w:t>Kl!Yit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:2912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8" w:lineRule="auto"/>
        <w:ind w:left="132" w:right="7572"/>
        <w:jc w:val="left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24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653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Doğn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653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-8"/>
          <w:w w:val="15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32" w:right="-20"/>
        <w:jc w:val="left"/>
        <w:tabs>
          <w:tab w:pos="1300" w:val="left"/>
          <w:tab w:pos="3880" w:val="left"/>
          <w:tab w:pos="6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32" w:right="-20"/>
        <w:jc w:val="left"/>
        <w:tabs>
          <w:tab w:pos="364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5"/>
          <w:w w:val="8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-16"/>
          <w:w w:val="16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-22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0" w:lineRule="exact"/>
        <w:ind w:left="3597"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u w:val="single" w:color="4F4F4F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u w:val="single" w:color="4F4F4F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F4F4F"/>
          <w:position w:val="-3"/>
        </w:rPr>
        <w:t>Betonann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F4F4F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F4F4F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u w:val="single" w:color="4F4F4F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F4F4F"/>
          <w:position w:val="-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F4F4F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F4F4F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u w:val="single" w:color="4F4F4F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F4F4F"/>
          <w:position w:val="-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u w:val="single" w:color="4F4F4F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0"/>
          <w:w w:val="193"/>
          <w:position w:val="-3"/>
        </w:rPr>
        <w:t>••••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-18"/>
          <w:w w:val="193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47575"/>
          <w:spacing w:val="0"/>
          <w:w w:val="144"/>
          <w:position w:val="-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747575"/>
          <w:spacing w:val="-5"/>
          <w:w w:val="144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44"/>
          <w:position w:val="-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-4"/>
          <w:w w:val="144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9"/>
          <w:w w:val="219"/>
          <w:position w:val="-3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0"/>
          <w:w w:val="219"/>
          <w:position w:val="-3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-22"/>
          <w:w w:val="219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-57"/>
          <w:w w:val="219"/>
          <w:position w:val="-3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0"/>
          <w:w w:val="219"/>
          <w:position w:val="-3"/>
        </w:rPr>
        <w:t>•••••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-20"/>
          <w:w w:val="219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84"/>
          <w:position w:val="-3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-15"/>
          <w:w w:val="184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0"/>
          <w:w w:val="199"/>
          <w:position w:val="-3"/>
        </w:rPr>
        <w:t>••••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989"/>
          <w:spacing w:val="0"/>
          <w:w w:val="160"/>
          <w:position w:val="-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878989"/>
          <w:spacing w:val="-11"/>
          <w:w w:val="160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0"/>
          <w:w w:val="209"/>
          <w:position w:val="-3"/>
        </w:rPr>
        <w:t>•••••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-22"/>
          <w:w w:val="209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209"/>
          <w:position w:val="-3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-17"/>
          <w:w w:val="209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47575"/>
          <w:spacing w:val="0"/>
          <w:w w:val="128"/>
          <w:position w:val="-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747575"/>
          <w:spacing w:val="1"/>
          <w:w w:val="128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84"/>
          <w:position w:val="-3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989"/>
          <w:spacing w:val="0"/>
          <w:w w:val="205"/>
          <w:position w:val="-3"/>
        </w:rPr>
        <w:t>••••</w:t>
      </w:r>
      <w:r>
        <w:rPr>
          <w:rFonts w:ascii="Times New Roman" w:hAnsi="Times New Roman" w:cs="Times New Roman" w:eastAsia="Times New Roman"/>
          <w:sz w:val="6"/>
          <w:szCs w:val="6"/>
          <w:color w:val="878989"/>
          <w:spacing w:val="-22"/>
          <w:w w:val="205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0"/>
          <w:w w:val="205"/>
          <w:position w:val="-3"/>
        </w:rPr>
        <w:t>••••••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-14"/>
          <w:w w:val="205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92"/>
          <w:position w:val="-3"/>
        </w:rPr>
        <w:t>••••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-13"/>
          <w:w w:val="192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989"/>
          <w:spacing w:val="4"/>
          <w:w w:val="192"/>
          <w:position w:val="-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0"/>
          <w:w w:val="192"/>
          <w:position w:val="-3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-20"/>
          <w:w w:val="192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989"/>
          <w:spacing w:val="0"/>
          <w:w w:val="192"/>
          <w:position w:val="-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878989"/>
          <w:spacing w:val="-18"/>
          <w:w w:val="192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0"/>
          <w:w w:val="100"/>
          <w:position w:val="-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989"/>
          <w:spacing w:val="0"/>
          <w:w w:val="179"/>
          <w:position w:val="-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878989"/>
          <w:spacing w:val="-18"/>
          <w:w w:val="179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0"/>
          <w:w w:val="179"/>
          <w:position w:val="-3"/>
        </w:rPr>
        <w:t>••••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5"/>
          <w:w w:val="179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79"/>
          <w:position w:val="-3"/>
        </w:rPr>
        <w:t>••••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79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0"/>
          <w:w w:val="179"/>
          <w:position w:val="-3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-11"/>
          <w:w w:val="179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0"/>
          <w:w w:val="73"/>
          <w:b/>
          <w:bCs/>
          <w:position w:val="-3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9"/>
          <w:w w:val="7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0"/>
          <w:w w:val="180"/>
          <w:b/>
          <w:bCs/>
          <w:position w:val="-3"/>
        </w:rPr>
        <w:t>•••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-6"/>
          <w:w w:val="18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989"/>
          <w:spacing w:val="0"/>
          <w:w w:val="18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878989"/>
          <w:spacing w:val="-18"/>
          <w:w w:val="18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0"/>
          <w:w w:val="207"/>
          <w:b/>
          <w:bCs/>
          <w:position w:val="-3"/>
        </w:rPr>
        <w:t>••••••••••••</w:t>
      </w:r>
      <w:r>
        <w:rPr>
          <w:rFonts w:ascii="Times New Roman" w:hAnsi="Times New Roman" w:cs="Times New Roman" w:eastAsia="Times New Roman"/>
          <w:sz w:val="6"/>
          <w:szCs w:val="6"/>
          <w:color w:val="626464"/>
          <w:spacing w:val="-12"/>
          <w:w w:val="207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47575"/>
          <w:spacing w:val="0"/>
          <w:w w:val="73"/>
          <w:b/>
          <w:bCs/>
          <w:position w:val="-3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747575"/>
          <w:spacing w:val="9"/>
          <w:w w:val="7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989"/>
          <w:spacing w:val="0"/>
          <w:w w:val="14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878989"/>
          <w:spacing w:val="-3"/>
          <w:w w:val="14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0"/>
          <w:w w:val="191"/>
          <w:b/>
          <w:bCs/>
          <w:position w:val="-3"/>
        </w:rPr>
        <w:t>•••••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-6"/>
          <w:w w:val="191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47575"/>
          <w:spacing w:val="0"/>
          <w:w w:val="14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392" w:lineRule="exact"/>
        <w:ind w:left="3963" w:right="-20"/>
        <w:jc w:val="left"/>
        <w:tabs>
          <w:tab w:pos="4400" w:val="left"/>
          <w:tab w:pos="5000" w:val="left"/>
          <w:tab w:pos="610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1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1"/>
        </w:rPr>
      </w:r>
      <w:r>
        <w:rPr>
          <w:rFonts w:ascii="Arial" w:hAnsi="Arial" w:cs="Arial" w:eastAsia="Arial"/>
          <w:sz w:val="45"/>
          <w:szCs w:val="45"/>
          <w:color w:val="383838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45"/>
          <w:szCs w:val="45"/>
          <w:color w:val="4F4F4F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4F4F4F"/>
          <w:spacing w:val="-55"/>
          <w:w w:val="51"/>
          <w:position w:val="-1"/>
        </w:rPr>
        <w:t> </w:t>
      </w:r>
      <w:r>
        <w:rPr>
          <w:rFonts w:ascii="Arial" w:hAnsi="Arial" w:cs="Arial" w:eastAsia="Arial"/>
          <w:sz w:val="45"/>
          <w:szCs w:val="45"/>
          <w:color w:val="4F4F4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747575"/>
          <w:spacing w:val="0"/>
          <w:w w:val="51"/>
          <w:position w:val="18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747575"/>
          <w:spacing w:val="0"/>
          <w:w w:val="100"/>
          <w:position w:val="18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747575"/>
          <w:spacing w:val="0"/>
          <w:w w:val="100"/>
          <w:position w:val="18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12"/>
        </w:rPr>
        <w:t>fYangmı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84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1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4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1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84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1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84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1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4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2"/>
        </w:rPr>
        <w:t>12.30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164" w:right="-20"/>
        <w:jc w:val="left"/>
        <w:tabs>
          <w:tab w:pos="216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1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ARSLAN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:Ali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left="2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88"/>
        </w:rPr>
        <w:t>Çvş.GUv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7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KÜSER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123" w:right="-20"/>
        <w:jc w:val="left"/>
        <w:tabs>
          <w:tab w:pos="462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23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12.21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2.25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460" w:right="100"/>
        </w:sectPr>
      </w:pPr>
      <w:rPr/>
    </w:p>
    <w:p>
      <w:pPr>
        <w:spacing w:before="0" w:after="0" w:line="199" w:lineRule="exact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100"/>
          <w:cols w:num="2" w:equalWidth="0">
            <w:col w:w="531" w:space="1592"/>
            <w:col w:w="9237"/>
          </w:cols>
        </w:sectPr>
      </w:pPr>
      <w:rPr/>
    </w:p>
    <w:p>
      <w:pPr>
        <w:spacing w:before="0" w:after="0" w:line="279" w:lineRule="exact"/>
        <w:ind w:left="127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  <w:position w:val="-1"/>
        </w:rPr>
        <w:t>!Elektri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4635" w:right="47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383838"/>
          <w:spacing w:val="-4"/>
          <w:w w:val="108"/>
        </w:rPr>
        <w:t>ı</w:t>
      </w:r>
      <w:r>
        <w:rPr>
          <w:rFonts w:ascii="Arial" w:hAnsi="Arial" w:cs="Arial" w:eastAsia="Arial"/>
          <w:sz w:val="24"/>
          <w:szCs w:val="24"/>
          <w:color w:val="383838"/>
          <w:spacing w:val="-14"/>
          <w:w w:val="10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37" w:right="4376" w:firstLine="2522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Emniyet-Jandarımı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Dogalga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13" w:right="-20"/>
        <w:jc w:val="left"/>
        <w:tabs>
          <w:tab w:pos="2180" w:val="left"/>
          <w:tab w:pos="462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lfardınıcı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Gitmişsc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7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Saati:12.21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jl\raç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Dönüs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12.50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142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"/>
          <w:szCs w:val="3"/>
          <w:color w:val="383838"/>
          <w:spacing w:val="0"/>
          <w:w w:val="60"/>
          <w:position w:val="-2"/>
        </w:rPr>
        <w:t>1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0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838"/>
          <w:spacing w:val="0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Cemal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KAHVECI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05" w:right="41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ISöndtlrmedc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6" w:lineRule="exact"/>
        <w:ind w:left="113" w:right="-20"/>
        <w:jc w:val="left"/>
        <w:tabs>
          <w:tab w:pos="4620" w:val="left"/>
          <w:tab w:pos="6540" w:val="left"/>
          <w:tab w:pos="8080" w:val="left"/>
          <w:tab w:pos="96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  <w:position w:val="-1"/>
        </w:rPr>
        <w:t>Sönclllrmc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1"/>
          <w:position w:val="-4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1"/>
          <w:w w:val="7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-3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-3"/>
        </w:rPr>
        <w:t>KöpUk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3"/>
          <w:position w:val="-3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7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3"/>
          <w:w w:val="11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3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87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878989"/>
          <w:spacing w:val="0"/>
          <w:w w:val="13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7898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78989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626464"/>
          <w:spacing w:val="0"/>
          <w:w w:val="100"/>
          <w:position w:val="-3"/>
        </w:rPr>
        <w:t>K;0</w:t>
      </w:r>
      <w:r>
        <w:rPr>
          <w:rFonts w:ascii="Arial" w:hAnsi="Arial" w:cs="Arial" w:eastAsia="Arial"/>
          <w:sz w:val="17"/>
          <w:szCs w:val="17"/>
          <w:color w:val="626464"/>
          <w:spacing w:val="0"/>
          <w:w w:val="100"/>
          <w:position w:val="-3"/>
        </w:rPr>
        <w:t>2</w:t>
      </w:r>
      <w:r>
        <w:rPr>
          <w:rFonts w:ascii="Arial" w:hAnsi="Arial" w:cs="Arial" w:eastAsia="Arial"/>
          <w:sz w:val="17"/>
          <w:szCs w:val="17"/>
          <w:color w:val="626464"/>
          <w:spacing w:val="13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2"/>
          <w:position w:val="-3"/>
        </w:rPr>
        <w:t>K</w:t>
      </w:r>
      <w:r>
        <w:rPr>
          <w:rFonts w:ascii="Arial" w:hAnsi="Arial" w:cs="Arial" w:eastAsia="Arial"/>
          <w:sz w:val="17"/>
          <w:szCs w:val="17"/>
          <w:color w:val="383838"/>
          <w:spacing w:val="-28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626464"/>
          <w:spacing w:val="0"/>
          <w:w w:val="100"/>
          <w:position w:val="-3"/>
        </w:rPr>
        <w:t>g.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5161" w:right="-20"/>
        <w:jc w:val="left"/>
        <w:tabs>
          <w:tab w:pos="6540" w:val="left"/>
          <w:tab w:pos="8080" w:val="left"/>
          <w:tab w:pos="96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2"/>
        </w:rPr>
        <w:t>ı</w:t>
      </w:r>
      <w:r>
        <w:rPr>
          <w:rFonts w:ascii="Arial" w:hAnsi="Arial" w:cs="Arial" w:eastAsia="Arial"/>
          <w:sz w:val="24"/>
          <w:szCs w:val="24"/>
          <w:color w:val="383838"/>
          <w:spacing w:val="-60"/>
          <w:w w:val="100"/>
          <w:position w:val="2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-58"/>
          <w:w w:val="69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46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1"/>
        </w:rPr>
        <w:t>işyerinde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tala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kavrulmak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işyeri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ısianmak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znraı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88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6"/>
          <w:w w:val="88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1"/>
        </w:rPr>
        <w:t>ndll'rnıe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7"/>
          <w:position w:val="0"/>
        </w:rPr>
        <w:t>örmü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  <w:position w:val="0"/>
        </w:rPr>
        <w:t>tU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7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1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22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lfatımini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5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1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100"/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51" w:lineRule="auto"/>
        <w:ind w:right="60" w:firstLine="1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'angı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başlangıcının,zemi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mobilya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ebatlama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atölyesini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atında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8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makinesini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aksamında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ıetice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aksarnı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kablolarda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yıpranma,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bağlantılarında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ark,sürtünme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294"/>
        </w:rPr>
        <w:t>ı</w:t>
      </w:r>
      <w:r>
        <w:rPr>
          <w:rFonts w:ascii="Arial" w:hAnsi="Arial" w:cs="Arial" w:eastAsia="Arial"/>
          <w:sz w:val="18"/>
          <w:szCs w:val="18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denlerde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kısımda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parçalarının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ızcrine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dUşere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olabilecei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4"/>
        </w:rPr>
        <w:t>vanlın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4"/>
        </w:rPr>
        <w:t>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460" w:right="100"/>
          <w:cols w:num="2" w:equalWidth="0">
            <w:col w:w="1578" w:space="582"/>
            <w:col w:w="9200"/>
          </w:cols>
        </w:sectPr>
      </w:pPr>
      <w:rPr/>
    </w:p>
    <w:p>
      <w:pPr>
        <w:spacing w:before="0" w:after="0" w:line="227" w:lineRule="exact"/>
        <w:ind w:left="113" w:right="-20"/>
        <w:jc w:val="left"/>
        <w:tabs>
          <w:tab w:pos="216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87"/>
          <w:position w:val="1"/>
        </w:rPr>
        <w:t>Sigorııı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3"/>
          <w:position w:val="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irket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jBedeli: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03" w:lineRule="exact"/>
        <w:ind w:left="113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-1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ARSLA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-35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A3A5A5"/>
          <w:spacing w:val="0"/>
          <w:w w:val="83"/>
          <w:position w:val="1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A3A5A5"/>
          <w:spacing w:val="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3A5A5"/>
          <w:spacing w:val="13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2"/>
        </w:rPr>
        <w:t>•:m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left="118" w:right="-20"/>
        <w:jc w:val="left"/>
        <w:tabs>
          <w:tab w:pos="216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b"ıui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8"/>
        </w:rPr>
        <w:t>DönUşU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fıırih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1"/>
        </w:rPr>
        <w:t>ISaali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-34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12.50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193" w:right="-20"/>
        <w:jc w:val="left"/>
        <w:tabs>
          <w:tab w:pos="980" w:val="left"/>
          <w:tab w:pos="1500" w:val="left"/>
          <w:tab w:pos="216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Ölll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6"/>
          <w:position w:val="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8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KiP:2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100"/>
        </w:sectPr>
      </w:pPr>
      <w:rPr/>
    </w:p>
    <w:p>
      <w:pPr>
        <w:spacing w:before="40" w:after="0" w:line="240" w:lineRule="auto"/>
        <w:ind w:left="2259" w:right="-73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27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341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4F4F4F"/>
          <w:spacing w:val="0"/>
          <w:w w:val="56"/>
          <w:b/>
          <w:bCs/>
          <w:position w:val="-1"/>
        </w:rPr>
        <w:t>1</w:t>
      </w:r>
      <w:r>
        <w:rPr>
          <w:rFonts w:ascii="Arial" w:hAnsi="Arial" w:cs="Arial" w:eastAsia="Arial"/>
          <w:sz w:val="27"/>
          <w:szCs w:val="27"/>
          <w:color w:val="4F4F4F"/>
          <w:spacing w:val="36"/>
          <w:w w:val="56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56"/>
          <w:i/>
          <w:position w:val="-1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41"/>
          <w:w w:val="56"/>
          <w:i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56"/>
          <w:position w:val="-1"/>
        </w:rPr>
        <w:t>MaYı</w:t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56"/>
          <w:position w:val="-1"/>
        </w:rPr>
        <w:t>s</w:t>
      </w:r>
      <w:r>
        <w:rPr>
          <w:rFonts w:ascii="Arial" w:hAnsi="Arial" w:cs="Arial" w:eastAsia="Arial"/>
          <w:sz w:val="24"/>
          <w:szCs w:val="24"/>
          <w:color w:val="4F4F4F"/>
          <w:spacing w:val="6"/>
          <w:w w:val="56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4F4F4F"/>
          <w:spacing w:val="0"/>
          <w:w w:val="58"/>
          <w:b/>
          <w:bCs/>
          <w:position w:val="-1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100"/>
          <w:cols w:num="2" w:equalWidth="0">
            <w:col w:w="5790" w:space="3311"/>
            <w:col w:w="2259"/>
          </w:cols>
        </w:sectPr>
      </w:pPr>
      <w:rPr/>
    </w:p>
    <w:p>
      <w:pPr>
        <w:spacing w:before="0" w:after="0" w:line="222" w:lineRule="exact"/>
        <w:ind w:left="254" w:right="-20"/>
        <w:jc w:val="left"/>
        <w:tabs>
          <w:tab w:pos="8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2"/>
          <w:szCs w:val="12"/>
          <w:color w:val="383838"/>
          <w:spacing w:val="0"/>
          <w:w w:val="100"/>
          <w:position w:val="-2"/>
        </w:rPr>
        <w:t>'</w:t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00"/>
          <w:position w:val="-2"/>
        </w:rPr>
        <w:t>(3</w:t>
      </w:r>
      <w:r>
        <w:rPr>
          <w:rFonts w:ascii="Arial" w:hAnsi="Arial" w:cs="Arial" w:eastAsia="Arial"/>
          <w:sz w:val="12"/>
          <w:szCs w:val="12"/>
          <w:color w:val="383838"/>
          <w:spacing w:val="-25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76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76"/>
          <w:i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9"/>
          <w:w w:val="76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4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76" w:lineRule="exact"/>
        <w:ind w:left="296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383838"/>
          <w:spacing w:val="0"/>
          <w:w w:val="129"/>
          <w:i/>
        </w:rPr>
        <w:t>Q)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52" w:lineRule="exact"/>
        <w:ind w:left="291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279762pt;margin-top:2.597149pt;width:7.8pt;height:15pt;mso-position-horizontal-relative:page;mso-position-vertical-relative:paragraph;z-index:-14955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383838"/>
                      <w:spacing w:val="0"/>
                      <w:w w:val="52"/>
                      <w:b/>
                      <w:bCs/>
                    </w:rPr>
                    <w:t>_g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00"/>
          <w:position w:val="-4"/>
        </w:rPr>
        <w:t>;&gt;.,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100"/>
        </w:sectPr>
      </w:pPr>
      <w:rPr/>
    </w:p>
    <w:p>
      <w:pPr>
        <w:spacing w:before="59" w:after="0" w:line="34" w:lineRule="atLeas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58"/>
          <w:szCs w:val="58"/>
          <w:color w:val="3F4679"/>
          <w:w w:val="105"/>
          <w:i/>
          <w:position w:val="-26"/>
        </w:rPr>
        <w:t>G</w:t>
      </w:r>
      <w:r>
        <w:rPr>
          <w:rFonts w:ascii="Times New Roman" w:hAnsi="Times New Roman" w:cs="Times New Roman" w:eastAsia="Times New Roman"/>
          <w:sz w:val="58"/>
          <w:szCs w:val="58"/>
          <w:color w:val="3F4679"/>
          <w:spacing w:val="-35"/>
          <w:w w:val="105"/>
          <w:i/>
          <w:position w:val="-26"/>
        </w:rPr>
        <w:t>(</w:t>
      </w:r>
      <w:r>
        <w:rPr>
          <w:rFonts w:ascii="Arial" w:hAnsi="Arial" w:cs="Arial" w:eastAsia="Arial"/>
          <w:sz w:val="21"/>
          <w:szCs w:val="21"/>
          <w:color w:val="383838"/>
          <w:spacing w:val="-29"/>
          <w:w w:val="152"/>
          <w:position w:val="0"/>
        </w:rPr>
        <w:t>i</w:t>
      </w:r>
      <w:r>
        <w:rPr>
          <w:rFonts w:ascii="Times New Roman" w:hAnsi="Times New Roman" w:cs="Times New Roman" w:eastAsia="Times New Roman"/>
          <w:sz w:val="58"/>
          <w:szCs w:val="58"/>
          <w:color w:val="3F4679"/>
          <w:spacing w:val="-268"/>
          <w:w w:val="104"/>
          <w:i/>
          <w:position w:val="-26"/>
        </w:rPr>
        <w:t>J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96"/>
          <w:position w:val="0"/>
        </w:rPr>
        <w:t>ı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97"/>
          <w:position w:val="0"/>
        </w:rPr>
        <w:t>r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56" w:after="0" w:line="30" w:lineRule="atLeast"/>
        <w:ind w:right="-20"/>
        <w:jc w:val="left"/>
        <w:rPr>
          <w:rFonts w:ascii="Times New Roman" w:hAnsi="Times New Roman" w:cs="Times New Roman" w:eastAsia="Times New Roman"/>
          <w:sz w:val="58"/>
          <w:szCs w:val="5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8"/>
          <w:szCs w:val="58"/>
          <w:color w:val="3F4679"/>
          <w:w w:val="105"/>
          <w:i/>
        </w:rPr>
        <w:t>!</w:t>
      </w:r>
      <w:r>
        <w:rPr>
          <w:rFonts w:ascii="Times New Roman" w:hAnsi="Times New Roman" w:cs="Times New Roman" w:eastAsia="Times New Roman"/>
          <w:sz w:val="58"/>
          <w:szCs w:val="58"/>
          <w:color w:val="3F4679"/>
          <w:spacing w:val="-119"/>
          <w:w w:val="105"/>
          <w:i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4F4F4F"/>
          <w:spacing w:val="0"/>
          <w:w w:val="33"/>
          <w:i/>
        </w:rPr>
        <w:t>Vv•</w:t>
      </w:r>
      <w:r>
        <w:rPr>
          <w:rFonts w:ascii="Times New Roman" w:hAnsi="Times New Roman" w:cs="Times New Roman" w:eastAsia="Times New Roman"/>
          <w:sz w:val="58"/>
          <w:szCs w:val="5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100"/>
          <w:cols w:num="2" w:equalWidth="0">
            <w:col w:w="8745" w:space="126"/>
            <w:col w:w="2489"/>
          </w:cols>
        </w:sectPr>
      </w:pPr>
      <w:rPr/>
    </w:p>
    <w:p>
      <w:pPr>
        <w:spacing w:before="0" w:after="0" w:line="605" w:lineRule="atLeast"/>
        <w:ind w:left="2602" w:right="-24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5"/>
          <w:szCs w:val="135"/>
          <w:color w:val="4F4F4F"/>
          <w:spacing w:val="23"/>
          <w:w w:val="32"/>
          <w:position w:val="-8"/>
        </w:rPr>
        <w:t>H</w:t>
      </w:r>
      <w:r>
        <w:rPr>
          <w:rFonts w:ascii="Arial" w:hAnsi="Arial" w:cs="Arial" w:eastAsia="Arial"/>
          <w:sz w:val="135"/>
          <w:szCs w:val="135"/>
          <w:color w:val="3F4679"/>
          <w:spacing w:val="0"/>
          <w:w w:val="84"/>
          <w:position w:val="-8"/>
        </w:rPr>
        <w:t>J/</w:t>
      </w:r>
      <w:r>
        <w:rPr>
          <w:rFonts w:ascii="Arial" w:hAnsi="Arial" w:cs="Arial" w:eastAsia="Arial"/>
          <w:sz w:val="135"/>
          <w:szCs w:val="135"/>
          <w:color w:val="3F4679"/>
          <w:spacing w:val="-43"/>
          <w:w w:val="84"/>
          <w:position w:val="-8"/>
        </w:rPr>
        <w:t>f</w:t>
      </w:r>
      <w:r>
        <w:rPr>
          <w:rFonts w:ascii="Arial" w:hAnsi="Arial" w:cs="Arial" w:eastAsia="Arial"/>
          <w:sz w:val="135"/>
          <w:szCs w:val="135"/>
          <w:color w:val="383838"/>
          <w:spacing w:val="0"/>
          <w:w w:val="22"/>
          <w:position w:val="-8"/>
        </w:rPr>
        <w:t>Ç</w:t>
      </w:r>
      <w:r>
        <w:rPr>
          <w:rFonts w:ascii="Arial" w:hAnsi="Arial" w:cs="Arial" w:eastAsia="Arial"/>
          <w:sz w:val="135"/>
          <w:szCs w:val="135"/>
          <w:color w:val="383838"/>
          <w:spacing w:val="2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05" w:lineRule="atLeast"/>
        <w:ind w:right="-20"/>
        <w:jc w:val="left"/>
        <w:rPr>
          <w:rFonts w:ascii="Times New Roman" w:hAnsi="Times New Roman" w:cs="Times New Roman" w:eastAsia="Times New Roman"/>
          <w:sz w:val="73"/>
          <w:szCs w:val="7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3"/>
          <w:szCs w:val="73"/>
          <w:color w:val="4F4F4F"/>
          <w:spacing w:val="0"/>
          <w:w w:val="55"/>
          <w:i/>
        </w:rPr>
        <w:t>#iTIJ;,{jSjı</w:t>
      </w:r>
      <w:r>
        <w:rPr>
          <w:rFonts w:ascii="Times New Roman" w:hAnsi="Times New Roman" w:cs="Times New Roman" w:eastAsia="Times New Roman"/>
          <w:sz w:val="73"/>
          <w:szCs w:val="7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100"/>
          <w:cols w:num="2" w:equalWidth="0">
            <w:col w:w="5488" w:space="2777"/>
            <w:col w:w="3095"/>
          </w:cols>
        </w:sectPr>
      </w:pPr>
      <w:rPr/>
    </w:p>
    <w:p>
      <w:pPr>
        <w:spacing w:before="0" w:after="0" w:line="187" w:lineRule="atLeast"/>
        <w:ind w:left="2395" w:right="-69"/>
        <w:jc w:val="left"/>
        <w:tabs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85" w:lineRule="atLeast"/>
        <w:ind w:right="-172"/>
        <w:jc w:val="left"/>
        <w:rPr>
          <w:rFonts w:ascii="Times New Roman" w:hAnsi="Times New Roman" w:cs="Times New Roman" w:eastAsia="Times New Roman"/>
          <w:sz w:val="88"/>
          <w:szCs w:val="8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8"/>
          <w:szCs w:val="88"/>
          <w:color w:val="3F4679"/>
          <w:spacing w:val="-35"/>
          <w:w w:val="151"/>
        </w:rPr>
        <w:t>L</w:t>
      </w:r>
      <w:r>
        <w:rPr>
          <w:rFonts w:ascii="Times New Roman" w:hAnsi="Times New Roman" w:cs="Times New Roman" w:eastAsia="Times New Roman"/>
          <w:sz w:val="88"/>
          <w:szCs w:val="88"/>
          <w:color w:val="383838"/>
          <w:spacing w:val="0"/>
          <w:w w:val="19"/>
        </w:rPr>
        <w:t>SER</w:t>
      </w:r>
      <w:r>
        <w:rPr>
          <w:rFonts w:ascii="Times New Roman" w:hAnsi="Times New Roman" w:cs="Times New Roman" w:eastAsia="Times New Roman"/>
          <w:sz w:val="88"/>
          <w:szCs w:val="88"/>
          <w:color w:val="000000"/>
          <w:spacing w:val="0"/>
          <w:w w:val="100"/>
        </w:rPr>
      </w:r>
    </w:p>
    <w:p>
      <w:pPr>
        <w:spacing w:before="0" w:after="0" w:line="720" w:lineRule="atLeast"/>
        <w:ind w:right="-20"/>
        <w:jc w:val="left"/>
        <w:tabs>
          <w:tab w:pos="360" w:val="left"/>
          <w:tab w:pos="74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BABABC"/>
          <w:spacing w:val="0"/>
          <w:w w:val="66"/>
          <w:position w:val="-9"/>
        </w:rPr>
        <w:t>.</w:t>
      </w:r>
      <w:r>
        <w:rPr>
          <w:rFonts w:ascii="Arial" w:hAnsi="Arial" w:cs="Arial" w:eastAsia="Arial"/>
          <w:sz w:val="28"/>
          <w:szCs w:val="28"/>
          <w:color w:val="BABABC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8"/>
          <w:szCs w:val="28"/>
          <w:color w:val="BABABC"/>
          <w:spacing w:val="0"/>
          <w:w w:val="100"/>
          <w:position w:val="-9"/>
        </w:rPr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41"/>
          <w:szCs w:val="41"/>
          <w:color w:val="383838"/>
          <w:spacing w:val="-98"/>
          <w:w w:val="100"/>
          <w:position w:val="0"/>
        </w:rPr>
        <w:t> </w:t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11"/>
          <w:szCs w:val="11"/>
          <w:color w:val="878989"/>
          <w:spacing w:val="0"/>
          <w:w w:val="71"/>
          <w:position w:val="-6"/>
        </w:rPr>
        <w:t>&lt;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100"/>
          <w:cols w:num="3" w:equalWidth="0">
            <w:col w:w="4323" w:space="251"/>
            <w:col w:w="1065" w:space="3635"/>
            <w:col w:w="208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7.11858pt;margin-top:37.387997pt;width:556.928769pt;height:753.134508pt;mso-position-horizontal-relative:page;mso-position-vertical-relative:page;z-index:-14964" coordorigin="542,748" coordsize="11139,15063">
            <v:group style="position:absolute;left:564;top:764;width:146;height:2" coordorigin="564,764" coordsize="146,2">
              <v:shape style="position:absolute;left:564;top:764;width:146;height:2" coordorigin="564,764" coordsize="146,0" path="m564,764l709,764e" filled="f" stroked="t" strokeweight=".469586pt" strokecolor="#3B3B3B">
                <v:path arrowok="t"/>
              </v:shape>
            </v:group>
            <v:group style="position:absolute;left:653;top:771;width:2818;height:2" coordorigin="653,771" coordsize="2818,2">
              <v:shape style="position:absolute;left:653;top:771;width:2818;height:2" coordorigin="653,771" coordsize="2818,0" path="m653,771l3470,771e" filled="f" stroked="t" strokeweight=".704379pt" strokecolor="#575757">
                <v:path arrowok="t"/>
              </v:shape>
            </v:group>
            <v:group style="position:absolute;left:2587;top:764;width:2;height:783" coordorigin="2587,764" coordsize="2,783">
              <v:shape style="position:absolute;left:2587;top:764;width:2;height:783" coordorigin="2587,764" coordsize="0,783" path="m2587,1548l2587,764e" filled="f" stroked="t" strokeweight=".704379pt" strokecolor="#4B4B4B">
                <v:path arrowok="t"/>
              </v:shape>
            </v:group>
            <v:group style="position:absolute;left:3353;top:771;width:254;height:2" coordorigin="3353,771" coordsize="254,2">
              <v:shape style="position:absolute;left:3353;top:771;width:254;height:2" coordorigin="3353,771" coordsize="254,0" path="m3353,771l3606,771e" filled="f" stroked="t" strokeweight=".704379pt" strokecolor="#444444">
                <v:path arrowok="t"/>
              </v:shape>
            </v:group>
            <v:group style="position:absolute;left:3550;top:771;width:5738;height:2" coordorigin="3550,771" coordsize="5738,2">
              <v:shape style="position:absolute;left:3550;top:771;width:5738;height:2" coordorigin="3550,771" coordsize="5738,0" path="m3550,771l9288,771e" filled="f" stroked="t" strokeweight=".704379pt" strokecolor="#575757">
                <v:path arrowok="t"/>
              </v:shape>
            </v:group>
            <v:group style="position:absolute;left:9218;top:769;width:272;height:2" coordorigin="9218,769" coordsize="272,2">
              <v:shape style="position:absolute;left:9218;top:769;width:272;height:2" coordorigin="9218,769" coordsize="272,0" path="m9218,769l9490,769e" filled="f" stroked="t" strokeweight=".469586pt" strokecolor="#444444">
                <v:path arrowok="t"/>
              </v:shape>
            </v:group>
            <v:group style="position:absolute;left:9434;top:769;width:2231;height:2" coordorigin="9434,769" coordsize="2231,2">
              <v:shape style="position:absolute;left:9434;top:769;width:2231;height:2" coordorigin="9434,769" coordsize="2231,0" path="m9434,769l11665,769e" filled="f" stroked="t" strokeweight=".704379pt" strokecolor="#606060">
                <v:path arrowok="t"/>
              </v:shape>
            </v:group>
            <v:group style="position:absolute;left:11657;top:755;width:2;height:3314" coordorigin="11657,755" coordsize="2,3314">
              <v:shape style="position:absolute;left:11657;top:755;width:2;height:3314" coordorigin="11657,755" coordsize="0,3314" path="m11657,4068l11657,755e" filled="f" stroked="t" strokeweight=".704379pt" strokecolor="#575757">
                <v:path arrowok="t"/>
              </v:shape>
            </v:group>
            <v:group style="position:absolute;left:2587;top:1491;width:2;height:123" coordorigin="2587,1491" coordsize="2,123">
              <v:shape style="position:absolute;left:2587;top:1491;width:2;height:123" coordorigin="2587,1491" coordsize="0,123" path="m2587,1614l2587,1491e" filled="f" stroked="t" strokeweight=".469586pt" strokecolor="#1F1F1F">
                <v:path arrowok="t"/>
              </v:shape>
            </v:group>
            <v:group style="position:absolute;left:9272;top:764;width:2;height:850" coordorigin="9272,764" coordsize="2,850">
              <v:shape style="position:absolute;left:9272;top:764;width:2;height:850" coordorigin="9272,764" coordsize="0,850" path="m9272,1614l9272,764e" filled="f" stroked="t" strokeweight=".939172pt" strokecolor="#5B5B5B">
                <v:path arrowok="t"/>
              </v:shape>
            </v:group>
            <v:group style="position:absolute;left:571;top:760;width:2;height:1519" coordorigin="571,760" coordsize="2,1519">
              <v:shape style="position:absolute;left:571;top:760;width:2;height:1519" coordorigin="571,760" coordsize="0,1519" path="m571,2279l571,760e" filled="f" stroked="t" strokeweight=".704379pt" strokecolor="#6B6B6B">
                <v:path arrowok="t"/>
              </v:shape>
            </v:group>
            <v:group style="position:absolute;left:2587;top:1557;width:2;height:228" coordorigin="2587,1557" coordsize="2,228">
              <v:shape style="position:absolute;left:2587;top:1557;width:2;height:228" coordorigin="2587,1557" coordsize="0,228" path="m2587,1785l2587,1557e" filled="f" stroked="t" strokeweight=".469586pt" strokecolor="#3F3F3F">
                <v:path arrowok="t"/>
              </v:shape>
            </v:group>
            <v:group style="position:absolute;left:9274;top:1557;width:2;height:228" coordorigin="9274,1557" coordsize="2,228">
              <v:shape style="position:absolute;left:9274;top:1557;width:2;height:228" coordorigin="9274,1557" coordsize="0,228" path="m9274,1785l9274,1557e" filled="f" stroked="t" strokeweight=".469586pt" strokecolor="#3B3B3B">
                <v:path arrowok="t"/>
              </v:shape>
            </v:group>
            <v:group style="position:absolute;left:564;top:2248;width:502;height:2" coordorigin="564,2248" coordsize="502,2">
              <v:shape style="position:absolute;left:564;top:2248;width:502;height:2" coordorigin="564,2248" coordsize="502,0" path="m564,2248l1066,2248e" filled="f" stroked="t" strokeweight=".469586pt" strokecolor="#444444">
                <v:path arrowok="t"/>
              </v:shape>
            </v:group>
            <v:group style="position:absolute;left:1010;top:2253;width:8279;height:2" coordorigin="1010,2253" coordsize="8279,2">
              <v:shape style="position:absolute;left:1010;top:2253;width:8279;height:2" coordorigin="1010,2253" coordsize="8279,0" path="m1010,2253l9288,2253e" filled="f" stroked="t" strokeweight=".704379pt" strokecolor="#575757">
                <v:path arrowok="t"/>
              </v:shape>
            </v:group>
            <v:group style="position:absolute;left:2587;top:1709;width:2;height:555" coordorigin="2587,1709" coordsize="2,555">
              <v:shape style="position:absolute;left:2587;top:1709;width:2;height:555" coordorigin="2587,1709" coordsize="0,555" path="m2587,2264l2587,1709e" filled="f" stroked="t" strokeweight=".704379pt" strokecolor="#4F4F4F">
                <v:path arrowok="t"/>
              </v:shape>
            </v:group>
            <v:group style="position:absolute;left:9274;top:1728;width:2;height:527" coordorigin="9274,1728" coordsize="2,527">
              <v:shape style="position:absolute;left:9274;top:1728;width:2;height:527" coordorigin="9274,1728" coordsize="0,527" path="m9274,2255l9274,1728e" filled="f" stroked="t" strokeweight=".704379pt" strokecolor="#575757">
                <v:path arrowok="t"/>
              </v:shape>
            </v:group>
            <v:group style="position:absolute;left:9218;top:2250;width:272;height:2" coordorigin="9218,2250" coordsize="272,2">
              <v:shape style="position:absolute;left:9218;top:2250;width:272;height:2" coordorigin="9218,2250" coordsize="272,0" path="m9218,2250l9490,2250e" filled="f" stroked="t" strokeweight=".469586pt" strokecolor="#3B3B3B">
                <v:path arrowok="t"/>
              </v:shape>
            </v:group>
            <v:group style="position:absolute;left:9434;top:2250;width:2231;height:2" coordorigin="9434,2250" coordsize="2231,2">
              <v:shape style="position:absolute;left:9434;top:2250;width:2231;height:2" coordorigin="9434,2250" coordsize="2231,0" path="m9434,2250l11665,2250e" filled="f" stroked="t" strokeweight=".704379pt" strokecolor="#5B5B5B">
                <v:path arrowok="t"/>
              </v:shape>
            </v:group>
            <v:group style="position:absolute;left:568;top:2469;width:2841;height:2" coordorigin="568,2469" coordsize="2841,2">
              <v:shape style="position:absolute;left:568;top:2469;width:2841;height:2" coordorigin="568,2469" coordsize="2841,0" path="m568,2469l3409,2469e" filled="f" stroked="t" strokeweight=".704379pt" strokecolor="#5B5B5B">
                <v:path arrowok="t"/>
              </v:shape>
            </v:group>
            <v:group style="position:absolute;left:573;top:760;width:2;height:8554" coordorigin="573,760" coordsize="2,8554">
              <v:shape style="position:absolute;left:573;top:760;width:2;height:8554" coordorigin="573,760" coordsize="0,8554" path="m573,9314l573,760e" filled="f" stroked="t" strokeweight=".939172pt" strokecolor="#4F4F4F">
                <v:path arrowok="t"/>
              </v:shape>
            </v:group>
            <v:group style="position:absolute;left:3353;top:2469;width:1770;height:2" coordorigin="3353,2469" coordsize="1770,2">
              <v:shape style="position:absolute;left:3353;top:2469;width:1770;height:2" coordorigin="3353,2469" coordsize="1770,0" path="m3353,2469l5123,2469e" filled="f" stroked="t" strokeweight=".469586pt" strokecolor="#545454">
                <v:path arrowok="t"/>
              </v:shape>
            </v:group>
            <v:group style="position:absolute;left:5067;top:2471;width:329;height:2" coordorigin="5067,2471" coordsize="329,2">
              <v:shape style="position:absolute;left:5067;top:2471;width:329;height:2" coordorigin="5067,2471" coordsize="329,0" path="m5067,2471l5396,2471e" filled="f" stroked="t" strokeweight=".469586pt" strokecolor="#3F3F3F">
                <v:path arrowok="t"/>
              </v:shape>
            </v:group>
            <v:group style="position:absolute;left:5264;top:2469;width:4015;height:2" coordorigin="5264,2469" coordsize="4015,2">
              <v:shape style="position:absolute;left:5264;top:2469;width:4015;height:2" coordorigin="5264,2469" coordsize="4015,0" path="m5264,2469l9279,2469e" filled="f" stroked="t" strokeweight=".704379pt" strokecolor="#575757">
                <v:path arrowok="t"/>
              </v:shape>
            </v:group>
            <v:group style="position:absolute;left:9223;top:2469;width:268;height:2" coordorigin="9223,2469" coordsize="268,2">
              <v:shape style="position:absolute;left:9223;top:2469;width:268;height:2" coordorigin="9223,2469" coordsize="268,0" path="m9223,2469l9490,2469e" filled="f" stroked="t" strokeweight=".469586pt" strokecolor="#3F3F3F">
                <v:path arrowok="t"/>
              </v:shape>
            </v:group>
            <v:group style="position:absolute;left:9434;top:2469;width:2235;height:2" coordorigin="9434,2469" coordsize="2235,2">
              <v:shape style="position:absolute;left:9434;top:2469;width:2235;height:2" coordorigin="9434,2469" coordsize="2235,0" path="m9434,2469l11669,2469e" filled="f" stroked="t" strokeweight=".704379pt" strokecolor="#606060">
                <v:path arrowok="t"/>
              </v:shape>
            </v:group>
            <v:group style="position:absolute;left:564;top:2685;width:11106;height:2" coordorigin="564,2685" coordsize="11106,2">
              <v:shape style="position:absolute;left:564;top:2685;width:11106;height:2" coordorigin="564,2685" coordsize="11106,0" path="m564,2685l11669,2685e" filled="f" stroked="t" strokeweight=".704379pt" strokecolor="#575757">
                <v:path arrowok="t"/>
              </v:shape>
            </v:group>
            <v:group style="position:absolute;left:571;top:2421;width:2;height:304" coordorigin="571,2421" coordsize="2,304">
              <v:shape style="position:absolute;left:571;top:2421;width:2;height:304" coordorigin="571,2421" coordsize="0,304" path="m571,2725l571,2421e" filled="f" stroked="t" strokeweight=".704379pt" strokecolor="#3B3B3B">
                <v:path arrowok="t"/>
              </v:shape>
            </v:group>
            <v:group style="position:absolute;left:559;top:2901;width:6588;height:2" coordorigin="559,2901" coordsize="6588,2">
              <v:shape style="position:absolute;left:559;top:2901;width:6588;height:2" coordorigin="559,2901" coordsize="6588,0" path="m559,2901l7147,2901e" filled="f" stroked="t" strokeweight=".704379pt" strokecolor="#575757">
                <v:path arrowok="t"/>
              </v:shape>
            </v:group>
            <v:group style="position:absolute;left:573;top:2573;width:2;height:522" coordorigin="573,2573" coordsize="2,522">
              <v:shape style="position:absolute;left:573;top:2573;width:2;height:522" coordorigin="573,2573" coordsize="0,522" path="m573,3095l573,2573e" filled="f" stroked="t" strokeweight=".939172pt" strokecolor="#545454">
                <v:path arrowok="t"/>
              </v:shape>
            </v:group>
            <v:group style="position:absolute;left:7091;top:2901;width:347;height:2" coordorigin="7091,2901" coordsize="347,2">
              <v:shape style="position:absolute;left:7091;top:2901;width:347;height:2" coordorigin="7091,2901" coordsize="347,0" path="m7091,2901l7438,2901e" filled="f" stroked="t" strokeweight=".469586pt" strokecolor="#3F3F3F">
                <v:path arrowok="t"/>
              </v:shape>
            </v:group>
            <v:group style="position:absolute;left:7382;top:2901;width:362;height:2" coordorigin="7382,2901" coordsize="362,2">
              <v:shape style="position:absolute;left:7382;top:2901;width:362;height:2" coordorigin="7382,2901" coordsize="362,0" path="m7382,2901l7743,2901e" filled="f" stroked="t" strokeweight=".704379pt" strokecolor="#545454">
                <v:path arrowok="t"/>
              </v:shape>
            </v:group>
            <v:group style="position:absolute;left:7687;top:2901;width:296;height:2" coordorigin="7687,2901" coordsize="296,2">
              <v:shape style="position:absolute;left:7687;top:2901;width:296;height:2" coordorigin="7687,2901" coordsize="296,0" path="m7687,2901l7983,2901e" filled="f" stroked="t" strokeweight=".469586pt" strokecolor="#343434">
                <v:path arrowok="t"/>
              </v:shape>
            </v:group>
            <v:group style="position:absolute;left:7927;top:2901;width:1028;height:2" coordorigin="7927,2901" coordsize="1028,2">
              <v:shape style="position:absolute;left:7927;top:2901;width:1028;height:2" coordorigin="7927,2901" coordsize="1028,0" path="m7927,2901l8955,2901e" filled="f" stroked="t" strokeweight=".704379pt" strokecolor="#545454">
                <v:path arrowok="t"/>
              </v:shape>
            </v:group>
            <v:group style="position:absolute;left:8899;top:2901;width:216;height:2" coordorigin="8899,2901" coordsize="216,2">
              <v:shape style="position:absolute;left:8899;top:2901;width:216;height:2" coordorigin="8899,2901" coordsize="216,0" path="m8899,2901l9115,2901e" filled="f" stroked="t" strokeweight=".469586pt" strokecolor="#383838">
                <v:path arrowok="t"/>
              </v:shape>
            </v:group>
            <v:group style="position:absolute;left:9058;top:2901;width:1010;height:2" coordorigin="9058,2901" coordsize="1010,2">
              <v:shape style="position:absolute;left:9058;top:2901;width:1010;height:2" coordorigin="9058,2901" coordsize="1010,0" path="m9058,2901l10068,2901e" filled="f" stroked="t" strokeweight=".704379pt" strokecolor="#5B5B5B">
                <v:path arrowok="t"/>
              </v:shape>
            </v:group>
            <v:group style="position:absolute;left:9997;top:2901;width:239;height:2" coordorigin="9997,2901" coordsize="239,2">
              <v:shape style="position:absolute;left:9997;top:2901;width:239;height:2" coordorigin="9997,2901" coordsize="239,0" path="m9997,2901l10237,2901e" filled="f" stroked="t" strokeweight=".469586pt" strokecolor="#4F4F4F">
                <v:path arrowok="t"/>
              </v:shape>
            </v:group>
            <v:group style="position:absolute;left:10181;top:2901;width:1484;height:2" coordorigin="10181,2901" coordsize="1484,2">
              <v:shape style="position:absolute;left:10181;top:2901;width:1484;height:2" coordorigin="10181,2901" coordsize="1484,0" path="m10181,2901l11665,2901e" filled="f" stroked="t" strokeweight=".704379pt" strokecolor="#5B5B5B">
                <v:path arrowok="t"/>
              </v:shape>
            </v:group>
            <v:group style="position:absolute;left:564;top:3114;width:1235;height:2" coordorigin="564,3114" coordsize="1235,2">
              <v:shape style="position:absolute;left:564;top:3114;width:1235;height:2" coordorigin="564,3114" coordsize="1235,0" path="m564,3114l1799,3114e" filled="f" stroked="t" strokeweight=".469586pt" strokecolor="#575757">
                <v:path arrowok="t"/>
              </v:shape>
            </v:group>
            <v:group style="position:absolute;left:1658;top:3117;width:5292;height:2" coordorigin="1658,3117" coordsize="5292,2">
              <v:shape style="position:absolute;left:1658;top:3117;width:5292;height:2" coordorigin="1658,3117" coordsize="5292,0" path="m1658,3117l6950,3117e" filled="f" stroked="t" strokeweight=".704379pt" strokecolor="#575757">
                <v:path arrowok="t"/>
              </v:shape>
            </v:group>
            <v:group style="position:absolute;left:6894;top:3117;width:254;height:2" coordorigin="6894,3117" coordsize="254,2">
              <v:shape style="position:absolute;left:6894;top:3117;width:254;height:2" coordorigin="6894,3117" coordsize="254,0" path="m6894,3117l7147,3117e" filled="f" stroked="t" strokeweight=".469586pt" strokecolor="#3F3F3F">
                <v:path arrowok="t"/>
              </v:shape>
            </v:group>
            <v:group style="position:absolute;left:7063;top:3117;width:2216;height:2" coordorigin="7063,3117" coordsize="2216,2">
              <v:shape style="position:absolute;left:7063;top:3117;width:2216;height:2" coordorigin="7063,3117" coordsize="2216,0" path="m7063,3117l9279,3117e" filled="f" stroked="t" strokeweight=".704379pt" strokecolor="#575757">
                <v:path arrowok="t"/>
              </v:shape>
            </v:group>
            <v:group style="position:absolute;left:9223;top:3114;width:268;height:2" coordorigin="9223,3114" coordsize="268,2">
              <v:shape style="position:absolute;left:9223;top:3114;width:268;height:2" coordorigin="9223,3114" coordsize="268,0" path="m9223,3114l9490,3114e" filled="f" stroked="t" strokeweight=".469586pt" strokecolor="#444444">
                <v:path arrowok="t"/>
              </v:shape>
            </v:group>
            <v:group style="position:absolute;left:9434;top:3114;width:2235;height:2" coordorigin="9434,3114" coordsize="2235,2">
              <v:shape style="position:absolute;left:9434;top:3114;width:2235;height:2" coordorigin="9434,3114" coordsize="2235,0" path="m9434,3114l11669,3114e" filled="f" stroked="t" strokeweight=".704379pt" strokecolor="#606060">
                <v:path arrowok="t"/>
              </v:shape>
            </v:group>
            <v:group style="position:absolute;left:11660;top:755;width:2;height:3314" coordorigin="11660,755" coordsize="2,3314">
              <v:shape style="position:absolute;left:11660;top:755;width:2;height:3314" coordorigin="11660,755" coordsize="0,3314" path="m11660,4068l11660,755e" filled="f" stroked="t" strokeweight=".469586pt" strokecolor="#545454">
                <v:path arrowok="t"/>
              </v:shape>
            </v:group>
            <v:group style="position:absolute;left:564;top:3333;width:11106;height:2" coordorigin="564,3333" coordsize="11106,2">
              <v:shape style="position:absolute;left:564;top:3333;width:11106;height:2" coordorigin="564,3333" coordsize="11106,0" path="m564,3333l11669,3333e" filled="f" stroked="t" strokeweight=".704379pt" strokecolor="#575757">
                <v:path arrowok="t"/>
              </v:shape>
            </v:group>
            <v:group style="position:absolute;left:571;top:3067;width:2;height:294" coordorigin="571,3067" coordsize="2,294">
              <v:shape style="position:absolute;left:571;top:3067;width:2;height:294" coordorigin="571,3067" coordsize="0,294" path="m571,3361l571,3067e" filled="f" stroked="t" strokeweight=".704379pt" strokecolor="#3B3B3B">
                <v:path arrowok="t"/>
              </v:shape>
            </v:group>
            <v:group style="position:absolute;left:3916;top:3318;width:2;height:247" coordorigin="3916,3318" coordsize="2,247">
              <v:shape style="position:absolute;left:3916;top:3318;width:2;height:247" coordorigin="3916,3318" coordsize="0,247" path="m3916,3565l3916,3318e" filled="f" stroked="t" strokeweight=".234793pt" strokecolor="#2F2F2F">
                <v:path arrowok="t"/>
              </v:shape>
            </v:group>
            <v:group style="position:absolute;left:568;top:3314;width:2;height:494" coordorigin="568,3314" coordsize="2,494">
              <v:shape style="position:absolute;left:568;top:3314;width:2;height:494" coordorigin="568,3314" coordsize="0,494" path="m568,3807l568,3314e" filled="f" stroked="t" strokeweight=".939172pt" strokecolor="#545454">
                <v:path arrowok="t"/>
              </v:shape>
            </v:group>
            <v:group style="position:absolute;left:3916;top:3565;width:2;height:185" coordorigin="3916,3565" coordsize="2,185">
              <v:shape style="position:absolute;left:3916;top:3565;width:2;height:185" coordorigin="3916,3565" coordsize="0,185" path="m3916,3750l3916,3565e" filled="f" stroked="t" strokeweight=".234793pt" strokecolor="#000000">
                <v:path arrowok="t"/>
              </v:shape>
            </v:group>
            <v:group style="position:absolute;left:7126;top:3290;width:2;height:783" coordorigin="7126,3290" coordsize="2,783">
              <v:shape style="position:absolute;left:7126;top:3290;width:2;height:783" coordorigin="7126,3290" coordsize="0,783" path="m7126,4073l7126,3290e" filled="f" stroked="t" strokeweight=".704379pt" strokecolor="#545454">
                <v:path arrowok="t"/>
              </v:shape>
            </v:group>
            <v:group style="position:absolute;left:571;top:3722;width:2;height:370" coordorigin="571,3722" coordsize="2,370">
              <v:shape style="position:absolute;left:571;top:3722;width:2;height:370" coordorigin="571,3722" coordsize="0,370" path="m571,4092l571,3722e" filled="f" stroked="t" strokeweight=".469586pt" strokecolor="#3B3B3B">
                <v:path arrowok="t"/>
              </v:shape>
            </v:group>
            <v:group style="position:absolute;left:564;top:4061;width:3386;height:2" coordorigin="564,4061" coordsize="3386,2">
              <v:shape style="position:absolute;left:564;top:4061;width:3386;height:2" coordorigin="564,4061" coordsize="3386,0" path="m564,4061l3949,4061e" filled="f" stroked="t" strokeweight=".704379pt" strokecolor="#575757">
                <v:path arrowok="t"/>
              </v:shape>
            </v:group>
            <v:group style="position:absolute;left:3916;top:3750;width:2;height:313" coordorigin="3916,3750" coordsize="2,313">
              <v:shape style="position:absolute;left:3916;top:3750;width:2;height:313" coordorigin="3916,3750" coordsize="0,313" path="m3916,4064l3916,3750e" filled="f" stroked="t" strokeweight=".234793pt" strokecolor="#232323">
                <v:path arrowok="t"/>
              </v:shape>
            </v:group>
            <v:group style="position:absolute;left:3888;top:4059;width:3062;height:2" coordorigin="3888,4059" coordsize="3062,2">
              <v:shape style="position:absolute;left:3888;top:4059;width:3062;height:2" coordorigin="3888,4059" coordsize="3062,0" path="m3888,4059l6950,4059e" filled="f" stroked="t" strokeweight=".939172pt" strokecolor="#3F3F3F">
                <v:path arrowok="t"/>
              </v:shape>
            </v:group>
            <v:group style="position:absolute;left:6894;top:4066;width:263;height:2" coordorigin="6894,4066" coordsize="263,2">
              <v:shape style="position:absolute;left:6894;top:4066;width:263;height:2" coordorigin="6894,4066" coordsize="263,0" path="m6894,4066l7156,4066e" filled="f" stroked="t" strokeweight=".469586pt" strokecolor="#444444">
                <v:path arrowok="t"/>
              </v:shape>
            </v:group>
            <v:group style="position:absolute;left:7067;top:4064;width:4597;height:2" coordorigin="7067,4064" coordsize="4597,2">
              <v:shape style="position:absolute;left:7067;top:4064;width:4597;height:2" coordorigin="7067,4064" coordsize="4597,0" path="m7067,4064l11665,4064e" filled="f" stroked="t" strokeweight=".704379pt" strokecolor="#5B5B5B">
                <v:path arrowok="t"/>
              </v:shape>
            </v:group>
            <v:group style="position:absolute;left:559;top:4341;width:11115;height:2" coordorigin="559,4341" coordsize="11115,2">
              <v:shape style="position:absolute;left:559;top:4341;width:11115;height:2" coordorigin="559,4341" coordsize="11115,0" path="m559,4341l11674,4341e" filled="f" stroked="t" strokeweight=".704379pt" strokecolor="#5B5B5B">
                <v:path arrowok="t"/>
              </v:shape>
            </v:group>
            <v:group style="position:absolute;left:568;top:4021;width:2;height:2597" coordorigin="568,4021" coordsize="2,2597">
              <v:shape style="position:absolute;left:568;top:4021;width:2;height:2597" coordorigin="568,4021" coordsize="0,2597" path="m568,6618l568,4021e" filled="f" stroked="t" strokeweight=".704379pt" strokecolor="#545454">
                <v:path arrowok="t"/>
              </v:shape>
            </v:group>
            <v:group style="position:absolute;left:2585;top:4059;width:2;height:1932" coordorigin="2585,4059" coordsize="2,1932">
              <v:shape style="position:absolute;left:2585;top:4059;width:2;height:1932" coordorigin="2585,4059" coordsize="0,1932" path="m2585,5991l2585,4059e" filled="f" stroked="t" strokeweight=".704379pt" strokecolor="#4F4F4F">
                <v:path arrowok="t"/>
              </v:shape>
            </v:group>
            <v:group style="position:absolute;left:2583;top:4557;width:2254;height:2" coordorigin="2583,4557" coordsize="2254,2">
              <v:shape style="position:absolute;left:2583;top:4557;width:2254;height:2" coordorigin="2583,4557" coordsize="2254,0" path="m2583,4557l4837,4557e" filled="f" stroked="t" strokeweight=".469586pt" strokecolor="#4F4F4F">
                <v:path arrowok="t"/>
              </v:shape>
            </v:group>
            <v:group style="position:absolute;left:4780;top:4557;width:2169;height:2" coordorigin="4780,4557" coordsize="2169,2">
              <v:shape style="position:absolute;left:4780;top:4557;width:2169;height:2" coordorigin="4780,4557" coordsize="2169,0" path="m4780,4557l6950,4557e" filled="f" stroked="t" strokeweight=".704379pt" strokecolor="#575757">
                <v:path arrowok="t"/>
              </v:shape>
            </v:group>
            <v:group style="position:absolute;left:6894;top:4557;width:254;height:2" coordorigin="6894,4557" coordsize="254,2">
              <v:shape style="position:absolute;left:6894;top:4557;width:254;height:2" coordorigin="6894,4557" coordsize="254,0" path="m6894,4557l7147,4557e" filled="f" stroked="t" strokeweight=".469586pt" strokecolor="#4B4B4B">
                <v:path arrowok="t"/>
              </v:shape>
            </v:group>
            <v:group style="position:absolute;left:7091;top:4557;width:347;height:2" coordorigin="7091,4557" coordsize="347,2">
              <v:shape style="position:absolute;left:7091;top:4557;width:347;height:2" coordorigin="7091,4557" coordsize="347,0" path="m7091,4557l7438,4557e" filled="f" stroked="t" strokeweight=".939172pt" strokecolor="#646464">
                <v:path arrowok="t"/>
              </v:shape>
            </v:group>
            <v:group style="position:absolute;left:7382;top:4557;width:362;height:2" coordorigin="7382,4557" coordsize="362,2">
              <v:shape style="position:absolute;left:7382;top:4557;width:362;height:2" coordorigin="7382,4557" coordsize="362,0" path="m7382,4557l7743,4557e" filled="f" stroked="t" strokeweight=".469586pt" strokecolor="#444444">
                <v:path arrowok="t"/>
              </v:shape>
            </v:group>
            <v:group style="position:absolute;left:7668;top:4557;width:1611;height:2" coordorigin="7668,4557" coordsize="1611,2">
              <v:shape style="position:absolute;left:7668;top:4557;width:1611;height:2" coordorigin="7668,4557" coordsize="1611,0" path="m7668,4557l9279,4557e" filled="f" stroked="t" strokeweight=".704379pt" strokecolor="#575757">
                <v:path arrowok="t"/>
              </v:shape>
            </v:group>
            <v:group style="position:absolute;left:9223;top:4557;width:268;height:2" coordorigin="9223,4557" coordsize="268,2">
              <v:shape style="position:absolute;left:9223;top:4557;width:268;height:2" coordorigin="9223,4557" coordsize="268,0" path="m9223,4557l9490,4557e" filled="f" stroked="t" strokeweight=".469586pt" strokecolor="#484848">
                <v:path arrowok="t"/>
              </v:shape>
            </v:group>
            <v:group style="position:absolute;left:9434;top:4557;width:2235;height:2" coordorigin="9434,4557" coordsize="2235,2">
              <v:shape style="position:absolute;left:9434;top:4557;width:2235;height:2" coordorigin="9434,4557" coordsize="2235,0" path="m9434,4557l11669,4557e" filled="f" stroked="t" strokeweight=".704379pt" strokecolor="#606060">
                <v:path arrowok="t"/>
              </v:shape>
            </v:group>
            <v:group style="position:absolute;left:5102;top:4553;width:2;height:256" coordorigin="5102,4553" coordsize="2,256">
              <v:shape style="position:absolute;left:5102;top:4553;width:2;height:256" coordorigin="5102,4553" coordsize="0,256" path="m5102,4809l5102,4553e" filled="f" stroked="t" strokeweight=".704379pt" strokecolor="#4B4B4B">
                <v:path arrowok="t"/>
              </v:shape>
            </v:group>
            <v:group style="position:absolute;left:7971;top:4548;width:2;height:261" coordorigin="7971,4548" coordsize="2,261">
              <v:shape style="position:absolute;left:7971;top:4548;width:2;height:261" coordorigin="7971,4548" coordsize="0,261" path="m7971,4809l7971,4548e" filled="f" stroked="t" strokeweight=".469586pt" strokecolor="#545454">
                <v:path arrowok="t"/>
              </v:shape>
            </v:group>
            <v:group style="position:absolute;left:5090;top:4985;width:1831;height:2" coordorigin="5090,4985" coordsize="1831,2">
              <v:shape style="position:absolute;left:5090;top:4985;width:1831;height:2" coordorigin="5090,4985" coordsize="1831,0" path="m5090,4985l6922,4985e" filled="f" stroked="t" strokeweight=".234793pt" strokecolor="#1F1F1F">
                <v:path arrowok="t"/>
              </v:shape>
            </v:group>
            <v:group style="position:absolute;left:5100;top:4752;width:2;height:261" coordorigin="5100,4752" coordsize="2,261">
              <v:shape style="position:absolute;left:5100;top:4752;width:2;height:261" coordorigin="5100,4752" coordsize="0,261" path="m5100,5013l5100,4752e" filled="f" stroked="t" strokeweight=".469586pt" strokecolor="#2B2B2B">
                <v:path arrowok="t"/>
              </v:shape>
            </v:group>
            <v:group style="position:absolute;left:6922;top:4985;width:794;height:2" coordorigin="6922,4985" coordsize="794,2">
              <v:shape style="position:absolute;left:6922;top:4985;width:794;height:2" coordorigin="6922,4985" coordsize="794,0" path="m6922,4985l7715,4985e" filled="f" stroked="t" strokeweight=".234793pt" strokecolor="#000000">
                <v:path arrowok="t"/>
              </v:shape>
            </v:group>
            <v:group style="position:absolute;left:7715;top:4985;width:249;height:2" coordorigin="7715,4985" coordsize="249,2">
              <v:shape style="position:absolute;left:7715;top:4985;width:249;height:2" coordorigin="7715,4985" coordsize="249,0" path="m7715,4985l7964,4985e" filled="f" stroked="t" strokeweight=".234793pt" strokecolor="#7C7C7C">
                <v:path arrowok="t"/>
              </v:shape>
            </v:group>
            <v:group style="position:absolute;left:7969;top:4752;width:2;height:266" coordorigin="7969,4752" coordsize="2,266">
              <v:shape style="position:absolute;left:7969;top:4752;width:2;height:266" coordorigin="7969,4752" coordsize="0,266" path="m7969,5018l7969,4752e" filled="f" stroked="t" strokeweight=".939172pt" strokecolor="#6B6B6B">
                <v:path arrowok="t"/>
              </v:shape>
            </v:group>
            <v:group style="position:absolute;left:7950;top:4985;width:362;height:2" coordorigin="7950,4985" coordsize="362,2">
              <v:shape style="position:absolute;left:7950;top:4985;width:362;height:2" coordorigin="7950,4985" coordsize="362,0" path="m7950,4985l8312,4985e" filled="f" stroked="t" strokeweight=".234793pt" strokecolor="#606060">
                <v:path arrowok="t"/>
              </v:shape>
            </v:group>
            <v:group style="position:absolute;left:8312;top:4985;width:2343;height:2" coordorigin="8312,4985" coordsize="2343,2">
              <v:shape style="position:absolute;left:8312;top:4985;width:2343;height:2" coordorigin="8312,4985" coordsize="2343,0" path="m8312,4985l10655,4985e" filled="f" stroked="t" strokeweight=".234793pt" strokecolor="#000000">
                <v:path arrowok="t"/>
              </v:shape>
            </v:group>
            <v:group style="position:absolute;left:10655;top:4985;width:1000;height:2" coordorigin="10655,4985" coordsize="1000,2">
              <v:shape style="position:absolute;left:10655;top:4985;width:1000;height:2" coordorigin="10655,4985" coordsize="1000,0" path="m10655,4985l11655,4985e" filled="f" stroked="t" strokeweight=".234793pt" strokecolor="#9C9C9C">
                <v:path arrowok="t"/>
              </v:shape>
            </v:group>
            <v:group style="position:absolute;left:5102;top:4956;width:2;height:579" coordorigin="5102,4956" coordsize="2,579">
              <v:shape style="position:absolute;left:5102;top:4956;width:2;height:579" coordorigin="5102,4956" coordsize="0,579" path="m5102,5535l5102,4956e" filled="f" stroked="t" strokeweight=".704379pt" strokecolor="#4B4B4B">
                <v:path arrowok="t"/>
              </v:shape>
            </v:group>
            <v:group style="position:absolute;left:5090;top:5277;width:4189;height:2" coordorigin="5090,5277" coordsize="4189,2">
              <v:shape style="position:absolute;left:5090;top:5277;width:4189;height:2" coordorigin="5090,5277" coordsize="4189,0" path="m5090,5277l9279,5277e" filled="f" stroked="t" strokeweight=".704379pt" strokecolor="#575757">
                <v:path arrowok="t"/>
              </v:shape>
            </v:group>
            <v:group style="position:absolute;left:9223;top:5279;width:268;height:2" coordorigin="9223,5279" coordsize="268,2">
              <v:shape style="position:absolute;left:9223;top:5279;width:268;height:2" coordorigin="9223,5279" coordsize="268,0" path="m9223,5279l9490,5279e" filled="f" stroked="t" strokeweight=".469586pt" strokecolor="#4B4B4B">
                <v:path arrowok="t"/>
              </v:shape>
            </v:group>
            <v:group style="position:absolute;left:9420;top:5279;width:2254;height:2" coordorigin="9420,5279" coordsize="2254,2">
              <v:shape style="position:absolute;left:9420;top:5279;width:2254;height:2" coordorigin="9420,5279" coordsize="2254,0" path="m9420,5279l11674,5279e" filled="f" stroked="t" strokeweight=".704379pt" strokecolor="#606060">
                <v:path arrowok="t"/>
              </v:shape>
            </v:group>
            <v:group style="position:absolute;left:5095;top:5516;width:2907;height:2" coordorigin="5095,5516" coordsize="2907,2">
              <v:shape style="position:absolute;left:5095;top:5516;width:2907;height:2" coordorigin="5095,5516" coordsize="2907,0" path="m5095,5516l8002,5516e" filled="f" stroked="t" strokeweight=".704379pt" strokecolor="#575757">
                <v:path arrowok="t"/>
              </v:shape>
            </v:group>
            <v:group style="position:absolute;left:7927;top:5516;width:413;height:2" coordorigin="7927,5516" coordsize="413,2">
              <v:shape style="position:absolute;left:7927;top:5516;width:413;height:2" coordorigin="7927,5516" coordsize="413,0" path="m7927,5516l8340,5516e" filled="f" stroked="t" strokeweight=".469586pt" strokecolor="#4B4B4B">
                <v:path arrowok="t"/>
              </v:shape>
            </v:group>
            <v:group style="position:absolute;left:8283;top:5516;width:996;height:2" coordorigin="8283,5516" coordsize="996,2">
              <v:shape style="position:absolute;left:8283;top:5516;width:996;height:2" coordorigin="8283,5516" coordsize="996,0" path="m8283,5516l9279,5516e" filled="f" stroked="t" strokeweight=".704379pt" strokecolor="#606060">
                <v:path arrowok="t"/>
              </v:shape>
            </v:group>
            <v:group style="position:absolute;left:9223;top:5516;width:268;height:2" coordorigin="9223,5516" coordsize="268,2">
              <v:shape style="position:absolute;left:9223;top:5516;width:268;height:2" coordorigin="9223,5516" coordsize="268,0" path="m9223,5516l9490,5516e" filled="f" stroked="t" strokeweight=".469586pt" strokecolor="#3B3B3B">
                <v:path arrowok="t"/>
              </v:shape>
            </v:group>
            <v:group style="position:absolute;left:9434;top:5516;width:2240;height:2" coordorigin="9434,5516" coordsize="2240,2">
              <v:shape style="position:absolute;left:9434;top:5516;width:2240;height:2" coordorigin="9434,5516" coordsize="2240,0" path="m9434,5516l11674,5516e" filled="f" stroked="t" strokeweight=".704379pt" strokecolor="#5B5B5B">
                <v:path arrowok="t"/>
              </v:shape>
            </v:group>
            <v:group style="position:absolute;left:2573;top:5732;width:6706;height:2" coordorigin="2573,5732" coordsize="6706,2">
              <v:shape style="position:absolute;left:2573;top:5732;width:6706;height:2" coordorigin="2573,5732" coordsize="6706,0" path="m2573,5732l9279,5732e" filled="f" stroked="t" strokeweight=".704379pt" strokecolor="#575757">
                <v:path arrowok="t"/>
              </v:shape>
            </v:group>
            <v:group style="position:absolute;left:5100;top:5478;width:2;height:280" coordorigin="5100,5478" coordsize="2,280">
              <v:shape style="position:absolute;left:5100;top:5478;width:2;height:280" coordorigin="5100,5478" coordsize="0,280" path="m5100,5758l5100,5478e" filled="f" stroked="t" strokeweight=".469586pt" strokecolor="#343434">
                <v:path arrowok="t"/>
              </v:shape>
            </v:group>
            <v:group style="position:absolute;left:9223;top:5735;width:268;height:2" coordorigin="9223,5735" coordsize="268,2">
              <v:shape style="position:absolute;left:9223;top:5735;width:268;height:2" coordorigin="9223,5735" coordsize="268,0" path="m9223,5735l9490,5735e" filled="f" stroked="t" strokeweight=".469586pt" strokecolor="#3B3B3B">
                <v:path arrowok="t"/>
              </v:shape>
            </v:group>
            <v:group style="position:absolute;left:9434;top:5735;width:2235;height:2" coordorigin="9434,5735" coordsize="2235,2">
              <v:shape style="position:absolute;left:9434;top:5735;width:2235;height:2" coordorigin="9434,5735" coordsize="2235,0" path="m9434,5735l11669,5735e" filled="f" stroked="t" strokeweight=".704379pt" strokecolor="#5B5B5B">
                <v:path arrowok="t"/>
              </v:shape>
            </v:group>
            <v:group style="position:absolute;left:11665;top:5474;width:2;height:285" coordorigin="11665,5474" coordsize="2,285">
              <v:shape style="position:absolute;left:11665;top:5474;width:2;height:285" coordorigin="11665,5474" coordsize="0,285" path="m11665,5758l11665,5474e" filled="f" stroked="t" strokeweight=".469586pt" strokecolor="#4B4B4B">
                <v:path arrowok="t"/>
              </v:shape>
            </v:group>
            <v:group style="position:absolute;left:559;top:5958;width:150;height:2" coordorigin="559,5958" coordsize="150,2">
              <v:shape style="position:absolute;left:559;top:5958;width:150;height:2" coordorigin="559,5958" coordsize="150,0" path="m559,5958l709,5958e" filled="f" stroked="t" strokeweight=".469586pt" strokecolor="#444444">
                <v:path arrowok="t"/>
              </v:shape>
            </v:group>
            <v:group style="position:absolute;left:653;top:5960;width:8626;height:2" coordorigin="653,5960" coordsize="8626,2">
              <v:shape style="position:absolute;left:653;top:5960;width:8626;height:2" coordorigin="653,5960" coordsize="8626,0" path="m653,5960l9279,5960e" filled="f" stroked="t" strokeweight=".704379pt" strokecolor="#575757">
                <v:path arrowok="t"/>
              </v:shape>
            </v:group>
            <v:group style="position:absolute;left:5100;top:5687;width:2;height:347" coordorigin="5100,5687" coordsize="2,347">
              <v:shape style="position:absolute;left:5100;top:5687;width:2;height:347" coordorigin="5100,5687" coordsize="0,347" path="m5100,6034l5100,5687e" filled="f" stroked="t" strokeweight=".939172pt" strokecolor="#4F4F4F">
                <v:path arrowok="t"/>
              </v:shape>
            </v:group>
            <v:group style="position:absolute;left:9223;top:5962;width:268;height:2" coordorigin="9223,5962" coordsize="268,2">
              <v:shape style="position:absolute;left:9223;top:5962;width:268;height:2" coordorigin="9223,5962" coordsize="268,0" path="m9223,5962l9490,5962e" filled="f" stroked="t" strokeweight=".469586pt" strokecolor="#343434">
                <v:path arrowok="t"/>
              </v:shape>
            </v:group>
            <v:group style="position:absolute;left:9434;top:5962;width:2240;height:2" coordorigin="9434,5962" coordsize="2240,2">
              <v:shape style="position:absolute;left:9434;top:5962;width:2240;height:2" coordorigin="9434,5962" coordsize="2240,0" path="m9434,5962l11674,5962e" filled="f" stroked="t" strokeweight=".704379pt" strokecolor="#606060">
                <v:path arrowok="t"/>
              </v:shape>
            </v:group>
            <v:group style="position:absolute;left:2583;top:5920;width:2;height:328" coordorigin="2583,5920" coordsize="2,328">
              <v:shape style="position:absolute;left:2583;top:5920;width:2;height:328" coordorigin="2583,5920" coordsize="0,328" path="m2583,6247l2583,5920e" filled="f" stroked="t" strokeweight=".704379pt" strokecolor="#383838">
                <v:path arrowok="t"/>
              </v:shape>
            </v:group>
            <v:group style="position:absolute;left:5102;top:5920;width:2;height:328" coordorigin="5102,5920" coordsize="2,328">
              <v:shape style="position:absolute;left:5102;top:5920;width:2;height:328" coordorigin="5102,5920" coordsize="0,328" path="m5102,6247l5102,5920e" filled="f" stroked="t" strokeweight=".469586pt" strokecolor="#3B3B3B">
                <v:path arrowok="t"/>
              </v:shape>
            </v:group>
            <v:group style="position:absolute;left:7971;top:5953;width:2;height:294" coordorigin="7971,5953" coordsize="2,294">
              <v:shape style="position:absolute;left:7971;top:5953;width:2;height:294" coordorigin="7971,5953" coordsize="0,294" path="m7971,6247l7971,5953e" filled="f" stroked="t" strokeweight=".939172pt" strokecolor="#676767">
                <v:path arrowok="t"/>
              </v:shape>
            </v:group>
            <v:group style="position:absolute;left:2573;top:6219;width:2;height:152" coordorigin="2573,6219" coordsize="2,152">
              <v:shape style="position:absolute;left:2573;top:6219;width:2;height:152" coordorigin="2573,6219" coordsize="0,152" path="m2573,6371l2573,6219e" filled="f" stroked="t" strokeweight=".704379pt" strokecolor="#545454">
                <v:path arrowok="t"/>
              </v:shape>
            </v:group>
            <v:group style="position:absolute;left:2573;top:6385;width:4574;height:2" coordorigin="2573,6385" coordsize="4574,2">
              <v:shape style="position:absolute;left:2573;top:6385;width:4574;height:2" coordorigin="2573,6385" coordsize="4574,0" path="m2573,6385l7147,6385e" filled="f" stroked="t" strokeweight=".704379pt" strokecolor="#575757">
                <v:path arrowok="t"/>
              </v:shape>
            </v:group>
            <v:group style="position:absolute;left:5102;top:6190;width:2;height:413" coordorigin="5102,6190" coordsize="2,413">
              <v:shape style="position:absolute;left:5102;top:6190;width:2;height:413" coordorigin="5102,6190" coordsize="0,413" path="m5102,6603l5102,6190e" filled="f" stroked="t" strokeweight=".939172pt" strokecolor="#545454">
                <v:path arrowok="t"/>
              </v:shape>
            </v:group>
            <v:group style="position:absolute;left:7091;top:6385;width:347;height:2" coordorigin="7091,6385" coordsize="347,2">
              <v:shape style="position:absolute;left:7091;top:6385;width:347;height:2" coordorigin="7091,6385" coordsize="347,0" path="m7091,6385l7438,6385e" filled="f" stroked="t" strokeweight=".469586pt" strokecolor="#444444">
                <v:path arrowok="t"/>
              </v:shape>
            </v:group>
            <v:group style="position:absolute;left:7382;top:6385;width:362;height:2" coordorigin="7382,6385" coordsize="362,2">
              <v:shape style="position:absolute;left:7382;top:6385;width:362;height:2" coordorigin="7382,6385" coordsize="362,0" path="m7382,6385l7743,6385e" filled="f" stroked="t" strokeweight=".704379pt" strokecolor="#575757">
                <v:path arrowok="t"/>
              </v:shape>
            </v:group>
            <v:group style="position:absolute;left:7687;top:6385;width:305;height:2" coordorigin="7687,6385" coordsize="305,2">
              <v:shape style="position:absolute;left:7687;top:6385;width:305;height:2" coordorigin="7687,6385" coordsize="305,0" path="m7687,6385l7992,6385e" filled="f" stroked="t" strokeweight=".469586pt" strokecolor="#444444">
                <v:path arrowok="t"/>
              </v:shape>
            </v:group>
            <v:group style="position:absolute;left:7971;top:6190;width:2;height:218" coordorigin="7971,6190" coordsize="2,218">
              <v:shape style="position:absolute;left:7971;top:6190;width:2;height:218" coordorigin="7971,6190" coordsize="0,218" path="m7971,6409l7971,6190e" filled="f" stroked="t" strokeweight=".469586pt" strokecolor="#4B4B4B">
                <v:path arrowok="t"/>
              </v:shape>
            </v:group>
            <v:group style="position:absolute;left:7922;top:6385;width:1033;height:2" coordorigin="7922,6385" coordsize="1033,2">
              <v:shape style="position:absolute;left:7922;top:6385;width:1033;height:2" coordorigin="7922,6385" coordsize="1033,0" path="m7922,6385l8955,6385e" filled="f" stroked="t" strokeweight=".704379pt" strokecolor="#5B5B5B">
                <v:path arrowok="t"/>
              </v:shape>
            </v:group>
            <v:group style="position:absolute;left:8899;top:6385;width:216;height:2" coordorigin="8899,6385" coordsize="216,2">
              <v:shape style="position:absolute;left:8899;top:6385;width:216;height:2" coordorigin="8899,6385" coordsize="216,0" path="m8899,6385l9115,6385e" filled="f" stroked="t" strokeweight=".469586pt" strokecolor="#343434">
                <v:path arrowok="t"/>
              </v:shape>
            </v:group>
            <v:group style="position:absolute;left:9058;top:6385;width:2611;height:2" coordorigin="9058,6385" coordsize="2611,2">
              <v:shape style="position:absolute;left:9058;top:6385;width:2611;height:2" coordorigin="9058,6385" coordsize="2611,0" path="m9058,6385l11669,6385e" filled="f" stroked="t" strokeweight=".704379pt" strokecolor="#606060">
                <v:path arrowok="t"/>
              </v:shape>
            </v:group>
            <v:group style="position:absolute;left:11665;top:6190;width:2;height:218" coordorigin="11665,6190" coordsize="2,218">
              <v:shape style="position:absolute;left:11665;top:6190;width:2;height:218" coordorigin="11665,6190" coordsize="0,218" path="m11665,6409l11665,6190e" filled="f" stroked="t" strokeweight=".469586pt" strokecolor="#3F3F3F">
                <v:path arrowok="t"/>
              </v:shape>
            </v:group>
            <v:group style="position:absolute;left:2583;top:6342;width:2;height:275" coordorigin="2583,6342" coordsize="2,275">
              <v:shape style="position:absolute;left:2583;top:6342;width:2;height:275" coordorigin="2583,6342" coordsize="0,275" path="m2583,6618l2583,6342e" filled="f" stroked="t" strokeweight=".939172pt" strokecolor="#4F4F4F">
                <v:path arrowok="t"/>
              </v:shape>
            </v:group>
            <v:group style="position:absolute;left:2578;top:6599;width:2259;height:2" coordorigin="2578,6599" coordsize="2259,2">
              <v:shape style="position:absolute;left:2578;top:6599;width:2259;height:2" coordorigin="2578,6599" coordsize="2259,0" path="m2578,6599l4837,6599e" filled="f" stroked="t" strokeweight=".469586pt" strokecolor="#575757">
                <v:path arrowok="t"/>
              </v:shape>
            </v:group>
            <v:group style="position:absolute;left:4780;top:6599;width:352;height:2" coordorigin="4780,6599" coordsize="352,2">
              <v:shape style="position:absolute;left:4780;top:6599;width:352;height:2" coordorigin="4780,6599" coordsize="352,0" path="m4780,6599l5133,6599e" filled="f" stroked="t" strokeweight=".704379pt" strokecolor="#646464">
                <v:path arrowok="t"/>
              </v:shape>
            </v:group>
            <v:group style="position:absolute;left:5062;top:6599;width:855;height:2" coordorigin="5062,6599" coordsize="855,2">
              <v:shape style="position:absolute;left:5062;top:6599;width:855;height:2" coordorigin="5062,6599" coordsize="855,0" path="m5062,6599l5917,6599e" filled="f" stroked="t" strokeweight=".469586pt" strokecolor="#545454">
                <v:path arrowok="t"/>
              </v:shape>
            </v:group>
            <v:group style="position:absolute;left:5860;top:6599;width:1089;height:2" coordorigin="5860,6599" coordsize="1089,2">
              <v:shape style="position:absolute;left:5860;top:6599;width:1089;height:2" coordorigin="5860,6599" coordsize="1089,0" path="m5860,6599l6950,6599e" filled="f" stroked="t" strokeweight=".704379pt" strokecolor="#575757">
                <v:path arrowok="t"/>
              </v:shape>
            </v:group>
            <v:group style="position:absolute;left:6894;top:6599;width:254;height:2" coordorigin="6894,6599" coordsize="254,2">
              <v:shape style="position:absolute;left:6894;top:6599;width:254;height:2" coordorigin="6894,6599" coordsize="254,0" path="m6894,6599l7147,6599e" filled="f" stroked="t" strokeweight=".469586pt" strokecolor="#444444">
                <v:path arrowok="t"/>
              </v:shape>
            </v:group>
            <v:group style="position:absolute;left:7063;top:6601;width:2216;height:2" coordorigin="7063,6601" coordsize="2216,2">
              <v:shape style="position:absolute;left:7063;top:6601;width:2216;height:2" coordorigin="7063,6601" coordsize="2216,0" path="m7063,6601l9279,6601e" filled="f" stroked="t" strokeweight=".704379pt" strokecolor="#5B5B5B">
                <v:path arrowok="t"/>
              </v:shape>
            </v:group>
            <v:group style="position:absolute;left:7974;top:6338;width:2;height:275" coordorigin="7974,6338" coordsize="2,275">
              <v:shape style="position:absolute;left:7974;top:6338;width:2;height:275" coordorigin="7974,6338" coordsize="0,275" path="m7974,6613l7974,6338e" filled="f" stroked="t" strokeweight=".939172pt" strokecolor="#646464">
                <v:path arrowok="t"/>
              </v:shape>
            </v:group>
            <v:group style="position:absolute;left:9223;top:6599;width:268;height:2" coordorigin="9223,6599" coordsize="268,2">
              <v:shape style="position:absolute;left:9223;top:6599;width:268;height:2" coordorigin="9223,6599" coordsize="268,0" path="m9223,6599l9490,6599e" filled="f" stroked="t" strokeweight=".469586pt" strokecolor="#444444">
                <v:path arrowok="t"/>
              </v:shape>
            </v:group>
            <v:group style="position:absolute;left:9434;top:6599;width:2240;height:2" coordorigin="9434,6599" coordsize="2240,2">
              <v:shape style="position:absolute;left:9434;top:6599;width:2240;height:2" coordorigin="9434,6599" coordsize="2240,0" path="m9434,6599l11674,6599e" filled="f" stroked="t" strokeweight=".704379pt" strokecolor="#606060">
                <v:path arrowok="t"/>
              </v:shape>
            </v:group>
            <v:group style="position:absolute;left:559;top:6812;width:150;height:2" coordorigin="559,6812" coordsize="150,2">
              <v:shape style="position:absolute;left:559;top:6812;width:150;height:2" coordorigin="559,6812" coordsize="150,0" path="m559,6812l709,6812e" filled="f" stroked="t" strokeweight=".469586pt" strokecolor="#3B3B3B">
                <v:path arrowok="t"/>
              </v:shape>
            </v:group>
            <v:group style="position:absolute;left:564;top:6561;width:2;height:280" coordorigin="564,6561" coordsize="2,280">
              <v:shape style="position:absolute;left:564;top:6561;width:2;height:280" coordorigin="564,6561" coordsize="0,280" path="m564,6841l564,6561e" filled="f" stroked="t" strokeweight=".469586pt" strokecolor="#2F2F2F">
                <v:path arrowok="t"/>
              </v:shape>
            </v:group>
            <v:group style="position:absolute;left:653;top:6815;width:1958;height:2" coordorigin="653,6815" coordsize="1958,2">
              <v:shape style="position:absolute;left:653;top:6815;width:1958;height:2" coordorigin="653,6815" coordsize="1958,0" path="m653,6815l2611,6815e" filled="f" stroked="t" strokeweight=".704379pt" strokecolor="#5B5B5B">
                <v:path arrowok="t"/>
              </v:shape>
            </v:group>
            <v:group style="position:absolute;left:2583;top:6428;width:2;height:413" coordorigin="2583,6428" coordsize="2,413">
              <v:shape style="position:absolute;left:2583;top:6428;width:2;height:413" coordorigin="2583,6428" coordsize="0,413" path="m2583,6841l2583,6428e" filled="f" stroked="t" strokeweight=".469586pt" strokecolor="#3F3F3F">
                <v:path arrowok="t"/>
              </v:shape>
            </v:group>
            <v:group style="position:absolute;left:2540;top:6817;width:4607;height:2" coordorigin="2540,6817" coordsize="4607,2">
              <v:shape style="position:absolute;left:2540;top:6817;width:4607;height:2" coordorigin="2540,6817" coordsize="4607,0" path="m2540,6817l7147,6817e" filled="f" stroked="t" strokeweight=".469586pt" strokecolor="#4F4F4F">
                <v:path arrowok="t"/>
              </v:shape>
            </v:group>
            <v:group style="position:absolute;left:7091;top:6817;width:347;height:2" coordorigin="7091,6817" coordsize="347,2">
              <v:shape style="position:absolute;left:7091;top:6817;width:347;height:2" coordorigin="7091,6817" coordsize="347,0" path="m7091,6817l7438,6817e" filled="f" stroked="t" strokeweight=".939172pt" strokecolor="#606060">
                <v:path arrowok="t"/>
              </v:shape>
            </v:group>
            <v:group style="position:absolute;left:7382;top:6817;width:362;height:2" coordorigin="7382,6817" coordsize="362,2">
              <v:shape style="position:absolute;left:7382;top:6817;width:362;height:2" coordorigin="7382,6817" coordsize="362,0" path="m7382,6817l7743,6817e" filled="f" stroked="t" strokeweight=".469586pt" strokecolor="#484848">
                <v:path arrowok="t"/>
              </v:shape>
            </v:group>
            <v:group style="position:absolute;left:7645;top:6817;width:1634;height:2" coordorigin="7645,6817" coordsize="1634,2">
              <v:shape style="position:absolute;left:7645;top:6817;width:1634;height:2" coordorigin="7645,6817" coordsize="1634,0" path="m7645,6817l9279,6817e" filled="f" stroked="t" strokeweight=".704379pt" strokecolor="#575757">
                <v:path arrowok="t"/>
              </v:shape>
            </v:group>
            <v:group style="position:absolute;left:9223;top:6817;width:268;height:2" coordorigin="9223,6817" coordsize="268,2">
              <v:shape style="position:absolute;left:9223;top:6817;width:268;height:2" coordorigin="9223,6817" coordsize="268,0" path="m9223,6817l9490,6817e" filled="f" stroked="t" strokeweight=".469586pt" strokecolor="#484848">
                <v:path arrowok="t"/>
              </v:shape>
            </v:group>
            <v:group style="position:absolute;left:9434;top:6817;width:2235;height:2" coordorigin="9434,6817" coordsize="2235,2">
              <v:shape style="position:absolute;left:9434;top:6817;width:2235;height:2" coordorigin="9434,6817" coordsize="2235,0" path="m9434,6817l11669,6817e" filled="f" stroked="t" strokeweight=".704379pt" strokecolor="#5B5B5B">
                <v:path arrowok="t"/>
              </v:shape>
            </v:group>
            <v:group style="position:absolute;left:559;top:7263;width:11115;height:2" coordorigin="559,7263" coordsize="11115,2">
              <v:shape style="position:absolute;left:559;top:7263;width:11115;height:2" coordorigin="559,7263" coordsize="11115,0" path="m559,7263l11674,7263e" filled="f" stroked="t" strokeweight=".704379pt" strokecolor="#575757">
                <v:path arrowok="t"/>
              </v:shape>
            </v:group>
            <v:group style="position:absolute;left:2583;top:6769;width:2;height:522" coordorigin="2583,6769" coordsize="2,522">
              <v:shape style="position:absolute;left:2583;top:6769;width:2;height:522" coordorigin="2583,6769" coordsize="0,522" path="m2583,7292l2583,6769e" filled="f" stroked="t" strokeweight=".704379pt" strokecolor="#545454">
                <v:path arrowok="t"/>
              </v:shape>
            </v:group>
            <v:group style="position:absolute;left:564;top:7220;width:2;height:280" coordorigin="564,7220" coordsize="2,280">
              <v:shape style="position:absolute;left:564;top:7220;width:2;height:280" coordorigin="564,7220" coordsize="0,280" path="m564,7501l564,7220e" filled="f" stroked="t" strokeweight=".469586pt" strokecolor="#383838">
                <v:path arrowok="t"/>
              </v:shape>
            </v:group>
            <v:group style="position:absolute;left:2583;top:7220;width:2;height:280" coordorigin="2583,7220" coordsize="2,280">
              <v:shape style="position:absolute;left:2583;top:7220;width:2;height:280" coordorigin="2583,7220" coordsize="0,280" path="m2583,7501l2583,7220e" filled="f" stroked="t" strokeweight=".469586pt" strokecolor="#2F2F2F">
                <v:path arrowok="t"/>
              </v:shape>
            </v:group>
            <v:group style="position:absolute;left:5102;top:7258;width:2;height:242" coordorigin="5102,7258" coordsize="2,242">
              <v:shape style="position:absolute;left:5102;top:7258;width:2;height:242" coordorigin="5102,7258" coordsize="0,242" path="m5102,7501l5102,7258e" filled="f" stroked="t" strokeweight=".704379pt" strokecolor="#484848">
                <v:path arrowok="t"/>
              </v:shape>
            </v:group>
            <v:group style="position:absolute;left:5095;top:7484;width:6574;height:2" coordorigin="5095,7484" coordsize="6574,2">
              <v:shape style="position:absolute;left:5095;top:7484;width:6574;height:2" coordorigin="5095,7484" coordsize="6574,0" path="m5095,7484l11669,7484e" filled="f" stroked="t" strokeweight=".704379pt" strokecolor="#5B5B5B">
                <v:path arrowok="t"/>
              </v:shape>
            </v:group>
            <v:group style="position:absolute;left:2583;top:7444;width:2;height:498" coordorigin="2583,7444" coordsize="2,498">
              <v:shape style="position:absolute;left:2583;top:7444;width:2;height:498" coordorigin="2583,7444" coordsize="0,498" path="m2583,7942l2583,7444e" filled="f" stroked="t" strokeweight=".704379pt" strokecolor="#4F4F4F">
                <v:path arrowok="t"/>
              </v:shape>
            </v:group>
            <v:group style="position:absolute;left:5102;top:7444;width:2;height:275" coordorigin="5102,7444" coordsize="2,275">
              <v:shape style="position:absolute;left:5102;top:7444;width:2;height:275" coordorigin="5102,7444" coordsize="0,275" path="m5102,7719l5102,7444e" filled="f" stroked="t" strokeweight=".704379pt" strokecolor="#5B5B5B">
                <v:path arrowok="t"/>
              </v:shape>
            </v:group>
            <v:group style="position:absolute;left:5100;top:7702;width:6574;height:2" coordorigin="5100,7702" coordsize="6574,2">
              <v:shape style="position:absolute;left:5100;top:7702;width:6574;height:2" coordorigin="5100,7702" coordsize="6574,0" path="m5100,7702l11674,7702e" filled="f" stroked="t" strokeweight=".704379pt" strokecolor="#5B5B5B">
                <v:path arrowok="t"/>
              </v:shape>
            </v:group>
            <v:group style="position:absolute;left:559;top:7914;width:2611;height:2" coordorigin="559,7914" coordsize="2611,2">
              <v:shape style="position:absolute;left:559;top:7914;width:2611;height:2" coordorigin="559,7914" coordsize="2611,0" path="m559,7914l3170,7914e" filled="f" stroked="t" strokeweight=".704379pt" strokecolor="#5B5B5B">
                <v:path arrowok="t"/>
              </v:shape>
            </v:group>
            <v:group style="position:absolute;left:1010;top:7914;width:343;height:2" coordorigin="1010,7914" coordsize="343,2">
              <v:shape style="position:absolute;left:1010;top:7914;width:343;height:2" coordorigin="1010,7914" coordsize="343,0" path="m1010,7914l1352,7914e" filled="f" stroked="t" strokeweight=".469586pt" strokecolor="#4F4F4F">
                <v:path arrowok="t"/>
              </v:shape>
            </v:group>
            <v:group style="position:absolute;left:2977;top:7916;width:432;height:2" coordorigin="2977,7916" coordsize="432,2">
              <v:shape style="position:absolute;left:2977;top:7916;width:432;height:2" coordorigin="2977,7916" coordsize="432,0" path="m2977,7916l3409,7916e" filled="f" stroked="t" strokeweight=".704379pt" strokecolor="#484848">
                <v:path arrowok="t"/>
              </v:shape>
            </v:group>
            <v:group style="position:absolute;left:3353;top:7918;width:8321;height:2" coordorigin="3353,7918" coordsize="8321,2">
              <v:shape style="position:absolute;left:3353;top:7918;width:8321;height:2" coordorigin="3353,7918" coordsize="8321,0" path="m3353,7918l11674,7918e" filled="f" stroked="t" strokeweight=".704379pt" strokecolor="#575757">
                <v:path arrowok="t"/>
              </v:shape>
            </v:group>
            <v:group style="position:absolute;left:5102;top:7662;width:2;height:261" coordorigin="5102,7662" coordsize="2,261">
              <v:shape style="position:absolute;left:5102;top:7662;width:2;height:261" coordorigin="5102,7662" coordsize="0,261" path="m5102,7923l5102,7662e" filled="f" stroked="t" strokeweight=".469586pt" strokecolor="#3F3F3F">
                <v:path arrowok="t"/>
              </v:shape>
            </v:group>
            <v:group style="position:absolute;left:2580;top:7871;width:2;height:304" coordorigin="2580,7871" coordsize="2,304">
              <v:shape style="position:absolute;left:2580;top:7871;width:2;height:304" coordorigin="2580,7871" coordsize="0,304" path="m2580,8175l2580,7871e" filled="f" stroked="t" strokeweight=".469586pt" strokecolor="#383838">
                <v:path arrowok="t"/>
              </v:shape>
            </v:group>
            <v:group style="position:absolute;left:11665;top:7871;width:2;height:304" coordorigin="11665,7871" coordsize="2,304">
              <v:shape style="position:absolute;left:11665;top:7871;width:2;height:304" coordorigin="11665,7871" coordsize="0,304" path="m11665,8175l11665,7871e" filled="f" stroked="t" strokeweight=".469586pt" strokecolor="#484848">
                <v:path arrowok="t"/>
              </v:shape>
            </v:group>
            <v:group style="position:absolute;left:554;top:8718;width:11115;height:2" coordorigin="554,8718" coordsize="11115,2">
              <v:shape style="position:absolute;left:554;top:8718;width:11115;height:2" coordorigin="554,8718" coordsize="11115,0" path="m554,8718l11669,8718e" filled="f" stroked="t" strokeweight=".704379pt" strokecolor="#575757">
                <v:path arrowok="t"/>
              </v:shape>
            </v:group>
            <v:group style="position:absolute;left:561;top:8331;width:2;height:413" coordorigin="561,8331" coordsize="2,413">
              <v:shape style="position:absolute;left:561;top:8331;width:2;height:413" coordorigin="561,8331" coordsize="0,413" path="m561,8744l561,8331e" filled="f" stroked="t" strokeweight=".704379pt" strokecolor="#4F4F4F">
                <v:path arrowok="t"/>
              </v:shape>
            </v:group>
            <v:group style="position:absolute;left:11665;top:8673;width:2;height:332" coordorigin="11665,8673" coordsize="2,332">
              <v:shape style="position:absolute;left:11665;top:8673;width:2;height:332" coordorigin="11665,8673" coordsize="0,332" path="m11665,9005l11665,8673e" filled="f" stroked="t" strokeweight=".704379pt" strokecolor="#575757">
                <v:path arrowok="t"/>
              </v:shape>
            </v:group>
            <v:group style="position:absolute;left:561;top:9176;width:2;height:285" coordorigin="561,9176" coordsize="2,285">
              <v:shape style="position:absolute;left:561;top:9176;width:2;height:285" coordorigin="561,9176" coordsize="0,285" path="m561,9461l561,9176e" filled="f" stroked="t" strokeweight=".469586pt" strokecolor="#484848">
                <v:path arrowok="t"/>
              </v:shape>
            </v:group>
            <v:group style="position:absolute;left:554;top:9869;width:155;height:2" coordorigin="554,9869" coordsize="155,2">
              <v:shape style="position:absolute;left:554;top:9869;width:155;height:2" coordorigin="554,9869" coordsize="155,0" path="m554,9869l709,9869e" filled="f" stroked="t" strokeweight=".469586pt" strokecolor="#4B4B4B">
                <v:path arrowok="t"/>
              </v:shape>
            </v:group>
            <v:group style="position:absolute;left:566;top:760;width:2;height:11075" coordorigin="566,760" coordsize="2,11075">
              <v:shape style="position:absolute;left:566;top:760;width:2;height:11075" coordorigin="566,760" coordsize="0,11075" path="m566,11835l566,760e" filled="f" stroked="t" strokeweight=".704379pt" strokecolor="#545454">
                <v:path arrowok="t"/>
              </v:shape>
            </v:group>
            <v:group style="position:absolute;left:653;top:9874;width:9415;height:2" coordorigin="653,9874" coordsize="9415,2">
              <v:shape style="position:absolute;left:653;top:9874;width:9415;height:2" coordorigin="653,9874" coordsize="9415,0" path="m653,9874l10068,9874e" filled="f" stroked="t" strokeweight=".704379pt" strokecolor="#575757">
                <v:path arrowok="t"/>
              </v:shape>
            </v:group>
            <v:group style="position:absolute;left:9997;top:9879;width:239;height:2" coordorigin="9997,9879" coordsize="239,2">
              <v:shape style="position:absolute;left:9997;top:9879;width:239;height:2" coordorigin="9997,9879" coordsize="239,0" path="m9997,9879l10237,9879e" filled="f" stroked="t" strokeweight=".469586pt" strokecolor="#575757">
                <v:path arrowok="t"/>
              </v:shape>
            </v:group>
            <v:group style="position:absolute;left:10181;top:9879;width:1493;height:2" coordorigin="10181,9879" coordsize="1493,2">
              <v:shape style="position:absolute;left:10181;top:9879;width:1493;height:2" coordorigin="10181,9879" coordsize="1493,0" path="m10181,9879l11674,9879e" filled="f" stroked="t" strokeweight=".704379pt" strokecolor="#606060">
                <v:path arrowok="t"/>
              </v:shape>
            </v:group>
            <v:group style="position:absolute;left:549;top:10209;width:4287;height:2" coordorigin="549,10209" coordsize="4287,2">
              <v:shape style="position:absolute;left:549;top:10209;width:4287;height:2" coordorigin="549,10209" coordsize="4287,0" path="m549,10209l4837,10209e" filled="f" stroked="t" strokeweight=".704379pt" strokecolor="#5B5B5B">
                <v:path arrowok="t"/>
              </v:shape>
            </v:group>
            <v:group style="position:absolute;left:2343;top:10211;width:268;height:2" coordorigin="2343,10211" coordsize="268,2">
              <v:shape style="position:absolute;left:2343;top:10211;width:268;height:2" coordorigin="2343,10211" coordsize="268,0" path="m2343,10211l2611,10211e" filled="f" stroked="t" strokeweight=".469586pt" strokecolor="#3F3F3F">
                <v:path arrowok="t"/>
              </v:shape>
            </v:group>
            <v:group style="position:absolute;left:4780;top:10214;width:343;height:2" coordorigin="4780,10214" coordsize="343,2">
              <v:shape style="position:absolute;left:4780;top:10214;width:343;height:2" coordorigin="4780,10214" coordsize="343,0" path="m4780,10214l5123,10214e" filled="f" stroked="t" strokeweight=".469586pt" strokecolor="#3B3B3B">
                <v:path arrowok="t"/>
              </v:shape>
            </v:group>
            <v:group style="position:absolute;left:5067;top:10214;width:4212;height:2" coordorigin="5067,10214" coordsize="4212,2">
              <v:shape style="position:absolute;left:5067;top:10214;width:4212;height:2" coordorigin="5067,10214" coordsize="4212,0" path="m5067,10214l9279,10214e" filled="f" stroked="t" strokeweight=".704379pt" strokecolor="#5B5B5B">
                <v:path arrowok="t"/>
              </v:shape>
            </v:group>
            <v:group style="position:absolute;left:9223;top:10216;width:268;height:2" coordorigin="9223,10216" coordsize="268,2">
              <v:shape style="position:absolute;left:9223;top:10216;width:268;height:2" coordorigin="9223,10216" coordsize="268,0" path="m9223,10216l9490,10216e" filled="f" stroked="t" strokeweight=".469586pt" strokecolor="#3B3B3B">
                <v:path arrowok="t"/>
              </v:shape>
            </v:group>
            <v:group style="position:absolute;left:9434;top:10216;width:2240;height:2" coordorigin="9434,10216" coordsize="2240,2">
              <v:shape style="position:absolute;left:9434;top:10216;width:2240;height:2" coordorigin="9434,10216" coordsize="2240,0" path="m9434,10216l11674,10216e" filled="f" stroked="t" strokeweight=".704379pt" strokecolor="#606060">
                <v:path arrowok="t"/>
              </v:shape>
            </v:group>
            <v:group style="position:absolute;left:554;top:10446;width:7189;height:2" coordorigin="554,10446" coordsize="7189,2">
              <v:shape style="position:absolute;left:554;top:10446;width:7189;height:2" coordorigin="554,10446" coordsize="7189,0" path="m554,10446l7743,10446e" filled="f" stroked="t" strokeweight=".704379pt" strokecolor="#5B5B5B">
                <v:path arrowok="t"/>
              </v:shape>
            </v:group>
            <v:group style="position:absolute;left:2580;top:8084;width:2;height:2402" coordorigin="2580,8084" coordsize="2,2402">
              <v:shape style="position:absolute;left:2580;top:8084;width:2;height:2402" coordorigin="2580,8084" coordsize="0,2402" path="m2580,10487l2580,8084e" filled="f" stroked="t" strokeweight=".704379pt" strokecolor="#4F4F4F">
                <v:path arrowok="t"/>
              </v:shape>
            </v:group>
            <v:group style="position:absolute;left:7687;top:10449;width:296;height:2" coordorigin="7687,10449" coordsize="296,2">
              <v:shape style="position:absolute;left:7687;top:10449;width:296;height:2" coordorigin="7687,10449" coordsize="296,0" path="m7687,10449l7983,10449e" filled="f" stroked="t" strokeweight=".469586pt" strokecolor="#3F3F3F">
                <v:path arrowok="t"/>
              </v:shape>
            </v:group>
            <v:group style="position:absolute;left:7927;top:10449;width:1028;height:2" coordorigin="7927,10449" coordsize="1028,2">
              <v:shape style="position:absolute;left:7927;top:10449;width:1028;height:2" coordorigin="7927,10449" coordsize="1028,0" path="m7927,10449l8955,10449e" filled="f" stroked="t" strokeweight=".704379pt" strokecolor="#5B5B5B">
                <v:path arrowok="t"/>
              </v:shape>
            </v:group>
            <v:group style="position:absolute;left:8899;top:10449;width:216;height:2" coordorigin="8899,10449" coordsize="216,2">
              <v:shape style="position:absolute;left:8899;top:10449;width:216;height:2" coordorigin="8899,10449" coordsize="216,0" path="m8899,10449l9115,10449e" filled="f" stroked="t" strokeweight=".469586pt" strokecolor="#484848">
                <v:path arrowok="t"/>
              </v:shape>
            </v:group>
            <v:group style="position:absolute;left:9058;top:10451;width:2611;height:2" coordorigin="9058,10451" coordsize="2611,2">
              <v:shape style="position:absolute;left:9058;top:10451;width:2611;height:2" coordorigin="9058,10451" coordsize="2611,0" path="m9058,10451l11669,10451e" filled="f" stroked="t" strokeweight=".704379pt" strokecolor="#5B5B5B">
                <v:path arrowok="t"/>
              </v:shape>
            </v:group>
            <v:group style="position:absolute;left:2580;top:10401;width:2;height:304" coordorigin="2580,10401" coordsize="2,304">
              <v:shape style="position:absolute;left:2580;top:10401;width:2;height:304" coordorigin="2580,10401" coordsize="0,304" path="m2580,10705l2580,10401e" filled="f" stroked="t" strokeweight=".469586pt" strokecolor="#3B3B3B">
                <v:path arrowok="t"/>
              </v:shape>
            </v:group>
            <v:group style="position:absolute;left:11665;top:10401;width:2;height:304" coordorigin="11665,10401" coordsize="2,304">
              <v:shape style="position:absolute;left:11665;top:10401;width:2;height:304" coordorigin="11665,10401" coordsize="0,304" path="m11665,10705l11665,10401e" filled="f" stroked="t" strokeweight=".469586pt" strokecolor="#4B4B4B">
                <v:path arrowok="t"/>
              </v:shape>
            </v:group>
            <v:group style="position:absolute;left:916;top:10926;width:10758;height:2" coordorigin="916,10926" coordsize="10758,2">
              <v:shape style="position:absolute;left:916;top:10926;width:10758;height:2" coordorigin="916,10926" coordsize="10758,0" path="m916,10926l11674,10926e" filled="f" stroked="t" strokeweight=".704379pt" strokecolor="#606060">
                <v:path arrowok="t"/>
              </v:shape>
            </v:group>
            <v:group style="position:absolute;left:2343;top:10923;width:268;height:2" coordorigin="2343,10923" coordsize="268,2">
              <v:shape style="position:absolute;left:2343;top:10923;width:268;height:2" coordorigin="2343,10923" coordsize="268,0" path="m2343,10923l2611,10923e" filled="f" stroked="t" strokeweight=".469586pt" strokecolor="#444444">
                <v:path arrowok="t"/>
              </v:shape>
            </v:group>
            <v:group style="position:absolute;left:2578;top:10648;width:2;height:517" coordorigin="2578,10648" coordsize="2,517">
              <v:shape style="position:absolute;left:2578;top:10648;width:2;height:517" coordorigin="2578,10648" coordsize="0,517" path="m2578,11165l2578,10648e" filled="f" stroked="t" strokeweight=".939172pt" strokecolor="#575757">
                <v:path arrowok="t"/>
              </v:shape>
            </v:group>
            <v:group style="position:absolute;left:554;top:11135;width:2057;height:2" coordorigin="554,11135" coordsize="2057,2">
              <v:shape style="position:absolute;left:554;top:11135;width:2057;height:2" coordorigin="554,11135" coordsize="2057,0" path="m554,11135l2611,11135e" filled="f" stroked="t" strokeweight=".704379pt" strokecolor="#606060">
                <v:path arrowok="t"/>
              </v:shape>
            </v:group>
            <v:group style="position:absolute;left:2540;top:11137;width:493;height:2" coordorigin="2540,11137" coordsize="493,2">
              <v:shape style="position:absolute;left:2540;top:11137;width:493;height:2" coordorigin="2540,11137" coordsize="493,0" path="m2540,11137l3034,11137e" filled="f" stroked="t" strokeweight=".469586pt" strokecolor="#575757">
                <v:path arrowok="t"/>
              </v:shape>
            </v:group>
            <v:group style="position:absolute;left:2818;top:11139;width:8852;height:2" coordorigin="2818,11139" coordsize="8852,2">
              <v:shape style="position:absolute;left:2818;top:11139;width:8852;height:2" coordorigin="2818,11139" coordsize="8852,0" path="m2818,11139l11669,11139e" filled="f" stroked="t" strokeweight=".704379pt" strokecolor="#5B5B5B">
                <v:path arrowok="t"/>
              </v:shape>
            </v:group>
            <v:group style="position:absolute;left:549;top:11367;width:7194;height:2" coordorigin="549,11367" coordsize="7194,2">
              <v:shape style="position:absolute;left:549;top:11367;width:7194;height:2" coordorigin="549,11367" coordsize="7194,0" path="m549,11367l7743,11367e" filled="f" stroked="t" strokeweight=".704379pt" strokecolor="#5B5B5B">
                <v:path arrowok="t"/>
              </v:shape>
            </v:group>
            <v:group style="position:absolute;left:561;top:11070;width:2;height:328" coordorigin="561,11070" coordsize="2,328">
              <v:shape style="position:absolute;left:561;top:11070;width:2;height:328" coordorigin="561,11070" coordsize="0,328" path="m561,11398l561,11070e" filled="f" stroked="t" strokeweight=".469586pt" strokecolor="#3F3F3F">
                <v:path arrowok="t"/>
              </v:shape>
            </v:group>
            <v:group style="position:absolute;left:1338;top:11127;width:2;height:665" coordorigin="1338,11127" coordsize="2,665">
              <v:shape style="position:absolute;left:1338;top:11127;width:2;height:665" coordorigin="1338,11127" coordsize="0,665" path="m1338,11792l1338,11127e" filled="f" stroked="t" strokeweight=".469586pt" strokecolor="#4F4F4F">
                <v:path arrowok="t"/>
              </v:shape>
            </v:group>
            <v:group style="position:absolute;left:1770;top:11123;width:2;height:247" coordorigin="1770,11123" coordsize="2,247">
              <v:shape style="position:absolute;left:1770;top:11123;width:2;height:247" coordorigin="1770,11123" coordsize="0,247" path="m1770,11370l1770,11123e" filled="f" stroked="t" strokeweight=".234793pt" strokecolor="#575757">
                <v:path arrowok="t"/>
              </v:shape>
            </v:group>
            <v:group style="position:absolute;left:2592;top:11094;width:2;height:646" coordorigin="2592,11094" coordsize="2,646">
              <v:shape style="position:absolute;left:2592;top:11094;width:2;height:646" coordorigin="2592,11094" coordsize="0,646" path="m2592,11740l2592,11094e" filled="f" stroked="t" strokeweight="1.173965pt" strokecolor="#545454">
                <v:path arrowok="t"/>
              </v:shape>
            </v:group>
            <v:group style="position:absolute;left:7410;top:11123;width:2;height:684" coordorigin="7410,11123" coordsize="2,684">
              <v:shape style="position:absolute;left:7410;top:11123;width:2;height:684" coordorigin="7410,11123" coordsize="0,684" path="m7410,11806l7410,11123e" filled="f" stroked="t" strokeweight=".234793pt" strokecolor="#646464">
                <v:path arrowok="t"/>
              </v:shape>
            </v:group>
            <v:group style="position:absolute;left:7687;top:11370;width:296;height:2" coordorigin="7687,11370" coordsize="296,2">
              <v:shape style="position:absolute;left:7687;top:11370;width:296;height:2" coordorigin="7687,11370" coordsize="296,0" path="m7687,11370l7983,11370e" filled="f" stroked="t" strokeweight=".469586pt" strokecolor="#3B3B3B">
                <v:path arrowok="t"/>
              </v:shape>
            </v:group>
            <v:group style="position:absolute;left:7927;top:11372;width:3747;height:2" coordorigin="7927,11372" coordsize="3747,2">
              <v:shape style="position:absolute;left:7927;top:11372;width:3747;height:2" coordorigin="7927,11372" coordsize="3747,0" path="m7927,11372l11674,11372e" filled="f" stroked="t" strokeweight=".704379pt" strokecolor="#606060">
                <v:path arrowok="t"/>
              </v:shape>
            </v:group>
            <v:group style="position:absolute;left:1338;top:11327;width:2;height:508" coordorigin="1338,11327" coordsize="2,508">
              <v:shape style="position:absolute;left:1338;top:11327;width:2;height:508" coordorigin="1338,11327" coordsize="0,508" path="m1338,11835l1338,11327e" filled="f" stroked="t" strokeweight=".939172pt" strokecolor="#5B5B5B">
                <v:path arrowok="t"/>
              </v:shape>
            </v:group>
            <v:group style="position:absolute;left:1770;top:11355;width:2;height:451" coordorigin="1770,11355" coordsize="2,451">
              <v:shape style="position:absolute;left:1770;top:11355;width:2;height:451" coordorigin="1770,11355" coordsize="0,451" path="m1770,11806l1770,11355e" filled="f" stroked="t" strokeweight=".234793pt" strokecolor="#383838">
                <v:path arrowok="t"/>
              </v:shape>
            </v:group>
            <v:group style="position:absolute;left:2578;top:11327;width:2;height:508" coordorigin="2578,11327" coordsize="2,508">
              <v:shape style="position:absolute;left:2578;top:11327;width:2;height:508" coordorigin="2578,11327" coordsize="0,508" path="m2578,11835l2578,11327e" filled="f" stroked="t" strokeweight=".939172pt" strokecolor="#5B5B5B">
                <v:path arrowok="t"/>
              </v:shape>
            </v:group>
            <v:group style="position:absolute;left:559;top:11778;width:2;height:261" coordorigin="559,11778" coordsize="2,261">
              <v:shape style="position:absolute;left:559;top:11778;width:2;height:261" coordorigin="559,11778" coordsize="0,261" path="m559,12039l559,11778e" filled="f" stroked="t" strokeweight=".469586pt" strokecolor="#3B3B3B">
                <v:path arrowok="t"/>
              </v:shape>
            </v:group>
            <v:group style="position:absolute;left:1338;top:11778;width:2;height:261" coordorigin="1338,11778" coordsize="2,261">
              <v:shape style="position:absolute;left:1338;top:11778;width:2;height:261" coordorigin="1338,11778" coordsize="0,261" path="m1338,12039l1338,11778e" filled="f" stroked="t" strokeweight=".469586pt" strokecolor="#2F2F2F">
                <v:path arrowok="t"/>
              </v:shape>
            </v:group>
            <v:group style="position:absolute;left:1770;top:11806;width:2;height:1391" coordorigin="1770,11806" coordsize="2,1391">
              <v:shape style="position:absolute;left:1770;top:11806;width:2;height:1391" coordorigin="1770,11806" coordsize="0,1391" path="m1770,13197l1770,11806e" filled="f" stroked="t" strokeweight=".234793pt" strokecolor="#000000">
                <v:path arrowok="t"/>
              </v:shape>
            </v:group>
            <v:group style="position:absolute;left:2578;top:11778;width:2;height:261" coordorigin="2578,11778" coordsize="2,261">
              <v:shape style="position:absolute;left:2578;top:11778;width:2;height:261" coordorigin="2578,11778" coordsize="0,261" path="m2578,12039l2578,11778e" filled="f" stroked="t" strokeweight=".704379pt" strokecolor="#383838">
                <v:path arrowok="t"/>
              </v:shape>
            </v:group>
            <v:group style="position:absolute;left:7410;top:11806;width:2;height:3551" coordorigin="7410,11806" coordsize="2,3551">
              <v:shape style="position:absolute;left:7410;top:11806;width:2;height:3551" coordorigin="7410,11806" coordsize="0,3551" path="m7410,15357l7410,11806e" filled="f" stroked="t" strokeweight=".234793pt" strokecolor="#000000">
                <v:path arrowok="t"/>
              </v:shape>
            </v:group>
            <v:group style="position:absolute;left:559;top:11982;width:2;height:356" coordorigin="559,11982" coordsize="2,356">
              <v:shape style="position:absolute;left:559;top:11982;width:2;height:356" coordorigin="559,11982" coordsize="0,356" path="m559,12338l559,11982e" filled="f" stroked="t" strokeweight=".939172pt" strokecolor="#575757">
                <v:path arrowok="t"/>
              </v:shape>
            </v:group>
            <v:group style="position:absolute;left:2578;top:11968;width:2;height:370" coordorigin="2578,11968" coordsize="2,370">
              <v:shape style="position:absolute;left:2578;top:11968;width:2;height:370" coordorigin="2578,11968" coordsize="0,370" path="m2578,12338l2578,11968e" filled="f" stroked="t" strokeweight=".939172pt" strokecolor="#606060">
                <v:path arrowok="t"/>
              </v:shape>
            </v:group>
            <v:group style="position:absolute;left:559;top:12281;width:2;height:147" coordorigin="559,12281" coordsize="2,147">
              <v:shape style="position:absolute;left:559;top:12281;width:2;height:147" coordorigin="559,12281" coordsize="0,147" path="m559,12428l559,12281e" filled="f" stroked="t" strokeweight=".469586pt" strokecolor="#3B3B3B">
                <v:path arrowok="t"/>
              </v:shape>
            </v:group>
            <v:group style="position:absolute;left:1336;top:11982;width:2;height:1068" coordorigin="1336,11982" coordsize="2,1068">
              <v:shape style="position:absolute;left:1336;top:11982;width:2;height:1068" coordorigin="1336,11982" coordsize="0,1068" path="m1336,13050l1336,11982e" filled="f" stroked="t" strokeweight=".939172pt" strokecolor="#575757">
                <v:path arrowok="t"/>
              </v:shape>
            </v:group>
            <v:group style="position:absolute;left:559;top:12371;width:2;height:570" coordorigin="559,12371" coordsize="2,570">
              <v:shape style="position:absolute;left:559;top:12371;width:2;height:570" coordorigin="559,12371" coordsize="0,570" path="m559,12941l559,12371e" filled="f" stroked="t" strokeweight=".704379pt" strokecolor="#4F4F4F">
                <v:path arrowok="t"/>
              </v:shape>
            </v:group>
            <v:group style="position:absolute;left:2578;top:12281;width:2;height:769" coordorigin="2578,12281" coordsize="2,769">
              <v:shape style="position:absolute;left:2578;top:12281;width:2;height:769" coordorigin="2578,12281" coordsize="0,769" path="m2578,13050l2578,12281e" filled="f" stroked="t" strokeweight=".704379pt" strokecolor="#484848">
                <v:path arrowok="t"/>
              </v:shape>
            </v:group>
            <v:group style="position:absolute;left:559;top:12884;width:2;height:342" coordorigin="559,12884" coordsize="2,342">
              <v:shape style="position:absolute;left:559;top:12884;width:2;height:342" coordorigin="559,12884" coordsize="0,342" path="m559,13226l559,12884e" filled="f" stroked="t" strokeweight=".469586pt" strokecolor="#3B3B3B">
                <v:path arrowok="t"/>
              </v:shape>
            </v:group>
            <v:group style="position:absolute;left:1338;top:12993;width:2;height:233" coordorigin="1338,12993" coordsize="2,233">
              <v:shape style="position:absolute;left:1338;top:12993;width:2;height:233" coordorigin="1338,12993" coordsize="0,233" path="m1338,13226l1338,12993e" filled="f" stroked="t" strokeweight=".469586pt" strokecolor="#343434">
                <v:path arrowok="t"/>
              </v:shape>
            </v:group>
            <v:group style="position:absolute;left:2578;top:12993;width:2;height:233" coordorigin="2578,12993" coordsize="2,233">
              <v:shape style="position:absolute;left:2578;top:12993;width:2;height:233" coordorigin="2578,12993" coordsize="0,233" path="m2578,13226l2578,12993e" filled="f" stroked="t" strokeweight=".469586pt" strokecolor="#2B2B2B">
                <v:path arrowok="t"/>
              </v:shape>
            </v:group>
            <v:group style="position:absolute;left:549;top:13492;width:131;height:2" coordorigin="549,13492" coordsize="131,2">
              <v:shape style="position:absolute;left:549;top:13492;width:131;height:2" coordorigin="549,13492" coordsize="131,0" path="m549,13492l681,13492e" filled="f" stroked="t" strokeweight=".234793pt" strokecolor="#676767">
                <v:path arrowok="t"/>
              </v:shape>
            </v:group>
            <v:group style="position:absolute;left:559;top:13169;width:2;height:631" coordorigin="559,13169" coordsize="2,631">
              <v:shape style="position:absolute;left:559;top:13169;width:2;height:631" coordorigin="559,13169" coordsize="0,631" path="m559,13800l559,13169e" filled="f" stroked="t" strokeweight=".704379pt" strokecolor="#545454">
                <v:path arrowok="t"/>
              </v:shape>
            </v:group>
            <v:group style="position:absolute;left:681;top:13492;width:357;height:2" coordorigin="681,13492" coordsize="357,2">
              <v:shape style="position:absolute;left:681;top:13492;width:357;height:2" coordorigin="681,13492" coordsize="357,0" path="m681,13492l1038,13492e" filled="f" stroked="t" strokeweight=".234793pt" strokecolor="#000000">
                <v:path arrowok="t"/>
              </v:shape>
            </v:group>
            <v:group style="position:absolute;left:1038;top:13492;width:1545;height:2" coordorigin="1038,13492" coordsize="1545,2">
              <v:shape style="position:absolute;left:1038;top:13492;width:1545;height:2" coordorigin="1038,13492" coordsize="1545,0" path="m1038,13492l2583,13492e" filled="f" stroked="t" strokeweight=".234793pt" strokecolor="#575757">
                <v:path arrowok="t"/>
              </v:shape>
            </v:group>
            <v:group style="position:absolute;left:1770;top:13197;width:2;height:299" coordorigin="1770,13197" coordsize="2,299">
              <v:shape style="position:absolute;left:1770;top:13197;width:2;height:299" coordorigin="1770,13197" coordsize="0,299" path="m1770,13496l1770,13197e" filled="f" stroked="t" strokeweight=".234793pt" strokecolor="#646464">
                <v:path arrowok="t"/>
              </v:shape>
            </v:group>
            <v:group style="position:absolute;left:2580;top:13169;width:2;height:1139" coordorigin="2580,13169" coordsize="2,1139">
              <v:shape style="position:absolute;left:2580;top:13169;width:2;height:1139" coordorigin="2580,13169" coordsize="0,1139" path="m2580,14308l2580,13169e" filled="f" stroked="t" strokeweight=".704379pt" strokecolor="#545454">
                <v:path arrowok="t"/>
              </v:shape>
            </v:group>
            <v:group style="position:absolute;left:1770;top:13492;width:2;height:1866" coordorigin="1770,13492" coordsize="2,1866">
              <v:shape style="position:absolute;left:1770;top:13492;width:2;height:1866" coordorigin="1770,13492" coordsize="0,1866" path="m1770,15357l1770,13492e" filled="f" stroked="t" strokeweight=".234793pt" strokecolor="#000000">
                <v:path arrowok="t"/>
              </v:shape>
            </v:group>
            <v:group style="position:absolute;left:559;top:13743;width:2;height:133" coordorigin="559,13743" coordsize="2,133">
              <v:shape style="position:absolute;left:559;top:13743;width:2;height:133" coordorigin="559,13743" coordsize="0,133" path="m559,13876l559,13743e" filled="f" stroked="t" strokeweight=".469586pt" strokecolor="#3B3B3B">
                <v:path arrowok="t"/>
              </v:shape>
            </v:group>
            <v:group style="position:absolute;left:559;top:13819;width:2;height:313" coordorigin="559,13819" coordsize="2,313">
              <v:shape style="position:absolute;left:559;top:13819;width:2;height:313" coordorigin="559,13819" coordsize="0,313" path="m559,14132l559,13819e" filled="f" stroked="t" strokeweight=".939172pt" strokecolor="#5B5B5B">
                <v:path arrowok="t"/>
              </v:shape>
            </v:group>
            <v:group style="position:absolute;left:559;top:14037;width:2;height:271" coordorigin="559,14037" coordsize="2,271">
              <v:shape style="position:absolute;left:559;top:14037;width:2;height:271" coordorigin="559,14037" coordsize="0,271" path="m559,14308l559,14037e" filled="f" stroked="t" strokeweight=".704379pt" strokecolor="#484848">
                <v:path arrowok="t"/>
              </v:shape>
            </v:group>
            <v:group style="position:absolute;left:1336;top:13169;width:2;height:1704" coordorigin="1336,13169" coordsize="2,1704">
              <v:shape style="position:absolute;left:1336;top:13169;width:2;height:1704" coordorigin="1336,13169" coordsize="0,1704" path="m1336,14873l1336,13169e" filled="f" stroked="t" strokeweight=".704379pt" strokecolor="#545454">
                <v:path arrowok="t"/>
              </v:shape>
            </v:group>
            <v:group style="position:absolute;left:559;top:14251;width:2;height:152" coordorigin="559,14251" coordsize="2,152">
              <v:shape style="position:absolute;left:559;top:14251;width:2;height:152" coordorigin="559,14251" coordsize="0,152" path="m559,14403l559,14251e" filled="f" stroked="t" strokeweight=".469586pt" strokecolor="#2B2B2B">
                <v:path arrowok="t"/>
              </v:shape>
            </v:group>
            <v:group style="position:absolute;left:2578;top:14251;width:2;height:152" coordorigin="2578,14251" coordsize="2,152">
              <v:shape style="position:absolute;left:2578;top:14251;width:2;height:152" coordorigin="2578,14251" coordsize="0,152" path="m2578,14403l2578,14251e" filled="f" stroked="t" strokeweight=".469586pt" strokecolor="#1F1F1F">
                <v:path arrowok="t"/>
              </v:shape>
            </v:group>
            <v:group style="position:absolute;left:559;top:14346;width:2;height:527" coordorigin="559,14346" coordsize="2,527">
              <v:shape style="position:absolute;left:559;top:14346;width:2;height:527" coordorigin="559,14346" coordsize="0,527" path="m559,14873l559,14346e" filled="f" stroked="t" strokeweight=".704379pt" strokecolor="#5B5B5B">
                <v:path arrowok="t"/>
              </v:shape>
            </v:group>
            <v:group style="position:absolute;left:2578;top:14346;width:2;height:1448" coordorigin="2578,14346" coordsize="2,1448">
              <v:shape style="position:absolute;left:2578;top:14346;width:2;height:1448" coordorigin="2578,14346" coordsize="0,1448" path="m2578,15794l2578,14346e" filled="f" stroked="t" strokeweight=".704379pt" strokecolor="#4F4F4F">
                <v:path arrowok="t"/>
              </v:shape>
            </v:group>
            <v:group style="position:absolute;left:559;top:14816;width:2;height:190" coordorigin="559,14816" coordsize="2,190">
              <v:shape style="position:absolute;left:559;top:14816;width:2;height:190" coordorigin="559,14816" coordsize="0,190" path="m559,15006l559,14816e" filled="f" stroked="t" strokeweight=".469586pt" strokecolor="#383838">
                <v:path arrowok="t"/>
              </v:shape>
            </v:group>
            <v:group style="position:absolute;left:1338;top:14816;width:2;height:190" coordorigin="1338,14816" coordsize="2,190">
              <v:shape style="position:absolute;left:1338;top:14816;width:2;height:190" coordorigin="1338,14816" coordsize="0,190" path="m1338,15006l1338,14816e" filled="f" stroked="t" strokeweight=".469586pt" strokecolor="#383838">
                <v:path arrowok="t"/>
              </v:shape>
            </v:group>
            <v:group style="position:absolute;left:559;top:14949;width:2;height:840" coordorigin="559,14949" coordsize="2,840">
              <v:shape style="position:absolute;left:559;top:14949;width:2;height:840" coordorigin="559,14949" coordsize="0,840" path="m559,15789l559,14949e" filled="f" stroked="t" strokeweight=".704379pt" strokecolor="#575757">
                <v:path arrowok="t"/>
              </v:shape>
            </v:group>
            <v:group style="position:absolute;left:2569;top:15357;width:1348;height:2" coordorigin="2569,15357" coordsize="1348,2">
              <v:shape style="position:absolute;left:2569;top:15357;width:1348;height:2" coordorigin="2569,15357" coordsize="1348,0" path="m2569,15357l3916,15357e" filled="f" stroked="t" strokeweight=".234793pt" strokecolor="#6B74AF">
                <v:path arrowok="t"/>
              </v:shape>
            </v:group>
            <v:group style="position:absolute;left:549;top:15787;width:10134;height:2" coordorigin="549,15787" coordsize="10134,2">
              <v:shape style="position:absolute;left:549;top:15787;width:10134;height:2" coordorigin="549,15787" coordsize="10134,0" path="m549,15787l10683,15787e" filled="f" stroked="t" strokeweight=".704379pt" strokecolor="#6B7070">
                <v:path arrowok="t"/>
              </v:shape>
            </v:group>
            <v:group style="position:absolute;left:1010;top:15784;width:352;height:2" coordorigin="1010,15784" coordsize="352,2">
              <v:shape style="position:absolute;left:1010;top:15784;width:352;height:2" coordorigin="1010,15784" coordsize="352,0" path="m1010,15784l1362,15784e" filled="f" stroked="t" strokeweight=".469586pt" strokecolor="#545454">
                <v:path arrowok="t"/>
              </v:shape>
            </v:group>
            <v:group style="position:absolute;left:1334;top:14949;width:2;height:845" coordorigin="1334,14949" coordsize="2,845">
              <v:shape style="position:absolute;left:1334;top:14949;width:2;height:845" coordorigin="1334,14949" coordsize="0,845" path="m1334,15794l1334,14949e" filled="f" stroked="t" strokeweight=".704379pt" strokecolor="#545454">
                <v:path arrowok="t"/>
              </v:shape>
            </v:group>
            <v:group style="position:absolute;left:1770;top:15357;width:2;height:427" coordorigin="1770,15357" coordsize="2,427">
              <v:shape style="position:absolute;left:1770;top:15357;width:2;height:427" coordorigin="1770,15357" coordsize="0,427" path="m1770,15784l1770,15357e" filled="f" stroked="t" strokeweight=".234793pt" strokecolor="#48484B">
                <v:path arrowok="t"/>
              </v:shape>
            </v:group>
            <v:group style="position:absolute;left:2343;top:15787;width:268;height:2" coordorigin="2343,15787" coordsize="268,2">
              <v:shape style="position:absolute;left:2343;top:15787;width:268;height:2" coordorigin="2343,15787" coordsize="268,0" path="m2343,15787l2611,15787e" filled="f" stroked="t" strokeweight=".469586pt" strokecolor="#676767">
                <v:path arrowok="t"/>
              </v:shape>
            </v:group>
            <v:group style="position:absolute;left:6894;top:15789;width:254;height:2" coordorigin="6894,15789" coordsize="254,2">
              <v:shape style="position:absolute;left:6894;top:15789;width:254;height:2" coordorigin="6894,15789" coordsize="254,0" path="m6894,15789l7147,15789e" filled="f" stroked="t" strokeweight=".469586pt" strokecolor="#4F4F54">
                <v:path arrowok="t"/>
              </v:shape>
            </v:group>
            <v:group style="position:absolute;left:7067;top:15789;width:2212;height:2" coordorigin="7067,15789" coordsize="2212,2">
              <v:shape style="position:absolute;left:7067;top:15789;width:2212;height:2" coordorigin="7067,15789" coordsize="2212,0" path="m7067,15789l9279,15789e" filled="f" stroked="t" strokeweight=".704379pt" strokecolor="#6B6B6B">
                <v:path arrowok="t"/>
              </v:shape>
            </v:group>
            <v:group style="position:absolute;left:7410;top:15357;width:2;height:427" coordorigin="7410,15357" coordsize="2,427">
              <v:shape style="position:absolute;left:7410;top:15357;width:2;height:427" coordorigin="7410,15357" coordsize="0,427" path="m7410,15784l7410,15357e" filled="f" stroked="t" strokeweight=".234793pt" strokecolor="#7C7C7C">
                <v:path arrowok="t"/>
              </v:shape>
            </v:group>
            <v:group style="position:absolute;left:9223;top:15789;width:268;height:2" coordorigin="9223,15789" coordsize="268,2">
              <v:shape style="position:absolute;left:9223;top:15789;width:268;height:2" coordorigin="9223,15789" coordsize="268,0" path="m9223,15789l9490,15789e" filled="f" stroked="t" strokeweight=".469586pt" strokecolor="#5B575B">
                <v:path arrowok="t"/>
              </v:shape>
            </v:group>
            <v:group style="position:absolute;left:10627;top:15792;width:1038;height:2" coordorigin="10627,15792" coordsize="1038,2">
              <v:shape style="position:absolute;left:10627;top:15792;width:1038;height:2" coordorigin="10627,15792" coordsize="1038,0" path="m10627,15792l11665,15792e" filled="f" stroked="t" strokeweight=".704379pt" strokecolor="#6B6B6B">
                <v:path arrowok="t"/>
              </v:shape>
            </v:group>
            <v:group style="position:absolute;left:11665;top:9176;width:2;height:631" coordorigin="11665,9176" coordsize="2,631">
              <v:shape style="position:absolute;left:11665;top:9176;width:2;height:631" coordorigin="11665,9176" coordsize="0,631" path="m11665,9808l11665,9176e" filled="f" stroked="t" strokeweight=".469586pt" strokecolor="#5B5B5B">
                <v:path arrowok="t"/>
              </v:shape>
            </v:group>
            <v:group style="position:absolute;left:11660;top:14346;width:2;height:180" coordorigin="11660,14346" coordsize="2,180">
              <v:shape style="position:absolute;left:11660;top:14346;width:2;height:180" coordorigin="11660,14346" coordsize="0,180" path="m11660,14526l11660,14346e" filled="f" stroked="t" strokeweight=".469586pt" strokecolor="#484848">
                <v:path arrowok="t"/>
              </v:shape>
            </v:group>
            <v:group style="position:absolute;left:11660;top:4329;width:2;height:11474" coordorigin="11660,4329" coordsize="2,11474">
              <v:shape style="position:absolute;left:11660;top:4329;width:2;height:11474" coordorigin="11660,4329" coordsize="0,11474" path="m11660,15803l11660,4329e" filled="f" stroked="t" strokeweight=".704379pt" strokecolor="#5B5B5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54"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83838"/>
          <w:spacing w:val="0"/>
          <w:w w:val="64"/>
        </w:rPr>
        <w:t>::ı: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9" w:lineRule="exact"/>
        <w:ind w:right="-20"/>
        <w:jc w:val="left"/>
        <w:tabs>
          <w:tab w:pos="10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169.050888pt;margin-top:-20.191729pt;width:.1pt;height:4.747193pt;mso-position-horizontal-relative:page;mso-position-vertical-relative:paragraph;z-index:-14963" coordorigin="3381,-404" coordsize="2,95">
            <v:shape style="position:absolute;left:3381;top:-404;width:2;height:95" coordorigin="3381,-404" coordsize="0,95" path="m3381,-309l3381,-404e" filled="f" stroked="t" strokeweight=".704379pt" strokecolor="#000000">
              <v:path arrowok="t"/>
            </v:shape>
          </v:group>
          <w10:wrap type="none"/>
        </w:pict>
      </w:r>
      <w:r>
        <w:rPr/>
        <w:pict>
          <v:group style="position:absolute;margin-left:165.646393pt;margin-top:-15.5568pt;width:32.166629pt;height:44.13093pt;mso-position-horizontal-relative:page;mso-position-vertical-relative:paragraph;z-index:-14962" coordorigin="3313,-311" coordsize="643,883">
            <v:group style="position:absolute;left:3402;top:-299;width:2;height:142" coordorigin="3402,-299" coordsize="2,142">
              <v:shape style="position:absolute;left:3402;top:-299;width:2;height:142" coordorigin="3402,-299" coordsize="0,142" path="m3402,-157l3402,-299e" filled="f" stroked="t" strokeweight="1.173965pt" strokecolor="#7077B8">
                <v:path arrowok="t"/>
              </v:shape>
            </v:group>
            <v:group style="position:absolute;left:3381;top:-185;width:2;height:152" coordorigin="3381,-185" coordsize="2,152">
              <v:shape style="position:absolute;left:3381;top:-185;width:2;height:152" coordorigin="3381,-185" coordsize="0,152" path="m3381,-34l3381,-185e" filled="f" stroked="t" strokeweight="1.878343pt" strokecolor="#4B44A8">
                <v:path arrowok="t"/>
              </v:shape>
            </v:group>
            <v:group style="position:absolute;left:3381;top:-34;width:2;height:328" coordorigin="3381,-34" coordsize="2,328">
              <v:shape style="position:absolute;left:3381;top:-34;width:2;height:328" coordorigin="3381,-34" coordsize="0,328" path="m3381,294l3381,-34e" filled="f" stroked="t" strokeweight="2.817515pt" strokecolor="#484F8C">
                <v:path arrowok="t"/>
              </v:shape>
            </v:group>
            <v:group style="position:absolute;left:3325;top:268;width:620;height:2" coordorigin="3325,268" coordsize="620,2">
              <v:shape style="position:absolute;left:3325;top:268;width:620;height:2" coordorigin="3325,268" coordsize="620,0" path="m3325,268l3945,268e" filled="f" stroked="t" strokeweight="1.173965pt" strokecolor="#545B7C">
                <v:path arrowok="t"/>
              </v:shape>
            </v:group>
            <v:group style="position:absolute;left:3381;top:266;width:2;height:285" coordorigin="3381,266" coordsize="2,285">
              <v:shape style="position:absolute;left:3381;top:266;width:2;height:285" coordorigin="3381,266" coordsize="0,285" path="m3381,550l3381,266e" filled="f" stroked="t" strokeweight="2.113136pt" strokecolor="#4B4F83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1.452316pt;margin-top:-19.161552pt;width:16.929721pt;height:62.0pt;mso-position-horizontal-relative:page;mso-position-vertical-relative:paragraph;z-index:-14959" type="#_x0000_t202" filled="f" stroked="f">
            <v:textbox inset="0,0,0,0">
              <w:txbxContent>
                <w:p>
                  <w:pPr>
                    <w:spacing w:before="0" w:after="0" w:line="1240" w:lineRule="exact"/>
                    <w:ind w:right="-226"/>
                    <w:jc w:val="left"/>
                    <w:rPr>
                      <w:rFonts w:ascii="Arial" w:hAnsi="Arial" w:cs="Arial" w:eastAsia="Arial"/>
                      <w:sz w:val="124"/>
                      <w:szCs w:val="124"/>
                    </w:rPr>
                  </w:pPr>
                  <w:rPr/>
                  <w:r>
                    <w:rPr>
                      <w:rFonts w:ascii="Arial" w:hAnsi="Arial" w:cs="Arial" w:eastAsia="Arial"/>
                      <w:sz w:val="124"/>
                      <w:szCs w:val="124"/>
                      <w:color w:val="3F4679"/>
                      <w:spacing w:val="0"/>
                      <w:w w:val="82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2"/>
          <w:szCs w:val="32"/>
          <w:color w:val="747575"/>
          <w:spacing w:val="0"/>
          <w:w w:val="59"/>
          <w:b/>
          <w:bCs/>
          <w:position w:val="-4"/>
        </w:rPr>
        <w:t>Al</w:t>
      </w:r>
      <w:r>
        <w:rPr>
          <w:rFonts w:ascii="Times New Roman" w:hAnsi="Times New Roman" w:cs="Times New Roman" w:eastAsia="Times New Roman"/>
          <w:sz w:val="32"/>
          <w:szCs w:val="32"/>
          <w:color w:val="747575"/>
          <w:spacing w:val="24"/>
          <w:w w:val="59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26464"/>
          <w:spacing w:val="0"/>
          <w:w w:val="81"/>
          <w:b/>
          <w:bCs/>
          <w:position w:val="-4"/>
        </w:rPr>
        <w:t>durr</w:t>
      </w:r>
      <w:r>
        <w:rPr>
          <w:rFonts w:ascii="Times New Roman" w:hAnsi="Times New Roman" w:cs="Times New Roman" w:eastAsia="Times New Roman"/>
          <w:sz w:val="29"/>
          <w:szCs w:val="29"/>
          <w:color w:val="626464"/>
          <w:spacing w:val="-12"/>
          <w:w w:val="81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26464"/>
          <w:spacing w:val="0"/>
          <w:w w:val="81"/>
          <w:b/>
          <w:bCs/>
          <w:position w:val="-4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626464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626464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52597C"/>
          <w:spacing w:val="0"/>
          <w:w w:val="81"/>
          <w:b/>
          <w:bCs/>
          <w:position w:val="0"/>
        </w:rPr>
        <w:t>lah.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-40" w:right="416"/>
        <w:jc w:val="center"/>
        <w:tabs>
          <w:tab w:pos="10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26464"/>
          <w:spacing w:val="0"/>
          <w:w w:val="56"/>
          <w:position w:val="-2"/>
        </w:rPr>
        <w:t>ltf</w:t>
      </w:r>
      <w:r>
        <w:rPr>
          <w:rFonts w:ascii="Times New Roman" w:hAnsi="Times New Roman" w:cs="Times New Roman" w:eastAsia="Times New Roman"/>
          <w:sz w:val="26"/>
          <w:szCs w:val="26"/>
          <w:color w:val="626464"/>
          <w:spacing w:val="0"/>
          <w:w w:val="56"/>
          <w:position w:val="-2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626464"/>
          <w:spacing w:val="4"/>
          <w:w w:val="56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68"/>
          <w:b/>
          <w:bCs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4F4F4F"/>
          <w:spacing w:val="5"/>
          <w:w w:val="69"/>
          <w:b/>
          <w:bCs/>
          <w:position w:val="1"/>
        </w:rPr>
        <w:t>y</w:t>
      </w:r>
      <w:r>
        <w:rPr>
          <w:rFonts w:ascii="Arial" w:hAnsi="Arial" w:cs="Arial" w:eastAsia="Arial"/>
          <w:sz w:val="23"/>
          <w:szCs w:val="23"/>
          <w:color w:val="747575"/>
          <w:spacing w:val="-19"/>
          <w:w w:val="80"/>
          <w:b/>
          <w:bCs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30"/>
          <w:b/>
          <w:bCs/>
          <w:position w:val="1"/>
        </w:rPr>
        <w:t>-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1"/>
          <w:szCs w:val="31"/>
          <w:color w:val="3F4679"/>
          <w:spacing w:val="0"/>
          <w:w w:val="88"/>
          <w:b/>
          <w:bCs/>
          <w:position w:val="1"/>
        </w:rPr>
        <w:t>t</w:t>
      </w:r>
      <w:r>
        <w:rPr>
          <w:rFonts w:ascii="Arial" w:hAnsi="Arial" w:cs="Arial" w:eastAsia="Arial"/>
          <w:sz w:val="31"/>
          <w:szCs w:val="31"/>
          <w:color w:val="3F4679"/>
          <w:spacing w:val="-6"/>
          <w:w w:val="87"/>
          <w:b/>
          <w:bCs/>
          <w:position w:val="1"/>
        </w:rPr>
        <w:t>Q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51"/>
          <w:b/>
          <w:bCs/>
          <w:position w:val="1"/>
        </w:rPr>
        <w:t>ıg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55" w:right="923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F4679"/>
          <w:w w:val="168"/>
          <w:i/>
          <w:position w:val="1"/>
        </w:rPr>
        <w:t>"</w:t>
      </w:r>
      <w:r>
        <w:rPr>
          <w:rFonts w:ascii="Arial" w:hAnsi="Arial" w:cs="Arial" w:eastAsia="Arial"/>
          <w:sz w:val="27"/>
          <w:szCs w:val="27"/>
          <w:color w:val="3F4679"/>
          <w:w w:val="169"/>
          <w:i/>
          <w:position w:val="1"/>
        </w:rPr>
        <w:t>)</w:t>
      </w:r>
      <w:r>
        <w:rPr>
          <w:rFonts w:ascii="Arial" w:hAnsi="Arial" w:cs="Arial" w:eastAsia="Arial"/>
          <w:sz w:val="27"/>
          <w:szCs w:val="27"/>
          <w:color w:val="00000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699" w:lineRule="exact"/>
        <w:ind w:right="-20"/>
        <w:jc w:val="left"/>
        <w:rPr>
          <w:rFonts w:ascii="Times New Roman" w:hAnsi="Times New Roman" w:cs="Times New Roman" w:eastAsia="Times New Roman"/>
          <w:sz w:val="61"/>
          <w:szCs w:val="61"/>
        </w:rPr>
      </w:pPr>
      <w:rPr/>
      <w:r>
        <w:rPr>
          <w:rFonts w:ascii="Times New Roman" w:hAnsi="Times New Roman" w:cs="Times New Roman" w:eastAsia="Times New Roman"/>
          <w:sz w:val="61"/>
          <w:szCs w:val="61"/>
          <w:color w:val="34389E"/>
          <w:spacing w:val="0"/>
          <w:w w:val="300"/>
          <w:position w:val="-1"/>
        </w:rPr>
        <w:t>c</w:t>
      </w:r>
      <w:r>
        <w:rPr>
          <w:rFonts w:ascii="Times New Roman" w:hAnsi="Times New Roman" w:cs="Times New Roman" w:eastAsia="Times New Roman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5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CihanASLAN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252" w:right="3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2" w:lineRule="exact"/>
        <w:ind w:left="48" w:right="1090"/>
        <w:jc w:val="center"/>
        <w:tabs>
          <w:tab w:pos="11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-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85"/>
          <w:position w:val="4"/>
        </w:rPr>
        <w:t>a,l'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-23"/>
          <w:w w:val="85"/>
          <w:position w:val="4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BABABC"/>
          <w:spacing w:val="0"/>
          <w:w w:val="63"/>
          <w:position w:val="4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BABABC"/>
          <w:spacing w:val="-12"/>
          <w:w w:val="63"/>
          <w:position w:val="4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93"/>
          <w:position w:val="4"/>
        </w:rPr>
        <w:t>Şabır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84"/>
          <w:position w:val="4"/>
        </w:rPr>
        <w:t>urü;</w:t>
      </w:r>
      <w:r>
        <w:rPr>
          <w:rFonts w:ascii="Arial" w:hAnsi="Arial" w:cs="Arial" w:eastAsia="Arial"/>
          <w:sz w:val="18"/>
          <w:szCs w:val="18"/>
          <w:color w:val="4F4F4F"/>
          <w:spacing w:val="-12"/>
          <w:w w:val="85"/>
          <w:position w:val="4"/>
        </w:rPr>
        <w:t>M</w:t>
      </w:r>
      <w:r>
        <w:rPr>
          <w:rFonts w:ascii="Arial" w:hAnsi="Arial" w:cs="Arial" w:eastAsia="Arial"/>
          <w:sz w:val="18"/>
          <w:szCs w:val="18"/>
          <w:color w:val="747575"/>
          <w:spacing w:val="0"/>
          <w:w w:val="233"/>
          <w:position w:val="4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86" w:right="1241"/>
        <w:jc w:val="center"/>
        <w:tabs>
          <w:tab w:pos="64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611359pt;margin-top:-2.469353pt;width:71.171649pt;height:23.429062pt;mso-position-horizontal-relative:page;mso-position-vertical-relative:paragraph;z-index:-14958" type="#_x0000_t202" filled="f" stroked="f">
            <v:textbox inset="0,0,0,0">
              <w:txbxContent>
                <w:p>
                  <w:pPr>
                    <w:spacing w:before="0" w:after="0" w:line="469" w:lineRule="exact"/>
                    <w:ind w:right="-110"/>
                    <w:jc w:val="left"/>
                    <w:tabs>
                      <w:tab w:pos="540" w:val="left"/>
                      <w:tab w:pos="110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878989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878989"/>
                      <w:spacing w:val="-12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87898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87898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747575"/>
                      <w:spacing w:val="0"/>
                      <w:w w:val="381"/>
                      <w:position w:val="-4"/>
                    </w:rPr>
                    <w:t>'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747575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747575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383838"/>
                      <w:spacing w:val="0"/>
                      <w:w w:val="51"/>
                      <w:position w:val="-4"/>
                    </w:rPr>
                    <w:t>"''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383838"/>
                      <w:spacing w:val="0"/>
                      <w:w w:val="51"/>
                      <w:position w:val="-4"/>
                    </w:rPr>
                    <w:t> 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383838"/>
                      <w:spacing w:val="37"/>
                      <w:w w:val="51"/>
                      <w:position w:val="-4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878989"/>
                      <w:spacing w:val="0"/>
                      <w:w w:val="81"/>
                      <w:position w:val="-4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803558pt;margin-top:.874375pt;width:44.362004pt;height:9.553589pt;mso-position-horizontal-relative:page;mso-position-vertical-relative:paragraph;z-index:-14956" type="#_x0000_t202" filled="f" stroked="f">
            <v:textbox inset="0,0,0,0">
              <w:txbxContent>
                <w:p>
                  <w:pPr>
                    <w:spacing w:before="0" w:after="0" w:line="191" w:lineRule="exact"/>
                    <w:ind w:right="-6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A3A5A5"/>
                      <w:spacing w:val="10"/>
                      <w:w w:val="11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878989"/>
                      <w:spacing w:val="0"/>
                      <w:w w:val="54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878989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BABABC"/>
                      <w:spacing w:val="0"/>
                      <w:w w:val="98"/>
                    </w:rPr>
                    <w:t>.•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BABABC"/>
                      <w:spacing w:val="-2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4F4F"/>
                      <w:spacing w:val="0"/>
                      <w:w w:val="83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4F4F"/>
                      <w:spacing w:val="-2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0"/>
                      <w:w w:val="153"/>
                    </w:rPr>
                    <w:t>ı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0"/>
                      <w:w w:val="153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0"/>
                      <w:w w:val="153"/>
                    </w:rPr>
                    <w:t>·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77"/>
                      <w:w w:val="153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747575"/>
                      <w:spacing w:val="0"/>
                      <w:w w:val="74"/>
                    </w:rPr>
                    <w:t>·-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747575"/>
          <w:spacing w:val="0"/>
          <w:w w:val="216"/>
          <w:position w:val="-2"/>
        </w:rPr>
        <w:t>..,</w:t>
      </w:r>
      <w:r>
        <w:rPr>
          <w:rFonts w:ascii="Times New Roman" w:hAnsi="Times New Roman" w:cs="Times New Roman" w:eastAsia="Times New Roman"/>
          <w:sz w:val="9"/>
          <w:szCs w:val="9"/>
          <w:color w:val="747575"/>
          <w:spacing w:val="0"/>
          <w:w w:val="216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47575"/>
          <w:spacing w:val="10"/>
          <w:w w:val="216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78989"/>
          <w:spacing w:val="0"/>
          <w:w w:val="128"/>
          <w:position w:val="-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87898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87898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9"/>
          <w:szCs w:val="9"/>
          <w:color w:val="A3A5A5"/>
          <w:spacing w:val="0"/>
          <w:w w:val="168"/>
          <w:position w:val="-2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A3A5A5"/>
          <w:spacing w:val="-11"/>
          <w:w w:val="168"/>
          <w:position w:val="-2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878989"/>
          <w:spacing w:val="0"/>
          <w:w w:val="304"/>
          <w:position w:val="-2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878989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3A5A5"/>
          <w:spacing w:val="0"/>
          <w:w w:val="348"/>
          <w:position w:val="-2"/>
        </w:rPr>
        <w:t>-·</w:t>
      </w:r>
      <w:r>
        <w:rPr>
          <w:rFonts w:ascii="Times New Roman" w:hAnsi="Times New Roman" w:cs="Times New Roman" w:eastAsia="Times New Roman"/>
          <w:sz w:val="9"/>
          <w:szCs w:val="9"/>
          <w:color w:val="A3A5A5"/>
          <w:spacing w:val="0"/>
          <w:w w:val="348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3A5A5"/>
          <w:spacing w:val="27"/>
          <w:w w:val="348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3A5A5"/>
          <w:spacing w:val="0"/>
          <w:w w:val="100"/>
          <w:position w:val="-2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A3A5A5"/>
          <w:spacing w:val="0"/>
          <w:w w:val="100"/>
          <w:position w:val="-2"/>
        </w:rPr>
        <w:t>     </w:t>
      </w:r>
      <w:r>
        <w:rPr>
          <w:rFonts w:ascii="Times New Roman" w:hAnsi="Times New Roman" w:cs="Times New Roman" w:eastAsia="Times New Roman"/>
          <w:sz w:val="9"/>
          <w:szCs w:val="9"/>
          <w:color w:val="A3A5A5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78989"/>
          <w:spacing w:val="0"/>
          <w:w w:val="90"/>
          <w:position w:val="-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878989"/>
          <w:spacing w:val="0"/>
          <w:w w:val="89"/>
          <w:position w:val="-2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878989"/>
          <w:spacing w:val="0"/>
          <w:w w:val="90"/>
          <w:position w:val="-2"/>
        </w:rPr>
        <w:t>o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-32" w:right="1115"/>
        <w:jc w:val="center"/>
        <w:tabs>
          <w:tab w:pos="14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5"/>
          <w:szCs w:val="15"/>
          <w:color w:val="878989"/>
          <w:spacing w:val="0"/>
          <w:w w:val="126"/>
          <w:position w:val="1"/>
        </w:rPr>
        <w:t>•</w:t>
      </w:r>
      <w:r>
        <w:rPr>
          <w:rFonts w:ascii="Arial" w:hAnsi="Arial" w:cs="Arial" w:eastAsia="Arial"/>
          <w:sz w:val="15"/>
          <w:szCs w:val="15"/>
          <w:color w:val="878989"/>
          <w:spacing w:val="0"/>
          <w:w w:val="126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878989"/>
          <w:spacing w:val="12"/>
          <w:w w:val="126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626464"/>
          <w:spacing w:val="0"/>
          <w:w w:val="100"/>
          <w:i/>
          <w:position w:val="1"/>
        </w:rPr>
        <w:t>J:.</w:t>
      </w:r>
      <w:r>
        <w:rPr>
          <w:rFonts w:ascii="Arial" w:hAnsi="Arial" w:cs="Arial" w:eastAsia="Arial"/>
          <w:sz w:val="15"/>
          <w:szCs w:val="15"/>
          <w:color w:val="626464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626464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6"/>
          <w:szCs w:val="16"/>
          <w:color w:val="BABABC"/>
          <w:spacing w:val="0"/>
          <w:w w:val="151"/>
          <w:i/>
          <w:position w:val="1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left="324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878989"/>
          <w:spacing w:val="4"/>
          <w:w w:val="76"/>
          <w:i/>
          <w:position w:val="-2"/>
        </w:rPr>
        <w:t>J</w:t>
      </w:r>
      <w:r>
        <w:rPr>
          <w:rFonts w:ascii="Arial" w:hAnsi="Arial" w:cs="Arial" w:eastAsia="Arial"/>
          <w:sz w:val="11"/>
          <w:szCs w:val="11"/>
          <w:color w:val="A3A5A5"/>
          <w:spacing w:val="0"/>
          <w:w w:val="161"/>
          <w:i/>
          <w:position w:val="-2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225" w:right="1292"/>
        <w:jc w:val="center"/>
        <w:tabs>
          <w:tab w:pos="13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0.386292pt;margin-top:2.809353pt;width:20.194247pt;height:13pt;mso-position-horizontal-relative:page;mso-position-vertical-relative:paragraph;z-index:-14957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78989"/>
                      <w:spacing w:val="0"/>
                      <w:w w:val="33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78989"/>
                      <w:spacing w:val="0"/>
                      <w:w w:val="33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78989"/>
                      <w:spacing w:val="17"/>
                      <w:w w:val="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BABABC"/>
                      <w:spacing w:val="0"/>
                      <w:w w:val="5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BABABC"/>
                      <w:spacing w:val="-4"/>
                      <w:w w:val="5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F4F4F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F4F4F"/>
                      <w:spacing w:val="-3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BABABC"/>
                      <w:spacing w:val="0"/>
                      <w:w w:val="53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"/>
          <w:szCs w:val="5"/>
          <w:color w:val="878989"/>
          <w:spacing w:val="0"/>
          <w:w w:val="217"/>
          <w:b/>
          <w:bCs/>
          <w:i/>
          <w:position w:val="-2"/>
        </w:rPr>
        <w:t>h.</w:t>
      </w:r>
      <w:r>
        <w:rPr>
          <w:rFonts w:ascii="Times New Roman" w:hAnsi="Times New Roman" w:cs="Times New Roman" w:eastAsia="Times New Roman"/>
          <w:sz w:val="5"/>
          <w:szCs w:val="5"/>
          <w:color w:val="878989"/>
          <w:spacing w:val="0"/>
          <w:w w:val="217"/>
          <w:b/>
          <w:bCs/>
          <w:i/>
          <w:position w:val="-2"/>
        </w:rPr>
        <w:t>      </w:t>
      </w:r>
      <w:r>
        <w:rPr>
          <w:rFonts w:ascii="Times New Roman" w:hAnsi="Times New Roman" w:cs="Times New Roman" w:eastAsia="Times New Roman"/>
          <w:sz w:val="5"/>
          <w:szCs w:val="5"/>
          <w:color w:val="878989"/>
          <w:spacing w:val="4"/>
          <w:w w:val="217"/>
          <w:b/>
          <w:bCs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80"/>
          <w:i/>
          <w:position w:val="-2"/>
        </w:rPr>
        <w:t>4</w:t>
      </w:r>
      <w:r>
        <w:rPr>
          <w:rFonts w:ascii="Times New Roman" w:hAnsi="Times New Roman" w:cs="Times New Roman" w:eastAsia="Times New Roman"/>
          <w:sz w:val="14"/>
          <w:szCs w:val="14"/>
          <w:color w:val="4F4F4F"/>
          <w:spacing w:val="0"/>
          <w:w w:val="80"/>
          <w:i/>
          <w:position w:val="-2"/>
        </w:rPr>
        <w:t>i"</w:t>
      </w:r>
      <w:r>
        <w:rPr>
          <w:rFonts w:ascii="Times New Roman" w:hAnsi="Times New Roman" w:cs="Times New Roman" w:eastAsia="Times New Roman"/>
          <w:sz w:val="14"/>
          <w:szCs w:val="14"/>
          <w:color w:val="4F4F4F"/>
          <w:spacing w:val="0"/>
          <w:w w:val="80"/>
          <w:i/>
          <w:position w:val="-2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4F4F4F"/>
          <w:spacing w:val="26"/>
          <w:w w:val="80"/>
          <w:i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57"/>
          <w:i/>
          <w:position w:val="-2"/>
        </w:rPr>
        <w:t>.ı:</w:t>
      </w:r>
      <w:r>
        <w:rPr>
          <w:rFonts w:ascii="Arial" w:hAnsi="Arial" w:cs="Arial" w:eastAsia="Arial"/>
          <w:sz w:val="18"/>
          <w:szCs w:val="18"/>
          <w:color w:val="4F4F4F"/>
          <w:spacing w:val="18"/>
          <w:w w:val="57"/>
          <w:i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878989"/>
          <w:spacing w:val="0"/>
          <w:w w:val="57"/>
          <w:i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878989"/>
          <w:spacing w:val="19"/>
          <w:w w:val="57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69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A3A5A5"/>
          <w:spacing w:val="0"/>
          <w:w w:val="158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3A5A5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3A5A5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BABABC"/>
          <w:spacing w:val="0"/>
          <w:w w:val="53"/>
          <w:position w:val="-2"/>
        </w:rPr>
        <w:t>.;•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498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2"/>
          <w:szCs w:val="12"/>
          <w:color w:val="A3A5A5"/>
          <w:w w:val="53"/>
          <w:position w:val="1"/>
        </w:rPr>
        <w:t>..</w:t>
      </w:r>
      <w:r>
        <w:rPr>
          <w:rFonts w:ascii="Arial" w:hAnsi="Arial" w:cs="Arial" w:eastAsia="Arial"/>
          <w:sz w:val="12"/>
          <w:szCs w:val="12"/>
          <w:color w:val="A3A5A5"/>
          <w:spacing w:val="-2"/>
          <w:w w:val="53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878989"/>
          <w:spacing w:val="0"/>
          <w:w w:val="104"/>
          <w:position w:val="1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60" w:right="100"/>
          <w:cols w:num="4" w:equalWidth="0">
            <w:col w:w="406" w:space="1511"/>
            <w:col w:w="1992" w:space="656"/>
            <w:col w:w="1100" w:space="2873"/>
            <w:col w:w="282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776" w:right="4188" w:firstLine="-113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640762pt;margin-top:-14.887768pt;width:20.291636pt;height:45.5pt;mso-position-horizontal-relative:page;mso-position-vertical-relative:paragraph;z-index:-14952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7"/>
                    <w:jc w:val="left"/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313131"/>
                      <w:spacing w:val="0"/>
                      <w:w w:val="160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Hİ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6"/>
          <w:w w:val="1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14"/>
        </w:rPr>
        <w:t>G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259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80" w:bottom="280" w:left="260" w:right="360"/>
        </w:sectPr>
      </w:pPr>
      <w:rPr/>
    </w:p>
    <w:p>
      <w:pPr>
        <w:spacing w:before="0" w:after="0" w:line="82" w:lineRule="exact"/>
        <w:ind w:left="691" w:right="245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</w:rPr>
        <w:t>..</w:t>
      </w:r>
      <w:r>
        <w:rPr>
          <w:rFonts w:ascii="Arial" w:hAnsi="Arial" w:cs="Arial" w:eastAsia="Arial"/>
          <w:sz w:val="15"/>
          <w:szCs w:val="15"/>
          <w:color w:val="4B4B4B"/>
          <w:spacing w:val="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30"/>
        </w:rPr>
        <w:t>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3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30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50" w:lineRule="exact"/>
        <w:ind w:left="562" w:right="-53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92"/>
        </w:rPr>
        <w:t>BUYUKŞEHIR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0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60"/>
          <w:cols w:num="2" w:equalWidth="0">
            <w:col w:w="1622" w:space="1673"/>
            <w:col w:w="8005"/>
          </w:cols>
        </w:sectPr>
      </w:pPr>
      <w:rPr/>
    </w:p>
    <w:p>
      <w:pPr>
        <w:spacing w:before="0" w:after="0" w:line="258" w:lineRule="exact"/>
        <w:ind w:left="637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12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tabs>
          <w:tab w:pos="1480" w:val="left"/>
          <w:tab w:pos="3140" w:val="left"/>
          <w:tab w:pos="548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46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12:14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9"/>
          <w:position w:val="0"/>
        </w:rPr>
        <w:t>_!T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7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9"/>
          <w:position w:val="0"/>
        </w:rPr>
        <w:t>l: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0542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243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-14"/>
          <w:w w:val="16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86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27" w:right="-20"/>
        <w:jc w:val="left"/>
        <w:tabs>
          <w:tab w:pos="1480" w:val="left"/>
          <w:tab w:pos="3140" w:val="left"/>
          <w:tab w:pos="448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87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1"/>
          <w:position w:val="1"/>
        </w:rPr>
        <w:t>&lt;ı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0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2911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ALDIZ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188" w:lineRule="auto"/>
        <w:ind w:left="127" w:right="5990" w:firstLine="-14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.940216pt;margin-top:19.09827pt;width:5.793642pt;height:58.5pt;mso-position-horizontal-relative:page;mso-position-vertical-relative:paragraph;z-index:-14951" type="#_x0000_t202" filled="f" stroked="f">
            <v:textbox inset="0,0,0,0">
              <w:txbxContent>
                <w:p>
                  <w:pPr>
                    <w:spacing w:before="0" w:after="0" w:line="1170" w:lineRule="exact"/>
                    <w:ind w:right="-215"/>
                    <w:jc w:val="left"/>
                    <w:rPr>
                      <w:rFonts w:ascii="Arial" w:hAnsi="Arial" w:cs="Arial" w:eastAsia="Arial"/>
                      <w:sz w:val="117"/>
                      <w:szCs w:val="117"/>
                    </w:rPr>
                  </w:pPr>
                  <w:rPr/>
                  <w:r>
                    <w:rPr>
                      <w:rFonts w:ascii="Arial" w:hAnsi="Arial" w:cs="Arial" w:eastAsia="Arial"/>
                      <w:sz w:val="117"/>
                      <w:szCs w:val="117"/>
                      <w:color w:val="313131"/>
                      <w:spacing w:val="-99"/>
                      <w:w w:val="18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17"/>
                      <w:szCs w:val="117"/>
                      <w:color w:val="BCBCBC"/>
                      <w:spacing w:val="-365"/>
                      <w:w w:val="88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17"/>
                      <w:szCs w:val="1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4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842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SokakNo:1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ALİ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842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-14"/>
          <w:w w:val="1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22" w:right="-20"/>
        <w:jc w:val="left"/>
        <w:tabs>
          <w:tab w:pos="1720" w:val="left"/>
          <w:tab w:pos="4280" w:val="left"/>
          <w:tab w:pos="564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8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Odun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  <w:position w:val="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0" w:after="0" w:line="168" w:lineRule="auto"/>
        <w:ind w:left="3629" w:right="3225" w:firstLine="-3507"/>
        <w:jc w:val="left"/>
        <w:tabs>
          <w:tab w:pos="3620" w:val="left"/>
          <w:tab w:pos="5680" w:val="left"/>
          <w:tab w:pos="67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-7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6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8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85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85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8"/>
          <w:w w:val="102"/>
          <w:position w:val="0"/>
        </w:rPr>
        <w:t>K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96"/>
          <w:position w:val="0"/>
        </w:rPr>
        <w:t>a</w:t>
      </w:r>
      <w:r>
        <w:rPr>
          <w:rFonts w:ascii="Arial" w:hAnsi="Arial" w:cs="Arial" w:eastAsia="Arial"/>
          <w:sz w:val="17"/>
          <w:szCs w:val="17"/>
          <w:color w:val="4B4B4B"/>
          <w:spacing w:val="-10"/>
          <w:w w:val="96"/>
          <w:position w:val="0"/>
        </w:rPr>
        <w:t>g</w:t>
      </w:r>
      <w:r>
        <w:rPr>
          <w:rFonts w:ascii="Arial" w:hAnsi="Arial" w:cs="Arial" w:eastAsia="Arial"/>
          <w:sz w:val="17"/>
          <w:szCs w:val="17"/>
          <w:color w:val="313131"/>
          <w:spacing w:val="-17"/>
          <w:w w:val="158"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8"/>
          <w:position w:val="0"/>
        </w:rPr>
        <w:t>r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2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0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Arial" w:hAnsi="Arial" w:cs="Arial" w:eastAsia="Arial"/>
          <w:sz w:val="17"/>
          <w:szCs w:val="17"/>
          <w:color w:val="4B4B4B"/>
          <w:spacing w:val="-4"/>
          <w:w w:val="148"/>
          <w:position w:val="0"/>
        </w:rPr>
        <w:t>d</w:t>
      </w:r>
      <w:r>
        <w:rPr>
          <w:rFonts w:ascii="Arial" w:hAnsi="Arial" w:cs="Arial" w:eastAsia="Arial"/>
          <w:sz w:val="17"/>
          <w:szCs w:val="17"/>
          <w:color w:val="313131"/>
          <w:spacing w:val="-11"/>
          <w:w w:val="158"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BCBCBC"/>
          <w:spacing w:val="-17"/>
          <w:w w:val="55"/>
          <w:position w:val="0"/>
        </w:rPr>
        <w:t>.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10"/>
          <w:position w:val="0"/>
        </w:rPr>
        <w:t>k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0"/>
        </w:rPr>
        <w:t>   </w:t>
      </w:r>
      <w:r>
        <w:rPr>
          <w:rFonts w:ascii="Arial" w:hAnsi="Arial" w:cs="Arial" w:eastAsia="Arial"/>
          <w:sz w:val="17"/>
          <w:szCs w:val="17"/>
          <w:color w:val="313131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-3"/>
          <w:w w:val="108"/>
          <w:position w:val="0"/>
        </w:rPr>
        <w:t>D</w:t>
      </w:r>
      <w:r>
        <w:rPr>
          <w:rFonts w:ascii="Arial" w:hAnsi="Arial" w:cs="Arial" w:eastAsia="Arial"/>
          <w:sz w:val="17"/>
          <w:szCs w:val="17"/>
          <w:color w:val="313131"/>
          <w:spacing w:val="-12"/>
          <w:w w:val="158"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4B4B4B"/>
          <w:spacing w:val="-8"/>
          <w:w w:val="135"/>
          <w:position w:val="0"/>
        </w:rPr>
        <w:t>e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98"/>
          <w:position w:val="0"/>
        </w:rPr>
        <w:t>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60"/>
        </w:sectPr>
      </w:pPr>
      <w:rPr/>
    </w:p>
    <w:p>
      <w:pPr>
        <w:spacing w:before="0" w:after="0" w:line="366" w:lineRule="exact"/>
        <w:ind w:right="-20"/>
        <w:jc w:val="right"/>
        <w:tabs>
          <w:tab w:pos="580" w:val="left"/>
          <w:tab w:pos="10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4B4B4B"/>
          <w:w w:val="5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4B4B4B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4B4B4B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646464"/>
          <w:w w:val="5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646464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646464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BCBCBC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12:35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60"/>
          <w:cols w:num="2" w:equalWidth="0">
            <w:col w:w="5596" w:space="1102"/>
            <w:col w:w="4602"/>
          </w:cols>
        </w:sectPr>
      </w:pPr>
      <w:rPr/>
    </w:p>
    <w:p>
      <w:pPr>
        <w:spacing w:before="0" w:after="0" w:line="204" w:lineRule="exact"/>
        <w:ind w:left="122" w:right="-20"/>
        <w:jc w:val="left"/>
        <w:tabs>
          <w:tab w:pos="212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84"/>
          <w:position w:val="0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Serda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SOYSAL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7" w:after="0" w:line="240" w:lineRule="auto"/>
        <w:ind w:left="2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8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TÜRK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43" w:right="-20"/>
        <w:jc w:val="left"/>
        <w:tabs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12:15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12:22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13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0"/>
        </w:rPr>
        <w:t>918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22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1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660" w:right="44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66" w:lineRule="auto"/>
        <w:ind w:left="2147" w:right="4036" w:firstLine="2525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9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1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1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575" w:right="-20"/>
        <w:jc w:val="left"/>
        <w:tabs>
          <w:tab w:pos="46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oy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1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4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bahçede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odunun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32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127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5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9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1"/>
        </w:rPr>
        <w:t>üld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9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624" w:right="38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23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ııdUr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söndürUcü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02" w:lineRule="exact"/>
        <w:ind w:left="127" w:right="-20"/>
        <w:jc w:val="left"/>
        <w:tabs>
          <w:tab w:pos="3160" w:val="left"/>
          <w:tab w:pos="4660" w:val="left"/>
          <w:tab w:pos="656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97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1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5064" w:right="-20"/>
        <w:jc w:val="left"/>
        <w:tabs>
          <w:tab w:pos="6560" w:val="left"/>
          <w:tab w:pos="81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21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odun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görmUştür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8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60"/>
        </w:sectPr>
      </w:pPr>
      <w:rPr/>
    </w:p>
    <w:p>
      <w:pPr>
        <w:spacing w:before="14" w:after="0" w:line="240" w:lineRule="auto"/>
        <w:ind w:left="12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bahçesinde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odunlarda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4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4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"/>
          <w:w w:val="116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60"/>
          <w:cols w:num="2" w:equalWidth="0">
            <w:col w:w="1828" w:space="413"/>
            <w:col w:w="9059"/>
          </w:cols>
        </w:sectPr>
      </w:pPr>
      <w:rPr/>
    </w:p>
    <w:p>
      <w:pPr>
        <w:spacing w:before="14" w:after="0" w:line="240" w:lineRule="auto"/>
        <w:ind w:left="127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6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örlllınl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odunları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tandı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fırınında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4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43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6" w:lineRule="auto"/>
        <w:ind w:left="127" w:right="3887" w:firstLine="-5"/>
        <w:jc w:val="left"/>
        <w:tabs>
          <w:tab w:pos="21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irket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6" w:lineRule="auto"/>
        <w:ind w:left="108" w:right="5940" w:firstLine="24"/>
        <w:jc w:val="left"/>
        <w:tabs>
          <w:tab w:pos="620" w:val="left"/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</w:rPr>
        <w:t>Yan11ı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SOYSAL'a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[r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313131"/>
          <w:spacing w:val="-7"/>
          <w:w w:val="23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36" w:right="-20"/>
        <w:jc w:val="left"/>
        <w:tabs>
          <w:tab w:pos="214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7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4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21" w:right="-20"/>
        <w:jc w:val="left"/>
        <w:tabs>
          <w:tab w:pos="1020" w:val="left"/>
          <w:tab w:pos="152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3" w:lineRule="exact"/>
        <w:ind w:left="2298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542114pt;margin-top:24.260172pt;width:5.49328pt;height:9.5pt;mso-position-horizontal-relative:page;mso-position-vertical-relative:paragraph;z-index:-14949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4B4B4B"/>
                      <w:spacing w:val="0"/>
                      <w:w w:val="104"/>
                    </w:rPr>
                    <w:t>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9"/>
        </w:rPr>
        <w:t>Gitm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6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516" w:lineRule="exact"/>
        <w:ind w:right="88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5.169548pt;margin-top:21.054426pt;width:2.141100pt;height:6.5pt;mso-position-horizontal-relative:page;mso-position-vertical-relative:paragraph;z-index:-14950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59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AAAAA"/>
                      <w:spacing w:val="0"/>
                      <w:w w:val="18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4"/>
          <w:szCs w:val="34"/>
          <w:color w:val="AAAAAA"/>
          <w:spacing w:val="-31"/>
          <w:w w:val="51"/>
          <w:position w:val="-11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808080"/>
          <w:spacing w:val="-39"/>
          <w:w w:val="49"/>
          <w:position w:val="5"/>
        </w:rPr>
        <w:t>.</w:t>
      </w:r>
      <w:r>
        <w:rPr>
          <w:rFonts w:ascii="Arial" w:hAnsi="Arial" w:cs="Arial" w:eastAsia="Arial"/>
          <w:sz w:val="34"/>
          <w:szCs w:val="34"/>
          <w:color w:val="AAAAAA"/>
          <w:spacing w:val="-39"/>
          <w:w w:val="51"/>
          <w:position w:val="-11"/>
        </w:rPr>
      </w:r>
      <w:r>
        <w:rPr>
          <w:rFonts w:ascii="Arial" w:hAnsi="Arial" w:cs="Arial" w:eastAsia="Arial"/>
          <w:sz w:val="34"/>
          <w:szCs w:val="34"/>
          <w:color w:val="AAAAAA"/>
          <w:spacing w:val="-34"/>
          <w:w w:val="51"/>
          <w:emboss/>
          <w:position w:val="-11"/>
        </w:rPr>
        <w:t>.</w:t>
      </w:r>
      <w:r>
        <w:rPr>
          <w:rFonts w:ascii="Arial" w:hAnsi="Arial" w:cs="Arial" w:eastAsia="Arial"/>
          <w:sz w:val="34"/>
          <w:szCs w:val="34"/>
          <w:color w:val="AAAAAA"/>
          <w:spacing w:val="-34"/>
          <w:w w:val="51"/>
          <w:emboss/>
          <w:position w:val="-11"/>
        </w:rPr>
      </w:r>
      <w:r>
        <w:rPr>
          <w:rFonts w:ascii="Arial" w:hAnsi="Arial" w:cs="Arial" w:eastAsia="Arial"/>
          <w:sz w:val="34"/>
          <w:szCs w:val="34"/>
          <w:color w:val="AAAAAA"/>
          <w:spacing w:val="-34"/>
          <w:w w:val="51"/>
          <w:position w:val="-11"/>
        </w:rPr>
      </w:r>
      <w:r>
        <w:rPr>
          <w:rFonts w:ascii="Arial" w:hAnsi="Arial" w:cs="Arial" w:eastAsia="Arial"/>
          <w:sz w:val="34"/>
          <w:szCs w:val="34"/>
          <w:color w:val="AAAAAA"/>
          <w:spacing w:val="-34"/>
          <w:w w:val="51"/>
          <w:position w:val="-11"/>
        </w:rPr>
      </w:r>
      <w:r>
        <w:rPr>
          <w:rFonts w:ascii="Times New Roman" w:hAnsi="Times New Roman" w:cs="Times New Roman" w:eastAsia="Times New Roman"/>
          <w:sz w:val="38"/>
          <w:szCs w:val="38"/>
          <w:color w:val="808080"/>
          <w:spacing w:val="-54"/>
          <w:w w:val="49"/>
          <w:position w:val="5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-18"/>
          <w:w w:val="51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BCBCBC"/>
          <w:spacing w:val="-46"/>
          <w:w w:val="90"/>
          <w:position w:val="-3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-46"/>
          <w:w w:val="51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0"/>
          <w:w w:val="51"/>
          <w:emboss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0"/>
          <w:w w:val="51"/>
          <w:emboss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0"/>
          <w:w w:val="51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0"/>
          <w:w w:val="51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32" w:right="-94"/>
        <w:jc w:val="left"/>
        <w:tabs>
          <w:tab w:pos="204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6"/>
          <w:szCs w:val="26"/>
          <w:color w:val="BCBCBC"/>
          <w:spacing w:val="0"/>
          <w:w w:val="66"/>
          <w:position w:val="7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9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AAAAAA"/>
          <w:spacing w:val="-35"/>
          <w:w w:val="89"/>
          <w:b/>
          <w:bCs/>
          <w:position w:val="-2"/>
        </w:rPr>
        <w:t>:</w:t>
      </w:r>
      <w:r>
        <w:rPr>
          <w:rFonts w:ascii="Arial" w:hAnsi="Arial" w:cs="Arial" w:eastAsia="Arial"/>
          <w:sz w:val="27"/>
          <w:szCs w:val="27"/>
          <w:color w:val="808080"/>
          <w:spacing w:val="-15"/>
          <w:w w:val="58"/>
          <w:b/>
          <w:bCs/>
          <w:position w:val="-2"/>
        </w:rPr>
        <w:t>,</w:t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50"/>
          <w:b/>
          <w:bCs/>
          <w:position w:val="-2"/>
        </w:rPr>
        <w:t>.</w:t>
      </w:r>
      <w:r>
        <w:rPr>
          <w:rFonts w:ascii="Arial" w:hAnsi="Arial" w:cs="Arial" w:eastAsia="Arial"/>
          <w:sz w:val="27"/>
          <w:szCs w:val="27"/>
          <w:color w:val="646464"/>
          <w:spacing w:val="-16"/>
          <w:w w:val="50"/>
          <w:b/>
          <w:bCs/>
          <w:position w:val="-2"/>
        </w:rPr>
        <w:t>.</w:t>
      </w:r>
      <w:r>
        <w:rPr>
          <w:rFonts w:ascii="Arial" w:hAnsi="Arial" w:cs="Arial" w:eastAsia="Arial"/>
          <w:sz w:val="27"/>
          <w:szCs w:val="27"/>
          <w:color w:val="A3AAD1"/>
          <w:spacing w:val="0"/>
          <w:w w:val="34"/>
          <w:b/>
          <w:bCs/>
          <w:position w:val="-2"/>
        </w:rPr>
        <w:t>,</w:t>
      </w:r>
      <w:r>
        <w:rPr>
          <w:rFonts w:ascii="Arial" w:hAnsi="Arial" w:cs="Arial" w:eastAsia="Arial"/>
          <w:sz w:val="27"/>
          <w:szCs w:val="27"/>
          <w:color w:val="A3AAD1"/>
          <w:spacing w:val="-55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B5BAA"/>
          <w:spacing w:val="0"/>
          <w:w w:val="223"/>
          <w:b/>
          <w:bCs/>
          <w:position w:val="-2"/>
        </w:rPr>
        <w:t>_F</w:t>
      </w:r>
      <w:r>
        <w:rPr>
          <w:rFonts w:ascii="Arial" w:hAnsi="Arial" w:cs="Arial" w:eastAsia="Arial"/>
          <w:sz w:val="27"/>
          <w:szCs w:val="27"/>
          <w:color w:val="185BF0"/>
          <w:spacing w:val="-17"/>
          <w:w w:val="114"/>
          <w:b/>
          <w:bCs/>
          <w:position w:val="-2"/>
        </w:rPr>
        <w:t>i</w:t>
      </w:r>
      <w:r>
        <w:rPr>
          <w:rFonts w:ascii="Arial" w:hAnsi="Arial" w:cs="Arial" w:eastAsia="Arial"/>
          <w:sz w:val="27"/>
          <w:szCs w:val="27"/>
          <w:color w:val="2864CF"/>
          <w:spacing w:val="0"/>
          <w:w w:val="78"/>
          <w:b/>
          <w:bCs/>
          <w:position w:val="-2"/>
        </w:rPr>
        <w:t>NALBAY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27" w:right="-73"/>
        <w:jc w:val="left"/>
        <w:tabs>
          <w:tab w:pos="3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A3AAD1"/>
          <w:spacing w:val="0"/>
          <w:w w:val="65"/>
          <w:position w:val="1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A3AAD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3AAD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628AEF"/>
          <w:spacing w:val="0"/>
          <w:w w:val="65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628AEF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991C4"/>
          <w:spacing w:val="-4"/>
          <w:w w:val="69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A3AAD1"/>
          <w:spacing w:val="0"/>
          <w:w w:val="69"/>
          <w:position w:val="1"/>
        </w:rPr>
        <w:t>t:</w:t>
      </w:r>
      <w:r>
        <w:rPr>
          <w:rFonts w:ascii="Times New Roman" w:hAnsi="Times New Roman" w:cs="Times New Roman" w:eastAsia="Times New Roman"/>
          <w:sz w:val="22"/>
          <w:szCs w:val="22"/>
          <w:color w:val="A3AAD1"/>
          <w:spacing w:val="0"/>
          <w:w w:val="69"/>
          <w:position w:val="1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A3AAD1"/>
          <w:spacing w:val="29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3AAD1"/>
          <w:spacing w:val="0"/>
          <w:w w:val="69"/>
          <w:position w:val="1"/>
        </w:rPr>
        <w:t>.,</w:t>
      </w:r>
      <w:r>
        <w:rPr>
          <w:rFonts w:ascii="Times New Roman" w:hAnsi="Times New Roman" w:cs="Times New Roman" w:eastAsia="Times New Roman"/>
          <w:sz w:val="22"/>
          <w:szCs w:val="22"/>
          <w:color w:val="A3AAD1"/>
          <w:spacing w:val="6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3AAD1"/>
          <w:spacing w:val="0"/>
          <w:w w:val="147"/>
          <w:position w:val="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A3AAD1"/>
          <w:spacing w:val="-42"/>
          <w:w w:val="147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759AF2"/>
          <w:spacing w:val="0"/>
          <w:w w:val="77"/>
          <w:position w:val="1"/>
        </w:rPr>
        <w:t>Kuzc-ı</w:t>
      </w:r>
      <w:r>
        <w:rPr>
          <w:rFonts w:ascii="Arial" w:hAnsi="Arial" w:cs="Arial" w:eastAsia="Arial"/>
          <w:sz w:val="20"/>
          <w:szCs w:val="20"/>
          <w:color w:val="759AF2"/>
          <w:spacing w:val="0"/>
          <w:w w:val="77"/>
          <w:position w:val="1"/>
        </w:rPr>
        <w:t>y</w:t>
      </w:r>
      <w:r>
        <w:rPr>
          <w:rFonts w:ascii="Arial" w:hAnsi="Arial" w:cs="Arial" w:eastAsia="Arial"/>
          <w:sz w:val="20"/>
          <w:szCs w:val="20"/>
          <w:color w:val="759AF2"/>
          <w:spacing w:val="11"/>
          <w:w w:val="77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185BF0"/>
          <w:spacing w:val="0"/>
          <w:w w:val="106"/>
          <w:position w:val="1"/>
        </w:rPr>
        <w:t>Bölge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2" w:lineRule="exact"/>
        <w:ind w:right="-20"/>
        <w:jc w:val="left"/>
        <w:tabs>
          <w:tab w:pos="354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4"/>
        </w:rPr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95"/>
          <w:position w:val="-2"/>
        </w:rPr>
        <w:t>11</w:t>
      </w:r>
      <w:r>
        <w:rPr>
          <w:rFonts w:ascii="Arial" w:hAnsi="Arial" w:cs="Arial" w:eastAsia="Arial"/>
          <w:sz w:val="28"/>
          <w:szCs w:val="28"/>
          <w:color w:val="313131"/>
          <w:spacing w:val="-39"/>
          <w:w w:val="100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65"/>
          <w:position w:val="-2"/>
        </w:rPr>
        <w:t>Ma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65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65"/>
          <w:position w:val="-2"/>
        </w:rPr>
        <w:t>ı</w:t>
      </w:r>
      <w:r>
        <w:rPr>
          <w:rFonts w:ascii="Arial" w:hAnsi="Arial" w:cs="Arial" w:eastAsia="Arial"/>
          <w:sz w:val="28"/>
          <w:szCs w:val="28"/>
          <w:color w:val="313131"/>
          <w:spacing w:val="-1"/>
          <w:w w:val="65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65"/>
          <w:position w:val="-2"/>
        </w:rPr>
        <w:t>JpJ7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0" w:lineRule="exact"/>
        <w:ind w:left="34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95.121979pt;margin-top:12.906404pt;width:.1pt;height:10.473369pt;mso-position-horizontal-relative:page;mso-position-vertical-relative:paragraph;z-index:-14953" coordorigin="5902,258" coordsize="2,209">
            <v:shape style="position:absolute;left:5902;top:258;width:2;height:209" coordorigin="5902,258" coordsize="0,209" path="m5902,468l5902,258e" filled="f" stroked="t" strokeweight="1.888025pt" strokecolor="#3B44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6"/>
          <w:position w:val="-4"/>
        </w:rPr>
        <w:t>ltfaiycBi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60"/>
          <w:cols w:num="3" w:equalWidth="0">
            <w:col w:w="2130" w:space="117"/>
            <w:col w:w="1990" w:space="786"/>
            <w:col w:w="6277"/>
          </w:cols>
        </w:sectPr>
      </w:pPr>
      <w:rPr/>
    </w:p>
    <w:p>
      <w:pPr>
        <w:spacing w:before="0" w:after="0" w:line="214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472B1"/>
          <w:spacing w:val="0"/>
          <w:w w:val="100"/>
        </w:rPr>
        <w:t>2.Poö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16" w:lineRule="atLeast"/>
        <w:ind w:right="69"/>
        <w:jc w:val="righ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BCBCBC"/>
          <w:spacing w:val="0"/>
          <w:w w:val="147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0" w:after="0" w:line="240" w:lineRule="auto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472B1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5472B1"/>
          <w:spacing w:val="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85BF0"/>
          <w:spacing w:val="0"/>
          <w:w w:val="100"/>
        </w:rPr>
        <w:t>Grupla</w:t>
      </w:r>
      <w:r>
        <w:rPr>
          <w:rFonts w:ascii="Arial" w:hAnsi="Arial" w:cs="Arial" w:eastAsia="Arial"/>
          <w:sz w:val="18"/>
          <w:szCs w:val="18"/>
          <w:color w:val="185BF0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185BF0"/>
          <w:spacing w:val="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338EF"/>
          <w:spacing w:val="0"/>
          <w:w w:val="102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68" w:lineRule="exact"/>
        <w:ind w:left="411" w:right="-20"/>
        <w:jc w:val="left"/>
        <w:rPr>
          <w:rFonts w:ascii="Arial" w:hAnsi="Arial" w:cs="Arial" w:eastAsia="Arial"/>
          <w:sz w:val="79"/>
          <w:szCs w:val="7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9.465515pt;margin-top:3.410182pt;width:65.216124pt;height:14pt;mso-position-horizontal-relative:page;mso-position-vertical-relative:paragraph;z-index:-14948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840" w:val="left"/>
                    </w:tabs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16239C"/>
                      <w:spacing w:val="0"/>
                      <w:w w:val="357"/>
                      <w:i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16239C"/>
                      <w:spacing w:val="-147"/>
                      <w:w w:val="357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46464"/>
                      <w:spacing w:val="0"/>
                      <w:w w:val="155"/>
                      <w:i/>
                    </w:rPr>
                    <w:t>··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46464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46464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46464"/>
                      <w:spacing w:val="0"/>
                      <w:w w:val="100"/>
                    </w:rPr>
                    <w:t>x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46464"/>
                      <w:spacing w:val="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46464"/>
                      <w:spacing w:val="0"/>
                      <w:w w:val="101"/>
                    </w:rPr>
                    <w:t>-y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9"/>
          <w:szCs w:val="79"/>
          <w:color w:val="646464"/>
          <w:w w:val="69"/>
          <w:position w:val="-61"/>
        </w:rPr>
        <w:t>:</w:t>
      </w:r>
      <w:r>
        <w:rPr>
          <w:rFonts w:ascii="Arial" w:hAnsi="Arial" w:cs="Arial" w:eastAsia="Arial"/>
          <w:sz w:val="79"/>
          <w:szCs w:val="79"/>
          <w:color w:val="646464"/>
          <w:w w:val="70"/>
          <w:position w:val="-61"/>
        </w:rPr>
        <w:t>(</w:t>
      </w:r>
      <w:r>
        <w:rPr>
          <w:rFonts w:ascii="Arial" w:hAnsi="Arial" w:cs="Arial" w:eastAsia="Arial"/>
          <w:sz w:val="79"/>
          <w:szCs w:val="79"/>
          <w:color w:val="646464"/>
          <w:w w:val="69"/>
          <w:position w:val="-61"/>
        </w:rPr>
        <w:t>f</w:t>
      </w:r>
      <w:r>
        <w:rPr>
          <w:rFonts w:ascii="Arial" w:hAnsi="Arial" w:cs="Arial" w:eastAsia="Arial"/>
          <w:sz w:val="79"/>
          <w:szCs w:val="79"/>
          <w:color w:val="646464"/>
          <w:spacing w:val="-27"/>
          <w:w w:val="69"/>
          <w:position w:val="-61"/>
        </w:rPr>
        <w:t>t</w:t>
      </w:r>
      <w:r>
        <w:rPr>
          <w:rFonts w:ascii="Arial" w:hAnsi="Arial" w:cs="Arial" w:eastAsia="Arial"/>
          <w:sz w:val="79"/>
          <w:szCs w:val="79"/>
          <w:color w:val="808080"/>
          <w:spacing w:val="0"/>
          <w:w w:val="45"/>
          <w:position w:val="-61"/>
        </w:rPr>
        <w:t>'•</w:t>
      </w:r>
      <w:r>
        <w:rPr>
          <w:rFonts w:ascii="Arial" w:hAnsi="Arial" w:cs="Arial" w:eastAsia="Arial"/>
          <w:sz w:val="79"/>
          <w:szCs w:val="7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60"/>
          <w:cols w:num="3" w:equalWidth="0">
            <w:col w:w="3028" w:space="55"/>
            <w:col w:w="1259" w:space="3587"/>
            <w:col w:w="3371"/>
          </w:cols>
        </w:sectPr>
      </w:pPr>
      <w:rPr/>
    </w:p>
    <w:p>
      <w:pPr>
        <w:spacing w:before="0" w:after="0" w:line="568" w:lineRule="atLeast"/>
        <w:ind w:left="2765" w:right="3415"/>
        <w:jc w:val="center"/>
        <w:rPr>
          <w:rFonts w:ascii="Arial" w:hAnsi="Arial" w:cs="Arial" w:eastAsia="Arial"/>
          <w:sz w:val="5"/>
          <w:szCs w:val="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2.995407pt;margin-top:-3.449986pt;width:84.375813pt;height:28.5pt;mso-position-horizontal-relative:page;mso-position-vertical-relative:paragraph;z-index:-14947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tabs>
                      <w:tab w:pos="142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484F8A"/>
                      <w:spacing w:val="0"/>
                      <w:w w:val="53"/>
                    </w:rPr>
                    <w:t>---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484F8A"/>
                      <w:spacing w:val="33"/>
                      <w:w w:val="53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13131"/>
                      <w:spacing w:val="0"/>
                      <w:w w:val="100"/>
                      <w:position w:val="22"/>
                    </w:rPr>
                    <w:t>Ülı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13131"/>
                      <w:spacing w:val="0"/>
                      <w:w w:val="100"/>
                      <w:position w:val="22"/>
                    </w:rPr>
                    <w:t>   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13131"/>
                      <w:spacing w:val="15"/>
                      <w:w w:val="100"/>
                      <w:position w:val="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B4B4B"/>
                      <w:spacing w:val="0"/>
                      <w:w w:val="62"/>
                      <w:position w:val="22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B4B4B"/>
                      <w:spacing w:val="15"/>
                      <w:w w:val="62"/>
                      <w:position w:val="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13131"/>
                      <w:spacing w:val="0"/>
                      <w:w w:val="100"/>
                      <w:position w:val="22"/>
                    </w:rPr>
                    <w:t>ö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13131"/>
                      <w:spacing w:val="-35"/>
                      <w:w w:val="100"/>
                      <w:position w:val="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13131"/>
                      <w:spacing w:val="0"/>
                      <w:w w:val="100"/>
                      <w:position w:val="2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13131"/>
                      <w:spacing w:val="0"/>
                      <w:w w:val="100"/>
                      <w:position w:val="2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  <w:position w:val="23"/>
                    </w:rPr>
                    <w:t>RK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"/>
          <w:szCs w:val="5"/>
          <w:color w:val="646464"/>
          <w:w w:val="118"/>
          <w:i/>
        </w:rPr>
        <w:t>.</w:t>
      </w:r>
      <w:r>
        <w:rPr>
          <w:rFonts w:ascii="Arial" w:hAnsi="Arial" w:cs="Arial" w:eastAsia="Arial"/>
          <w:sz w:val="5"/>
          <w:szCs w:val="5"/>
          <w:color w:val="313131"/>
          <w:w w:val="236"/>
          <w:i/>
        </w:rPr>
      </w:r>
      <w:r>
        <w:rPr>
          <w:rFonts w:ascii="Arial" w:hAnsi="Arial" w:cs="Arial" w:eastAsia="Arial"/>
          <w:sz w:val="5"/>
          <w:szCs w:val="5"/>
          <w:color w:val="313131"/>
          <w:w w:val="236"/>
          <w:emboss/>
          <w:i/>
        </w:rPr>
        <w:t>.</w:t>
      </w:r>
      <w:r>
        <w:rPr>
          <w:rFonts w:ascii="Arial" w:hAnsi="Arial" w:cs="Arial" w:eastAsia="Arial"/>
          <w:sz w:val="5"/>
          <w:szCs w:val="5"/>
          <w:color w:val="313131"/>
          <w:w w:val="236"/>
          <w:emboss/>
          <w:i/>
        </w:rPr>
      </w:r>
      <w:r>
        <w:rPr>
          <w:rFonts w:ascii="Arial" w:hAnsi="Arial" w:cs="Arial" w:eastAsia="Arial"/>
          <w:sz w:val="5"/>
          <w:szCs w:val="5"/>
          <w:color w:val="313131"/>
          <w:w w:val="236"/>
          <w:i/>
        </w:rPr>
      </w:r>
      <w:r>
        <w:rPr>
          <w:rFonts w:ascii="Arial" w:hAnsi="Arial" w:cs="Arial" w:eastAsia="Arial"/>
          <w:sz w:val="5"/>
          <w:szCs w:val="5"/>
          <w:color w:val="313131"/>
          <w:spacing w:val="-9"/>
          <w:w w:val="236"/>
          <w:i/>
        </w:rPr>
        <w:t>.</w:t>
      </w:r>
      <w:r>
        <w:rPr>
          <w:rFonts w:ascii="Arial" w:hAnsi="Arial" w:cs="Arial" w:eastAsia="Arial"/>
          <w:sz w:val="5"/>
          <w:szCs w:val="5"/>
          <w:color w:val="808080"/>
          <w:spacing w:val="0"/>
          <w:w w:val="83"/>
          <w:i/>
        </w:rPr>
        <w:t>!&gt;</w:t>
      </w:r>
      <w:r>
        <w:rPr>
          <w:rFonts w:ascii="Arial" w:hAnsi="Arial" w:cs="Arial" w:eastAsia="Arial"/>
          <w:sz w:val="5"/>
          <w:szCs w:val="5"/>
          <w:color w:val="808080"/>
          <w:spacing w:val="0"/>
          <w:w w:val="100"/>
          <w:i/>
        </w:rPr>
        <w:t>    </w:t>
      </w:r>
      <w:r>
        <w:rPr>
          <w:rFonts w:ascii="Arial" w:hAnsi="Arial" w:cs="Arial" w:eastAsia="Arial"/>
          <w:sz w:val="5"/>
          <w:szCs w:val="5"/>
          <w:color w:val="808080"/>
          <w:spacing w:val="-4"/>
          <w:w w:val="100"/>
          <w:i/>
        </w:rPr>
        <w:t> </w:t>
      </w:r>
      <w:r>
        <w:rPr>
          <w:rFonts w:ascii="Arial" w:hAnsi="Arial" w:cs="Arial" w:eastAsia="Arial"/>
          <w:sz w:val="5"/>
          <w:szCs w:val="5"/>
          <w:color w:val="AAAAAA"/>
          <w:spacing w:val="0"/>
          <w:w w:val="466"/>
          <w:i/>
        </w:rPr>
        <w:t>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0" w:after="0" w:line="59" w:lineRule="exact"/>
        <w:ind w:left="2721" w:right="3398"/>
        <w:jc w:val="center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808080"/>
          <w:spacing w:val="0"/>
          <w:w w:val="100"/>
          <w:position w:val="1"/>
        </w:rPr>
        <w:t>,...,.</w:t>
      </w:r>
      <w:r>
        <w:rPr>
          <w:rFonts w:ascii="Times New Roman" w:hAnsi="Times New Roman" w:cs="Times New Roman" w:eastAsia="Times New Roman"/>
          <w:sz w:val="8"/>
          <w:szCs w:val="8"/>
          <w:color w:val="808080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808080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0"/>
          <w:w w:val="110"/>
          <w:i/>
          <w:position w:val="1"/>
        </w:rPr>
        <w:t>{1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2912" w:right="-20"/>
        <w:jc w:val="left"/>
        <w:tabs>
          <w:tab w:pos="538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808080"/>
          <w:spacing w:val="-50"/>
          <w:w w:val="100"/>
          <w:position w:val="6"/>
        </w:rPr>
        <w:t>·</w:t>
      </w:r>
      <w:r>
        <w:rPr>
          <w:rFonts w:ascii="Arial" w:hAnsi="Arial" w:cs="Arial" w:eastAsia="Arial"/>
          <w:sz w:val="22"/>
          <w:szCs w:val="22"/>
          <w:color w:val="BCBCBC"/>
          <w:spacing w:val="0"/>
          <w:w w:val="100"/>
          <w:position w:val="6"/>
        </w:rPr>
        <w:t>.</w:t>
      </w:r>
      <w:r>
        <w:rPr>
          <w:rFonts w:ascii="Arial" w:hAnsi="Arial" w:cs="Arial" w:eastAsia="Arial"/>
          <w:sz w:val="22"/>
          <w:szCs w:val="22"/>
          <w:color w:val="BCBCBC"/>
          <w:spacing w:val="-52"/>
          <w:w w:val="100"/>
          <w:position w:val="6"/>
        </w:rPr>
        <w:t> </w:t>
      </w:r>
      <w:r>
        <w:rPr>
          <w:rFonts w:ascii="Arial" w:hAnsi="Arial" w:cs="Arial" w:eastAsia="Arial"/>
          <w:sz w:val="22"/>
          <w:szCs w:val="22"/>
          <w:color w:val="BCBCBC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2"/>
          <w:szCs w:val="22"/>
          <w:color w:val="BCBCBC"/>
          <w:spacing w:val="0"/>
          <w:w w:val="100"/>
          <w:position w:val="6"/>
        </w:rPr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44"/>
          <w:position w:val="-2"/>
        </w:rPr>
        <w:t>it.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1" w:lineRule="atLeast"/>
        <w:ind w:right="-20"/>
        <w:jc w:val="left"/>
        <w:tabs>
          <w:tab w:pos="112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2B2F67"/>
          <w:spacing w:val="0"/>
          <w:w w:val="51"/>
        </w:rPr>
        <w:t>.</w:t>
      </w:r>
      <w:r>
        <w:rPr>
          <w:rFonts w:ascii="Arial" w:hAnsi="Arial" w:cs="Arial" w:eastAsia="Arial"/>
          <w:sz w:val="9"/>
          <w:szCs w:val="9"/>
          <w:color w:val="2B2F67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2B2F67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AAAAAA"/>
          <w:spacing w:val="0"/>
          <w:w w:val="69"/>
        </w:rPr>
        <w:t>.</w:t>
      </w:r>
      <w:r>
        <w:rPr>
          <w:rFonts w:ascii="Arial" w:hAnsi="Arial" w:cs="Arial" w:eastAsia="Arial"/>
          <w:sz w:val="27"/>
          <w:szCs w:val="27"/>
          <w:color w:val="AAAAAA"/>
          <w:spacing w:val="18"/>
          <w:w w:val="69"/>
        </w:rPr>
        <w:t> </w:t>
      </w:r>
      <w:r>
        <w:rPr>
          <w:rFonts w:ascii="Arial" w:hAnsi="Arial" w:cs="Arial" w:eastAsia="Arial"/>
          <w:sz w:val="27"/>
          <w:szCs w:val="27"/>
          <w:color w:val="808080"/>
          <w:spacing w:val="0"/>
          <w:w w:val="69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54" w:lineRule="exact"/>
        <w:ind w:left="222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002991pt;margin-top:7.347085pt;width:19.370311pt;height:9.5pt;mso-position-horizontal-relative:page;mso-position-vertical-relative:paragraph;z-index:-14946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46464"/>
                      <w:w w:val="102"/>
                    </w:rPr>
                    <w:t>Sub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46464"/>
                      <w:w w:val="10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3.219055pt;margin-top:13.68998pt;width:3.97824pt;height:16pt;mso-position-horizontal-relative:page;mso-position-vertical-relative:paragraph;z-index:-14945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646464"/>
                      <w:spacing w:val="0"/>
                      <w:w w:val="112"/>
                      <w:i/>
                    </w:rPr>
                    <w:t>l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71"/>
          <w:position w:val="-1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9"/>
          <w:position w:val="-1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9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5"/>
          <w:w w:val="100"/>
          <w:position w:val="-18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00"/>
          <w:position w:val="-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00"/>
          <w:position w:val="-1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12"/>
          <w:w w:val="100"/>
          <w:position w:val="-18"/>
        </w:rPr>
        <w:t> 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00"/>
          <w:position w:val="-6"/>
        </w:rPr>
        <w:t>Y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646464"/>
          <w:spacing w:val="25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00"/>
          <w:position w:val="-6"/>
        </w:rPr>
        <w:t>gın</w:t>
      </w:r>
      <w:r>
        <w:rPr>
          <w:rFonts w:ascii="Arial" w:hAnsi="Arial" w:cs="Arial" w:eastAsia="Arial"/>
          <w:sz w:val="18"/>
          <w:szCs w:val="18"/>
          <w:color w:val="646464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80"/>
          <w:position w:val="-6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79"/>
          <w:position w:val="-6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2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00"/>
          <w:position w:val="-6"/>
        </w:rPr>
        <w:t>Aci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60"/>
          <w:cols w:num="2" w:equalWidth="0">
            <w:col w:w="6488" w:space="2036"/>
            <w:col w:w="2776"/>
          </w:cols>
        </w:sectPr>
      </w:pPr>
      <w:rPr/>
    </w:p>
    <w:p>
      <w:pPr>
        <w:spacing w:before="0" w:after="0" w:line="18" w:lineRule="atLeast"/>
        <w:ind w:left="2147" w:right="-193"/>
        <w:jc w:val="left"/>
        <w:tabs>
          <w:tab w:pos="3100" w:val="left"/>
          <w:tab w:pos="386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102"/>
          <w:szCs w:val="102"/>
          <w:color w:val="4B4B4B"/>
          <w:spacing w:val="0"/>
          <w:w w:val="10"/>
        </w:rPr>
        <w:t>ı</w:t>
      </w:r>
      <w:r>
        <w:rPr>
          <w:rFonts w:ascii="Arial" w:hAnsi="Arial" w:cs="Arial" w:eastAsia="Arial"/>
          <w:sz w:val="102"/>
          <w:szCs w:val="102"/>
          <w:color w:val="4B4B4B"/>
          <w:spacing w:val="0"/>
          <w:w w:val="10"/>
        </w:rPr>
        <w:t>     </w:t>
      </w:r>
      <w:r>
        <w:rPr>
          <w:rFonts w:ascii="Arial" w:hAnsi="Arial" w:cs="Arial" w:eastAsia="Arial"/>
          <w:sz w:val="102"/>
          <w:szCs w:val="102"/>
          <w:color w:val="4B4B4B"/>
          <w:spacing w:val="25"/>
          <w:w w:val="10"/>
        </w:rPr>
        <w:t> </w:t>
      </w:r>
      <w:r>
        <w:rPr>
          <w:rFonts w:ascii="Arial" w:hAnsi="Arial" w:cs="Arial" w:eastAsia="Arial"/>
          <w:sz w:val="40"/>
          <w:szCs w:val="40"/>
          <w:color w:val="2F3B87"/>
          <w:spacing w:val="0"/>
          <w:w w:val="356"/>
          <w:position w:val="-6"/>
        </w:rPr>
        <w:t>-</w:t>
      </w:r>
      <w:r>
        <w:rPr>
          <w:rFonts w:ascii="Arial" w:hAnsi="Arial" w:cs="Arial" w:eastAsia="Arial"/>
          <w:sz w:val="40"/>
          <w:szCs w:val="40"/>
          <w:color w:val="2F3B87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0"/>
          <w:szCs w:val="40"/>
          <w:color w:val="2F3B87"/>
          <w:spacing w:val="0"/>
          <w:w w:val="100"/>
          <w:position w:val="-6"/>
        </w:rPr>
      </w:r>
      <w:r>
        <w:rPr>
          <w:rFonts w:ascii="Arial" w:hAnsi="Arial" w:cs="Arial" w:eastAsia="Arial"/>
          <w:sz w:val="102"/>
          <w:szCs w:val="102"/>
          <w:color w:val="2B2F67"/>
          <w:spacing w:val="18"/>
          <w:w w:val="34"/>
          <w:position w:val="0"/>
        </w:rPr>
        <w:t>-</w:t>
      </w:r>
      <w:r>
        <w:rPr>
          <w:rFonts w:ascii="Arial" w:hAnsi="Arial" w:cs="Arial" w:eastAsia="Arial"/>
          <w:sz w:val="40"/>
          <w:szCs w:val="40"/>
          <w:color w:val="2F3B87"/>
          <w:spacing w:val="0"/>
          <w:w w:val="354"/>
          <w:position w:val="-6"/>
        </w:rPr>
        <w:t>,</w:t>
      </w:r>
      <w:r>
        <w:rPr>
          <w:rFonts w:ascii="Arial" w:hAnsi="Arial" w:cs="Arial" w:eastAsia="Arial"/>
          <w:sz w:val="40"/>
          <w:szCs w:val="40"/>
          <w:color w:val="2F3B87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0"/>
          <w:szCs w:val="40"/>
          <w:color w:val="2F3B87"/>
          <w:spacing w:val="0"/>
          <w:w w:val="100"/>
          <w:position w:val="-6"/>
        </w:rPr>
      </w:r>
      <w:r>
        <w:rPr>
          <w:rFonts w:ascii="Arial" w:hAnsi="Arial" w:cs="Arial" w:eastAsia="Arial"/>
          <w:sz w:val="29"/>
          <w:szCs w:val="29"/>
          <w:color w:val="2F3B87"/>
          <w:spacing w:val="0"/>
          <w:w w:val="104"/>
          <w:i/>
          <w:position w:val="0"/>
        </w:rPr>
        <w:t>J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57" w:lineRule="atLeast"/>
        <w:ind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AAAAAA"/>
          <w:spacing w:val="-12"/>
          <w:w w:val="104"/>
        </w:rPr>
        <w:t>-</w:t>
      </w:r>
      <w:r>
        <w:rPr>
          <w:rFonts w:ascii="Arial" w:hAnsi="Arial" w:cs="Arial" w:eastAsia="Arial"/>
          <w:sz w:val="15"/>
          <w:szCs w:val="15"/>
          <w:color w:val="646464"/>
          <w:spacing w:val="0"/>
          <w:w w:val="68"/>
        </w:rPr>
        <w:t>"'</w:t>
      </w:r>
      <w:r>
        <w:rPr>
          <w:rFonts w:ascii="Arial" w:hAnsi="Arial" w:cs="Arial" w:eastAsia="Arial"/>
          <w:sz w:val="15"/>
          <w:szCs w:val="15"/>
          <w:color w:val="646464"/>
          <w:spacing w:val="0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646464"/>
          <w:spacing w:val="15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64"/>
          <w:i/>
        </w:rPr>
        <w:t>,</w:t>
      </w:r>
      <w:r>
        <w:rPr>
          <w:rFonts w:ascii="Arial" w:hAnsi="Arial" w:cs="Arial" w:eastAsia="Arial"/>
          <w:sz w:val="15"/>
          <w:szCs w:val="15"/>
          <w:color w:val="313131"/>
          <w:spacing w:val="-35"/>
          <w:w w:val="64"/>
          <w:i/>
        </w:rPr>
        <w:t>.</w:t>
      </w:r>
      <w:r>
        <w:rPr>
          <w:rFonts w:ascii="Arial" w:hAnsi="Arial" w:cs="Arial" w:eastAsia="Arial"/>
          <w:sz w:val="15"/>
          <w:szCs w:val="15"/>
          <w:color w:val="808080"/>
          <w:spacing w:val="0"/>
          <w:w w:val="64"/>
          <w:i/>
        </w:rPr>
        <w:t>;r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96" w:lineRule="exac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CBCBC"/>
          <w:w w:val="110"/>
          <w:position w:val="-2"/>
        </w:rPr>
        <w:t>t</w:t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-4"/>
          <w:w w:val="111"/>
          <w:position w:val="-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0"/>
          <w:w w:val="238"/>
          <w:position w:val="-2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595" w:lineRule="atLeas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AAAAAA"/>
          <w:spacing w:val="0"/>
          <w:w w:val="125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47" w:lineRule="exact"/>
        <w:ind w:left="5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13131"/>
          <w:w w:val="119"/>
          <w:position w:val="3"/>
        </w:rPr>
        <w:t>Mü2ü</w:t>
      </w:r>
      <w:r>
        <w:rPr>
          <w:rFonts w:ascii="Arial" w:hAnsi="Arial" w:cs="Arial" w:eastAsia="Arial"/>
          <w:sz w:val="18"/>
          <w:szCs w:val="18"/>
          <w:color w:val="AAAAAA"/>
          <w:w w:val="19"/>
          <w:position w:val="3"/>
        </w:rPr>
        <w:t>-</w:t>
      </w:r>
      <w:r>
        <w:rPr>
          <w:rFonts w:ascii="Arial" w:hAnsi="Arial" w:cs="Arial" w:eastAsia="Arial"/>
          <w:sz w:val="18"/>
          <w:szCs w:val="18"/>
          <w:color w:val="00000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99" w:lineRule="atLeas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0"/>
          <w:w w:val="175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4"/>
          <w:w w:val="17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-9"/>
          <w:w w:val="96"/>
        </w:rPr>
        <w:t>•</w:t>
      </w:r>
      <w:r>
        <w:rPr>
          <w:rFonts w:ascii="Arial" w:hAnsi="Arial" w:cs="Arial" w:eastAsia="Arial"/>
          <w:sz w:val="9"/>
          <w:szCs w:val="9"/>
          <w:color w:val="4B4B4B"/>
          <w:spacing w:val="0"/>
          <w:w w:val="51"/>
        </w:rPr>
        <w:t>ı-.</w:t>
      </w:r>
      <w:r>
        <w:rPr>
          <w:rFonts w:ascii="Arial" w:hAnsi="Arial" w:cs="Arial" w:eastAsia="Arial"/>
          <w:sz w:val="9"/>
          <w:szCs w:val="9"/>
          <w:color w:val="4B4B4B"/>
          <w:spacing w:val="0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4B4B4B"/>
          <w:spacing w:val="-12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AAAAAA"/>
          <w:spacing w:val="0"/>
          <w:w w:val="106"/>
        </w:rPr>
        <w:t>•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60"/>
          <w:cols w:num="4" w:equalWidth="0">
            <w:col w:w="4017" w:space="4545"/>
            <w:col w:w="283" w:space="189"/>
            <w:col w:w="227" w:space="197"/>
            <w:col w:w="1842"/>
          </w:cols>
        </w:sectPr>
      </w:pPr>
      <w:rPr/>
    </w:p>
    <w:p>
      <w:pPr>
        <w:spacing w:before="0" w:after="0" w:line="866" w:lineRule="atLeast"/>
        <w:ind w:right="972"/>
        <w:jc w:val="right"/>
        <w:tabs>
          <w:tab w:pos="260" w:val="left"/>
          <w:tab w:pos="740" w:val="left"/>
          <w:tab w:pos="144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808080"/>
          <w:w w:val="105"/>
          <w:i/>
        </w:rPr>
        <w:t>'1</w:t>
      </w:r>
      <w:r>
        <w:rPr>
          <w:rFonts w:ascii="Times New Roman" w:hAnsi="Times New Roman" w:cs="Times New Roman" w:eastAsia="Times New Roman"/>
          <w:sz w:val="8"/>
          <w:szCs w:val="8"/>
          <w:color w:val="808080"/>
          <w:w w:val="100"/>
          <w:i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808080"/>
          <w:w w:val="100"/>
          <w:i/>
        </w:rPr>
      </w:r>
      <w:r>
        <w:rPr>
          <w:rFonts w:ascii="Times New Roman" w:hAnsi="Times New Roman" w:cs="Times New Roman" w:eastAsia="Times New Roman"/>
          <w:sz w:val="8"/>
          <w:szCs w:val="8"/>
          <w:color w:val="AAAAAA"/>
          <w:w w:val="12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9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646464"/>
          <w:spacing w:val="-5"/>
          <w:w w:val="117"/>
        </w:rPr>
        <w:t>.</w:t>
      </w:r>
      <w:r>
        <w:rPr>
          <w:rFonts w:ascii="Arial" w:hAnsi="Arial" w:cs="Arial" w:eastAsia="Arial"/>
          <w:sz w:val="8"/>
          <w:szCs w:val="8"/>
          <w:color w:val="808080"/>
          <w:spacing w:val="0"/>
          <w:w w:val="63"/>
        </w:rPr>
        <w:t>r</w:t>
      </w:r>
      <w:r>
        <w:rPr>
          <w:rFonts w:ascii="Arial" w:hAnsi="Arial" w:cs="Arial" w:eastAsia="Arial"/>
          <w:sz w:val="8"/>
          <w:szCs w:val="8"/>
          <w:color w:val="808080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808080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162"/>
          <w:b/>
          <w:bCs/>
          <w:i/>
        </w:rPr>
        <w:t>l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79" w:lineRule="exact"/>
        <w:ind w:right="1331"/>
        <w:jc w:val="right"/>
        <w:tabs>
          <w:tab w:pos="320" w:val="left"/>
          <w:tab w:pos="88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AAAAAA"/>
          <w:w w:val="136"/>
          <w:i/>
          <w:position w:val="-2"/>
        </w:rPr>
        <w:t>r</w:t>
      </w:r>
      <w:r>
        <w:rPr>
          <w:rFonts w:ascii="Arial" w:hAnsi="Arial" w:cs="Arial" w:eastAsia="Arial"/>
          <w:sz w:val="9"/>
          <w:szCs w:val="9"/>
          <w:color w:val="AAAAAA"/>
          <w:w w:val="100"/>
          <w:i/>
          <w:position w:val="-2"/>
        </w:rPr>
        <w:tab/>
      </w:r>
      <w:r>
        <w:rPr>
          <w:rFonts w:ascii="Arial" w:hAnsi="Arial" w:cs="Arial" w:eastAsia="Arial"/>
          <w:sz w:val="9"/>
          <w:szCs w:val="9"/>
          <w:color w:val="AAAAAA"/>
          <w:w w:val="100"/>
          <w:i/>
          <w:position w:val="-2"/>
        </w:rPr>
      </w:r>
      <w:r>
        <w:rPr>
          <w:rFonts w:ascii="Arial" w:hAnsi="Arial" w:cs="Arial" w:eastAsia="Arial"/>
          <w:sz w:val="9"/>
          <w:szCs w:val="9"/>
          <w:color w:val="AAAAAA"/>
          <w:w w:val="106"/>
          <w:position w:val="-2"/>
        </w:rPr>
        <w:t>•</w:t>
      </w:r>
      <w:r>
        <w:rPr>
          <w:rFonts w:ascii="Arial" w:hAnsi="Arial" w:cs="Arial" w:eastAsia="Arial"/>
          <w:sz w:val="9"/>
          <w:szCs w:val="9"/>
          <w:color w:val="AAAAAA"/>
          <w:w w:val="100"/>
          <w:position w:val="-2"/>
        </w:rPr>
        <w:tab/>
      </w:r>
      <w:r>
        <w:rPr>
          <w:rFonts w:ascii="Arial" w:hAnsi="Arial" w:cs="Arial" w:eastAsia="Arial"/>
          <w:sz w:val="9"/>
          <w:szCs w:val="9"/>
          <w:color w:val="AAAAAA"/>
          <w:w w:val="100"/>
          <w:position w:val="-2"/>
        </w:rPr>
      </w:r>
      <w:r>
        <w:rPr>
          <w:rFonts w:ascii="Arial" w:hAnsi="Arial" w:cs="Arial" w:eastAsia="Arial"/>
          <w:sz w:val="9"/>
          <w:szCs w:val="9"/>
          <w:color w:val="4B4B4B"/>
          <w:spacing w:val="0"/>
          <w:w w:val="184"/>
          <w:position w:val="-2"/>
        </w:rPr>
        <w:t>j</w:t>
      </w:r>
      <w:r>
        <w:rPr>
          <w:rFonts w:ascii="Arial" w:hAnsi="Arial" w:cs="Arial" w:eastAsia="Arial"/>
          <w:sz w:val="9"/>
          <w:szCs w:val="9"/>
          <w:color w:val="4B4B4B"/>
          <w:spacing w:val="34"/>
          <w:w w:val="184"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313131"/>
          <w:spacing w:val="2"/>
          <w:w w:val="260"/>
          <w:position w:val="-2"/>
        </w:rPr>
        <w:t>'</w:t>
      </w:r>
      <w:r>
        <w:rPr>
          <w:rFonts w:ascii="Arial" w:hAnsi="Arial" w:cs="Arial" w:eastAsia="Arial"/>
          <w:sz w:val="9"/>
          <w:szCs w:val="9"/>
          <w:color w:val="646464"/>
          <w:spacing w:val="0"/>
          <w:w w:val="207"/>
          <w:position w:val="-2"/>
        </w:rPr>
        <w:t>'"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0" w:lineRule="exact"/>
        <w:ind w:right="1421"/>
        <w:jc w:val="right"/>
        <w:tabs>
          <w:tab w:pos="9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778931pt;margin-top:.478207pt;width:5.868835pt;height:5.0pt;mso-position-horizontal-relative:page;mso-position-vertical-relative:paragraph;z-index:-14944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59595"/>
                      <w:spacing w:val="-9"/>
                      <w:w w:val="77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646464"/>
                      <w:spacing w:val="0"/>
                      <w:w w:val="58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646464"/>
                      <w:spacing w:val="-2"/>
                      <w:w w:val="5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313131"/>
                      <w:spacing w:val="-23"/>
                      <w:w w:val="8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646464"/>
                      <w:spacing w:val="0"/>
                      <w:w w:val="59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646464"/>
                      <w:spacing w:val="-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313131"/>
                      <w:spacing w:val="0"/>
                      <w:w w:val="10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646464"/>
          <w:spacing w:val="0"/>
          <w:w w:val="100"/>
          <w:position w:val="-8"/>
        </w:rPr>
        <w:t>\</w:t>
      </w:r>
      <w:r>
        <w:rPr>
          <w:rFonts w:ascii="Arial" w:hAnsi="Arial" w:cs="Arial" w:eastAsia="Arial"/>
          <w:sz w:val="14"/>
          <w:szCs w:val="14"/>
          <w:color w:val="646464"/>
          <w:spacing w:val="0"/>
          <w:w w:val="100"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646464"/>
          <w:spacing w:val="11"/>
          <w:w w:val="100"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65"/>
          <w:position w:val="-8"/>
        </w:rPr>
        <w:t>\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65"/>
          <w:position w:val="-8"/>
        </w:rPr>
        <w:t>1i·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65"/>
          <w:position w:val="-8"/>
        </w:rPr>
        <w:t>   </w:t>
      </w:r>
      <w:r>
        <w:rPr>
          <w:rFonts w:ascii="Arial" w:hAnsi="Arial" w:cs="Arial" w:eastAsia="Arial"/>
          <w:sz w:val="14"/>
          <w:szCs w:val="14"/>
          <w:color w:val="313131"/>
          <w:spacing w:val="22"/>
          <w:w w:val="65"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AAAAAA"/>
          <w:spacing w:val="0"/>
          <w:w w:val="45"/>
          <w:position w:val="-8"/>
        </w:rPr>
        <w:t>..</w:t>
      </w:r>
      <w:r>
        <w:rPr>
          <w:rFonts w:ascii="Arial" w:hAnsi="Arial" w:cs="Arial" w:eastAsia="Arial"/>
          <w:sz w:val="14"/>
          <w:szCs w:val="14"/>
          <w:color w:val="AAAAAA"/>
          <w:spacing w:val="-6"/>
          <w:w w:val="45"/>
          <w:position w:val="-8"/>
        </w:rPr>
        <w:t>.</w:t>
      </w:r>
      <w:r>
        <w:rPr>
          <w:rFonts w:ascii="Arial" w:hAnsi="Arial" w:cs="Arial" w:eastAsia="Arial"/>
          <w:sz w:val="14"/>
          <w:szCs w:val="14"/>
          <w:color w:val="959595"/>
          <w:spacing w:val="0"/>
          <w:w w:val="235"/>
          <w:position w:val="-8"/>
        </w:rPr>
        <w:t>:</w:t>
      </w:r>
      <w:r>
        <w:rPr>
          <w:rFonts w:ascii="Arial" w:hAnsi="Arial" w:cs="Arial" w:eastAsia="Arial"/>
          <w:sz w:val="14"/>
          <w:szCs w:val="14"/>
          <w:color w:val="959595"/>
          <w:spacing w:val="-29"/>
          <w:w w:val="100"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  <w:position w:val="-8"/>
        </w:rPr>
        <w:t>'</w:t>
      </w:r>
      <w:r>
        <w:rPr>
          <w:rFonts w:ascii="Arial" w:hAnsi="Arial" w:cs="Arial" w:eastAsia="Arial"/>
          <w:sz w:val="14"/>
          <w:szCs w:val="14"/>
          <w:color w:val="BCBCBC"/>
          <w:spacing w:val="13"/>
          <w:w w:val="100"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82"/>
          <w:position w:val="-8"/>
        </w:rPr>
        <w:t>•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  <w:position w:val="-8"/>
        </w:rPr>
      </w:r>
      <w:r>
        <w:rPr>
          <w:rFonts w:ascii="Arial" w:hAnsi="Arial" w:cs="Arial" w:eastAsia="Arial"/>
          <w:sz w:val="14"/>
          <w:szCs w:val="14"/>
          <w:color w:val="959595"/>
          <w:spacing w:val="0"/>
          <w:w w:val="54"/>
          <w:position w:val="-8"/>
        </w:rPr>
        <w:t>•</w:t>
      </w:r>
      <w:r>
        <w:rPr>
          <w:rFonts w:ascii="Arial" w:hAnsi="Arial" w:cs="Arial" w:eastAsia="Arial"/>
          <w:sz w:val="14"/>
          <w:szCs w:val="14"/>
          <w:color w:val="959595"/>
          <w:spacing w:val="-28"/>
          <w:w w:val="100"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AAAAAA"/>
          <w:spacing w:val="0"/>
          <w:w w:val="55"/>
          <w:position w:val="-8"/>
        </w:rPr>
        <w:t>.</w:t>
      </w:r>
      <w:r>
        <w:rPr>
          <w:rFonts w:ascii="Arial" w:hAnsi="Arial" w:cs="Arial" w:eastAsia="Arial"/>
          <w:sz w:val="14"/>
          <w:szCs w:val="14"/>
          <w:color w:val="AAAAAA"/>
          <w:spacing w:val="0"/>
          <w:w w:val="55"/>
          <w:position w:val="-8"/>
        </w:rPr>
        <w:t>      </w:t>
      </w:r>
      <w:r>
        <w:rPr>
          <w:rFonts w:ascii="Arial" w:hAnsi="Arial" w:cs="Arial" w:eastAsia="Arial"/>
          <w:sz w:val="14"/>
          <w:szCs w:val="14"/>
          <w:color w:val="AAAAAA"/>
          <w:spacing w:val="18"/>
          <w:w w:val="55"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55"/>
          <w:i/>
          <w:position w:val="-8"/>
        </w:rPr>
        <w:t>:"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55"/>
          <w:i/>
          <w:position w:val="-8"/>
        </w:rPr>
        <w:t>   </w:t>
      </w:r>
      <w:r>
        <w:rPr>
          <w:rFonts w:ascii="Arial" w:hAnsi="Arial" w:cs="Arial" w:eastAsia="Arial"/>
          <w:sz w:val="14"/>
          <w:szCs w:val="14"/>
          <w:color w:val="4B4B4B"/>
          <w:spacing w:val="2"/>
          <w:w w:val="55"/>
          <w:i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-24"/>
          <w:w w:val="168"/>
          <w:position w:val="-8"/>
        </w:rPr>
        <w:t>'</w:t>
      </w:r>
      <w:r>
        <w:rPr>
          <w:rFonts w:ascii="Arial" w:hAnsi="Arial" w:cs="Arial" w:eastAsia="Arial"/>
          <w:sz w:val="14"/>
          <w:szCs w:val="14"/>
          <w:color w:val="313131"/>
          <w:spacing w:val="-6"/>
          <w:w w:val="64"/>
          <w:i/>
          <w:position w:val="-8"/>
        </w:rPr>
        <w:t>: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64"/>
          <w:i/>
          <w:position w:val="-8"/>
        </w:rPr>
        <w:t>: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60" w:right="360"/>
        </w:sectPr>
      </w:pPr>
      <w:rPr/>
    </w:p>
    <w:p>
      <w:pPr>
        <w:spacing w:before="0" w:after="0" w:line="294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Gıyasetti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AKDUMAN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20" w:lineRule="atLeast"/>
        <w:ind w:left="-40" w:right="1016"/>
        <w:jc w:val="center"/>
        <w:tabs>
          <w:tab w:pos="6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646464"/>
          <w:spacing w:val="-10"/>
          <w:w w:val="92"/>
        </w:rPr>
        <w:t>\</w:t>
      </w:r>
      <w:r>
        <w:rPr>
          <w:rFonts w:ascii="Arial" w:hAnsi="Arial" w:cs="Arial" w:eastAsia="Arial"/>
          <w:sz w:val="11"/>
          <w:szCs w:val="11"/>
          <w:color w:val="AAAAAA"/>
          <w:spacing w:val="0"/>
          <w:w w:val="256"/>
        </w:rPr>
        <w:t>.</w:t>
      </w:r>
      <w:r>
        <w:rPr>
          <w:rFonts w:ascii="Arial" w:hAnsi="Arial" w:cs="Arial" w:eastAsia="Arial"/>
          <w:sz w:val="11"/>
          <w:szCs w:val="11"/>
          <w:color w:val="AAAAAA"/>
          <w:spacing w:val="0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AAAAAA"/>
          <w:spacing w:val="7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313131"/>
          <w:spacing w:val="1"/>
          <w:w w:val="179"/>
        </w:rPr>
        <w:t>"</w:t>
      </w:r>
      <w:r>
        <w:rPr>
          <w:rFonts w:ascii="Arial" w:hAnsi="Arial" w:cs="Arial" w:eastAsia="Arial"/>
          <w:sz w:val="11"/>
          <w:szCs w:val="11"/>
          <w:color w:val="4B4B4B"/>
          <w:spacing w:val="0"/>
          <w:w w:val="128"/>
        </w:rPr>
        <w:t>'</w:t>
      </w:r>
      <w:r>
        <w:rPr>
          <w:rFonts w:ascii="Arial" w:hAnsi="Arial" w:cs="Arial" w:eastAsia="Arial"/>
          <w:sz w:val="11"/>
          <w:szCs w:val="11"/>
          <w:color w:val="4B4B4B"/>
          <w:spacing w:val="0"/>
          <w:w w:val="100"/>
        </w:rPr>
        <w:t>   </w:t>
      </w:r>
      <w:r>
        <w:rPr>
          <w:rFonts w:ascii="Arial" w:hAnsi="Arial" w:cs="Arial" w:eastAsia="Arial"/>
          <w:sz w:val="11"/>
          <w:szCs w:val="11"/>
          <w:color w:val="4B4B4B"/>
          <w:spacing w:val="-8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AAAAAA"/>
          <w:spacing w:val="0"/>
          <w:w w:val="72"/>
        </w:rPr>
        <w:t>·•</w:t>
      </w:r>
      <w:r>
        <w:rPr>
          <w:rFonts w:ascii="Arial" w:hAnsi="Arial" w:cs="Arial" w:eastAsia="Arial"/>
          <w:sz w:val="11"/>
          <w:szCs w:val="11"/>
          <w:color w:val="AAAAAA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AAAAAA"/>
          <w:spacing w:val="0"/>
          <w:w w:val="72"/>
        </w:rPr>
        <w:t>•.</w:t>
      </w:r>
      <w:r>
        <w:rPr>
          <w:rFonts w:ascii="Arial" w:hAnsi="Arial" w:cs="Arial" w:eastAsia="Arial"/>
          <w:sz w:val="11"/>
          <w:szCs w:val="11"/>
          <w:color w:val="AAAAAA"/>
          <w:spacing w:val="0"/>
          <w:w w:val="72"/>
        </w:rPr>
        <w:t>     </w:t>
      </w:r>
      <w:r>
        <w:rPr>
          <w:rFonts w:ascii="Arial" w:hAnsi="Arial" w:cs="Arial" w:eastAsia="Arial"/>
          <w:sz w:val="11"/>
          <w:szCs w:val="11"/>
          <w:color w:val="AAAAAA"/>
          <w:spacing w:val="16"/>
          <w:w w:val="72"/>
        </w:rPr>
        <w:t> </w:t>
      </w:r>
      <w:r>
        <w:rPr>
          <w:rFonts w:ascii="Arial" w:hAnsi="Arial" w:cs="Arial" w:eastAsia="Arial"/>
          <w:sz w:val="11"/>
          <w:szCs w:val="11"/>
          <w:color w:val="959595"/>
          <w:spacing w:val="0"/>
          <w:w w:val="100"/>
          <w:i/>
        </w:rPr>
        <w:t>:;.:</w:t>
      </w:r>
      <w:r>
        <w:rPr>
          <w:rFonts w:ascii="Arial" w:hAnsi="Arial" w:cs="Arial" w:eastAsia="Arial"/>
          <w:sz w:val="11"/>
          <w:szCs w:val="11"/>
          <w:color w:val="959595"/>
          <w:spacing w:val="0"/>
          <w:w w:val="100"/>
          <w:i/>
        </w:rPr>
        <w:t> </w:t>
      </w:r>
      <w:r>
        <w:rPr>
          <w:rFonts w:ascii="Arial" w:hAnsi="Arial" w:cs="Arial" w:eastAsia="Arial"/>
          <w:sz w:val="11"/>
          <w:szCs w:val="11"/>
          <w:color w:val="959595"/>
          <w:spacing w:val="8"/>
          <w:w w:val="100"/>
          <w:i/>
        </w:rPr>
        <w:t> </w:t>
      </w:r>
      <w:r>
        <w:rPr>
          <w:rFonts w:ascii="Arial" w:hAnsi="Arial" w:cs="Arial" w:eastAsia="Arial"/>
          <w:sz w:val="11"/>
          <w:szCs w:val="11"/>
          <w:color w:val="BCBCBC"/>
          <w:spacing w:val="0"/>
          <w:w w:val="155"/>
          <w:i/>
        </w:rPr>
        <w:t>--</w:t>
      </w:r>
      <w:r>
        <w:rPr>
          <w:rFonts w:ascii="Arial" w:hAnsi="Arial" w:cs="Arial" w:eastAsia="Arial"/>
          <w:sz w:val="11"/>
          <w:szCs w:val="11"/>
          <w:color w:val="BCBCBC"/>
          <w:spacing w:val="0"/>
          <w:w w:val="155"/>
          <w:i/>
        </w:rPr>
        <w:t>'</w:t>
      </w:r>
      <w:r>
        <w:rPr>
          <w:rFonts w:ascii="Arial" w:hAnsi="Arial" w:cs="Arial" w:eastAsia="Arial"/>
          <w:sz w:val="11"/>
          <w:szCs w:val="11"/>
          <w:color w:val="BCBCBC"/>
          <w:spacing w:val="22"/>
          <w:w w:val="155"/>
          <w:i/>
        </w:rPr>
        <w:t> </w:t>
      </w:r>
      <w:r>
        <w:rPr>
          <w:rFonts w:ascii="Arial" w:hAnsi="Arial" w:cs="Arial" w:eastAsia="Arial"/>
          <w:sz w:val="11"/>
          <w:szCs w:val="11"/>
          <w:color w:val="4B4B4B"/>
          <w:spacing w:val="5"/>
          <w:w w:val="83"/>
          <w:i/>
        </w:rPr>
        <w:t>&gt;</w:t>
      </w:r>
      <w:r>
        <w:rPr>
          <w:rFonts w:ascii="Arial" w:hAnsi="Arial" w:cs="Arial" w:eastAsia="Arial"/>
          <w:sz w:val="11"/>
          <w:szCs w:val="11"/>
          <w:color w:val="313131"/>
          <w:spacing w:val="0"/>
          <w:w w:val="83"/>
          <w:i/>
        </w:rPr>
        <w:t>i</w:t>
      </w:r>
      <w:r>
        <w:rPr>
          <w:rFonts w:ascii="Arial" w:hAnsi="Arial" w:cs="Arial" w:eastAsia="Arial"/>
          <w:sz w:val="11"/>
          <w:szCs w:val="11"/>
          <w:color w:val="313131"/>
          <w:spacing w:val="0"/>
          <w:w w:val="83"/>
          <w:i/>
        </w:rPr>
        <w:t>    </w:t>
      </w:r>
      <w:r>
        <w:rPr>
          <w:rFonts w:ascii="Arial" w:hAnsi="Arial" w:cs="Arial" w:eastAsia="Arial"/>
          <w:sz w:val="11"/>
          <w:szCs w:val="11"/>
          <w:color w:val="313131"/>
          <w:spacing w:val="4"/>
          <w:w w:val="83"/>
          <w:i/>
        </w:rPr>
        <w:t> 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49"/>
          <w:i/>
        </w:rPr>
        <w:t>"&lt;!.'/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54" w:lineRule="exact"/>
        <w:ind w:left="208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4B4B4B"/>
          <w:spacing w:val="0"/>
          <w:w w:val="100"/>
          <w:i/>
        </w:rPr>
        <w:t>.1.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26" w:lineRule="exact"/>
        <w:ind w:left="843" w:right="1721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7"/>
          <w:szCs w:val="7"/>
          <w:color w:val="646464"/>
          <w:spacing w:val="0"/>
          <w:w w:val="196"/>
          <w:b/>
          <w:bCs/>
          <w:position w:val="1"/>
        </w:rPr>
        <w:t>ı</w:t>
      </w:r>
      <w:r>
        <w:rPr>
          <w:rFonts w:ascii="Arial" w:hAnsi="Arial" w:cs="Arial" w:eastAsia="Arial"/>
          <w:sz w:val="7"/>
          <w:szCs w:val="7"/>
          <w:color w:val="646464"/>
          <w:spacing w:val="27"/>
          <w:w w:val="196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0"/>
          <w:w w:val="101"/>
          <w:b/>
          <w:bCs/>
          <w:position w:val="1"/>
        </w:rPr>
        <w:t>t'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60" w:right="360"/>
          <w:cols w:num="2" w:equalWidth="0">
            <w:col w:w="6920" w:space="1528"/>
            <w:col w:w="2852"/>
          </w:cols>
        </w:sectPr>
      </w:pPr>
      <w:rPr/>
    </w:p>
    <w:p>
      <w:pPr>
        <w:spacing w:before="0" w:after="0" w:line="249" w:lineRule="exact"/>
        <w:ind w:left="146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17.110229pt;margin-top:40.825378pt;width:556.495492pt;height:776.451424pt;mso-position-horizontal-relative:page;mso-position-vertical-relative:page;z-index:-14954" coordorigin="342,817" coordsize="11130,15529">
            <v:group style="position:absolute;left:349;top:838;width:11092;height:2" coordorigin="349,838" coordsize="11092,2">
              <v:shape style="position:absolute;left:349;top:838;width:11092;height:2" coordorigin="349,838" coordsize="11092,0" path="m349,838l11441,838e" filled="f" stroked="t" strokeweight=".70801pt" strokecolor="#707070">
                <v:path arrowok="t"/>
              </v:shape>
            </v:group>
            <v:group style="position:absolute;left:2384;top:828;width:2;height:571" coordorigin="2384,828" coordsize="2,571">
              <v:shape style="position:absolute;left:2384;top:828;width:2;height:571" coordorigin="2384,828" coordsize="0,571" path="m2384,1400l2384,828e" filled="f" stroked="t" strokeweight=".70801pt" strokecolor="#646464">
                <v:path arrowok="t"/>
              </v:shape>
            </v:group>
            <v:group style="position:absolute;left:3682;top:840;width:208;height:2" coordorigin="3682,840" coordsize="208,2">
              <v:shape style="position:absolute;left:3682;top:840;width:208;height:2" coordorigin="3682,840" coordsize="208,0" path="m3682,840l3889,840e" filled="f" stroked="t" strokeweight=".472006pt" strokecolor="#5B5B5B">
                <v:path arrowok="t"/>
              </v:shape>
            </v:group>
            <v:group style="position:absolute;left:6651;top:847;width:4791;height:2" coordorigin="6651,847" coordsize="4791,2">
              <v:shape style="position:absolute;left:6651;top:847;width:4791;height:2" coordorigin="6651,847" coordsize="4791,0" path="m6651,847l11441,847e" filled="f" stroked="t" strokeweight=".70801pt" strokecolor="#707070">
                <v:path arrowok="t"/>
              </v:shape>
            </v:group>
            <v:group style="position:absolute;left:9096;top:843;width:2;height:786" coordorigin="9096,843" coordsize="2,786">
              <v:shape style="position:absolute;left:9096;top:843;width:2;height:786" coordorigin="9096,843" coordsize="0,786" path="m9096,1628l9096,843e" filled="f" stroked="t" strokeweight=".70801pt" strokecolor="#646464">
                <v:path arrowok="t"/>
              </v:shape>
            </v:group>
            <v:group style="position:absolute;left:11451;top:847;width:2;height:15482" coordorigin="11451,847" coordsize="2,15482">
              <v:shape style="position:absolute;left:11451;top:847;width:2;height:15482" coordorigin="11451,847" coordsize="0,15482" path="m11451,16329l11451,847e" filled="f" stroked="t" strokeweight=".70801pt" strokecolor="#707070">
                <v:path arrowok="t"/>
              </v:shape>
            </v:group>
            <v:group style="position:absolute;left:2386;top:1323;width:2;height:305" coordorigin="2386,1323" coordsize="2,305">
              <v:shape style="position:absolute;left:2386;top:1323;width:2;height:305" coordorigin="2386,1323" coordsize="0,305" path="m2386,1628l2386,1323e" filled="f" stroked="t" strokeweight=".472006pt" strokecolor="#4F4F4F">
                <v:path arrowok="t"/>
              </v:shape>
            </v:group>
            <v:group style="position:absolute;left:11441;top:1323;width:2;height:305" coordorigin="11441,1323" coordsize="2,305">
              <v:shape style="position:absolute;left:11441;top:1323;width:2;height:305" coordorigin="11441,1323" coordsize="0,305" path="m11441,1628l11441,1323e" filled="f" stroked="t" strokeweight=".472006pt" strokecolor="#5B5B5B">
                <v:path arrowok="t"/>
              </v:shape>
            </v:group>
            <v:group style="position:absolute;left:2384;top:1571;width:2;height:133" coordorigin="2384,1571" coordsize="2,133">
              <v:shape style="position:absolute;left:2384;top:1571;width:2;height:133" coordorigin="2384,1571" coordsize="0,133" path="m2384,1704l2384,1571e" filled="f" stroked="t" strokeweight=".472006pt" strokecolor="#282828">
                <v:path arrowok="t"/>
              </v:shape>
            </v:group>
            <v:group style="position:absolute;left:9096;top:1571;width:2;height:133" coordorigin="9096,1571" coordsize="2,133">
              <v:shape style="position:absolute;left:9096;top:1571;width:2;height:133" coordorigin="9096,1571" coordsize="0,133" path="m9096,1704l9096,1571e" filled="f" stroked="t" strokeweight=".472006pt" strokecolor="#4F4F4F">
                <v:path arrowok="t"/>
              </v:shape>
            </v:group>
            <v:group style="position:absolute;left:9100;top:1647;width:2;height:719" coordorigin="9100,1647" coordsize="2,719">
              <v:shape style="position:absolute;left:9100;top:1647;width:2;height:719" coordorigin="9100,1647" coordsize="0,719" path="m9100,2366l9100,1647e" filled="f" stroked="t" strokeweight=".70801pt" strokecolor="#606060">
                <v:path arrowok="t"/>
              </v:shape>
            </v:group>
            <v:group style="position:absolute;left:349;top:2352;width:3389;height:2" coordorigin="349,2352" coordsize="3389,2">
              <v:shape style="position:absolute;left:349;top:2352;width:3389;height:2" coordorigin="349,2352" coordsize="3389,0" path="m349,2352l3738,2352e" filled="f" stroked="t" strokeweight=".70801pt" strokecolor="#676767">
                <v:path arrowok="t"/>
              </v:shape>
            </v:group>
            <v:group style="position:absolute;left:2384;top:1647;width:2;height:714" coordorigin="2384,1647" coordsize="2,714">
              <v:shape style="position:absolute;left:2384;top:1647;width:2;height:714" coordorigin="2384,1647" coordsize="0,714" path="m2384,2361l2384,1647e" filled="f" stroked="t" strokeweight=".70801pt" strokecolor="#646464">
                <v:path arrowok="t"/>
              </v:shape>
            </v:group>
            <v:group style="position:absolute;left:3682;top:2354;width:425;height:2" coordorigin="3682,2354" coordsize="425,2">
              <v:shape style="position:absolute;left:3682;top:2354;width:425;height:2" coordorigin="3682,2354" coordsize="425,0" path="m3682,2354l4106,2354e" filled="f" stroked="t" strokeweight=".472006pt" strokecolor="#4F4F4F">
                <v:path arrowok="t"/>
              </v:shape>
            </v:group>
            <v:group style="position:absolute;left:4050;top:2359;width:7401;height:2" coordorigin="4050,2359" coordsize="7401,2">
              <v:shape style="position:absolute;left:4050;top:2359;width:7401;height:2" coordorigin="4050,2359" coordsize="7401,0" path="m4050,2359l11451,2359e" filled="f" stroked="t" strokeweight=".70801pt" strokecolor="#707070">
                <v:path arrowok="t"/>
              </v:shape>
            </v:group>
            <v:group style="position:absolute;left:359;top:2590;width:5140;height:2" coordorigin="359,2590" coordsize="5140,2">
              <v:shape style="position:absolute;left:359;top:2590;width:5140;height:2" coordorigin="359,2590" coordsize="5140,0" path="m359,2590l5499,2590e" filled="f" stroked="t" strokeweight=".70801pt" strokecolor="#6B6B6B">
                <v:path arrowok="t"/>
              </v:shape>
            </v:group>
            <v:group style="position:absolute;left:2879;top:2592;width:472;height:2" coordorigin="2879,2592" coordsize="472,2">
              <v:shape style="position:absolute;left:2879;top:2592;width:472;height:2" coordorigin="2879,2592" coordsize="472,0" path="m2879,2592l3351,2592e" filled="f" stroked="t" strokeweight=".472006pt" strokecolor="#606060">
                <v:path arrowok="t"/>
              </v:shape>
            </v:group>
            <v:group style="position:absolute;left:5442;top:2595;width:297;height:2" coordorigin="5442,2595" coordsize="297,2">
              <v:shape style="position:absolute;left:5442;top:2595;width:297;height:2" coordorigin="5442,2595" coordsize="297,0" path="m5442,2595l5740,2595e" filled="f" stroked="t" strokeweight=".472006pt" strokecolor="#4F4F4F">
                <v:path arrowok="t"/>
              </v:shape>
            </v:group>
            <v:group style="position:absolute;left:5683;top:2597;width:5768;height:2" coordorigin="5683,2597" coordsize="5768,2">
              <v:shape style="position:absolute;left:5683;top:2597;width:5768;height:2" coordorigin="5683,2597" coordsize="5768,0" path="m5683,2597l11451,2597e" filled="f" stroked="t" strokeweight=".70801pt" strokecolor="#6B6B6B">
                <v:path arrowok="t"/>
              </v:shape>
            </v:group>
            <v:group style="position:absolute;left:354;top:2833;width:9653;height:2" coordorigin="354,2833" coordsize="9653,2">
              <v:shape style="position:absolute;left:354;top:2833;width:9653;height:2" coordorigin="354,2833" coordsize="9653,0" path="m354,2833l10007,2833e" filled="f" stroked="t" strokeweight=".70801pt" strokecolor="#6B6B6B">
                <v:path arrowok="t"/>
              </v:shape>
            </v:group>
            <v:group style="position:absolute;left:361;top:824;width:2;height:3442" coordorigin="361,824" coordsize="2,3442">
              <v:shape style="position:absolute;left:361;top:824;width:2;height:3442" coordorigin="361,824" coordsize="0,3442" path="m361,4266l361,824e" filled="f" stroked="t" strokeweight=".472006pt" strokecolor="#5B5B5B">
                <v:path arrowok="t"/>
              </v:shape>
            </v:group>
            <v:group style="position:absolute;left:5442;top:2833;width:297;height:2" coordorigin="5442,2833" coordsize="297,2">
              <v:shape style="position:absolute;left:5442;top:2833;width:297;height:2" coordorigin="5442,2833" coordsize="297,0" path="m5442,2833l5740,2833e" filled="f" stroked="t" strokeweight=".472006pt" strokecolor="#4B4B4B">
                <v:path arrowok="t"/>
              </v:shape>
            </v:group>
            <v:group style="position:absolute;left:9912;top:2840;width:1534;height:2" coordorigin="9912,2840" coordsize="1534,2">
              <v:shape style="position:absolute;left:9912;top:2840;width:1534;height:2" coordorigin="9912,2840" coordsize="1534,0" path="m9912,2840l11446,2840e" filled="f" stroked="t" strokeweight=".472006pt" strokecolor="#676767">
                <v:path arrowok="t"/>
              </v:shape>
            </v:group>
            <v:group style="position:absolute;left:349;top:3071;width:9634;height:2" coordorigin="349,3071" coordsize="9634,2">
              <v:shape style="position:absolute;left:349;top:3071;width:9634;height:2" coordorigin="349,3071" coordsize="9634,0" path="m349,3071l9983,3071e" filled="f" stroked="t" strokeweight=".70801pt" strokecolor="#6B6B6B">
                <v:path arrowok="t"/>
              </v:shape>
            </v:group>
            <v:group style="position:absolute;left:5442;top:3071;width:297;height:2" coordorigin="5442,3071" coordsize="297,2">
              <v:shape style="position:absolute;left:5442;top:3071;width:297;height:2" coordorigin="5442,3071" coordsize="297,0" path="m5442,3071l5740,3071e" filled="f" stroked="t" strokeweight=".472006pt" strokecolor="#484848">
                <v:path arrowok="t"/>
              </v:shape>
            </v:group>
            <v:group style="position:absolute;left:6448;top:3073;width:335;height:2" coordorigin="6448,3073" coordsize="335,2">
              <v:shape style="position:absolute;left:6448;top:3073;width:335;height:2" coordorigin="6448,3073" coordsize="335,0" path="m6448,3073l6783,3073e" filled="f" stroked="t" strokeweight=".472006pt" strokecolor="#646464">
                <v:path arrowok="t"/>
              </v:shape>
            </v:group>
            <v:group style="position:absolute;left:7689;top:3073;width:661;height:2" coordorigin="7689,3073" coordsize="661,2">
              <v:shape style="position:absolute;left:7689;top:3073;width:661;height:2" coordorigin="7689,3073" coordsize="661,0" path="m7689,3073l8350,3073e" filled="f" stroked="t" strokeweight=".70801pt" strokecolor="#6B6B6B">
                <v:path arrowok="t"/>
              </v:shape>
            </v:group>
            <v:group style="position:absolute;left:9912;top:3078;width:1543;height:2" coordorigin="9912,3078" coordsize="1543,2">
              <v:shape style="position:absolute;left:9912;top:3078;width:1543;height:2" coordorigin="9912,3078" coordsize="1543,0" path="m9912,3078l11456,3078e" filled="f" stroked="t" strokeweight=".472006pt" strokecolor="#707070">
                <v:path arrowok="t"/>
              </v:shape>
            </v:group>
            <v:group style="position:absolute;left:359;top:3309;width:11069;height:2" coordorigin="359,3309" coordsize="11069,2">
              <v:shape style="position:absolute;left:359;top:3309;width:11069;height:2" coordorigin="359,3309" coordsize="11069,0" path="m359,3309l11427,3309e" filled="f" stroked="t" strokeweight=".70801pt" strokecolor="#6B6B6B">
                <v:path arrowok="t"/>
              </v:shape>
            </v:group>
            <v:group style="position:absolute;left:366;top:824;width:2;height:10740" coordorigin="366,824" coordsize="2,10740">
              <v:shape style="position:absolute;left:366;top:824;width:2;height:10740" coordorigin="366,824" coordsize="0,10740" path="m366,11564l366,824e" filled="f" stroked="t" strokeweight=".70801pt" strokecolor="#606060">
                <v:path arrowok="t"/>
              </v:shape>
            </v:group>
            <v:group style="position:absolute;left:5442;top:3311;width:491;height:2" coordorigin="5442,3311" coordsize="491,2">
              <v:shape style="position:absolute;left:5442;top:3311;width:491;height:2" coordorigin="5442,3311" coordsize="491,0" path="m5442,3311l5933,3311e" filled="f" stroked="t" strokeweight=".472006pt" strokecolor="#606060">
                <v:path arrowok="t"/>
              </v:shape>
            </v:group>
            <v:group style="position:absolute;left:6448;top:3311;width:519;height:2" coordorigin="6448,3311" coordsize="519,2">
              <v:shape style="position:absolute;left:6448;top:3311;width:519;height:2" coordorigin="6448,3311" coordsize="519,0" path="m6448,3311l6967,3311e" filled="f" stroked="t" strokeweight=".472006pt" strokecolor="#5B5B5B">
                <v:path arrowok="t"/>
              </v:shape>
            </v:group>
            <v:group style="position:absolute;left:7326;top:3311;width:930;height:2" coordorigin="7326,3311" coordsize="930,2">
              <v:shape style="position:absolute;left:7326;top:3311;width:930;height:2" coordorigin="7326,3311" coordsize="930,0" path="m7326,3311l8255,3311e" filled="f" stroked="t" strokeweight=".472006pt" strokecolor="#707070">
                <v:path arrowok="t"/>
              </v:shape>
            </v:group>
            <v:group style="position:absolute;left:9058;top:3318;width:2393;height:2" coordorigin="9058,3318" coordsize="2393,2">
              <v:shape style="position:absolute;left:9058;top:3318;width:2393;height:2" coordorigin="9058,3318" coordsize="2393,0" path="m9058,3318l11451,3318e" filled="f" stroked="t" strokeweight=".70801pt" strokecolor="#707070">
                <v:path arrowok="t"/>
              </v:shape>
            </v:group>
            <v:group style="position:absolute;left:354;top:3549;width:5386;height:2" coordorigin="354,3549" coordsize="5386,2">
              <v:shape style="position:absolute;left:354;top:3549;width:5386;height:2" coordorigin="354,3549" coordsize="5386,0" path="m354,3549l5740,3549e" filled="f" stroked="t" strokeweight=".70801pt" strokecolor="#6B6B6B">
                <v:path arrowok="t"/>
              </v:shape>
            </v:group>
            <v:group style="position:absolute;left:5683;top:3549;width:250;height:2" coordorigin="5683,3549" coordsize="250,2">
              <v:shape style="position:absolute;left:5683;top:3549;width:250;height:2" coordorigin="5683,3549" coordsize="250,0" path="m5683,3549l5933,3549e" filled="f" stroked="t" strokeweight=".472006pt" strokecolor="#4F4F4F">
                <v:path arrowok="t"/>
              </v:shape>
            </v:group>
            <v:group style="position:absolute;left:5876;top:3549;width:906;height:2" coordorigin="5876,3549" coordsize="906,2">
              <v:shape style="position:absolute;left:5876;top:3549;width:906;height:2" coordorigin="5876,3549" coordsize="906,0" path="m5876,3549l6783,3549e" filled="f" stroked="t" strokeweight=".70801pt" strokecolor="#747474">
                <v:path arrowok="t"/>
              </v:shape>
            </v:group>
            <v:group style="position:absolute;left:6726;top:3551;width:241;height:2" coordorigin="6726,3551" coordsize="241,2">
              <v:shape style="position:absolute;left:6726;top:3551;width:241;height:2" coordorigin="6726,3551" coordsize="241,0" path="m6726,3551l6967,3551e" filled="f" stroked="t" strokeweight=".472006pt" strokecolor="#444444">
                <v:path arrowok="t"/>
              </v:shape>
            </v:group>
            <v:group style="position:absolute;left:6910;top:3551;width:472;height:2" coordorigin="6910,3551" coordsize="472,2">
              <v:shape style="position:absolute;left:6910;top:3551;width:472;height:2" coordorigin="6910,3551" coordsize="472,0" path="m6910,3551l7382,3551e" filled="f" stroked="t" strokeweight=".944013pt" strokecolor="#747474">
                <v:path arrowok="t"/>
              </v:shape>
            </v:group>
            <v:group style="position:absolute;left:7326;top:3551;width:420;height:2" coordorigin="7326,3551" coordsize="420,2">
              <v:shape style="position:absolute;left:7326;top:3551;width:420;height:2" coordorigin="7326,3551" coordsize="420,0" path="m7326,3551l7746,3551e" filled="f" stroked="t" strokeweight=".472006pt" strokecolor="#606060">
                <v:path arrowok="t"/>
              </v:shape>
            </v:group>
            <v:group style="position:absolute;left:7689;top:3556;width:3762;height:2" coordorigin="7689,3556" coordsize="3762,2">
              <v:shape style="position:absolute;left:7689;top:3556;width:3762;height:2" coordorigin="7689,3556" coordsize="3762,0" path="m7689,3556l11451,3556e" filled="f" stroked="t" strokeweight=".70801pt" strokecolor="#707070">
                <v:path arrowok="t"/>
              </v:shape>
            </v:group>
            <v:group style="position:absolute;left:3866;top:3542;width:2;height:271" coordorigin="3866,3542" coordsize="2,271">
              <v:shape style="position:absolute;left:3866;top:3542;width:2;height:271" coordorigin="3866,3542" coordsize="0,271" path="m3866,3813l3866,3542e" filled="f" stroked="t" strokeweight=".944013pt" strokecolor="#646464">
                <v:path arrowok="t"/>
              </v:shape>
            </v:group>
            <v:group style="position:absolute;left:6948;top:3547;width:2;height:267" coordorigin="6948,3547" coordsize="2,267">
              <v:shape style="position:absolute;left:6948;top:3547;width:2;height:267" coordorigin="6948,3547" coordsize="0,267" path="m6948,3813l6948,3547e" filled="f" stroked="t" strokeweight=".472006pt" strokecolor="#3F3F3F">
                <v:path arrowok="t"/>
              </v:shape>
            </v:group>
            <v:group style="position:absolute;left:3868;top:3542;width:2;height:771" coordorigin="3868,3542" coordsize="2,771">
              <v:shape style="position:absolute;left:3868;top:3542;width:2;height:771" coordorigin="3868,3542" coordsize="0,771" path="m3868,4313l3868,3542e" filled="f" stroked="t" strokeweight=".70801pt" strokecolor="#444444">
                <v:path arrowok="t"/>
              </v:shape>
            </v:group>
            <v:group style="position:absolute;left:3861;top:3970;width:1954;height:2" coordorigin="3861,3970" coordsize="1954,2">
              <v:shape style="position:absolute;left:3861;top:3970;width:1954;height:2" coordorigin="3861,3970" coordsize="1954,0" path="m3861,3970l5815,3970e" filled="f" stroked="t" strokeweight=".472006pt" strokecolor="#6B6B6B">
                <v:path arrowok="t"/>
              </v:shape>
            </v:group>
            <v:group style="position:absolute;left:6943;top:3932;width:2171;height:2" coordorigin="6943,3932" coordsize="2171,2">
              <v:shape style="position:absolute;left:6943;top:3932;width:2171;height:2" coordorigin="6943,3932" coordsize="2171,0" path="m6943,3932l9114,3932e" filled="f" stroked="t" strokeweight=".472006pt" strokecolor="#6B6B6B">
                <v:path arrowok="t"/>
              </v:shape>
            </v:group>
            <v:group style="position:absolute;left:6950;top:3756;width:2;height:233" coordorigin="6950,3756" coordsize="2,233">
              <v:shape style="position:absolute;left:6950;top:3756;width:2;height:233" coordorigin="6950,3756" coordsize="0,233" path="m6950,3989l6950,3756e" filled="f" stroked="t" strokeweight=".472006pt" strokecolor="#545454">
                <v:path arrowok="t"/>
              </v:shape>
            </v:group>
            <v:group style="position:absolute;left:9058;top:3932;width:2398;height:2" coordorigin="9058,3932" coordsize="2398,2">
              <v:shape style="position:absolute;left:9058;top:3932;width:2398;height:2" coordorigin="9058,3932" coordsize="2398,0" path="m9058,3932l11456,3932e" filled="f" stroked="t" strokeweight=".70801pt" strokecolor="#707070">
                <v:path arrowok="t"/>
              </v:shape>
            </v:group>
            <v:group style="position:absolute;left:354;top:4296;width:3549;height:2" coordorigin="354,4296" coordsize="3549,2">
              <v:shape style="position:absolute;left:354;top:4296;width:3549;height:2" coordorigin="354,4296" coordsize="3549,0" path="m354,4296l3903,4296e" filled="f" stroked="t" strokeweight=".70801pt" strokecolor="#6B6B6B">
                <v:path arrowok="t"/>
              </v:shape>
            </v:group>
            <v:group style="position:absolute;left:3875;top:3966;width:2;height:348" coordorigin="3875,3966" coordsize="2,348">
              <v:shape style="position:absolute;left:3875;top:3966;width:2;height:348" coordorigin="3875,3966" coordsize="0,348" path="m3875,4313l3875,3966e" filled="f" stroked="t" strokeweight="1.180016pt" strokecolor="#3F3F3F">
                <v:path arrowok="t"/>
              </v:shape>
            </v:group>
            <v:group style="position:absolute;left:3587;top:4292;width:2228;height:2" coordorigin="3587,4292" coordsize="2228,2">
              <v:shape style="position:absolute;left:3587;top:4292;width:2228;height:2" coordorigin="3587,4292" coordsize="2228,0" path="m3587,4292l5815,4292e" filled="f" stroked="t" strokeweight="1.416019pt" strokecolor="#747474">
                <v:path arrowok="t"/>
              </v:shape>
            </v:group>
            <v:group style="position:absolute;left:5683;top:4299;width:250;height:2" coordorigin="5683,4299" coordsize="250,2">
              <v:shape style="position:absolute;left:5683;top:4299;width:250;height:2" coordorigin="5683,4299" coordsize="250,0" path="m5683,4299l5933,4299e" filled="f" stroked="t" strokeweight=".472006pt" strokecolor="#5B5B5B">
                <v:path arrowok="t"/>
              </v:shape>
            </v:group>
            <v:group style="position:absolute;left:5876;top:4301;width:906;height:2" coordorigin="5876,4301" coordsize="906,2">
              <v:shape style="position:absolute;left:5876;top:4301;width:906;height:2" coordorigin="5876,4301" coordsize="906,0" path="m5876,4301l6783,4301e" filled="f" stroked="t" strokeweight=".70801pt" strokecolor="#747474">
                <v:path arrowok="t"/>
              </v:shape>
            </v:group>
            <v:group style="position:absolute;left:6726;top:4304;width:250;height:2" coordorigin="6726,4304" coordsize="250,2">
              <v:shape style="position:absolute;left:6726;top:4304;width:250;height:2" coordorigin="6726,4304" coordsize="250,0" path="m6726,4304l6976,4304e" filled="f" stroked="t" strokeweight=".472006pt" strokecolor="#4B4B4B">
                <v:path arrowok="t"/>
              </v:shape>
            </v:group>
            <v:group style="position:absolute;left:6948;top:3908;width:2;height:400" coordorigin="6948,3908" coordsize="2,400">
              <v:shape style="position:absolute;left:6948;top:3908;width:2;height:400" coordorigin="6948,3908" coordsize="0,400" path="m6948,4308l6948,3908e" filled="f" stroked="t" strokeweight=".944013pt" strokecolor="#676767">
                <v:path arrowok="t"/>
              </v:shape>
            </v:group>
            <v:group style="position:absolute;left:6905;top:4306;width:4545;height:2" coordorigin="6905,4306" coordsize="4545,2">
              <v:shape style="position:absolute;left:6905;top:4306;width:4545;height:2" coordorigin="6905,4306" coordsize="4545,0" path="m6905,4306l11451,4306e" filled="f" stroked="t" strokeweight=".70801pt" strokecolor="#707070">
                <v:path arrowok="t"/>
              </v:shape>
            </v:group>
            <v:group style="position:absolute;left:354;top:4589;width:11097;height:2" coordorigin="354,4589" coordsize="11097,2">
              <v:shape style="position:absolute;left:354;top:4589;width:11097;height:2" coordorigin="354,4589" coordsize="11097,0" path="m354,4589l11451,4589e" filled="f" stroked="t" strokeweight=".70801pt" strokecolor="#707070">
                <v:path arrowok="t"/>
              </v:shape>
            </v:group>
            <v:group style="position:absolute;left:2388;top:4294;width:2;height:12040" coordorigin="2388,4294" coordsize="2,12040">
              <v:shape style="position:absolute;left:2388;top:4294;width:2;height:12040" coordorigin="2388,4294" coordsize="0,12040" path="m2388,16334l2388,4294e" filled="f" stroked="t" strokeweight=".944013pt" strokecolor="#5B5B5B">
                <v:path arrowok="t"/>
              </v:shape>
            </v:group>
            <v:group style="position:absolute;left:5905;top:4285;width:2;height:300" coordorigin="5905,4285" coordsize="2,300">
              <v:shape style="position:absolute;left:5905;top:4285;width:2;height:300" coordorigin="5905,4285" coordsize="0,300" path="m5905,4584l5905,4285e" filled="f" stroked="t" strokeweight=".236003pt" strokecolor="#606060">
                <v:path arrowok="t"/>
              </v:shape>
            </v:group>
            <v:group style="position:absolute;left:2379;top:4830;width:9077;height:2" coordorigin="2379,4830" coordsize="9077,2">
              <v:shape style="position:absolute;left:2379;top:4830;width:9077;height:2" coordorigin="2379,4830" coordsize="9077,0" path="m2379,4830l11456,4830e" filled="f" stroked="t" strokeweight=".70801pt" strokecolor="#707070">
                <v:path arrowok="t"/>
              </v:shape>
            </v:group>
            <v:group style="position:absolute;left:6726;top:4827;width:241;height:2" coordorigin="6726,4827" coordsize="241,2">
              <v:shape style="position:absolute;left:6726;top:4827;width:241;height:2" coordorigin="6726,4827" coordsize="241,0" path="m6726,4827l6967,4827e" filled="f" stroked="t" strokeweight=".472006pt" strokecolor="#3F3F3F">
                <v:path arrowok="t"/>
              </v:shape>
            </v:group>
            <v:group style="position:absolute;left:363;top:4789;width:2;height:309" coordorigin="363,4789" coordsize="2,309">
              <v:shape style="position:absolute;left:363;top:4789;width:2;height:309" coordorigin="363,4789" coordsize="0,309" path="m363,5099l363,4789e" filled="f" stroked="t" strokeweight=".472006pt" strokecolor="#444444">
                <v:path arrowok="t"/>
              </v:shape>
            </v:group>
            <v:group style="position:absolute;left:4914;top:4818;width:2;height:281" coordorigin="4914,4818" coordsize="2,281">
              <v:shape style="position:absolute;left:4914;top:4818;width:2;height:281" coordorigin="4914,4818" coordsize="0,281" path="m4914,5099l4914,4818e" filled="f" stroked="t" strokeweight=".472006pt" strokecolor="#444444">
                <v:path arrowok="t"/>
              </v:shape>
            </v:group>
            <v:group style="position:absolute;left:7717;top:4813;width:2;height:509" coordorigin="7717,4813" coordsize="2,509">
              <v:shape style="position:absolute;left:7717;top:4813;width:2;height:509" coordorigin="7717,4813" coordsize="0,509" path="m7717,5322l7717,4813e" filled="f" stroked="t" strokeweight=".236003pt" strokecolor="#4B4B4B">
                <v:path arrowok="t"/>
              </v:shape>
            </v:group>
            <v:group style="position:absolute;left:363;top:4280;width:2;height:7284" coordorigin="363,4280" coordsize="2,7284">
              <v:shape style="position:absolute;left:363;top:4280;width:2;height:7284" coordorigin="363,4280" coordsize="0,7284" path="m363,11564l363,4280e" filled="f" stroked="t" strokeweight=".70801pt" strokecolor="#5B5B5B">
                <v:path arrowok="t"/>
              </v:shape>
            </v:group>
            <v:group style="position:absolute;left:4914;top:5041;width:2;height:1285" coordorigin="4914,5041" coordsize="2,1285">
              <v:shape style="position:absolute;left:4914;top:5041;width:2;height:1285" coordorigin="4914,5041" coordsize="0,1285" path="m4914,6327l4914,5041e" filled="f" stroked="t" strokeweight=".70801pt" strokecolor="#646464">
                <v:path arrowok="t"/>
              </v:shape>
            </v:group>
            <v:group style="position:absolute;left:4904;top:5322;width:1879;height:2" coordorigin="4904,5322" coordsize="1879,2">
              <v:shape style="position:absolute;left:4904;top:5322;width:1879;height:2" coordorigin="4904,5322" coordsize="1879,0" path="m4904,5322l6783,5322e" filled="f" stroked="t" strokeweight=".70801pt" strokecolor="#707070">
                <v:path arrowok="t"/>
              </v:shape>
            </v:group>
            <v:group style="position:absolute;left:6726;top:5322;width:241;height:2" coordorigin="6726,5322" coordsize="241,2">
              <v:shape style="position:absolute;left:6726;top:5322;width:241;height:2" coordorigin="6726,5322" coordsize="241,0" path="m6726,5322l6967,5322e" filled="f" stroked="t" strokeweight=".472006pt" strokecolor="#4B4B4B">
                <v:path arrowok="t"/>
              </v:shape>
            </v:group>
            <v:group style="position:absolute;left:6910;top:5325;width:4545;height:2" coordorigin="6910,5325" coordsize="4545,2">
              <v:shape style="position:absolute;left:6910;top:5325;width:4545;height:2" coordorigin="6910,5325" coordsize="4545,0" path="m6910,5325l11456,5325e" filled="f" stroked="t" strokeweight=".70801pt" strokecolor="#707070">
                <v:path arrowok="t"/>
              </v:shape>
            </v:group>
            <v:group style="position:absolute;left:4909;top:5572;width:6547;height:2" coordorigin="4909,5572" coordsize="6547,2">
              <v:shape style="position:absolute;left:4909;top:5572;width:6547;height:2" coordorigin="4909,5572" coordsize="6547,0" path="m4909,5572l11456,5572e" filled="f" stroked="t" strokeweight=".70801pt" strokecolor="#707070">
                <v:path arrowok="t"/>
              </v:shape>
            </v:group>
            <v:group style="position:absolute;left:4914;top:5537;width:2;height:305" coordorigin="4914,5537" coordsize="2,305">
              <v:shape style="position:absolute;left:4914;top:5537;width:2;height:305" coordorigin="4914,5537" coordsize="0,305" path="m4914,5841l4914,5537e" filled="f" stroked="t" strokeweight=".472006pt" strokecolor="#3B3B3B">
                <v:path arrowok="t"/>
              </v:shape>
            </v:group>
            <v:group style="position:absolute;left:4909;top:5825;width:6542;height:2" coordorigin="4909,5825" coordsize="6542,2">
              <v:shape style="position:absolute;left:4909;top:5825;width:6542;height:2" coordorigin="4909,5825" coordsize="6542,0" path="m4909,5825l11451,5825e" filled="f" stroked="t" strokeweight=".70801pt" strokecolor="#707070">
                <v:path arrowok="t"/>
              </v:shape>
            </v:group>
            <v:group style="position:absolute;left:2374;top:6060;width:9081;height:2" coordorigin="2374,6060" coordsize="9081,2">
              <v:shape style="position:absolute;left:2374;top:6060;width:9081;height:2" coordorigin="2374,6060" coordsize="9081,0" path="m2374,6060l11456,6060e" filled="f" stroked="t" strokeweight=".70801pt" strokecolor="#707070">
                <v:path arrowok="t"/>
              </v:shape>
            </v:group>
            <v:group style="position:absolute;left:3682;top:6056;width:208;height:2" coordorigin="3682,6056" coordsize="208,2">
              <v:shape style="position:absolute;left:3682;top:6056;width:208;height:2" coordorigin="3682,6056" coordsize="208,0" path="m3682,6056l3889,6056e" filled="f" stroked="t" strokeweight=".472006pt" strokecolor="#5B5B5B">
                <v:path arrowok="t"/>
              </v:shape>
            </v:group>
            <v:group style="position:absolute;left:11446;top:5779;width:2;height:305" coordorigin="11446,5779" coordsize="2,305">
              <v:shape style="position:absolute;left:11446;top:5779;width:2;height:305" coordorigin="11446,5779" coordsize="0,305" path="m11446,6084l11446,5779e" filled="f" stroked="t" strokeweight=".472006pt" strokecolor="#575757">
                <v:path arrowok="t"/>
              </v:shape>
            </v:group>
            <v:group style="position:absolute;left:826;top:6296;width:3063;height:2" coordorigin="826,6296" coordsize="3063,2">
              <v:shape style="position:absolute;left:826;top:6296;width:3063;height:2" coordorigin="826,6296" coordsize="3063,0" path="m826,6296l3889,6296e" filled="f" stroked="t" strokeweight=".70801pt" strokecolor="#707070">
                <v:path arrowok="t"/>
              </v:shape>
            </v:group>
            <v:group style="position:absolute;left:3833;top:6298;width:274;height:2" coordorigin="3833,6298" coordsize="274,2">
              <v:shape style="position:absolute;left:3833;top:6298;width:274;height:2" coordorigin="3833,6298" coordsize="274,0" path="m3833,6298l4106,6298e" filled="f" stroked="t" strokeweight=".472006pt" strokecolor="#4F4F4F">
                <v:path arrowok="t"/>
              </v:shape>
            </v:group>
            <v:group style="position:absolute;left:4050;top:6298;width:529;height:2" coordorigin="4050,6298" coordsize="529,2">
              <v:shape style="position:absolute;left:4050;top:6298;width:529;height:2" coordorigin="4050,6298" coordsize="529,0" path="m4050,6298l4578,6298e" filled="f" stroked="t" strokeweight=".70801pt" strokecolor="#747474">
                <v:path arrowok="t"/>
              </v:shape>
            </v:group>
            <v:group style="position:absolute;left:4522;top:6298;width:420;height:2" coordorigin="4522,6298" coordsize="420,2">
              <v:shape style="position:absolute;left:4522;top:6298;width:420;height:2" coordorigin="4522,6298" coordsize="420,0" path="m4522,6298l4942,6298e" filled="f" stroked="t" strokeweight=".472006pt" strokecolor="#606060">
                <v:path arrowok="t"/>
              </v:shape>
            </v:group>
            <v:group style="position:absolute;left:4871;top:6301;width:6584;height:2" coordorigin="4871,6301" coordsize="6584,2">
              <v:shape style="position:absolute;left:4871;top:6301;width:6584;height:2" coordorigin="4871,6301" coordsize="6584,0" path="m4871,6301l11456,6301e" filled="f" stroked="t" strokeweight=".70801pt" strokecolor="#747474">
                <v:path arrowok="t"/>
              </v:shape>
            </v:group>
            <v:group style="position:absolute;left:4916;top:6255;width:2;height:324" coordorigin="4916,6255" coordsize="2,324">
              <v:shape style="position:absolute;left:4916;top:6255;width:2;height:324" coordorigin="4916,6255" coordsize="0,324" path="m4916,6579l4916,6255e" filled="f" stroked="t" strokeweight=".472006pt" strokecolor="#4B4B4B">
                <v:path arrowok="t"/>
              </v:shape>
            </v:group>
            <v:group style="position:absolute;left:7717;top:6284;width:2;height:267" coordorigin="7717,6284" coordsize="2,267">
              <v:shape style="position:absolute;left:7717;top:6284;width:2;height:267" coordorigin="7717,6284" coordsize="0,267" path="m7717,6551l7717,6284e" filled="f" stroked="t" strokeweight=".236003pt" strokecolor="#7C7C7C">
                <v:path arrowok="t"/>
              </v:shape>
            </v:group>
            <v:group style="position:absolute;left:2374;top:6767;width:9081;height:2" coordorigin="2374,6767" coordsize="9081,2">
              <v:shape style="position:absolute;left:2374;top:6767;width:9081;height:2" coordorigin="2374,6767" coordsize="9081,0" path="m2374,6767l11456,6767e" filled="f" stroked="t" strokeweight=".70801pt" strokecolor="#707070">
                <v:path arrowok="t"/>
              </v:shape>
            </v:group>
            <v:group style="position:absolute;left:6448;top:6767;width:335;height:2" coordorigin="6448,6767" coordsize="335,2">
              <v:shape style="position:absolute;left:6448;top:6767;width:335;height:2" coordorigin="6448,6767" coordsize="335,0" path="m6448,6767l6783,6767e" filled="f" stroked="t" strokeweight=".472006pt" strokecolor="#5B5B5B">
                <v:path arrowok="t"/>
              </v:shape>
            </v:group>
            <v:group style="position:absolute;left:7717;top:6551;width:2;height:214" coordorigin="7717,6551" coordsize="2,214">
              <v:shape style="position:absolute;left:7717;top:6551;width:2;height:214" coordorigin="7717,6551" coordsize="0,214" path="m7717,6765l7717,6551e" filled="f" stroked="t" strokeweight=".236003pt" strokecolor="#909090">
                <v:path arrowok="t"/>
              </v:shape>
            </v:group>
            <v:group style="position:absolute;left:11446;top:6522;width:2;height:271" coordorigin="11446,6522" coordsize="2,271">
              <v:shape style="position:absolute;left:11446;top:6522;width:2;height:271" coordorigin="11446,6522" coordsize="0,271" path="m11446,6793l11446,6522e" filled="f" stroked="t" strokeweight=".472006pt" strokecolor="#575757">
                <v:path arrowok="t"/>
              </v:shape>
            </v:group>
            <v:group style="position:absolute;left:2384;top:7008;width:4399;height:2" coordorigin="2384,7008" coordsize="4399,2">
              <v:shape style="position:absolute;left:2384;top:7008;width:4399;height:2" coordorigin="2384,7008" coordsize="4399,0" path="m2384,7008l6783,7008e" filled="f" stroked="t" strokeweight=".70801pt" strokecolor="#6B6B6B">
                <v:path arrowok="t"/>
              </v:shape>
            </v:group>
            <v:group style="position:absolute;left:4916;top:6522;width:2;height:490" coordorigin="4916,6522" coordsize="2,490">
              <v:shape style="position:absolute;left:4916;top:6522;width:2;height:490" coordorigin="4916,6522" coordsize="0,490" path="m4916,7012l4916,6522e" filled="f" stroked="t" strokeweight=".70801pt" strokecolor="#646464">
                <v:path arrowok="t"/>
              </v:shape>
            </v:group>
            <v:group style="position:absolute;left:6726;top:7008;width:241;height:2" coordorigin="6726,7008" coordsize="241,2">
              <v:shape style="position:absolute;left:6726;top:7008;width:241;height:2" coordorigin="6726,7008" coordsize="241,0" path="m6726,7008l6967,7008e" filled="f" stroked="t" strokeweight=".472006pt" strokecolor="#484848">
                <v:path arrowok="t"/>
              </v:shape>
            </v:group>
            <v:group style="position:absolute;left:6910;top:7008;width:472;height:2" coordorigin="6910,7008" coordsize="472,2">
              <v:shape style="position:absolute;left:6910;top:7008;width:472;height:2" coordorigin="6910,7008" coordsize="472,0" path="m6910,7008l7382,7008e" filled="f" stroked="t" strokeweight=".70801pt" strokecolor="#747474">
                <v:path arrowok="t"/>
              </v:shape>
            </v:group>
            <v:group style="position:absolute;left:7326;top:7008;width:425;height:2" coordorigin="7326,7008" coordsize="425,2">
              <v:shape style="position:absolute;left:7326;top:7008;width:425;height:2" coordorigin="7326,7008" coordsize="425,0" path="m7326,7008l7750,7008e" filled="f" stroked="t" strokeweight=".472006pt" strokecolor="#646464">
                <v:path arrowok="t"/>
              </v:shape>
            </v:group>
            <v:group style="position:absolute;left:7717;top:6751;width:2;height:257" coordorigin="7717,6751" coordsize="2,257">
              <v:shape style="position:absolute;left:7717;top:6751;width:2;height:257" coordorigin="7717,6751" coordsize="0,257" path="m7717,7008l7717,6751e" filled="f" stroked="t" strokeweight=".236003pt" strokecolor="#707070">
                <v:path arrowok="t"/>
              </v:shape>
            </v:group>
            <v:group style="position:absolute;left:7689;top:7010;width:3767;height:2" coordorigin="7689,7010" coordsize="3767,2">
              <v:shape style="position:absolute;left:7689;top:7010;width:3767;height:2" coordorigin="7689,7010" coordsize="3767,0" path="m7689,7010l11456,7010e" filled="f" stroked="t" strokeweight=".70801pt" strokecolor="#707070">
                <v:path arrowok="t"/>
              </v:shape>
            </v:group>
            <v:group style="position:absolute;left:359;top:7243;width:6424;height:2" coordorigin="359,7243" coordsize="6424,2">
              <v:shape style="position:absolute;left:359;top:7243;width:6424;height:2" coordorigin="359,7243" coordsize="6424,0" path="m359,7243l6783,7243e" filled="f" stroked="t" strokeweight=".70801pt" strokecolor="#707070">
                <v:path arrowok="t"/>
              </v:shape>
            </v:group>
            <v:group style="position:absolute;left:6726;top:7246;width:241;height:2" coordorigin="6726,7246" coordsize="241,2">
              <v:shape style="position:absolute;left:6726;top:7246;width:241;height:2" coordorigin="6726,7246" coordsize="241,0" path="m6726,7246l6967,7246e" filled="f" stroked="t" strokeweight=".472006pt" strokecolor="#4B4B4B">
                <v:path arrowok="t"/>
              </v:shape>
            </v:group>
            <v:group style="position:absolute;left:6910;top:7248;width:4545;height:2" coordorigin="6910,7248" coordsize="4545,2">
              <v:shape style="position:absolute;left:6910;top:7248;width:4545;height:2" coordorigin="6910,7248" coordsize="4545,0" path="m6910,7248l11456,7248e" filled="f" stroked="t" strokeweight=".70801pt" strokecolor="#777777">
                <v:path arrowok="t"/>
              </v:shape>
            </v:group>
            <v:group style="position:absolute;left:354;top:7710;width:4578;height:2" coordorigin="354,7710" coordsize="4578,2">
              <v:shape style="position:absolute;left:354;top:7710;width:4578;height:2" coordorigin="354,7710" coordsize="4578,0" path="m354,7710l4932,7710e" filled="f" stroked="t" strokeweight=".70801pt" strokecolor="#747474">
                <v:path arrowok="t"/>
              </v:shape>
            </v:group>
            <v:group style="position:absolute;left:3295;top:7712;width:444;height:2" coordorigin="3295,7712" coordsize="444,2">
              <v:shape style="position:absolute;left:3295;top:7712;width:444;height:2" coordorigin="3295,7712" coordsize="444,0" path="m3295,7712l3738,7712e" filled="f" stroked="t" strokeweight=".472006pt" strokecolor="#676767">
                <v:path arrowok="t"/>
              </v:shape>
            </v:group>
            <v:group style="position:absolute;left:4876;top:7712;width:623;height:2" coordorigin="4876,7712" coordsize="623,2">
              <v:shape style="position:absolute;left:4876;top:7712;width:623;height:2" coordorigin="4876,7712" coordsize="623,0" path="m4876,7712l5499,7712e" filled="f" stroked="t" strokeweight=".472006pt" strokecolor="#646464">
                <v:path arrowok="t"/>
              </v:shape>
            </v:group>
            <v:group style="position:absolute;left:5442;top:7712;width:1340;height:2" coordorigin="5442,7712" coordsize="1340,2">
              <v:shape style="position:absolute;left:5442;top:7712;width:1340;height:2" coordorigin="5442,7712" coordsize="1340,0" path="m5442,7712l6783,7712e" filled="f" stroked="t" strokeweight=".70801pt" strokecolor="#747474">
                <v:path arrowok="t"/>
              </v:shape>
            </v:group>
            <v:group style="position:absolute;left:6726;top:7712;width:241;height:2" coordorigin="6726,7712" coordsize="241,2">
              <v:shape style="position:absolute;left:6726;top:7712;width:241;height:2" coordorigin="6726,7712" coordsize="241,0" path="m6726,7712l6967,7712e" filled="f" stroked="t" strokeweight=".472006pt" strokecolor="#545454">
                <v:path arrowok="t"/>
              </v:shape>
            </v:group>
            <v:group style="position:absolute;left:6910;top:7712;width:472;height:2" coordorigin="6910,7712" coordsize="472,2">
              <v:shape style="position:absolute;left:6910;top:7712;width:472;height:2" coordorigin="6910,7712" coordsize="472,0" path="m6910,7712l7382,7712e" filled="f" stroked="t" strokeweight=".70801pt" strokecolor="#747474">
                <v:path arrowok="t"/>
              </v:shape>
            </v:group>
            <v:group style="position:absolute;left:7326;top:7712;width:420;height:2" coordorigin="7326,7712" coordsize="420,2">
              <v:shape style="position:absolute;left:7326;top:7712;width:420;height:2" coordorigin="7326,7712" coordsize="420,0" path="m7326,7712l7746,7712e" filled="f" stroked="t" strokeweight=".472006pt" strokecolor="#676767">
                <v:path arrowok="t"/>
              </v:shape>
            </v:group>
            <v:group style="position:absolute;left:7689;top:7715;width:3771;height:2" coordorigin="7689,7715" coordsize="3771,2">
              <v:shape style="position:absolute;left:7689;top:7715;width:3771;height:2" coordorigin="7689,7715" coordsize="3771,0" path="m7689,7715l11460,7715e" filled="f" stroked="t" strokeweight=".70801pt" strokecolor="#747474">
                <v:path arrowok="t"/>
              </v:shape>
            </v:group>
            <v:group style="position:absolute;left:4918;top:7703;width:2;height:733" coordorigin="4918,7703" coordsize="2,733">
              <v:shape style="position:absolute;left:4918;top:7703;width:2;height:733" coordorigin="4918,7703" coordsize="0,733" path="m4918,8436l4918,7703e" filled="f" stroked="t" strokeweight=".70801pt" strokecolor="#606060">
                <v:path arrowok="t"/>
              </v:shape>
            </v:group>
            <v:group style="position:absolute;left:4914;top:7955;width:6542;height:2" coordorigin="4914,7955" coordsize="6542,2">
              <v:shape style="position:absolute;left:4914;top:7955;width:6542;height:2" coordorigin="4914,7955" coordsize="6542,0" path="m4914,7955l11456,7955e" filled="f" stroked="t" strokeweight=".70801pt" strokecolor="#747474">
                <v:path arrowok="t"/>
              </v:shape>
            </v:group>
            <v:group style="position:absolute;left:363;top:7917;width:2;height:314" coordorigin="363,7917" coordsize="2,314">
              <v:shape style="position:absolute;left:363;top:7917;width:2;height:314" coordorigin="363,7917" coordsize="0,314" path="m363,8231l363,7917e" filled="f" stroked="t" strokeweight=".472006pt" strokecolor="#484848">
                <v:path arrowok="t"/>
              </v:shape>
            </v:group>
            <v:group style="position:absolute;left:4918;top:7917;width:2;height:519" coordorigin="4918,7917" coordsize="2,519">
              <v:shape style="position:absolute;left:4918;top:7917;width:2;height:519" coordorigin="4918,7917" coordsize="0,519" path="m4918,8436l4918,7917e" filled="f" stroked="t" strokeweight=".944013pt" strokecolor="#676767">
                <v:path arrowok="t"/>
              </v:shape>
            </v:group>
            <v:group style="position:absolute;left:4909;top:8193;width:6547;height:2" coordorigin="4909,8193" coordsize="6547,2">
              <v:shape style="position:absolute;left:4909;top:8193;width:6547;height:2" coordorigin="4909,8193" coordsize="6547,0" path="m4909,8193l11456,8193e" filled="f" stroked="t" strokeweight=".70801pt" strokecolor="#707070">
                <v:path arrowok="t"/>
              </v:shape>
            </v:group>
            <v:group style="position:absolute;left:354;top:8429;width:3535;height:2" coordorigin="354,8429" coordsize="3535,2">
              <v:shape style="position:absolute;left:354;top:8429;width:3535;height:2" coordorigin="354,8429" coordsize="3535,0" path="m354,8429l3889,8429e" filled="f" stroked="t" strokeweight=".70801pt" strokecolor="#707070">
                <v:path arrowok="t"/>
              </v:shape>
            </v:group>
            <v:group style="position:absolute;left:3833;top:8431;width:274;height:2" coordorigin="3833,8431" coordsize="274,2">
              <v:shape style="position:absolute;left:3833;top:8431;width:274;height:2" coordorigin="3833,8431" coordsize="274,0" path="m3833,8431l4106,8431e" filled="f" stroked="t" strokeweight=".472006pt" strokecolor="#4F4F4F">
                <v:path arrowok="t"/>
              </v:shape>
            </v:group>
            <v:group style="position:absolute;left:4050;top:8431;width:529;height:2" coordorigin="4050,8431" coordsize="529,2">
              <v:shape style="position:absolute;left:4050;top:8431;width:529;height:2" coordorigin="4050,8431" coordsize="529,0" path="m4050,8431l4578,8431e" filled="f" stroked="t" strokeweight=".70801pt" strokecolor="#747474">
                <v:path arrowok="t"/>
              </v:shape>
            </v:group>
            <v:group style="position:absolute;left:4522;top:8429;width:420;height:2" coordorigin="4522,8429" coordsize="420,2">
              <v:shape style="position:absolute;left:4522;top:8429;width:420;height:2" coordorigin="4522,8429" coordsize="420,0" path="m4522,8429l4942,8429e" filled="f" stroked="t" strokeweight=".472006pt" strokecolor="#5B5B5B">
                <v:path arrowok="t"/>
              </v:shape>
            </v:group>
            <v:group style="position:absolute;left:4871;top:8429;width:2096;height:2" coordorigin="4871,8429" coordsize="2096,2">
              <v:shape style="position:absolute;left:4871;top:8429;width:2096;height:2" coordorigin="4871,8429" coordsize="2096,0" path="m4871,8429l6967,8429e" filled="f" stroked="t" strokeweight=".70801pt" strokecolor="#707070">
                <v:path arrowok="t"/>
              </v:shape>
            </v:group>
            <v:group style="position:absolute;left:6910;top:8429;width:472;height:2" coordorigin="6910,8429" coordsize="472,2">
              <v:shape style="position:absolute;left:6910;top:8429;width:472;height:2" coordorigin="6910,8429" coordsize="472,0" path="m6910,8429l7382,8429e" filled="f" stroked="t" strokeweight=".472006pt" strokecolor="#5B5B5B">
                <v:path arrowok="t"/>
              </v:shape>
            </v:group>
            <v:group style="position:absolute;left:7326;top:8433;width:4135;height:2" coordorigin="7326,8433" coordsize="4135,2">
              <v:shape style="position:absolute;left:7326;top:8433;width:4135;height:2" coordorigin="7326,8433" coordsize="4135,0" path="m7326,8433l11460,8433e" filled="f" stroked="t" strokeweight=".70801pt" strokecolor="#747474">
                <v:path arrowok="t"/>
              </v:shape>
            </v:group>
            <v:group style="position:absolute;left:354;top:9248;width:11106;height:2" coordorigin="354,9248" coordsize="11106,2">
              <v:shape style="position:absolute;left:354;top:9248;width:11106;height:2" coordorigin="354,9248" coordsize="11106,0" path="m354,9248l11460,9248e" filled="f" stroked="t" strokeweight=".70801pt" strokecolor="#747474">
                <v:path arrowok="t"/>
              </v:shape>
            </v:group>
            <v:group style="position:absolute;left:3682;top:9245;width:208;height:2" coordorigin="3682,9245" coordsize="208,2">
              <v:shape style="position:absolute;left:3682;top:9245;width:208;height:2" coordorigin="3682,9245" coordsize="208,0" path="m3682,9245l3889,9245e" filled="f" stroked="t" strokeweight=".472006pt" strokecolor="#676767">
                <v:path arrowok="t"/>
              </v:shape>
            </v:group>
            <v:group style="position:absolute;left:11453;top:5789;width:2;height:10535" coordorigin="11453,5789" coordsize="2,10535">
              <v:shape style="position:absolute;left:11453;top:5789;width:2;height:10535" coordorigin="11453,5789" coordsize="0,10535" path="m11453,16324l11453,5789e" filled="f" stroked="t" strokeweight=".70801pt" strokecolor="#6B6B6B">
                <v:path arrowok="t"/>
              </v:shape>
            </v:group>
            <v:group style="position:absolute;left:11451;top:9202;width:2;height:571" coordorigin="11451,9202" coordsize="2,571">
              <v:shape style="position:absolute;left:11451;top:9202;width:2;height:571" coordorigin="11451,9202" coordsize="0,571" path="m11451,9774l11451,9202e" filled="f" stroked="t" strokeweight=".472006pt" strokecolor="#676767">
                <v:path arrowok="t"/>
              </v:shape>
            </v:group>
            <v:group style="position:absolute;left:363;top:10095;width:467;height:2" coordorigin="363,10095" coordsize="467,2">
              <v:shape style="position:absolute;left:363;top:10095;width:467;height:2" coordorigin="363,10095" coordsize="467,0" path="m363,10095l831,10095e" filled="f" stroked="t" strokeweight=".472006pt" strokecolor="#545454">
                <v:path arrowok="t"/>
              </v:shape>
            </v:group>
            <v:group style="position:absolute;left:382;top:10095;width:11078;height:2" coordorigin="382,10095" coordsize="11078,2">
              <v:shape style="position:absolute;left:382;top:10095;width:11078;height:2" coordorigin="382,10095" coordsize="11078,0" path="m382,10095l11460,10095e" filled="f" stroked="t" strokeweight=".70801pt" strokecolor="#747474">
                <v:path arrowok="t"/>
              </v:shape>
            </v:group>
            <v:group style="position:absolute;left:359;top:10340;width:3531;height:2" coordorigin="359,10340" coordsize="3531,2">
              <v:shape style="position:absolute;left:359;top:10340;width:3531;height:2" coordorigin="359,10340" coordsize="3531,0" path="m359,10340l3889,10340e" filled="f" stroked="t" strokeweight=".70801pt" strokecolor="#6B6B6B">
                <v:path arrowok="t"/>
              </v:shape>
            </v:group>
            <v:group style="position:absolute;left:368;top:10050;width:2;height:314" coordorigin="368,10050" coordsize="2,314">
              <v:shape style="position:absolute;left:368;top:10050;width:2;height:314" coordorigin="368,10050" coordsize="0,314" path="m368,10364l368,10050e" filled="f" stroked="t" strokeweight=".472006pt" strokecolor="#3F3F3F">
                <v:path arrowok="t"/>
              </v:shape>
            </v:group>
            <v:group style="position:absolute;left:3833;top:10338;width:7623;height:2" coordorigin="3833,10338" coordsize="7623,2">
              <v:shape style="position:absolute;left:3833;top:10338;width:7623;height:2" coordorigin="3833,10338" coordsize="7623,0" path="m3833,10338l11456,10338e" filled="f" stroked="t" strokeweight=".70801pt" strokecolor="#747474">
                <v:path arrowok="t"/>
              </v:shape>
            </v:group>
            <v:group style="position:absolute;left:11451;top:10050;width:2;height:314" coordorigin="11451,10050" coordsize="2,314">
              <v:shape style="position:absolute;left:11451;top:10050;width:2;height:314" coordorigin="11451,10050" coordsize="0,314" path="m11451,10364l11451,10050e" filled="f" stroked="t" strokeweight=".472006pt" strokecolor="#575757">
                <v:path arrowok="t"/>
              </v:shape>
            </v:group>
            <v:group style="position:absolute;left:2395;top:9193;width:2;height:5075" coordorigin="2395,9193" coordsize="2,5075">
              <v:shape style="position:absolute;left:2395;top:9193;width:2;height:5075" coordorigin="2395,9193" coordsize="0,5075" path="m2395,14268l2395,9193e" filled="f" stroked="t" strokeweight=".70801pt" strokecolor="#575757">
                <v:path arrowok="t"/>
              </v:shape>
            </v:group>
            <v:group style="position:absolute;left:5442;top:10583;width:297;height:2" coordorigin="5442,10583" coordsize="297,2">
              <v:shape style="position:absolute;left:5442;top:10583;width:297;height:2" coordorigin="5442,10583" coordsize="297,0" path="m5442,10583l5740,10583e" filled="f" stroked="t" strokeweight=".472006pt" strokecolor="#4F4F4F">
                <v:path arrowok="t"/>
              </v:shape>
            </v:group>
            <v:group style="position:absolute;left:359;top:10580;width:11102;height:2" coordorigin="359,10580" coordsize="11102,2">
              <v:shape style="position:absolute;left:359;top:10580;width:11102;height:2" coordorigin="359,10580" coordsize="11102,0" path="m359,10580l11460,10580e" filled="f" stroked="t" strokeweight=".70801pt" strokecolor="#707070">
                <v:path arrowok="t"/>
              </v:shape>
            </v:group>
            <v:group style="position:absolute;left:363;top:11071;width:1392;height:2" coordorigin="363,11071" coordsize="1392,2">
              <v:shape style="position:absolute;left:363;top:11071;width:1392;height:2" coordorigin="363,11071" coordsize="1392,0" path="m363,11071l1756,11071e" filled="f" stroked="t" strokeweight=".70801pt" strokecolor="#747474">
                <v:path arrowok="t"/>
              </v:shape>
            </v:group>
            <v:group style="position:absolute;left:368;top:10769;width:2;height:324" coordorigin="368,10769" coordsize="2,324">
              <v:shape style="position:absolute;left:368;top:10769;width:2;height:324" coordorigin="368,10769" coordsize="0,324" path="m368,11092l368,10769e" filled="f" stroked="t" strokeweight=".472006pt" strokecolor="#4B4B4B">
                <v:path arrowok="t"/>
              </v:shape>
            </v:group>
            <v:group style="position:absolute;left:1699;top:11071;width:288;height:2" coordorigin="1699,11071" coordsize="288,2">
              <v:shape style="position:absolute;left:1699;top:11071;width:288;height:2" coordorigin="1699,11071" coordsize="288,0" path="m1699,11071l1987,11071e" filled="f" stroked="t" strokeweight=".472006pt" strokecolor="#575757">
                <v:path arrowok="t"/>
              </v:shape>
            </v:group>
            <v:group style="position:absolute;left:1931;top:11071;width:9530;height:2" coordorigin="1931,11071" coordsize="9530,2">
              <v:shape style="position:absolute;left:1931;top:11071;width:9530;height:2" coordorigin="1931,11071" coordsize="9530,0" path="m1931,11071l11460,11071e" filled="f" stroked="t" strokeweight=".70801pt" strokecolor="#747474">
                <v:path arrowok="t"/>
              </v:shape>
            </v:group>
            <v:group style="position:absolute;left:5442;top:11068;width:297;height:2" coordorigin="5442,11068" coordsize="297,2">
              <v:shape style="position:absolute;left:5442;top:11068;width:297;height:2" coordorigin="5442,11068" coordsize="297,0" path="m5442,11068l5740,11068e" filled="f" stroked="t" strokeweight=".472006pt" strokecolor="#545454">
                <v:path arrowok="t"/>
              </v:shape>
            </v:group>
            <v:group style="position:absolute;left:359;top:11309;width:11106;height:2" coordorigin="359,11309" coordsize="11106,2">
              <v:shape style="position:absolute;left:359;top:11309;width:11106;height:2" coordorigin="359,11309" coordsize="11106,0" path="m359,11309l11465,11309e" filled="f" stroked="t" strokeweight=".70801pt" strokecolor="#747474">
                <v:path arrowok="t"/>
              </v:shape>
            </v:group>
            <v:group style="position:absolute;left:363;top:11554;width:5135;height:2" coordorigin="363,11554" coordsize="5135,2">
              <v:shape style="position:absolute;left:363;top:11554;width:5135;height:2" coordorigin="363,11554" coordsize="5135,0" path="m363,11554l5499,11554e" filled="f" stroked="t" strokeweight=".70801pt" strokecolor="#707070">
                <v:path arrowok="t"/>
              </v:shape>
            </v:group>
            <v:group style="position:absolute;left:378;top:11264;width:2;height:5075" coordorigin="378,11264" coordsize="2,5075">
              <v:shape style="position:absolute;left:378;top:11264;width:2;height:5075" coordorigin="378,11264" coordsize="0,5075" path="m378,16338l378,11264e" filled="f" stroked="t" strokeweight=".70801pt" strokecolor="#606060">
                <v:path arrowok="t"/>
              </v:shape>
            </v:group>
            <v:group style="position:absolute;left:1163;top:11306;width:2;height:2352" coordorigin="1163,11306" coordsize="2,2352">
              <v:shape style="position:absolute;left:1163;top:11306;width:2;height:2352" coordorigin="1163,11306" coordsize="0,2352" path="m1163,13658l1163,11306e" filled="f" stroked="t" strokeweight=".70801pt" strokecolor="#606060">
                <v:path arrowok="t"/>
              </v:shape>
            </v:group>
            <v:group style="position:absolute;left:5442;top:11554;width:297;height:2" coordorigin="5442,11554" coordsize="297,2">
              <v:shape style="position:absolute;left:5442;top:11554;width:297;height:2" coordorigin="5442,11554" coordsize="297,0" path="m5442,11554l5740,11554e" filled="f" stroked="t" strokeweight=".472006pt" strokecolor="#646464">
                <v:path arrowok="t"/>
              </v:shape>
            </v:group>
            <v:group style="position:absolute;left:5645;top:11552;width:1322;height:2" coordorigin="5645,11552" coordsize="1322,2">
              <v:shape style="position:absolute;left:5645;top:11552;width:1322;height:2" coordorigin="5645,11552" coordsize="1322,0" path="m5645,11552l6967,11552e" filled="f" stroked="t" strokeweight=".70801pt" strokecolor="#747474">
                <v:path arrowok="t"/>
              </v:shape>
            </v:group>
            <v:group style="position:absolute;left:6910;top:11552;width:481;height:2" coordorigin="6910,11552" coordsize="481,2">
              <v:shape style="position:absolute;left:6910;top:11552;width:481;height:2" coordorigin="6910,11552" coordsize="481,0" path="m6910,11552l7392,11552e" filled="f" stroked="t" strokeweight=".472006pt" strokecolor="#606060">
                <v:path arrowok="t"/>
              </v:shape>
            </v:group>
            <v:group style="position:absolute;left:7359;top:11302;width:2;height:281" coordorigin="7359,11302" coordsize="2,281">
              <v:shape style="position:absolute;left:7359;top:11302;width:2;height:281" coordorigin="7359,11302" coordsize="0,281" path="m7359,11583l7359,11302e" filled="f" stroked="t" strokeweight=".472006pt" strokecolor="#4B4B4B">
                <v:path arrowok="t"/>
              </v:shape>
            </v:group>
            <v:group style="position:absolute;left:7321;top:11554;width:4139;height:2" coordorigin="7321,11554" coordsize="4139,2">
              <v:shape style="position:absolute;left:7321;top:11554;width:4139;height:2" coordorigin="7321,11554" coordsize="4139,0" path="m7321,11554l11460,11554e" filled="f" stroked="t" strokeweight=".70801pt" strokecolor="#747474">
                <v:path arrowok="t"/>
              </v:shape>
            </v:group>
            <v:group style="position:absolute;left:1735;top:11302;width:2;height:1290" coordorigin="1735,11302" coordsize="2,1290">
              <v:shape style="position:absolute;left:1735;top:11302;width:2;height:1290" coordorigin="1735,11302" coordsize="0,1290" path="m1735,12592l1735,11302e" filled="f" stroked="t" strokeweight=".70801pt" strokecolor="#5B5B5B">
                <v:path arrowok="t"/>
              </v:shape>
            </v:group>
            <v:group style="position:absolute;left:2369;top:12440;width:2535;height:2" coordorigin="2369,12440" coordsize="2535,2">
              <v:shape style="position:absolute;left:2369;top:12440;width:2535;height:2" coordorigin="2369,12440" coordsize="2535,0" path="m2369,12440l4904,12440e" filled="f" stroked="t" strokeweight=".70801pt" strokecolor="#3F4B93">
                <v:path arrowok="t"/>
              </v:shape>
            </v:group>
            <v:group style="position:absolute;left:7361;top:11511;width:2;height:1257" coordorigin="7361,11511" coordsize="2,1257">
              <v:shape style="position:absolute;left:7361;top:11511;width:2;height:1257" coordorigin="7361,11511" coordsize="0,1257" path="m7361,12768l7361,11511e" filled="f" stroked="t" strokeweight=".70801pt" strokecolor="#676767">
                <v:path arrowok="t"/>
              </v:shape>
            </v:group>
            <v:group style="position:absolute;left:1737;top:12535;width:2;height:233" coordorigin="1737,12535" coordsize="2,233">
              <v:shape style="position:absolute;left:1737;top:12535;width:2;height:233" coordorigin="1737,12535" coordsize="0,233" path="m1737,12768l1737,12535e" filled="f" stroked="t" strokeweight=".472006pt" strokecolor="#3F3F3F">
                <v:path arrowok="t"/>
              </v:shape>
            </v:group>
            <v:group style="position:absolute;left:378;top:12611;width:2;height:157" coordorigin="378,12611" coordsize="2,157">
              <v:shape style="position:absolute;left:378;top:12611;width:2;height:157" coordorigin="378,12611" coordsize="0,157" path="m378,12768l378,12611e" filled="f" stroked="t" strokeweight=".472006pt" strokecolor="#4B4B4B">
                <v:path arrowok="t"/>
              </v:shape>
            </v:group>
            <v:group style="position:absolute;left:1737;top:12711;width:2;height:509" coordorigin="1737,12711" coordsize="2,509">
              <v:shape style="position:absolute;left:1737;top:12711;width:2;height:509" coordorigin="1737,12711" coordsize="0,509" path="m1737,13220l1737,12711e" filled="f" stroked="t" strokeweight=".70801pt" strokecolor="#646464">
                <v:path arrowok="t"/>
              </v:shape>
            </v:group>
            <v:group style="position:absolute;left:7361;top:12711;width:2;height:257" coordorigin="7361,12711" coordsize="2,257">
              <v:shape style="position:absolute;left:7361;top:12711;width:2;height:257" coordorigin="7361,12711" coordsize="0,257" path="m7361,12968l7361,12711e" filled="f" stroked="t" strokeweight=".472006pt" strokecolor="#545454">
                <v:path arrowok="t"/>
              </v:shape>
            </v:group>
            <v:group style="position:absolute;left:1166;top:12911;width:2;height:290" coordorigin="1166,12911" coordsize="2,290">
              <v:shape style="position:absolute;left:1166;top:12911;width:2;height:290" coordorigin="1166,12911" coordsize="0,290" path="m1166,13201l1166,12911e" filled="f" stroked="t" strokeweight=".472006pt" strokecolor="#383838">
                <v:path arrowok="t"/>
              </v:shape>
            </v:group>
            <v:group style="position:absolute;left:2400;top:12911;width:2;height:290" coordorigin="2400,12911" coordsize="2,290">
              <v:shape style="position:absolute;left:2400;top:12911;width:2;height:290" coordorigin="2400,12911" coordsize="0,290" path="m2400,13201l2400,12911e" filled="f" stroked="t" strokeweight=".472006pt" strokecolor="#444444">
                <v:path arrowok="t"/>
              </v:shape>
            </v:group>
            <v:group style="position:absolute;left:7363;top:12882;width:2;height:605" coordorigin="7363,12882" coordsize="2,605">
              <v:shape style="position:absolute;left:7363;top:12882;width:2;height:605" coordorigin="7363,12882" coordsize="0,605" path="m7363,13487l7363,12882e" filled="f" stroked="t" strokeweight=".70801pt" strokecolor="#676767">
                <v:path arrowok="t"/>
              </v:shape>
            </v:group>
            <v:group style="position:absolute;left:378;top:13144;width:2;height:414" coordorigin="378,13144" coordsize="2,414">
              <v:shape style="position:absolute;left:378;top:13144;width:2;height:414" coordorigin="378,13144" coordsize="0,414" path="m378,13558l378,13144e" filled="f" stroked="t" strokeweight=".472006pt" strokecolor="#484848">
                <v:path arrowok="t"/>
              </v:shape>
            </v:group>
            <v:group style="position:absolute;left:1737;top:13144;width:2;height:343" coordorigin="1737,13144" coordsize="2,343">
              <v:shape style="position:absolute;left:1737;top:13144;width:2;height:343" coordorigin="1737,13144" coordsize="0,343" path="m1737,13487l1737,13144e" filled="f" stroked="t" strokeweight=".472006pt" strokecolor="#484848">
                <v:path arrowok="t"/>
              </v:shape>
            </v:group>
            <v:group style="position:absolute;left:7363;top:13430;width:2;height:219" coordorigin="7363,13430" coordsize="2,219">
              <v:shape style="position:absolute;left:7363;top:13430;width:2;height:219" coordorigin="7363,13430" coordsize="0,219" path="m7363,13649l7363,13430e" filled="f" stroked="t" strokeweight=".472006pt" strokecolor="#444444">
                <v:path arrowok="t"/>
              </v:shape>
            </v:group>
            <v:group style="position:absolute;left:368;top:13634;width:2034;height:2" coordorigin="368,13634" coordsize="2034,2">
              <v:shape style="position:absolute;left:368;top:13634;width:2034;height:2" coordorigin="368,13634" coordsize="2034,0" path="m368,13634l2403,13634e" filled="f" stroked="t" strokeweight=".70801pt" strokecolor="#747474">
                <v:path arrowok="t"/>
              </v:shape>
            </v:group>
            <v:group style="position:absolute;left:1166;top:13587;width:2;height:276" coordorigin="1166,13587" coordsize="2,276">
              <v:shape style="position:absolute;left:1166;top:13587;width:2;height:276" coordorigin="1166,13587" coordsize="0,276" path="m1166,13863l1166,13587e" filled="f" stroked="t" strokeweight=".472006pt" strokecolor="#4B4B4B">
                <v:path arrowok="t"/>
              </v:shape>
            </v:group>
            <v:group style="position:absolute;left:1739;top:13430;width:2;height:433" coordorigin="1739,13430" coordsize="2,433">
              <v:shape style="position:absolute;left:1739;top:13430;width:2;height:433" coordorigin="1739,13430" coordsize="0,433" path="m1739,13863l1739,13430e" filled="f" stroked="t" strokeweight=".70801pt" strokecolor="#646464">
                <v:path arrowok="t"/>
              </v:shape>
            </v:group>
            <v:group style="position:absolute;left:2400;top:13587;width:2;height:276" coordorigin="2400,13587" coordsize="2,276">
              <v:shape style="position:absolute;left:2400;top:13587;width:2;height:276" coordorigin="2400,13587" coordsize="0,276" path="m2400,13863l2400,13587e" filled="f" stroked="t" strokeweight=".472006pt" strokecolor="#3B3B3B">
                <v:path arrowok="t"/>
              </v:shape>
            </v:group>
            <v:group style="position:absolute;left:7363;top:13592;width:2;height:528" coordorigin="7363,13592" coordsize="2,528">
              <v:shape style="position:absolute;left:7363;top:13592;width:2;height:528" coordorigin="7363,13592" coordsize="0,528" path="m7363,14120l7363,13592e" filled="f" stroked="t" strokeweight=".944013pt" strokecolor="#707070">
                <v:path arrowok="t"/>
              </v:shape>
            </v:group>
            <v:group style="position:absolute;left:380;top:13806;width:2;height:462" coordorigin="380,13806" coordsize="2,462">
              <v:shape style="position:absolute;left:380;top:13806;width:2;height:462" coordorigin="380,13806" coordsize="0,462" path="m380,14268l380,13806e" filled="f" stroked="t" strokeweight=".472006pt" strokecolor="#4F4F4F">
                <v:path arrowok="t"/>
              </v:shape>
            </v:group>
            <v:group style="position:absolute;left:1742;top:13806;width:2;height:314" coordorigin="1742,13806" coordsize="2,314">
              <v:shape style="position:absolute;left:1742;top:13806;width:2;height:314" coordorigin="1742,13806" coordsize="0,314" path="m1742,14120l1742,13806e" filled="f" stroked="t" strokeweight=".472006pt" strokecolor="#4B4B4B">
                <v:path arrowok="t"/>
              </v:shape>
            </v:group>
            <v:group style="position:absolute;left:2400;top:13806;width:2;height:314" coordorigin="2400,13806" coordsize="2,314">
              <v:shape style="position:absolute;left:2400;top:13806;width:2;height:314" coordorigin="2400,13806" coordsize="0,314" path="m2400,14120l2400,13806e" filled="f" stroked="t" strokeweight=".70801pt" strokecolor="#4F4F4F">
                <v:path arrowok="t"/>
              </v:shape>
            </v:group>
            <v:group style="position:absolute;left:1168;top:13806;width:2;height:462" coordorigin="1168,13806" coordsize="2,462">
              <v:shape style="position:absolute;left:1168;top:13806;width:2;height:462" coordorigin="1168,13806" coordsize="0,462" path="m1168,14268l1168,13806e" filled="f" stroked="t" strokeweight=".70801pt" strokecolor="#676767">
                <v:path arrowok="t"/>
              </v:shape>
            </v:group>
            <v:group style="position:absolute;left:1742;top:14030;width:2;height:490" coordorigin="1742,14030" coordsize="2,490">
              <v:shape style="position:absolute;left:1742;top:14030;width:2;height:490" coordorigin="1742,14030" coordsize="0,490" path="m1742,14520l1742,14030e" filled="f" stroked="t" strokeweight=".944013pt" strokecolor="#6B6B6B">
                <v:path arrowok="t"/>
              </v:shape>
            </v:group>
            <v:group style="position:absolute;left:2398;top:14648;width:1813;height:2" coordorigin="2398,14648" coordsize="1813,2">
              <v:shape style="position:absolute;left:2398;top:14648;width:1813;height:2" coordorigin="2398,14648" coordsize="1813,0" path="m2398,14648l4210,14648e" filled="f" stroked="t" strokeweight="1.652022pt" strokecolor="#3B4B97">
                <v:path arrowok="t"/>
              </v:shape>
            </v:group>
            <v:group style="position:absolute;left:7366;top:14063;width:2;height:333" coordorigin="7366,14063" coordsize="2,333">
              <v:shape style="position:absolute;left:7366;top:14063;width:2;height:333" coordorigin="7366,14063" coordsize="0,333" path="m7366,14396l7366,14063e" filled="f" stroked="t" strokeweight=".472006pt" strokecolor="#545454">
                <v:path arrowok="t"/>
              </v:shape>
            </v:group>
            <v:group style="position:absolute;left:1171;top:14210;width:2;height:186" coordorigin="1171,14210" coordsize="2,186">
              <v:shape style="position:absolute;left:1171;top:14210;width:2;height:186" coordorigin="1171,14210" coordsize="0,186" path="m1171,14396l1171,14210e" filled="f" stroked="t" strokeweight=".472006pt" strokecolor="#3F3F3F">
                <v:path arrowok="t"/>
              </v:shape>
            </v:group>
            <v:group style="position:absolute;left:2369;top:14239;width:2;height:252" coordorigin="2369,14239" coordsize="2,252">
              <v:shape style="position:absolute;left:2369;top:14239;width:2;height:252" coordorigin="2369,14239" coordsize="0,252" path="m2369,14491l2369,14239e" filled="f" stroked="t" strokeweight=".236003pt" strokecolor="#000000">
                <v:path arrowok="t"/>
              </v:shape>
            </v:group>
            <v:group style="position:absolute;left:1171;top:14339;width:2;height:571" coordorigin="1171,14339" coordsize="2,571">
              <v:shape style="position:absolute;left:1171;top:14339;width:2;height:571" coordorigin="1171,14339" coordsize="0,571" path="m1171,14910l1171,14339e" filled="f" stroked="t" strokeweight=".70801pt" strokecolor="#6B6B6B">
                <v:path arrowok="t"/>
              </v:shape>
            </v:group>
            <v:group style="position:absolute;left:1742;top:14463;width:2;height:324" coordorigin="1742,14463" coordsize="2,324">
              <v:shape style="position:absolute;left:1742;top:14463;width:2;height:324" coordorigin="1742,14463" coordsize="0,324" path="m1742,14786l1742,14463e" filled="f" stroked="t" strokeweight=".472006pt" strokecolor="#3F3F3F">
                <v:path arrowok="t"/>
              </v:shape>
            </v:group>
            <v:group style="position:absolute;left:2400;top:14448;width:2;height:462" coordorigin="2400,14448" coordsize="2,462">
              <v:shape style="position:absolute;left:2400;top:14448;width:2;height:462" coordorigin="2400,14448" coordsize="0,462" path="m2400,14910l2400,14448e" filled="f" stroked="t" strokeweight=".944013pt" strokecolor="#5B5B5B">
                <v:path arrowok="t"/>
              </v:shape>
            </v:group>
            <v:group style="position:absolute;left:7366;top:14339;width:2;height:447" coordorigin="7366,14339" coordsize="2,447">
              <v:shape style="position:absolute;left:7366;top:14339;width:2;height:447" coordorigin="7366,14339" coordsize="0,447" path="m7366,14786l7366,14339e" filled="f" stroked="t" strokeweight=".70801pt" strokecolor="#6B6B6B">
                <v:path arrowok="t"/>
              </v:shape>
            </v:group>
            <v:group style="position:absolute;left:382;top:14620;width:2;height:167" coordorigin="382,14620" coordsize="2,167">
              <v:shape style="position:absolute;left:382;top:14620;width:2;height:167" coordorigin="382,14620" coordsize="0,167" path="m382,14786l382,14620e" filled="f" stroked="t" strokeweight=".472006pt" strokecolor="#3B3B3B">
                <v:path arrowok="t"/>
              </v:shape>
            </v:group>
            <v:group style="position:absolute;left:11456;top:14620;width:2;height:167" coordorigin="11456,14620" coordsize="2,167">
              <v:shape style="position:absolute;left:11456;top:14620;width:2;height:167" coordorigin="11456,14620" coordsize="0,167" path="m11456,14786l11456,14620e" filled="f" stroked="t" strokeweight=".472006pt" strokecolor="#545454">
                <v:path arrowok="t"/>
              </v:shape>
            </v:group>
            <v:group style="position:absolute;left:1742;top:14729;width:2;height:605" coordorigin="1742,14729" coordsize="2,605">
              <v:shape style="position:absolute;left:1742;top:14729;width:2;height:605" coordorigin="1742,14729" coordsize="0,605" path="m1742,15334l1742,14729e" filled="f" stroked="t" strokeweight=".944013pt" strokecolor="#676767">
                <v:path arrowok="t"/>
              </v:shape>
            </v:group>
            <v:group style="position:absolute;left:7368;top:14729;width:2;height:181" coordorigin="7368,14729" coordsize="2,181">
              <v:shape style="position:absolute;left:7368;top:14729;width:2;height:181" coordorigin="7368,14729" coordsize="0,181" path="m7368,14910l7368,14729e" filled="f" stroked="t" strokeweight=".472006pt" strokecolor="#484848">
                <v:path arrowok="t"/>
              </v:shape>
            </v:group>
            <v:group style="position:absolute;left:1171;top:14853;width:2;height:195" coordorigin="1171,14853" coordsize="2,195">
              <v:shape style="position:absolute;left:1171;top:14853;width:2;height:195" coordorigin="1171,14853" coordsize="0,195" path="m1171,15048l1171,14853e" filled="f" stroked="t" strokeweight=".472006pt" strokecolor="#3F3F3F">
                <v:path arrowok="t"/>
              </v:shape>
            </v:group>
            <v:group style="position:absolute;left:2369;top:14882;width:2;height:424" coordorigin="2369,14882" coordsize="2,424">
              <v:shape style="position:absolute;left:2369;top:14882;width:2;height:424" coordorigin="2369,14882" coordsize="0,424" path="m2369,15305l2369,14882e" filled="f" stroked="t" strokeweight=".236003pt" strokecolor="#000000">
                <v:path arrowok="t"/>
              </v:shape>
            </v:group>
            <v:group style="position:absolute;left:7368;top:14853;width:2;height:1471" coordorigin="7368,14853" coordsize="2,1471">
              <v:shape style="position:absolute;left:7368;top:14853;width:2;height:1471" coordorigin="7368,14853" coordsize="0,1471" path="m7368,16324l7368,14853e" filled="f" stroked="t" strokeweight=".70801pt" strokecolor="#646464">
                <v:path arrowok="t"/>
              </v:shape>
            </v:group>
            <v:group style="position:absolute;left:1171;top:14991;width:2;height:1347" coordorigin="1171,14991" coordsize="2,1347">
              <v:shape style="position:absolute;left:1171;top:14991;width:2;height:1347" coordorigin="1171,14991" coordsize="0,1347" path="m1171,16338l1171,14991e" filled="f" stroked="t" strokeweight=".70801pt" strokecolor="#646464">
                <v:path arrowok="t"/>
              </v:shape>
            </v:group>
            <v:group style="position:absolute;left:382;top:15277;width:2;height:200" coordorigin="382,15277" coordsize="2,200">
              <v:shape style="position:absolute;left:382;top:15277;width:2;height:200" coordorigin="382,15277" coordsize="0,200" path="m382,15477l382,15277e" filled="f" stroked="t" strokeweight=".472006pt" strokecolor="#3F3F3F">
                <v:path arrowok="t"/>
              </v:shape>
            </v:group>
            <v:group style="position:absolute;left:1742;top:15277;width:2;height:200" coordorigin="1742,15277" coordsize="2,200">
              <v:shape style="position:absolute;left:1742;top:15277;width:2;height:200" coordorigin="1742,15277" coordsize="0,200" path="m1742,15477l1742,15277e" filled="f" stroked="t" strokeweight=".472006pt" strokecolor="#343434">
                <v:path arrowok="t"/>
              </v:shape>
            </v:group>
            <v:group style="position:absolute;left:2400;top:15258;width:2;height:1076" coordorigin="2400,15258" coordsize="2,1076">
              <v:shape style="position:absolute;left:2400;top:15258;width:2;height:1076" coordorigin="2400,15258" coordsize="0,1076" path="m2400,16334l2400,15258e" filled="f" stroked="t" strokeweight=".70801pt" strokecolor="#646464">
                <v:path arrowok="t"/>
              </v:shape>
            </v:group>
            <v:group style="position:absolute;left:378;top:16327;width:453;height:2" coordorigin="378,16327" coordsize="453,2">
              <v:shape style="position:absolute;left:378;top:16327;width:453;height:2" coordorigin="378,16327" coordsize="453,0" path="m378,16327l831,16327e" filled="f" stroked="t" strokeweight=".70801pt" strokecolor="#838383">
                <v:path arrowok="t"/>
              </v:shape>
            </v:group>
            <v:group style="position:absolute;left:387;top:15420;width:2;height:919" coordorigin="387,15420" coordsize="2,919">
              <v:shape style="position:absolute;left:387;top:15420;width:2;height:919" coordorigin="387,15420" coordsize="0,919" path="m387,16338l387,15420e" filled="f" stroked="t" strokeweight=".70801pt" strokecolor="#676767">
                <v:path arrowok="t"/>
              </v:shape>
            </v:group>
            <v:group style="position:absolute;left:1744;top:15420;width:2;height:914" coordorigin="1744,15420" coordsize="2,914">
              <v:shape style="position:absolute;left:1744;top:15420;width:2;height:914" coordorigin="1744,15420" coordsize="0,914" path="m1744,16334l1744,15420e" filled="f" stroked="t" strokeweight=".70801pt" strokecolor="#606060">
                <v:path arrowok="t"/>
              </v:shape>
            </v:group>
            <v:group style="position:absolute;left:1931;top:16327;width:472;height:2" coordorigin="1931,16327" coordsize="472,2">
              <v:shape style="position:absolute;left:1931;top:16327;width:472;height:2" coordorigin="1931,16327" coordsize="472,0" path="m1931,16327l2403,16327e" filled="f" stroked="t" strokeweight=".472006pt" strokecolor="#808080">
                <v:path arrowok="t"/>
              </v:shape>
            </v:group>
            <v:group style="position:absolute;left:4876;top:16322;width:623;height:2" coordorigin="4876,16322" coordsize="623,2">
              <v:shape style="position:absolute;left:4876;top:16322;width:623;height:2" coordorigin="4876,16322" coordsize="623,0" path="m4876,16322l5499,16322e" filled="f" stroked="t" strokeweight=".472006pt" strokecolor="#707070">
                <v:path arrowok="t"/>
              </v:shape>
            </v:group>
            <v:group style="position:absolute;left:5683;top:16322;width:250;height:2" coordorigin="5683,16322" coordsize="250,2">
              <v:shape style="position:absolute;left:5683;top:16322;width:250;height:2" coordorigin="5683,16322" coordsize="250,0" path="m5683,16322l5933,16322e" filled="f" stroked="t" strokeweight=".472006pt" strokecolor="#646464">
                <v:path arrowok="t"/>
              </v:shape>
            </v:group>
            <v:group style="position:absolute;left:774;top:16324;width:10691;height:2" coordorigin="774,16324" coordsize="10691,2">
              <v:shape style="position:absolute;left:774;top:16324;width:10691;height:2" coordorigin="774,16324" coordsize="10691,0" path="m774,16324l11465,16324e" filled="f" stroked="t" strokeweight=".70801pt" strokecolor="#7C7C7C">
                <v:path arrowok="t"/>
              </v:shape>
            </v:group>
            <v:group style="position:absolute;left:6910;top:16319;width:481;height:2" coordorigin="6910,16319" coordsize="481,2">
              <v:shape style="position:absolute;left:6910;top:16319;width:481;height:2" coordorigin="6910,16319" coordsize="481,0" path="m6910,16319l7392,16319e" filled="f" stroked="t" strokeweight=".472006pt" strokecolor="#70707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313131"/>
          <w:w w:val="108"/>
          <w:position w:val="8"/>
        </w:rPr>
        <w:t>H</w:t>
      </w:r>
      <w:r>
        <w:rPr>
          <w:rFonts w:ascii="Arial" w:hAnsi="Arial" w:cs="Arial" w:eastAsia="Arial"/>
          <w:sz w:val="18"/>
          <w:szCs w:val="18"/>
          <w:color w:val="4B4B4B"/>
          <w:spacing w:val="-10"/>
          <w:w w:val="104"/>
          <w:position w:val="8"/>
        </w:rPr>
        <w:t>a</w:t>
      </w:r>
      <w:r>
        <w:rPr>
          <w:rFonts w:ascii="Arial" w:hAnsi="Arial" w:cs="Arial" w:eastAsia="Arial"/>
          <w:sz w:val="18"/>
          <w:szCs w:val="18"/>
          <w:color w:val="313131"/>
          <w:spacing w:val="-4"/>
          <w:w w:val="179"/>
          <w:position w:val="8"/>
        </w:rPr>
        <w:t>l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4"/>
          <w:position w:val="8"/>
        </w:rPr>
        <w:t>k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66"/>
          <w:b/>
          <w:bCs/>
          <w:position w:val="-1"/>
        </w:rPr>
        <w:t>.ö.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14"/>
          <w:w w:val="66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109"/>
          <w:b/>
          <w:bCs/>
          <w:position w:val="-1"/>
        </w:rPr>
        <w:t>er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-3"/>
          <w:w w:val="109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15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14"/>
          <w:b/>
          <w:bCs/>
          <w:position w:val="-1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9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92"/>
          <w:b/>
          <w:bCs/>
          <w:i/>
          <w:position w:val="-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16"/>
          <w:w w:val="92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  <w:b/>
          <w:bCs/>
          <w:i/>
          <w:position w:val="-1"/>
        </w:rPr>
        <w:t>ÔSB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right="-20"/>
        <w:jc w:val="right"/>
        <w:tabs>
          <w:tab w:pos="18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646464"/>
          <w:spacing w:val="0"/>
          <w:w w:val="51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646464"/>
          <w:spacing w:val="10"/>
          <w:w w:val="51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51"/>
          <w:position w:val="-3"/>
        </w:rPr>
        <w:t>tfarye</w:t>
      </w:r>
      <w:r>
        <w:rPr>
          <w:rFonts w:ascii="Arial" w:hAnsi="Arial" w:cs="Arial" w:eastAsia="Arial"/>
          <w:sz w:val="18"/>
          <w:szCs w:val="18"/>
          <w:color w:val="313131"/>
          <w:spacing w:val="-27"/>
          <w:w w:val="51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2"/>
          <w:i/>
          <w:position w:val="-3"/>
        </w:rPr>
        <w:t>Kuıey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1"/>
          <w:w w:val="92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5"/>
          <w:position w:val="-3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5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"/>
          <w:w w:val="75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51"/>
          <w:position w:val="-3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82"/>
          <w:position w:val="-3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right="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1"/>
        </w:rPr>
        <w:t>o</w:t>
      </w:r>
      <w:r>
        <w:rPr>
          <w:rFonts w:ascii="Arial" w:hAnsi="Arial" w:cs="Arial" w:eastAsia="Arial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i/>
          <w:position w:val="1"/>
        </w:rPr>
        <w:t>ge</w:t>
      </w:r>
      <w:r>
        <w:rPr>
          <w:rFonts w:ascii="Arial" w:hAnsi="Arial" w:cs="Arial" w:eastAsia="Arial"/>
          <w:sz w:val="18"/>
          <w:szCs w:val="18"/>
          <w:color w:val="313131"/>
          <w:spacing w:val="-1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9"/>
          <w:position w:val="1"/>
        </w:rPr>
        <w:t>Amın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1" w:lineRule="atLeast"/>
        <w:ind w:right="-69"/>
        <w:jc w:val="left"/>
        <w:tabs>
          <w:tab w:pos="308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0"/>
          <w:w w:val="89"/>
          <w:position w:val="5"/>
        </w:rPr>
        <w:t>·-..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1"/>
          <w:w w:val="89"/>
          <w:position w:val="5"/>
        </w:rPr>
        <w:t> 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89"/>
          <w:position w:val="0"/>
        </w:rPr>
        <w:t>""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36" w:lineRule="atLeast"/>
        <w:ind w:left="69" w:right="1696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0"/>
          <w:w w:val="56"/>
        </w:rPr>
        <w:t>:&gt;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0"/>
          <w:w w:val="56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0"/>
          <w:w w:val="5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0"/>
          <w:w w:val="5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0"/>
          <w:w w:val="19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-19"/>
          <w:w w:val="191"/>
        </w:rPr>
        <w:t> </w:t>
      </w:r>
      <w:r>
        <w:rPr>
          <w:rFonts w:ascii="Arial" w:hAnsi="Arial" w:cs="Arial" w:eastAsia="Arial"/>
          <w:sz w:val="14"/>
          <w:szCs w:val="14"/>
          <w:color w:val="646464"/>
          <w:spacing w:val="0"/>
          <w:w w:val="100"/>
        </w:rPr>
        <w:t>l</w:t>
      </w:r>
      <w:r>
        <w:rPr>
          <w:rFonts w:ascii="Arial" w:hAnsi="Arial" w:cs="Arial" w:eastAsia="Arial"/>
          <w:sz w:val="14"/>
          <w:szCs w:val="14"/>
          <w:color w:val="646464"/>
          <w:spacing w:val="0"/>
          <w:w w:val="100"/>
        </w:rPr>
        <w:t>\</w:t>
      </w:r>
      <w:r>
        <w:rPr>
          <w:rFonts w:ascii="Arial" w:hAnsi="Arial" w:cs="Arial" w:eastAsia="Arial"/>
          <w:sz w:val="14"/>
          <w:szCs w:val="14"/>
          <w:color w:val="646464"/>
          <w:spacing w:val="0"/>
          <w:w w:val="100"/>
        </w:rPr>
        <w:t>   </w:t>
      </w:r>
      <w:r>
        <w:rPr>
          <w:rFonts w:ascii="Arial" w:hAnsi="Arial" w:cs="Arial" w:eastAsia="Arial"/>
          <w:sz w:val="14"/>
          <w:szCs w:val="14"/>
          <w:color w:val="646464"/>
          <w:spacing w:val="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959595"/>
          <w:spacing w:val="0"/>
          <w:w w:val="169"/>
        </w:rPr>
        <w:t>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40" w:lineRule="exact"/>
        <w:ind w:left="352" w:right="1872"/>
        <w:jc w:val="center"/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242371pt;margin-top:-2.916632pt;width:2.4099pt;height:5pt;mso-position-horizontal-relative:page;mso-position-vertical-relative:paragraph;z-index:-14943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646464"/>
                      <w:spacing w:val="0"/>
                      <w:w w:val="57"/>
                    </w:rPr>
                    <w:t>ı.: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4B4B4B"/>
          <w:spacing w:val="0"/>
          <w:w w:val="160"/>
          <w:position w:val="1"/>
        </w:rPr>
        <w:t>'l'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Arial" w:hAnsi="Arial" w:cs="Arial" w:eastAsia="Arial"/>
          <w:sz w:val="3"/>
          <w:szCs w:val="3"/>
          <w:color w:val="AAAAAA"/>
          <w:spacing w:val="0"/>
          <w:w w:val="600"/>
        </w:rPr>
        <w:t>•,</w:t>
      </w:r>
      <w:r>
        <w:rPr>
          <w:rFonts w:ascii="Arial" w:hAnsi="Arial" w:cs="Arial" w:eastAsia="Arial"/>
          <w:sz w:val="3"/>
          <w:szCs w:val="3"/>
          <w:color w:val="AAAAAA"/>
          <w:spacing w:val="46"/>
          <w:w w:val="600"/>
        </w:rPr>
        <w:t> </w:t>
      </w:r>
      <w:r>
        <w:rPr>
          <w:rFonts w:ascii="Arial" w:hAnsi="Arial" w:cs="Arial" w:eastAsia="Arial"/>
          <w:sz w:val="3"/>
          <w:szCs w:val="3"/>
          <w:color w:val="BCBCBC"/>
          <w:spacing w:val="0"/>
          <w:w w:val="205"/>
          <w:i/>
        </w:rPr>
        <w:t>40</w:t>
      </w:r>
      <w:r>
        <w:rPr>
          <w:rFonts w:ascii="Arial" w:hAnsi="Arial" w:cs="Arial" w:eastAsia="Arial"/>
          <w:sz w:val="3"/>
          <w:szCs w:val="3"/>
          <w:color w:val="BCBCBC"/>
          <w:spacing w:val="0"/>
          <w:w w:val="205"/>
          <w:i/>
        </w:rPr>
        <w:t>   </w:t>
      </w:r>
      <w:r>
        <w:rPr>
          <w:rFonts w:ascii="Arial" w:hAnsi="Arial" w:cs="Arial" w:eastAsia="Arial"/>
          <w:sz w:val="3"/>
          <w:szCs w:val="3"/>
          <w:color w:val="BCBCBC"/>
          <w:spacing w:val="14"/>
          <w:w w:val="205"/>
          <w:i/>
        </w:rPr>
        <w:t> </w:t>
      </w:r>
      <w:r>
        <w:rPr>
          <w:rFonts w:ascii="Arial" w:hAnsi="Arial" w:cs="Arial" w:eastAsia="Arial"/>
          <w:sz w:val="3"/>
          <w:szCs w:val="3"/>
          <w:color w:val="959595"/>
          <w:spacing w:val="0"/>
          <w:w w:val="314"/>
          <w:i/>
        </w:rPr>
        <w:t>..</w:t>
      </w:r>
      <w:r>
        <w:rPr>
          <w:rFonts w:ascii="Arial" w:hAnsi="Arial" w:cs="Arial" w:eastAsia="Arial"/>
          <w:sz w:val="3"/>
          <w:szCs w:val="3"/>
          <w:color w:val="959595"/>
          <w:spacing w:val="-5"/>
          <w:w w:val="314"/>
          <w:i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959595"/>
          <w:spacing w:val="3"/>
          <w:w w:val="154"/>
          <w:i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646464"/>
          <w:spacing w:val="0"/>
          <w:w w:val="248"/>
          <w:i/>
        </w:rPr>
        <w:t>..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60"/>
          <w:cols w:num="3" w:equalWidth="0">
            <w:col w:w="4430" w:space="1154"/>
            <w:col w:w="3322" w:space="6"/>
            <w:col w:w="238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981" w:right="462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044632pt;margin-top:-18.83997pt;width:22.547801pt;height:44pt;mso-position-horizontal-relative:page;mso-position-vertical-relative:paragraph;z-index:-14941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43434"/>
                      <w:spacing w:val="0"/>
                      <w:w w:val="184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38" w:lineRule="exact"/>
        <w:ind w:left="4117" w:right="470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5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-5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86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5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603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646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7"/>
          <w:position w:val="2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134" w:right="3223" w:firstLine="-29"/>
        <w:jc w:val="left"/>
        <w:tabs>
          <w:tab w:pos="1340" w:val="left"/>
          <w:tab w:pos="3180" w:val="left"/>
          <w:tab w:pos="442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505050"/>
          <w:spacing w:val="0"/>
          <w:w w:val="87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505050"/>
          <w:spacing w:val="3"/>
          <w:w w:val="87"/>
          <w:position w:val="1"/>
        </w:rPr>
        <w:t>O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87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2"/>
          <w:w w:val="87"/>
          <w:position w:val="1"/>
        </w:rPr>
        <w:t>a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87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505050"/>
          <w:spacing w:val="3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:09.05.2017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5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12:15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Iret: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2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:0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  <w:position w:val="0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5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6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2910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4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3"/>
          <w:w w:val="102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89"/>
          <w:position w:val="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9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:Ahmet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4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0"/>
        </w:rPr>
        <w:t>Bildiri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2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7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Kahramandere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Mh.Avukatla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sitesi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ısı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6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77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77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9"/>
          <w:w w:val="116"/>
          <w:position w:val="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  <w:position w:val="0"/>
        </w:rPr>
        <w:t>clbahç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5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4"/>
          <w:w w:val="140"/>
          <w:position w:val="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0"/>
        </w:rPr>
        <w:t>iZMiR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34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9"/>
        </w:rPr>
        <w:t>:Kalırnıı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9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72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ııd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Mh.Mitlı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2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"/>
          <w:w w:val="11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474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474"/>
          <w:spacing w:val="-19"/>
          <w:w w:val="1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</w:rPr>
        <w:t>Avu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9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5"/>
          <w:w w:val="12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95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"/>
          <w:w w:val="10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8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9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6"/>
          <w:w w:val="11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6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5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8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7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8"/>
          <w:w w:val="10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99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87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6"/>
        </w:rPr>
        <w:t>çe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8"/>
          <w:w w:val="106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C1C1C1"/>
          <w:spacing w:val="0"/>
          <w:w w:val="5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5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7"/>
          <w:w w:val="103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34" w:right="-20"/>
        <w:jc w:val="left"/>
        <w:tabs>
          <w:tab w:pos="1520" w:val="left"/>
          <w:tab w:pos="3500" w:val="left"/>
          <w:tab w:pos="6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izmariti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10" w:lineRule="atLeast"/>
        <w:ind w:left="3681" w:right="3454" w:firstLine="-3547"/>
        <w:jc w:val="left"/>
        <w:tabs>
          <w:tab w:pos="3640" w:val="left"/>
          <w:tab w:pos="620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0"/>
          <w:w w:val="9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</w:rPr>
        <w:t>pım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8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8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ıo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9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8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20" w:bottom="280" w:left="220" w:right="200"/>
        </w:sectPr>
      </w:pPr>
      <w:rPr/>
    </w:p>
    <w:p>
      <w:pPr>
        <w:spacing w:before="0" w:after="0" w:line="326" w:lineRule="exact"/>
        <w:ind w:right="-20"/>
        <w:jc w:val="right"/>
        <w:tabs>
          <w:tab w:pos="600" w:val="left"/>
          <w:tab w:pos="1100" w:val="left"/>
          <w:tab w:pos="1720" w:val="left"/>
        </w:tabs>
        <w:rPr>
          <w:rFonts w:ascii="Arial" w:hAnsi="Arial" w:cs="Arial" w:eastAsia="Arial"/>
          <w:sz w:val="54"/>
          <w:szCs w:val="54"/>
        </w:rPr>
      </w:pPr>
      <w:rPr/>
      <w:r>
        <w:rPr>
          <w:rFonts w:ascii="Arial" w:hAnsi="Arial" w:cs="Arial" w:eastAsia="Arial"/>
          <w:sz w:val="48"/>
          <w:szCs w:val="48"/>
          <w:color w:val="505050"/>
          <w:w w:val="44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505050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505050"/>
          <w:w w:val="100"/>
          <w:position w:val="-2"/>
        </w:rPr>
      </w:r>
      <w:r>
        <w:rPr>
          <w:rFonts w:ascii="Arial" w:hAnsi="Arial" w:cs="Arial" w:eastAsia="Arial"/>
          <w:sz w:val="48"/>
          <w:szCs w:val="48"/>
          <w:color w:val="343434"/>
          <w:w w:val="44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343434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343434"/>
          <w:w w:val="100"/>
          <w:position w:val="-2"/>
        </w:rPr>
      </w:r>
      <w:r>
        <w:rPr>
          <w:rFonts w:ascii="Arial" w:hAnsi="Arial" w:cs="Arial" w:eastAsia="Arial"/>
          <w:sz w:val="48"/>
          <w:szCs w:val="48"/>
          <w:color w:val="9A9A9A"/>
          <w:w w:val="44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9A9A9A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9A9A9A"/>
          <w:w w:val="100"/>
          <w:position w:val="-2"/>
        </w:rPr>
      </w:r>
      <w:r>
        <w:rPr>
          <w:rFonts w:ascii="Arial" w:hAnsi="Arial" w:cs="Arial" w:eastAsia="Arial"/>
          <w:sz w:val="54"/>
          <w:szCs w:val="54"/>
          <w:color w:val="9A9A9A"/>
          <w:spacing w:val="0"/>
          <w:w w:val="104"/>
          <w:position w:val="-2"/>
        </w:rPr>
        <w:t>r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w w:val="135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6"/>
          <w:w w:val="94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6"/>
          <w:w w:val="137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2"/>
          <w:w w:val="137"/>
          <w:emboss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2"/>
          <w:w w:val="137"/>
          <w:emboss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2"/>
          <w:w w:val="137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2"/>
          <w:w w:val="137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211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0"/>
          <w:w w:val="109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6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5"/>
          <w:w w:val="168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39"/>
          <w:w w:val="16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7"/>
        </w:rPr>
        <w:t>;ol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9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6405" w:space="368"/>
            <w:col w:w="4727"/>
          </w:cols>
        </w:sectPr>
      </w:pPr>
      <w:rPr/>
    </w:p>
    <w:p>
      <w:pPr>
        <w:spacing w:before="0" w:after="0" w:line="311" w:lineRule="exact"/>
        <w:ind w:left="129" w:right="-20"/>
        <w:jc w:val="left"/>
        <w:tabs>
          <w:tab w:pos="2140" w:val="left"/>
          <w:tab w:pos="5760" w:val="left"/>
          <w:tab w:pos="1120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4"/>
          <w:position w:val="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9"/>
          <w:w w:val="104"/>
          <w:position w:val="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9"/>
        </w:rPr>
        <w:t>yi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4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4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42"/>
          <w:w w:val="104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6"/>
          <w:position w:val="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  <w:position w:val="8"/>
        </w:rPr>
        <w:t>lıi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2"/>
          <w:position w:val="8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74"/>
          <w:position w:val="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28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8"/>
          <w:w w:val="128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Öğreni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  <w:position w:val="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"/>
          <w:w w:val="100"/>
          <w:position w:val="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8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"/>
          <w:w w:val="100"/>
          <w:position w:val="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3"/>
          <w:w w:val="50"/>
          <w:position w:val="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7"/>
          <w:position w:val="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74"/>
          <w:position w:val="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5"/>
          <w:position w:val="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94"/>
          <w:position w:val="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8"/>
          <w:w w:val="104"/>
          <w:position w:val="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74"/>
          <w:position w:val="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474"/>
          <w:spacing w:val="0"/>
          <w:w w:val="154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474"/>
          <w:spacing w:val="0"/>
          <w:w w:val="154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  <w:position w:val="8"/>
        </w:rPr>
        <w:t>Öğr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86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-2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ilem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  <w:position w:val="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100"/>
          <w:position w:val="8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-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</w:r>
      <w:r>
        <w:rPr>
          <w:rFonts w:ascii="Arial" w:hAnsi="Arial" w:cs="Arial" w:eastAsia="Arial"/>
          <w:sz w:val="31"/>
          <w:szCs w:val="31"/>
          <w:color w:val="B1B1B1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w w:val="98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faiye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44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4"/>
          <w:w w:val="144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avuş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Erol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2"/>
          <w:w w:val="113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2"/>
        </w:rPr>
        <w:t>İL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14" w:lineRule="exact"/>
        <w:ind w:left="2173" w:right="-20"/>
        <w:jc w:val="left"/>
        <w:tabs>
          <w:tab w:pos="4780" w:val="left"/>
          <w:tab w:pos="7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48"/>
          <w:position w:val="-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48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7"/>
          <w:w w:val="14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7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9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16</w:t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  <w:position w:val="0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0" w:after="0" w:line="187" w:lineRule="exact"/>
        <w:ind w:left="125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w w:val="119"/>
        </w:rPr>
        <w:t>pid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1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51"/>
          <w:position w:val="-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1"/>
          <w:w w:val="15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6"/>
          <w:position w:val="-1"/>
        </w:rPr>
        <w:t>2251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562" w:space="1676"/>
            <w:col w:w="9262"/>
          </w:cols>
        </w:sectPr>
      </w:pPr>
      <w:rPr/>
    </w:p>
    <w:p>
      <w:pPr>
        <w:spacing w:before="1" w:after="0" w:line="240" w:lineRule="auto"/>
        <w:ind w:left="139" w:right="-20"/>
        <w:jc w:val="left"/>
        <w:tabs>
          <w:tab w:pos="4740" w:val="left"/>
          <w:tab w:pos="69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32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4728" w:right="474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76" w:lineRule="auto"/>
        <w:ind w:left="2192" w:right="4409" w:firstLine="2561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Emniyet-Jandar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7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7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6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6" w:lineRule="auto"/>
        <w:ind w:left="2192" w:right="2610" w:firstLine="-2063"/>
        <w:jc w:val="left"/>
        <w:tabs>
          <w:tab w:pos="222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5"/>
        </w:rPr>
        <w:t>!Yardımcı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5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5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2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2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6"/>
          <w:position w:val="1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6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6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11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17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7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19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297" w:lineRule="auto"/>
        <w:ind w:left="2235" w:right="494" w:firstLine="-210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p1ayı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7"/>
          <w:position w:val="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7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7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kenarında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  <w:position w:val="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olduğu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33"/>
          <w:position w:val="0"/>
        </w:rPr>
        <w:t>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4716" w:right="417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lsöndürmede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08" w:lineRule="exact"/>
        <w:ind w:left="185" w:right="-20"/>
        <w:jc w:val="left"/>
        <w:tabs>
          <w:tab w:pos="2240" w:val="left"/>
          <w:tab w:pos="4740" w:val="left"/>
          <w:tab w:pos="6680" w:val="left"/>
          <w:tab w:pos="8240" w:val="left"/>
          <w:tab w:pos="9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8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38"/>
          <w:position w:val="1"/>
        </w:rPr>
        <w:t>ul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38"/>
          <w:position w:val="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ls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tKöoü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8"/>
          <w:w w:val="4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8"/>
          <w:position w:val="1"/>
        </w:rPr>
        <w:t>K.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98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4"/>
          <w:w w:val="104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5"/>
          <w:position w:val="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83"/>
          <w:position w:val="1"/>
        </w:rPr>
        <w:t>02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3"/>
          <w:w w:val="18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4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4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6682" w:right="-20"/>
        <w:jc w:val="left"/>
        <w:tabs>
          <w:tab w:pos="8240" w:val="left"/>
          <w:tab w:pos="9080" w:val="left"/>
          <w:tab w:pos="98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4"/>
          <w:szCs w:val="14"/>
          <w:color w:val="505050"/>
          <w:spacing w:val="0"/>
          <w:w w:val="52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50505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505050"/>
          <w:spacing w:val="0"/>
          <w:w w:val="52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50505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505050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505050"/>
          <w:spacing w:val="0"/>
          <w:w w:val="99"/>
          <w:i/>
          <w:position w:val="0"/>
        </w:rPr>
      </w:r>
      <w:r>
        <w:rPr>
          <w:rFonts w:ascii="Arial" w:hAnsi="Arial" w:cs="Arial" w:eastAsia="Arial"/>
          <w:sz w:val="27"/>
          <w:szCs w:val="27"/>
          <w:color w:val="505050"/>
          <w:spacing w:val="0"/>
          <w:w w:val="99"/>
          <w:i/>
          <w:u w:val="single" w:color="282828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505050"/>
          <w:spacing w:val="0"/>
          <w:w w:val="100"/>
          <w:i/>
          <w:u w:val="single" w:color="282828"/>
          <w:position w:val="0"/>
        </w:rPr>
        <w:tab/>
      </w:r>
      <w:r>
        <w:rPr>
          <w:rFonts w:ascii="Arial" w:hAnsi="Arial" w:cs="Arial" w:eastAsia="Arial"/>
          <w:sz w:val="27"/>
          <w:szCs w:val="27"/>
          <w:color w:val="505050"/>
          <w:spacing w:val="0"/>
          <w:w w:val="100"/>
          <w:i/>
          <w:u w:val="single" w:color="282828"/>
          <w:position w:val="0"/>
        </w:rPr>
      </w:r>
      <w:r>
        <w:rPr>
          <w:rFonts w:ascii="Arial" w:hAnsi="Arial" w:cs="Arial" w:eastAsia="Arial"/>
          <w:sz w:val="27"/>
          <w:szCs w:val="27"/>
          <w:color w:val="505050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27"/>
          <w:szCs w:val="27"/>
          <w:color w:val="505050"/>
          <w:spacing w:val="0"/>
          <w:w w:val="120"/>
          <w:i/>
          <w:position w:val="0"/>
        </w:rPr>
        <w:t>l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24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2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2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2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9"/>
          <w:w w:val="1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2"/>
        </w:rPr>
        <w:t>incelemede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22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2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3"/>
          <w:w w:val="1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2"/>
        </w:rPr>
        <w:t>kenarında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2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22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8"/>
        </w:rPr>
        <w:t>dönü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8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8"/>
        </w:rPr>
        <w:t>kada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3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9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3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3"/>
        </w:rPr>
        <w:t>yanmı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3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15" w:lineRule="auto"/>
        <w:ind w:left="158" w:right="3903" w:firstLine="-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  <w:t>öndürn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  <w:position w:val="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  <w:t>Sonunda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5"/>
          <w:position w:val="3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4"/>
          <w:position w:val="3"/>
        </w:rPr>
        <w:t>asa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10"/>
          <w:w w:val="12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5"/>
          <w:w w:val="12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-17"/>
          <w:w w:val="12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0"/>
          <w:position w:val="0"/>
        </w:rPr>
        <w:t>·hangi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0"/>
          <w:position w:val="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4"/>
          <w:position w:val="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4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1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4"/>
          <w:position w:val="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4"/>
          <w:position w:val="0"/>
        </w:rPr>
        <w:t>olmadığı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8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4"/>
          <w:position w:val="0"/>
        </w:rPr>
        <w:t>tarafımızca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4"/>
          <w:position w:val="0"/>
        </w:rPr>
        <w:t>tespit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5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4"/>
          <w:position w:val="0"/>
        </w:rPr>
        <w:t>edilmiştir.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0"/>
        </w:rPr>
        <w:t>Dunııı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85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2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8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4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8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6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6"/>
        </w:rPr>
        <w:t>Ziyan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5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4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30" w:lineRule="atLeast"/>
        <w:ind w:left="14" w:right="149" w:firstLine="-1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8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kenarında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otlarcia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3"/>
        </w:rPr>
        <w:t>başlamı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3"/>
        </w:rPr>
        <w:t>olduğu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30"/>
        </w:rPr>
        <w:t>örülmü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3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7"/>
          <w:w w:val="1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16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16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3"/>
        </w:rPr>
        <w:t>soruşturmacia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3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3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söndürülmede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1670" w:space="532"/>
            <w:col w:w="929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240" w:lineRule="auto"/>
        <w:ind w:left="158" w:right="-20"/>
        <w:jc w:val="left"/>
        <w:tabs>
          <w:tab w:pos="2200" w:val="left"/>
          <w:tab w:pos="6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11"/>
        </w:rPr>
        <w:t>Şi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9"/>
          <w:w w:val="11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7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2"/>
          <w:w w:val="11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7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Öğr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4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4"/>
          <w:position w:val="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"/>
          <w:w w:val="94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96"/>
          <w:position w:val="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"/>
          <w:w w:val="118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1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49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6"/>
          <w:position w:val="1"/>
        </w:rPr>
        <w:t>:Öğr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"/>
          <w:w w:val="106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1"/>
        </w:rPr>
        <w:t>nilemedi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2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6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3"/>
          <w:w w:val="16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9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4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56" w:lineRule="auto"/>
        <w:ind w:left="158" w:right="9742" w:firstLine="24"/>
        <w:jc w:val="left"/>
        <w:tabs>
          <w:tab w:pos="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3"/>
        </w:rPr>
        <w:t>y</w:t>
      </w:r>
      <w:r>
        <w:rPr>
          <w:rFonts w:ascii="Arial" w:hAnsi="Arial" w:cs="Arial" w:eastAsia="Arial"/>
          <w:sz w:val="17"/>
          <w:szCs w:val="17"/>
          <w:color w:val="343434"/>
          <w:spacing w:val="-26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100"/>
          <w:position w:val="0"/>
        </w:rPr>
        <w:t>'1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3"/>
          <w:position w:val="0"/>
        </w:rPr>
        <w:t>tr'e:.ııı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  <w:position w:val="0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187" w:right="-20"/>
        <w:jc w:val="left"/>
        <w:tabs>
          <w:tab w:pos="2200" w:val="left"/>
          <w:tab w:pos="6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Dönüşü</w:t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9"/>
        </w:rPr>
        <w:t>tra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7"/>
        </w:rPr>
        <w:t>09.05.2017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55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9"/>
          <w:w w:val="155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5"/>
          <w:position w:val="1"/>
        </w:rPr>
        <w:t>ıi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5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2"/>
          <w:position w:val="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"/>
          <w:w w:val="102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1"/>
        </w:rPr>
        <w:t>15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259" w:right="-20"/>
        <w:jc w:val="left"/>
        <w:tabs>
          <w:tab w:pos="1080" w:val="left"/>
          <w:tab w:pos="1580" w:val="left"/>
          <w:tab w:pos="2200" w:val="left"/>
          <w:tab w:pos="8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Varsa</w:t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EKİ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6"/>
          <w:position w:val="0"/>
        </w:rPr>
        <w:t>GÜZELBAHÇE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Pos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8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360" w:right="-20"/>
        <w:jc w:val="left"/>
        <w:tabs>
          <w:tab w:pos="4620" w:val="left"/>
          <w:tab w:pos="88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42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91"/>
          <w:position w:val="0"/>
        </w:rPr>
        <w:t>1</w:t>
      </w:r>
      <w:r>
        <w:rPr>
          <w:rFonts w:ascii="Arial" w:hAnsi="Arial" w:cs="Arial" w:eastAsia="Arial"/>
          <w:sz w:val="26"/>
          <w:szCs w:val="26"/>
          <w:color w:val="343434"/>
          <w:spacing w:val="-4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24"/>
          <w:szCs w:val="24"/>
          <w:color w:val="343434"/>
          <w:spacing w:val="-16"/>
          <w:w w:val="100"/>
          <w:i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52"/>
          <w:position w:val="0"/>
        </w:rPr>
        <w:t>Mayı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52"/>
          <w:position w:val="0"/>
        </w:rPr>
        <w:t>s</w:t>
      </w:r>
      <w:r>
        <w:rPr>
          <w:rFonts w:ascii="Arial" w:hAnsi="Arial" w:cs="Arial" w:eastAsia="Arial"/>
          <w:sz w:val="26"/>
          <w:szCs w:val="26"/>
          <w:color w:val="343434"/>
          <w:spacing w:val="35"/>
          <w:w w:val="52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60"/>
          <w:position w:val="0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4821" w:right="577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50" w:lineRule="exact"/>
        <w:ind w:left="335" w:right="-20"/>
        <w:jc w:val="left"/>
        <w:tabs>
          <w:tab w:pos="9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343434"/>
          <w:spacing w:val="0"/>
          <w:w w:val="127"/>
          <w:position w:val="-5"/>
        </w:rPr>
        <w:t>'ü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-5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80"/>
          <w:i/>
          <w:position w:val="4"/>
        </w:rPr>
        <w:t>1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80"/>
          <w:i/>
          <w:position w:val="4"/>
        </w:rPr>
        <w:t>  </w:t>
      </w:r>
      <w:r>
        <w:rPr>
          <w:rFonts w:ascii="Arial" w:hAnsi="Arial" w:cs="Arial" w:eastAsia="Arial"/>
          <w:sz w:val="18"/>
          <w:szCs w:val="18"/>
          <w:color w:val="343434"/>
          <w:spacing w:val="25"/>
          <w:w w:val="8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5"/>
        </w:rPr>
        <w:t>/2017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left="335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3.205307pt;margin-top:3.271951pt;width:20.291811pt;height:36.5pt;mso-position-horizontal-relative:page;mso-position-vertical-relative:paragraph;z-index:-14940" type="#_x0000_t202" filled="f" stroked="f">
            <v:textbox inset="0,0,0,0">
              <w:txbxContent>
                <w:p>
                  <w:pPr>
                    <w:spacing w:before="0" w:after="0" w:line="730" w:lineRule="exact"/>
                    <w:ind w:right="-150"/>
                    <w:jc w:val="left"/>
                    <w:rPr>
                      <w:rFonts w:ascii="Times New Roman" w:hAnsi="Times New Roman" w:cs="Times New Roman" w:eastAsia="Times New Roman"/>
                      <w:sz w:val="73"/>
                      <w:szCs w:val="7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3"/>
                      <w:szCs w:val="73"/>
                      <w:color w:val="3D416E"/>
                      <w:spacing w:val="0"/>
                      <w:w w:val="77"/>
                      <w:i/>
                    </w:rPr>
                    <w:t>Q</w:t>
                  </w:r>
                  <w:r>
                    <w:rPr>
                      <w:rFonts w:ascii="Times New Roman" w:hAnsi="Times New Roman" w:cs="Times New Roman" w:eastAsia="Times New Roman"/>
                      <w:sz w:val="73"/>
                      <w:szCs w:val="7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343434"/>
          <w:spacing w:val="-35"/>
          <w:w w:val="91"/>
          <w:i/>
          <w:position w:val="-1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59"/>
          <w:w w:val="140"/>
          <w:position w:val="-3"/>
        </w:rPr>
        <w:t>o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92"/>
          <w:i/>
          <w:position w:val="-17"/>
        </w:rPr>
        <w:t>o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311" w:right="-82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626262"/>
          <w:spacing w:val="-15"/>
          <w:w w:val="50"/>
        </w:rPr>
        <w:t>.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9"/>
        </w:rPr>
        <w:t>:E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3" w:lineRule="exact"/>
        <w:ind w:left="249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w w:val="98"/>
          <w:position w:val="-2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w w:val="99"/>
          <w:position w:val="-2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0"/>
          <w:w w:val="241"/>
          <w:position w:val="-2"/>
        </w:rPr>
        <w:t>Aİ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00"/>
          <w:position w:val="-2"/>
        </w:rPr>
        <w:t>Tl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4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2"/>
        </w:rPr>
        <w:t>BÖLGE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A9A9A"/>
          <w:spacing w:val="0"/>
          <w:w w:val="169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right="-71"/>
        <w:jc w:val="left"/>
        <w:tabs>
          <w:tab w:pos="1220" w:val="left"/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1"/>
        </w:rPr>
        <w:t>.POSTA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91"/>
          <w:position w:val="1"/>
        </w:rPr>
        <w:t>UPLAR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2A3175"/>
          <w:spacing w:val="0"/>
          <w:w w:val="121"/>
          <w:position w:val="1"/>
        </w:rPr>
        <w:t>Cl()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02" w:lineRule="exact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10"/>
          <w:szCs w:val="10"/>
          <w:color w:val="9A9A9A"/>
          <w:spacing w:val="0"/>
          <w:w w:val="314"/>
          <w:position w:val="-1"/>
        </w:rPr>
        <w:t>,</w:t>
      </w:r>
      <w:r>
        <w:rPr>
          <w:rFonts w:ascii="Arial" w:hAnsi="Arial" w:cs="Arial" w:eastAsia="Arial"/>
          <w:sz w:val="10"/>
          <w:szCs w:val="10"/>
          <w:color w:val="9A9A9A"/>
          <w:spacing w:val="-62"/>
          <w:w w:val="314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505050"/>
          <w:spacing w:val="0"/>
          <w:w w:val="179"/>
          <w:position w:val="-1"/>
        </w:rPr>
        <w:t>'U'tJII.</w:t>
      </w:r>
      <w:r>
        <w:rPr>
          <w:rFonts w:ascii="Arial" w:hAnsi="Arial" w:cs="Arial" w:eastAsia="Arial"/>
          <w:sz w:val="10"/>
          <w:szCs w:val="10"/>
          <w:color w:val="505050"/>
          <w:spacing w:val="0"/>
          <w:w w:val="180"/>
          <w:position w:val="-1"/>
        </w:rPr>
        <w:t>J</w:t>
      </w:r>
      <w:r>
        <w:rPr>
          <w:rFonts w:ascii="Arial" w:hAnsi="Arial" w:cs="Arial" w:eastAsia="Arial"/>
          <w:sz w:val="10"/>
          <w:szCs w:val="10"/>
          <w:color w:val="505050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727474"/>
          <w:spacing w:val="0"/>
          <w:w w:val="131"/>
          <w:position w:val="-1"/>
        </w:rPr>
        <w:t>...</w:t>
      </w:r>
      <w:r>
        <w:rPr>
          <w:rFonts w:ascii="Arial" w:hAnsi="Arial" w:cs="Arial" w:eastAsia="Arial"/>
          <w:sz w:val="8"/>
          <w:szCs w:val="8"/>
          <w:color w:val="838383"/>
          <w:spacing w:val="0"/>
          <w:w w:val="136"/>
          <w:position w:val="-1"/>
        </w:rPr>
        <w:t>V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3" w:equalWidth="0">
            <w:col w:w="494" w:space="1650"/>
            <w:col w:w="3324" w:space="4081"/>
            <w:col w:w="1951"/>
          </w:cols>
        </w:sectPr>
      </w:pPr>
      <w:rPr/>
    </w:p>
    <w:p>
      <w:pPr>
        <w:spacing w:before="0" w:after="0" w:line="214" w:lineRule="exact"/>
        <w:ind w:left="2489" w:right="-71"/>
        <w:jc w:val="left"/>
        <w:tabs>
          <w:tab w:pos="5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-15"/>
          <w:w w:val="100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AKTOPRAK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7"/>
        </w:rPr>
        <w:t>ltf.Çv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2"/>
          <w:w w:val="87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4"/>
          <w:w w:val="8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7"/>
        </w:rPr>
        <w:t>Ewl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8"/>
          <w:w w:val="91"/>
        </w:rPr>
        <w:t>Ç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3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9" w:lineRule="exact"/>
        <w:ind w:left="2781" w:right="2057"/>
        <w:jc w:val="center"/>
        <w:tabs>
          <w:tab w:pos="31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14"/>
          <w:szCs w:val="14"/>
          <w:color w:val="134FC1"/>
          <w:spacing w:val="0"/>
          <w:w w:val="185"/>
          <w:position w:val="-18"/>
        </w:rPr>
        <w:t>r</w:t>
      </w:r>
      <w:r>
        <w:rPr>
          <w:rFonts w:ascii="Arial" w:hAnsi="Arial" w:cs="Arial" w:eastAsia="Arial"/>
          <w:sz w:val="14"/>
          <w:szCs w:val="14"/>
          <w:color w:val="134FC1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14"/>
          <w:szCs w:val="14"/>
          <w:color w:val="134FC1"/>
          <w:spacing w:val="0"/>
          <w:w w:val="185"/>
          <w:position w:val="-18"/>
        </w:rPr>
        <w:t>-"</w:t>
      </w:r>
      <w:r>
        <w:rPr>
          <w:rFonts w:ascii="Arial" w:hAnsi="Arial" w:cs="Arial" w:eastAsia="Arial"/>
          <w:sz w:val="14"/>
          <w:szCs w:val="14"/>
          <w:color w:val="134FC1"/>
          <w:spacing w:val="60"/>
          <w:w w:val="185"/>
          <w:position w:val="-1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134FC1"/>
          <w:spacing w:val="0"/>
          <w:w w:val="89"/>
          <w:position w:val="-18"/>
        </w:rPr>
        <w:t>,..,..J</w:t>
      </w:r>
      <w:r>
        <w:rPr>
          <w:rFonts w:ascii="Times New Roman" w:hAnsi="Times New Roman" w:cs="Times New Roman" w:eastAsia="Times New Roman"/>
          <w:sz w:val="25"/>
          <w:szCs w:val="25"/>
          <w:color w:val="134FC1"/>
          <w:spacing w:val="0"/>
          <w:w w:val="88"/>
          <w:position w:val="-18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134FC1"/>
          <w:spacing w:val="0"/>
          <w:w w:val="89"/>
          <w:position w:val="-18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74" w:after="0" w:line="241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100"/>
          <w:position w:val="-3"/>
        </w:rPr>
        <w:t>lla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123"/>
          <w:position w:val="-3"/>
        </w:rPr>
        <w:t>"öııı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124"/>
          <w:position w:val="-3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-20"/>
          <w:w w:val="123"/>
          <w:position w:val="-3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838383"/>
          <w:spacing w:val="-27"/>
          <w:w w:val="137"/>
          <w:position w:val="-3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-34"/>
          <w:w w:val="66"/>
          <w:position w:val="-3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-18"/>
          <w:w w:val="148"/>
          <w:position w:val="-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54"/>
          <w:position w:val="-3"/>
        </w:rPr>
        <w:t>A(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53"/>
          <w:position w:val="-3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431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0"/>
          <w:w w:val="66"/>
          <w:position w:val="1"/>
        </w:rPr>
        <w:t>d1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-3"/>
          <w:w w:val="66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-10"/>
          <w:w w:val="85"/>
          <w:position w:val="1"/>
        </w:rPr>
        <w:t>h</w:t>
      </w:r>
      <w:r>
        <w:rPr>
          <w:rFonts w:ascii="Arial" w:hAnsi="Arial" w:cs="Arial" w:eastAsia="Arial"/>
          <w:sz w:val="20"/>
          <w:szCs w:val="20"/>
          <w:color w:val="505050"/>
          <w:spacing w:val="0"/>
          <w:w w:val="131"/>
          <w:position w:val="1"/>
        </w:rPr>
        <w:t>ıı</w:t>
      </w:r>
      <w:r>
        <w:rPr>
          <w:rFonts w:ascii="Arial" w:hAnsi="Arial" w:cs="Arial" w:eastAsia="Arial"/>
          <w:sz w:val="20"/>
          <w:szCs w:val="20"/>
          <w:color w:val="505050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20"/>
          <w:szCs w:val="20"/>
          <w:color w:val="505050"/>
          <w:spacing w:val="-21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505050"/>
          <w:spacing w:val="0"/>
          <w:w w:val="130"/>
          <w:position w:val="1"/>
        </w:rPr>
        <w:t>u</w:t>
      </w:r>
      <w:r>
        <w:rPr>
          <w:rFonts w:ascii="Arial" w:hAnsi="Arial" w:cs="Arial" w:eastAsia="Arial"/>
          <w:sz w:val="20"/>
          <w:szCs w:val="20"/>
          <w:color w:val="505050"/>
          <w:spacing w:val="-12"/>
          <w:w w:val="130"/>
          <w:position w:val="1"/>
        </w:rPr>
        <w:t>p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30"/>
          <w:position w:val="1"/>
        </w:rPr>
        <w:t>·</w:t>
      </w:r>
      <w:r>
        <w:rPr>
          <w:rFonts w:ascii="Arial" w:hAnsi="Arial" w:cs="Arial" w:eastAsia="Arial"/>
          <w:sz w:val="20"/>
          <w:szCs w:val="20"/>
          <w:color w:val="B1B1B1"/>
          <w:spacing w:val="-2"/>
          <w:w w:val="13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505050"/>
          <w:spacing w:val="0"/>
          <w:w w:val="87"/>
          <w:position w:val="1"/>
        </w:rPr>
        <w:t>$(</w:t>
      </w:r>
      <w:r>
        <w:rPr>
          <w:rFonts w:ascii="Arial" w:hAnsi="Arial" w:cs="Arial" w:eastAsia="Arial"/>
          <w:sz w:val="21"/>
          <w:szCs w:val="21"/>
          <w:color w:val="505050"/>
          <w:spacing w:val="0"/>
          <w:w w:val="86"/>
          <w:position w:val="1"/>
        </w:rPr>
        <w:t>ıt</w:t>
      </w:r>
      <w:r>
        <w:rPr>
          <w:rFonts w:ascii="Arial" w:hAnsi="Arial" w:cs="Arial" w:eastAsia="Arial"/>
          <w:sz w:val="21"/>
          <w:szCs w:val="21"/>
          <w:color w:val="505050"/>
          <w:spacing w:val="-10"/>
          <w:w w:val="86"/>
          <w:position w:val="1"/>
        </w:rPr>
        <w:t>ı</w:t>
      </w:r>
      <w:r>
        <w:rPr>
          <w:rFonts w:ascii="Arial" w:hAnsi="Arial" w:cs="Arial" w:eastAsia="Arial"/>
          <w:sz w:val="21"/>
          <w:szCs w:val="21"/>
          <w:color w:val="343434"/>
          <w:spacing w:val="-9"/>
          <w:w w:val="81"/>
          <w:position w:val="1"/>
        </w:rPr>
        <w:t>ü</w:t>
      </w:r>
      <w:r>
        <w:rPr>
          <w:rFonts w:ascii="Arial" w:hAnsi="Arial" w:cs="Arial" w:eastAsia="Arial"/>
          <w:sz w:val="21"/>
          <w:szCs w:val="21"/>
          <w:color w:val="505050"/>
          <w:spacing w:val="9"/>
          <w:w w:val="89"/>
          <w:position w:val="1"/>
        </w:rPr>
        <w:t>r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53"/>
          <w:position w:val="1"/>
        </w:rPr>
        <w:t>i.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54"/>
          <w:position w:val="1"/>
        </w:rPr>
        <w:t>i</w:t>
      </w:r>
      <w:r>
        <w:rPr>
          <w:rFonts w:ascii="Arial" w:hAnsi="Arial" w:cs="Arial" w:eastAsia="Arial"/>
          <w:sz w:val="21"/>
          <w:szCs w:val="21"/>
          <w:color w:val="343434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626262"/>
          <w:spacing w:val="0"/>
          <w:w w:val="129"/>
          <w:position w:val="1"/>
        </w:rPr>
        <w:t>"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56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727474"/>
          <w:w w:val="83"/>
        </w:rPr>
        <w:t>...</w:t>
      </w:r>
      <w:r>
        <w:rPr>
          <w:rFonts w:ascii="Arial" w:hAnsi="Arial" w:cs="Arial" w:eastAsia="Arial"/>
          <w:sz w:val="14"/>
          <w:szCs w:val="14"/>
          <w:color w:val="727474"/>
          <w:spacing w:val="-29"/>
          <w:w w:val="83"/>
        </w:rPr>
        <w:t>.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70"/>
        </w:rPr>
        <w:t>.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</w:rPr>
        <w:t>  </w:t>
      </w:r>
      <w:r>
        <w:rPr>
          <w:rFonts w:ascii="Arial" w:hAnsi="Arial" w:cs="Arial" w:eastAsia="Arial"/>
          <w:sz w:val="14"/>
          <w:szCs w:val="14"/>
          <w:color w:val="343434"/>
          <w:spacing w:val="18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C1C1C1"/>
          <w:spacing w:val="0"/>
          <w:w w:val="100"/>
        </w:rPr>
        <w:t>.</w:t>
      </w:r>
      <w:r>
        <w:rPr>
          <w:rFonts w:ascii="Arial" w:hAnsi="Arial" w:cs="Arial" w:eastAsia="Arial"/>
          <w:sz w:val="14"/>
          <w:szCs w:val="14"/>
          <w:color w:val="C1C1C1"/>
          <w:spacing w:val="-1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838383"/>
          <w:spacing w:val="0"/>
          <w:w w:val="130"/>
          <w:i/>
        </w:rPr>
        <w:t>1</w:t>
      </w:r>
      <w:r>
        <w:rPr>
          <w:rFonts w:ascii="Arial" w:hAnsi="Arial" w:cs="Arial" w:eastAsia="Arial"/>
          <w:sz w:val="14"/>
          <w:szCs w:val="14"/>
          <w:color w:val="838383"/>
          <w:spacing w:val="-17"/>
          <w:w w:val="130"/>
          <w:i/>
        </w:rPr>
        <w:t>.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30"/>
          <w:i/>
        </w:rPr>
        <w:t>,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30"/>
          <w:i/>
        </w:rPr>
        <w:t> </w:t>
      </w:r>
      <w:r>
        <w:rPr>
          <w:rFonts w:ascii="Arial" w:hAnsi="Arial" w:cs="Arial" w:eastAsia="Arial"/>
          <w:sz w:val="14"/>
          <w:szCs w:val="14"/>
          <w:color w:val="B1B1B1"/>
          <w:spacing w:val="32"/>
          <w:w w:val="130"/>
          <w:i/>
        </w:rPr>
        <w:t> </w:t>
      </w:r>
      <w:r>
        <w:rPr>
          <w:rFonts w:ascii="Arial" w:hAnsi="Arial" w:cs="Arial" w:eastAsia="Arial"/>
          <w:sz w:val="14"/>
          <w:szCs w:val="14"/>
          <w:color w:val="838383"/>
          <w:spacing w:val="0"/>
          <w:w w:val="287"/>
        </w:rPr>
        <w:t>.'</w:t>
      </w:r>
      <w:r>
        <w:rPr>
          <w:rFonts w:ascii="Arial" w:hAnsi="Arial" w:cs="Arial" w:eastAsia="Arial"/>
          <w:sz w:val="14"/>
          <w:szCs w:val="14"/>
          <w:color w:val="838383"/>
          <w:spacing w:val="-16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</w:rPr>
        <w:t>":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</w:rPr>
        <w:t>    </w:t>
      </w:r>
      <w:r>
        <w:rPr>
          <w:rFonts w:ascii="Arial" w:hAnsi="Arial" w:cs="Arial" w:eastAsia="Arial"/>
          <w:sz w:val="14"/>
          <w:szCs w:val="14"/>
          <w:color w:val="343434"/>
          <w:spacing w:val="21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05050"/>
          <w:spacing w:val="-18"/>
          <w:w w:val="154"/>
        </w:rPr>
        <w:t>.</w:t>
      </w:r>
      <w:r>
        <w:rPr>
          <w:rFonts w:ascii="Arial" w:hAnsi="Arial" w:cs="Arial" w:eastAsia="Arial"/>
          <w:sz w:val="14"/>
          <w:szCs w:val="14"/>
          <w:color w:val="505050"/>
          <w:spacing w:val="-40"/>
          <w:w w:val="154"/>
        </w:rPr>
        <w:t>,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36"/>
        </w:rPr>
        <w:t>.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00"/>
        </w:rPr>
        <w:t>  </w:t>
      </w:r>
      <w:r>
        <w:rPr>
          <w:rFonts w:ascii="Arial" w:hAnsi="Arial" w:cs="Arial" w:eastAsia="Arial"/>
          <w:sz w:val="14"/>
          <w:szCs w:val="14"/>
          <w:color w:val="B1B1B1"/>
          <w:spacing w:val="-1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9A9A9A"/>
          <w:spacing w:val="0"/>
          <w:w w:val="136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9" w:after="0" w:line="16" w:lineRule="exact"/>
        <w:ind w:left="474" w:right="-20"/>
        <w:jc w:val="left"/>
        <w:tabs>
          <w:tab w:pos="94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9A9A9A"/>
          <w:spacing w:val="0"/>
          <w:w w:val="90"/>
          <w:position w:val="-4"/>
        </w:rPr>
        <w:t>lll.</w:t>
      </w:r>
      <w:r>
        <w:rPr>
          <w:rFonts w:ascii="Arial" w:hAnsi="Arial" w:cs="Arial" w:eastAsia="Arial"/>
          <w:sz w:val="6"/>
          <w:szCs w:val="6"/>
          <w:color w:val="9A9A9A"/>
          <w:spacing w:val="-2"/>
          <w:w w:val="90"/>
          <w:position w:val="-4"/>
        </w:rPr>
        <w:t> </w:t>
      </w:r>
      <w:r>
        <w:rPr>
          <w:rFonts w:ascii="Arial" w:hAnsi="Arial" w:cs="Arial" w:eastAsia="Arial"/>
          <w:sz w:val="6"/>
          <w:szCs w:val="6"/>
          <w:color w:val="B1B1B1"/>
          <w:spacing w:val="-26"/>
          <w:w w:val="397"/>
          <w:position w:val="-4"/>
        </w:rPr>
        <w:t>.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319"/>
          <w:position w:val="-4"/>
        </w:rPr>
        <w:t>·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6"/>
          <w:szCs w:val="6"/>
          <w:color w:val="B1B1B1"/>
          <w:spacing w:val="0"/>
          <w:w w:val="100"/>
          <w:position w:val="-4"/>
        </w:rPr>
      </w:r>
      <w:r>
        <w:rPr>
          <w:rFonts w:ascii="Arial" w:hAnsi="Arial" w:cs="Arial" w:eastAsia="Arial"/>
          <w:sz w:val="6"/>
          <w:szCs w:val="6"/>
          <w:color w:val="9A9A9A"/>
          <w:spacing w:val="0"/>
          <w:w w:val="221"/>
          <w:position w:val="-4"/>
        </w:rPr>
        <w:t>...,_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6192" w:space="2070"/>
            <w:col w:w="3238"/>
          </w:cols>
        </w:sectPr>
      </w:pPr>
      <w:rPr/>
    </w:p>
    <w:p>
      <w:pPr>
        <w:spacing w:before="58" w:after="0" w:line="125" w:lineRule="exact"/>
        <w:ind w:right="-20"/>
        <w:jc w:val="right"/>
        <w:tabs>
          <w:tab w:pos="5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05050"/>
          <w:spacing w:val="0"/>
          <w:w w:val="136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505050"/>
          <w:spacing w:val="-25"/>
          <w:w w:val="136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73"/>
          <w:position w:val="-2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36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8"/>
          <w:w w:val="136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09"/>
          <w:position w:val="-2"/>
        </w:rPr>
        <w:t>""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51" w:lineRule="exact"/>
        <w:ind w:left="22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"/>
          <w:szCs w:val="5"/>
          <w:color w:val="9A9A9A"/>
          <w:spacing w:val="0"/>
          <w:w w:val="140"/>
        </w:rPr>
        <w:t>j</w:t>
      </w:r>
      <w:r>
        <w:rPr>
          <w:rFonts w:ascii="Times New Roman" w:hAnsi="Times New Roman" w:cs="Times New Roman" w:eastAsia="Times New Roman"/>
          <w:sz w:val="5"/>
          <w:szCs w:val="5"/>
          <w:color w:val="9A9A9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9A9A9A"/>
          <w:spacing w:val="0"/>
          <w:w w:val="100"/>
        </w:rPr>
      </w:r>
      <w:r>
        <w:rPr>
          <w:rFonts w:ascii="Times New Roman" w:hAnsi="Times New Roman" w:cs="Times New Roman" w:eastAsia="Times New Roman"/>
          <w:sz w:val="5"/>
          <w:szCs w:val="5"/>
          <w:color w:val="505050"/>
          <w:spacing w:val="0"/>
          <w:w w:val="157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505050"/>
          <w:spacing w:val="-1"/>
          <w:w w:val="157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343434"/>
          <w:spacing w:val="0"/>
          <w:w w:val="355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6" w:after="0" w:line="126" w:lineRule="exact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43434"/>
          <w:spacing w:val="0"/>
          <w:w w:val="100"/>
          <w:position w:val="-2"/>
        </w:rPr>
        <w:t>\\X</w:t>
      </w:r>
      <w:r>
        <w:rPr>
          <w:rFonts w:ascii="Arial" w:hAnsi="Arial" w:cs="Arial" w:eastAsia="Arial"/>
          <w:sz w:val="13"/>
          <w:szCs w:val="13"/>
          <w:color w:val="343434"/>
          <w:spacing w:val="0"/>
          <w:w w:val="100"/>
          <w:position w:val="-2"/>
        </w:rPr>
        <w:t>    </w:t>
      </w:r>
      <w:r>
        <w:rPr>
          <w:rFonts w:ascii="Arial" w:hAnsi="Arial" w:cs="Arial" w:eastAsia="Arial"/>
          <w:sz w:val="13"/>
          <w:szCs w:val="13"/>
          <w:color w:val="343434"/>
          <w:spacing w:val="35"/>
          <w:w w:val="100"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505050"/>
          <w:spacing w:val="-10"/>
          <w:w w:val="19"/>
          <w:position w:val="-2"/>
        </w:rPr>
        <w:t>_</w:t>
      </w:r>
      <w:r>
        <w:rPr>
          <w:rFonts w:ascii="Arial" w:hAnsi="Arial" w:cs="Arial" w:eastAsia="Arial"/>
          <w:sz w:val="13"/>
          <w:szCs w:val="13"/>
          <w:color w:val="343434"/>
          <w:spacing w:val="0"/>
          <w:w w:val="48"/>
          <w:position w:val="-2"/>
        </w:rPr>
        <w:t>-</w:t>
      </w:r>
      <w:r>
        <w:rPr>
          <w:rFonts w:ascii="Arial" w:hAnsi="Arial" w:cs="Arial" w:eastAsia="Arial"/>
          <w:sz w:val="13"/>
          <w:szCs w:val="13"/>
          <w:color w:val="343434"/>
          <w:spacing w:val="-19"/>
          <w:w w:val="100"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343434"/>
          <w:spacing w:val="0"/>
          <w:w w:val="47"/>
          <w:position w:val="-2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9468" w:space="69"/>
            <w:col w:w="1963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129" w:lineRule="exact"/>
        <w:ind w:right="-5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65"/>
          <w:position w:val="-1"/>
        </w:rPr>
        <w:t>..11: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" w:lineRule="exact"/>
        <w:ind w:right="-20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43434"/>
          <w:spacing w:val="0"/>
          <w:w w:val="167"/>
          <w:position w:val="-9"/>
        </w:rPr>
        <w:t>(il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65" w:after="0" w:line="257" w:lineRule="exact"/>
        <w:ind w:right="-84"/>
        <w:jc w:val="left"/>
        <w:tabs>
          <w:tab w:pos="138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7580AF"/>
          <w:spacing w:val="0"/>
          <w:w w:val="529"/>
          <w:position w:val="-7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7580AF"/>
          <w:spacing w:val="-228"/>
          <w:w w:val="529"/>
          <w:position w:val="-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1B1B1"/>
          <w:spacing w:val="-115"/>
          <w:w w:val="146"/>
          <w:position w:val="-7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9A9A9A"/>
          <w:spacing w:val="0"/>
          <w:w w:val="146"/>
          <w:position w:val="-7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9A9A9A"/>
          <w:spacing w:val="-105"/>
          <w:w w:val="146"/>
          <w:position w:val="-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A9A9A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9A9A9A"/>
          <w:spacing w:val="0"/>
          <w:w w:val="100"/>
          <w:position w:val="-7"/>
        </w:rPr>
      </w:r>
      <w:r>
        <w:rPr>
          <w:rFonts w:ascii="Arial" w:hAnsi="Arial" w:cs="Arial" w:eastAsia="Arial"/>
          <w:sz w:val="25"/>
          <w:szCs w:val="25"/>
          <w:color w:val="9A9A9A"/>
          <w:spacing w:val="0"/>
          <w:w w:val="111"/>
          <w:position w:val="-7"/>
        </w:rPr>
        <w:t>YAiı</w:t>
      </w:r>
      <w:r>
        <w:rPr>
          <w:rFonts w:ascii="Arial" w:hAnsi="Arial" w:cs="Arial" w:eastAsia="Arial"/>
          <w:sz w:val="25"/>
          <w:szCs w:val="25"/>
          <w:color w:val="9A9A9A"/>
          <w:spacing w:val="-60"/>
          <w:w w:val="111"/>
          <w:position w:val="-7"/>
        </w:rPr>
        <w:t>ı</w:t>
      </w:r>
      <w:r>
        <w:rPr>
          <w:rFonts w:ascii="Arial" w:hAnsi="Arial" w:cs="Arial" w:eastAsia="Arial"/>
          <w:sz w:val="25"/>
          <w:szCs w:val="25"/>
          <w:color w:val="B1B1B1"/>
          <w:spacing w:val="0"/>
          <w:w w:val="77"/>
          <w:position w:val="-7"/>
        </w:rPr>
        <w:t>·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3958" w:right="-20"/>
        <w:jc w:val="left"/>
        <w:tabs>
          <w:tab w:pos="4740" w:val="left"/>
          <w:tab w:pos="50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0"/>
          <w:w w:val="143"/>
          <w:position w:val="-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5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A9A9A"/>
          <w:spacing w:val="0"/>
          <w:w w:val="56"/>
          <w:position w:val="-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A9A9A"/>
          <w:spacing w:val="0"/>
          <w:w w:val="56"/>
          <w:position w:val="-1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9A9A9A"/>
          <w:spacing w:val="7"/>
          <w:w w:val="56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0"/>
          <w:w w:val="56"/>
          <w:i/>
          <w:position w:val="-1"/>
        </w:rPr>
        <w:t>.{;•</w:t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0"/>
          <w:w w:val="56"/>
          <w:i/>
          <w:position w:val="-1"/>
        </w:rPr>
        <w:t>        </w:t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19"/>
          <w:w w:val="56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56"/>
          <w:position w:val="-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69"/>
          <w:position w:val="-1"/>
        </w:rPr>
        <w:t>,,,,e;: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-20"/>
        <w:jc w:val="left"/>
        <w:tabs>
          <w:tab w:pos="1120" w:val="left"/>
          <w:tab w:pos="44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56"/>
          <w:szCs w:val="56"/>
          <w:color w:val="3D416E"/>
          <w:i/>
          <w:position w:val="-30"/>
        </w:rPr>
      </w:r>
      <w:r>
        <w:rPr>
          <w:rFonts w:ascii="Times New Roman" w:hAnsi="Times New Roman" w:cs="Times New Roman" w:eastAsia="Times New Roman"/>
          <w:sz w:val="56"/>
          <w:szCs w:val="56"/>
          <w:color w:val="3D416E"/>
          <w:i/>
          <w:u w:val="single" w:color="BCBCD4"/>
          <w:position w:val="-30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3D416E"/>
          <w:spacing w:val="26"/>
          <w:i/>
          <w:u w:val="single" w:color="BCBCD4"/>
          <w:position w:val="-30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3D416E"/>
          <w:spacing w:val="26"/>
          <w:i/>
          <w:u w:val="single" w:color="BCBCD4"/>
          <w:position w:val="-30"/>
        </w:rPr>
      </w:r>
      <w:r>
        <w:rPr>
          <w:rFonts w:ascii="Times New Roman" w:hAnsi="Times New Roman" w:cs="Times New Roman" w:eastAsia="Times New Roman"/>
          <w:sz w:val="56"/>
          <w:szCs w:val="56"/>
          <w:color w:val="3D416E"/>
          <w:spacing w:val="26"/>
          <w:i/>
          <w:position w:val="-30"/>
        </w:rPr>
      </w:r>
      <w:r>
        <w:rPr>
          <w:rFonts w:ascii="Times New Roman" w:hAnsi="Times New Roman" w:cs="Times New Roman" w:eastAsia="Times New Roman"/>
          <w:sz w:val="56"/>
          <w:szCs w:val="56"/>
          <w:color w:val="3D416E"/>
          <w:spacing w:val="66"/>
          <w:i/>
          <w:position w:val="-30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3D416E"/>
          <w:spacing w:val="0"/>
          <w:w w:val="72"/>
          <w:i/>
          <w:position w:val="-30"/>
        </w:rPr>
        <w:t>1</w:t>
      </w:r>
      <w:r>
        <w:rPr>
          <w:rFonts w:ascii="Times New Roman" w:hAnsi="Times New Roman" w:cs="Times New Roman" w:eastAsia="Times New Roman"/>
          <w:sz w:val="56"/>
          <w:szCs w:val="56"/>
          <w:color w:val="3D416E"/>
          <w:spacing w:val="0"/>
          <w:w w:val="100"/>
          <w:i/>
          <w:position w:val="-30"/>
        </w:rPr>
        <w:tab/>
      </w:r>
      <w:r>
        <w:rPr>
          <w:rFonts w:ascii="Times New Roman" w:hAnsi="Times New Roman" w:cs="Times New Roman" w:eastAsia="Times New Roman"/>
          <w:sz w:val="56"/>
          <w:szCs w:val="56"/>
          <w:color w:val="3D416E"/>
          <w:spacing w:val="0"/>
          <w:w w:val="100"/>
          <w:i/>
          <w:position w:val="-30"/>
        </w:rPr>
      </w:r>
      <w:r>
        <w:rPr>
          <w:rFonts w:ascii="Times New Roman" w:hAnsi="Times New Roman" w:cs="Times New Roman" w:eastAsia="Times New Roman"/>
          <w:sz w:val="26"/>
          <w:szCs w:val="26"/>
          <w:color w:val="364F99"/>
          <w:spacing w:val="0"/>
          <w:w w:val="186"/>
          <w:position w:val="-12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364F99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64F99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49"/>
          <w:i/>
          <w:position w:val="1"/>
        </w:rPr>
        <w:t>::.: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49"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49"/>
          <w:i/>
          <w:position w:val="1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4"/>
          <w:w w:val="49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24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53"/>
          <w:i/>
          <w:position w:val="1"/>
        </w:rPr>
        <w:t>r:}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53"/>
          <w:i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1"/>
          <w:w w:val="53"/>
          <w:i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62"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343434"/>
          <w:spacing w:val="-31"/>
          <w:w w:val="62"/>
          <w:position w:val="1"/>
        </w:rPr>
        <w:t>;</w:t>
      </w:r>
      <w:r>
        <w:rPr>
          <w:rFonts w:ascii="Arial" w:hAnsi="Arial" w:cs="Arial" w:eastAsia="Arial"/>
          <w:sz w:val="28"/>
          <w:szCs w:val="28"/>
          <w:color w:val="C1C1C1"/>
          <w:spacing w:val="-31"/>
          <w:w w:val="153"/>
          <w:position w:val="-11"/>
        </w:rPr>
      </w:r>
      <w:r>
        <w:rPr>
          <w:rFonts w:ascii="Arial" w:hAnsi="Arial" w:cs="Arial" w:eastAsia="Arial"/>
          <w:sz w:val="28"/>
          <w:szCs w:val="28"/>
          <w:color w:val="C1C1C1"/>
          <w:spacing w:val="0"/>
          <w:w w:val="153"/>
          <w:shadow/>
          <w:position w:val="-11"/>
        </w:rPr>
        <w:t>.</w:t>
      </w:r>
      <w:r>
        <w:rPr>
          <w:rFonts w:ascii="Arial" w:hAnsi="Arial" w:cs="Arial" w:eastAsia="Arial"/>
          <w:sz w:val="28"/>
          <w:szCs w:val="28"/>
          <w:color w:val="C1C1C1"/>
          <w:spacing w:val="0"/>
          <w:w w:val="153"/>
          <w:position w:val="-11"/>
        </w:rPr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3" w:equalWidth="0">
            <w:col w:w="511" w:space="1510"/>
            <w:col w:w="1969" w:space="673"/>
            <w:col w:w="6837"/>
          </w:cols>
        </w:sectPr>
      </w:pPr>
      <w:rPr/>
    </w:p>
    <w:p>
      <w:pPr>
        <w:spacing w:before="33" w:after="0" w:line="140" w:lineRule="exact"/>
        <w:ind w:left="359" w:right="-82"/>
        <w:jc w:val="left"/>
        <w:tabs>
          <w:tab w:pos="24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2"/>
          <w:position w:val="-10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8"/>
          <w:szCs w:val="28"/>
          <w:color w:val="9A9A9A"/>
          <w:spacing w:val="0"/>
          <w:w w:val="100"/>
          <w:position w:val="-15"/>
        </w:rPr>
        <w:t>1,</w:t>
      </w:r>
      <w:r>
        <w:rPr>
          <w:rFonts w:ascii="Times New Roman" w:hAnsi="Times New Roman" w:cs="Times New Roman" w:eastAsia="Times New Roman"/>
          <w:sz w:val="28"/>
          <w:szCs w:val="28"/>
          <w:color w:val="9A9A9A"/>
          <w:spacing w:val="12"/>
          <w:w w:val="100"/>
          <w:position w:val="-15"/>
        </w:rPr>
        <w:t> 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136"/>
          <w:position w:val="-15"/>
        </w:rPr>
        <w:t>i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136"/>
          <w:position w:val="-15"/>
        </w:rPr>
        <w:t> 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136"/>
          <w:position w:val="-15"/>
        </w:rPr>
        <w:t>·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49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9A9A9A"/>
          <w:spacing w:val="0"/>
          <w:w w:val="143"/>
          <w:position w:val="-13"/>
        </w:rPr>
        <w:t>r"'tı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6" w:after="0" w:line="96" w:lineRule="exact"/>
        <w:ind w:right="-74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9A9A9A"/>
          <w:spacing w:val="0"/>
          <w:w w:val="61"/>
          <w:position w:val="-14"/>
        </w:rPr>
        <w:t>B·''·'r'1"'</w:t>
      </w:r>
      <w:r>
        <w:rPr>
          <w:rFonts w:ascii="Arial" w:hAnsi="Arial" w:cs="Arial" w:eastAsia="Arial"/>
          <w:sz w:val="23"/>
          <w:szCs w:val="23"/>
          <w:color w:val="9A9A9A"/>
          <w:spacing w:val="11"/>
          <w:w w:val="61"/>
          <w:position w:val="-14"/>
        </w:rPr>
        <w:t> </w:t>
      </w:r>
      <w:r>
        <w:rPr>
          <w:rFonts w:ascii="Arial" w:hAnsi="Arial" w:cs="Arial" w:eastAsia="Arial"/>
          <w:sz w:val="21"/>
          <w:szCs w:val="21"/>
          <w:color w:val="838383"/>
          <w:spacing w:val="0"/>
          <w:w w:val="78"/>
          <w:position w:val="-14"/>
        </w:rPr>
        <w:t>/'•,rni•'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525085"/>
          <w:spacing w:val="0"/>
          <w:w w:val="140"/>
          <w:position w:val="-7"/>
        </w:rPr>
        <w:t>J</w:t>
      </w:r>
      <w:r>
        <w:rPr>
          <w:rFonts w:ascii="Arial" w:hAnsi="Arial" w:cs="Arial" w:eastAsia="Arial"/>
          <w:sz w:val="20"/>
          <w:szCs w:val="20"/>
          <w:color w:val="525085"/>
          <w:spacing w:val="21"/>
          <w:w w:val="14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416E"/>
          <w:spacing w:val="0"/>
          <w:w w:val="53"/>
          <w:position w:val="-7"/>
        </w:rPr>
        <w:t>A..</w:t>
      </w:r>
      <w:r>
        <w:rPr>
          <w:rFonts w:ascii="Times New Roman" w:hAnsi="Times New Roman" w:cs="Times New Roman" w:eastAsia="Times New Roman"/>
          <w:sz w:val="17"/>
          <w:szCs w:val="17"/>
          <w:color w:val="3D416E"/>
          <w:spacing w:val="0"/>
          <w:w w:val="53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416E"/>
          <w:spacing w:val="17"/>
          <w:w w:val="53"/>
          <w:position w:val="-7"/>
        </w:rPr>
        <w:t> </w:t>
      </w:r>
      <w:r>
        <w:rPr>
          <w:rFonts w:ascii="Arial" w:hAnsi="Arial" w:cs="Arial" w:eastAsia="Arial"/>
          <w:sz w:val="26"/>
          <w:szCs w:val="26"/>
          <w:color w:val="525085"/>
          <w:spacing w:val="0"/>
          <w:w w:val="53"/>
          <w:position w:val="-7"/>
        </w:rPr>
        <w:t>A.</w:t>
      </w:r>
      <w:r>
        <w:rPr>
          <w:rFonts w:ascii="Arial" w:hAnsi="Arial" w:cs="Arial" w:eastAsia="Arial"/>
          <w:sz w:val="26"/>
          <w:szCs w:val="26"/>
          <w:color w:val="525085"/>
          <w:spacing w:val="-33"/>
          <w:w w:val="53"/>
          <w:position w:val="-7"/>
        </w:rPr>
        <w:t> </w:t>
      </w:r>
      <w:r>
        <w:rPr>
          <w:rFonts w:ascii="Arial" w:hAnsi="Arial" w:cs="Arial" w:eastAsia="Arial"/>
          <w:sz w:val="26"/>
          <w:szCs w:val="26"/>
          <w:color w:val="525085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6"/>
          <w:szCs w:val="26"/>
          <w:color w:val="525085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3"/>
          <w:w w:val="223"/>
          <w:i/>
          <w:position w:val="2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70"/>
          <w:i/>
          <w:position w:val="2"/>
        </w:rPr>
        <w:t>..,.r,&lt;•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4" w:equalWidth="0">
            <w:col w:w="2967" w:space="0"/>
            <w:col w:w="371" w:space="128"/>
            <w:col w:w="1009" w:space="939"/>
            <w:col w:w="6086"/>
          </w:cols>
        </w:sectPr>
      </w:pPr>
      <w:rPr/>
    </w:p>
    <w:p>
      <w:pPr>
        <w:spacing w:before="21" w:after="0" w:line="120" w:lineRule="exact"/>
        <w:ind w:left="2561" w:right="-20"/>
        <w:jc w:val="left"/>
        <w:tabs>
          <w:tab w:pos="2880" w:val="left"/>
          <w:tab w:pos="3580" w:val="left"/>
          <w:tab w:pos="420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v:group style="position:absolute;margin-left:15.556092pt;margin-top:36.318764pt;width:569.113643pt;height:773.476736pt;mso-position-horizontal-relative:page;mso-position-vertical-relative:page;z-index:-14942" coordorigin="311,726" coordsize="11382,15470">
            <v:group style="position:absolute;left:321;top:755;width:10707;height:2" coordorigin="321,755" coordsize="10707,2">
              <v:shape style="position:absolute;left:321;top:755;width:10707;height:2" coordorigin="321,755" coordsize="10707,0" path="m321,755l11028,755e" filled="f" stroked="t" strokeweight=".957298pt" strokecolor="#606060">
                <v:path arrowok="t"/>
              </v:shape>
            </v:group>
            <v:group style="position:absolute;left:2412;top:729;width:2;height:690" coordorigin="2412,729" coordsize="2,690">
              <v:shape style="position:absolute;left:2412;top:729;width:2;height:690" coordorigin="2412,729" coordsize="0,690" path="m2412,1419l2412,729e" filled="f" stroked="t" strokeweight=".239324pt" strokecolor="#5B5B5B">
                <v:path arrowok="t"/>
              </v:shape>
            </v:group>
            <v:group style="position:absolute;left:7419;top:762;width:4150;height:2" coordorigin="7419,762" coordsize="4150,2">
              <v:shape style="position:absolute;left:7419;top:762;width:4150;height:2" coordorigin="7419,762" coordsize="4150,0" path="m7419,762l11569,762e" filled="f" stroked="t" strokeweight=".957298pt" strokecolor="#606060">
                <v:path arrowok="t"/>
              </v:shape>
            </v:group>
            <v:group style="position:absolute;left:9169;top:758;width:2;height:1505" coordorigin="9169,758" coordsize="2,1505">
              <v:shape style="position:absolute;left:9169;top:758;width:2;height:1505" coordorigin="9169,758" coordsize="0,1505" path="m9169,2263l9169,758e" filled="f" stroked="t" strokeweight=".957298pt" strokecolor="#606060">
                <v:path arrowok="t"/>
              </v:shape>
            </v:group>
            <v:group style="position:absolute;left:11571;top:762;width:2;height:2579" coordorigin="11571,762" coordsize="2,2579">
              <v:shape style="position:absolute;left:11571;top:762;width:2;height:2579" coordorigin="11571,762" coordsize="0,2579" path="m11571,3342l11571,762e" filled="f" stroked="t" strokeweight=".717973pt" strokecolor="#575757">
                <v:path arrowok="t"/>
              </v:shape>
            </v:group>
            <v:group style="position:absolute;left:328;top:738;width:2;height:949" coordorigin="328,738" coordsize="2,949">
              <v:shape style="position:absolute;left:328;top:738;width:2;height:949" coordorigin="328,738" coordsize="0,949" path="m328,1688l328,738e" filled="f" stroked="t" strokeweight=".957298pt" strokecolor="#777777">
                <v:path arrowok="t"/>
              </v:shape>
            </v:group>
            <v:group style="position:absolute;left:2412;top:1419;width:2;height:129" coordorigin="2412,1419" coordsize="2,129">
              <v:shape style="position:absolute;left:2412;top:1419;width:2;height:129" coordorigin="2412,1419" coordsize="0,129" path="m2412,1549l2412,1419e" filled="f" stroked="t" strokeweight=".239324pt" strokecolor="#000000">
                <v:path arrowok="t"/>
              </v:shape>
            </v:group>
            <v:group style="position:absolute;left:328;top:1520;width:2;height:3342" coordorigin="328,1520" coordsize="2,3342">
              <v:shape style="position:absolute;left:328;top:1520;width:2;height:3342" coordorigin="328,1520" coordsize="0,3342" path="m328,4862l328,1520e" filled="f" stroked="t" strokeweight=".717973pt" strokecolor="#484848">
                <v:path arrowok="t"/>
              </v:shape>
            </v:group>
            <v:group style="position:absolute;left:325;top:2246;width:6519;height:2" coordorigin="325,2246" coordsize="6519,2">
              <v:shape style="position:absolute;left:325;top:2246;width:6519;height:2" coordorigin="325,2246" coordsize="6519,0" path="m325,2246l6845,2246e" filled="f" stroked="t" strokeweight=".717973pt" strokecolor="#5B5B5B">
                <v:path arrowok="t"/>
              </v:shape>
            </v:group>
            <v:group style="position:absolute;left:337;top:1697;width:2;height:5825" coordorigin="337,1697" coordsize="2,5825">
              <v:shape style="position:absolute;left:337;top:1697;width:2;height:5825" coordorigin="337,1697" coordsize="0,5825" path="m337,7523l337,1697e" filled="f" stroked="t" strokeweight=".717973pt" strokecolor="#4B4B4B">
                <v:path arrowok="t"/>
              </v:shape>
            </v:group>
            <v:group style="position:absolute;left:2381;top:1611;width:2;height:144" coordorigin="2381,1611" coordsize="2,144">
              <v:shape style="position:absolute;left:2381;top:1611;width:2;height:144" coordorigin="2381,1611" coordsize="0,144" path="m2381,1755l2381,1611e" filled="f" stroked="t" strokeweight=".239324pt" strokecolor="#676767">
                <v:path arrowok="t"/>
              </v:shape>
            </v:group>
            <v:group style="position:absolute;left:2381;top:743;width:2;height:1515" coordorigin="2381,743" coordsize="2,1515">
              <v:shape style="position:absolute;left:2381;top:743;width:2;height:1515" coordorigin="2381,743" coordsize="0,1515" path="m2381,2258l2381,743e" filled="f" stroked="t" strokeweight=".239324pt" strokecolor="#545454">
                <v:path arrowok="t"/>
              </v:shape>
            </v:group>
            <v:group style="position:absolute;left:6787;top:2251;width:1091;height:2" coordorigin="6787,2251" coordsize="1091,2">
              <v:shape style="position:absolute;left:6787;top:2251;width:1091;height:2" coordorigin="6787,2251" coordsize="1091,0" path="m6787,2251l7879,2251e" filled="f" stroked="t" strokeweight=".239324pt" strokecolor="#2F2F2F">
                <v:path arrowok="t"/>
              </v:shape>
            </v:group>
            <v:group style="position:absolute;left:7821;top:2246;width:3753;height:2" coordorigin="7821,2246" coordsize="3753,2">
              <v:shape style="position:absolute;left:7821;top:2246;width:3753;height:2" coordorigin="7821,2246" coordsize="3753,0" path="m7821,2246l11574,2246e" filled="f" stroked="t" strokeweight=".478649pt" strokecolor="#606060">
                <v:path arrowok="t"/>
              </v:shape>
            </v:group>
            <v:group style="position:absolute;left:11569;top:1697;width:2;height:556" coordorigin="11569,1697" coordsize="2,556">
              <v:shape style="position:absolute;left:11569;top:1697;width:2;height:556" coordorigin="11569,1697" coordsize="0,556" path="m11569,2253l11569,1697e" filled="f" stroked="t" strokeweight=".478649pt" strokecolor="#444444">
                <v:path arrowok="t"/>
              </v:shape>
            </v:group>
            <v:group style="position:absolute;left:325;top:2462;width:1259;height:2" coordorigin="325,2462" coordsize="1259,2">
              <v:shape style="position:absolute;left:325;top:2462;width:1259;height:2" coordorigin="325,2462" coordsize="1259,0" path="m325,2462l1584,2462e" filled="f" stroked="t" strokeweight=".478649pt" strokecolor="#444444">
                <v:path arrowok="t"/>
              </v:shape>
            </v:group>
            <v:group style="position:absolute;left:1474;top:2469;width:1876;height:2" coordorigin="1474,2469" coordsize="1876,2">
              <v:shape style="position:absolute;left:1474;top:2469;width:1876;height:2" coordorigin="1474,2469" coordsize="1876,0" path="m1474,2469l3351,2469e" filled="f" stroked="t" strokeweight=".957298pt" strokecolor="#575757">
                <v:path arrowok="t"/>
              </v:shape>
            </v:group>
            <v:group style="position:absolute;left:3293;top:2472;width:4183;height:2" coordorigin="3293,2472" coordsize="4183,2">
              <v:shape style="position:absolute;left:3293;top:2472;width:4183;height:2" coordorigin="3293,2472" coordsize="4183,0" path="m3293,2472l7476,2472e" filled="f" stroked="t" strokeweight=".478649pt" strokecolor="#3F3F3F">
                <v:path arrowok="t"/>
              </v:shape>
            </v:group>
            <v:group style="position:absolute;left:4916;top:2469;width:273;height:2" coordorigin="4916,2469" coordsize="273,2">
              <v:shape style="position:absolute;left:4916;top:2469;width:273;height:2" coordorigin="4916,2469" coordsize="273,0" path="m4916,2469l5189,2469e" filled="f" stroked="t" strokeweight=".478649pt" strokecolor="#282828">
                <v:path arrowok="t"/>
              </v:shape>
            </v:group>
            <v:group style="position:absolute;left:7381;top:2472;width:4198;height:2" coordorigin="7381,2472" coordsize="4198,2">
              <v:shape style="position:absolute;left:7381;top:2472;width:4198;height:2" coordorigin="7381,2472" coordsize="4198,0" path="m7381,2472l11579,2472e" filled="f" stroked="t" strokeweight=".957298pt" strokecolor="#606060">
                <v:path arrowok="t"/>
              </v:shape>
            </v:group>
            <v:group style="position:absolute;left:325;top:2680;width:5461;height:2" coordorigin="325,2680" coordsize="5461,2">
              <v:shape style="position:absolute;left:325;top:2680;width:5461;height:2" coordorigin="325,2680" coordsize="5461,0" path="m325,2680l5787,2680e" filled="f" stroked="t" strokeweight=".957298pt" strokecolor="#545454">
                <v:path arrowok="t"/>
              </v:shape>
            </v:group>
            <v:group style="position:absolute;left:1527;top:2685;width:914;height:2" coordorigin="1527,2685" coordsize="914,2">
              <v:shape style="position:absolute;left:1527;top:2685;width:914;height:2" coordorigin="1527,2685" coordsize="914,0" path="m1527,2685l2441,2685e" filled="f" stroked="t" strokeweight=".478649pt" strokecolor="#3F3F3F">
                <v:path arrowok="t"/>
              </v:shape>
            </v:group>
            <v:group style="position:absolute;left:2384;top:2685;width:455;height:2" coordorigin="2384,2685" coordsize="455,2">
              <v:shape style="position:absolute;left:2384;top:2685;width:455;height:2" coordorigin="2384,2685" coordsize="455,0" path="m2384,2685l2838,2685e" filled="f" stroked="t" strokeweight=".478649pt" strokecolor="#232323">
                <v:path arrowok="t"/>
              </v:shape>
            </v:group>
            <v:group style="position:absolute;left:5500;top:2687;width:3695;height:2" coordorigin="5500,2687" coordsize="3695,2">
              <v:shape style="position:absolute;left:5500;top:2687;width:3695;height:2" coordorigin="5500,2687" coordsize="3695,0" path="m5500,2687l9195,2687e" filled="f" stroked="t" strokeweight=".717973pt" strokecolor="#545454">
                <v:path arrowok="t"/>
              </v:shape>
            </v:group>
            <v:group style="position:absolute;left:9137;top:2690;width:895;height:2" coordorigin="9137,2690" coordsize="895,2">
              <v:shape style="position:absolute;left:9137;top:2690;width:895;height:2" coordorigin="9137,2690" coordsize="895,0" path="m9137,2690l10032,2690e" filled="f" stroked="t" strokeweight=".478649pt" strokecolor="#2F2F2F">
                <v:path arrowok="t"/>
              </v:shape>
            </v:group>
            <v:group style="position:absolute;left:9975;top:2683;width:1608;height:2" coordorigin="9975,2683" coordsize="1608,2">
              <v:shape style="position:absolute;left:9975;top:2683;width:1608;height:2" coordorigin="9975,2683" coordsize="1608,0" path="m9975,2683l11583,2683e" filled="f" stroked="t" strokeweight=".717973pt" strokecolor="#606060">
                <v:path arrowok="t"/>
              </v:shape>
            </v:group>
            <v:group style="position:absolute;left:325;top:2903;width:6519;height:2" coordorigin="325,2903" coordsize="6519,2">
              <v:shape style="position:absolute;left:325;top:2903;width:6519;height:2" coordorigin="325,2903" coordsize="6519,0" path="m325,2903l6845,2903e" filled="f" stroked="t" strokeweight=".717973pt" strokecolor="#545454">
                <v:path arrowok="t"/>
              </v:shape>
            </v:group>
            <v:group style="position:absolute;left:6787;top:2905;width:1091;height:2" coordorigin="6787,2905" coordsize="1091,2">
              <v:shape style="position:absolute;left:6787;top:2905;width:1091;height:2" coordorigin="6787,2905" coordsize="1091,0" path="m6787,2905l7879,2905e" filled="f" stroked="t" strokeweight=".478649pt" strokecolor="#1F1F1F">
                <v:path arrowok="t"/>
              </v:shape>
            </v:group>
            <v:group style="position:absolute;left:7821;top:2903;width:3762;height:2" coordorigin="7821,2903" coordsize="3762,2">
              <v:shape style="position:absolute;left:7821;top:2903;width:3762;height:2" coordorigin="7821,2903" coordsize="3762,0" path="m7821,2903l11583,2903e" filled="f" stroked="t" strokeweight=".957298pt" strokecolor="#606060">
                <v:path arrowok="t"/>
              </v:shape>
            </v:group>
            <v:group style="position:absolute;left:325;top:3112;width:1259;height:2" coordorigin="325,3112" coordsize="1259,2">
              <v:shape style="position:absolute;left:325;top:3112;width:1259;height:2" coordorigin="325,3112" coordsize="1259,0" path="m325,3112l1584,3112e" filled="f" stroked="t" strokeweight=".478649pt" strokecolor="#3F3F3F">
                <v:path arrowok="t"/>
              </v:shape>
            </v:group>
            <v:group style="position:absolute;left:1527;top:3119;width:5950;height:2" coordorigin="1527,3119" coordsize="5950,2">
              <v:shape style="position:absolute;left:1527;top:3119;width:5950;height:2" coordorigin="1527,3119" coordsize="5950,0" path="m1527,3119l7476,3119e" filled="f" stroked="t" strokeweight=".478649pt" strokecolor="#3F3F3F">
                <v:path arrowok="t"/>
              </v:shape>
            </v:group>
            <v:group style="position:absolute;left:5993;top:3124;width:5591;height:2" coordorigin="5993,3124" coordsize="5591,2">
              <v:shape style="position:absolute;left:5993;top:3124;width:5591;height:2" coordorigin="5993,3124" coordsize="5591,0" path="m5993,3124l11583,3124e" filled="f" stroked="t" strokeweight=".957298pt" strokecolor="#575757">
                <v:path arrowok="t"/>
              </v:shape>
            </v:group>
            <v:group style="position:absolute;left:325;top:3335;width:3341;height:2" coordorigin="325,3335" coordsize="3341,2">
              <v:shape style="position:absolute;left:325;top:3335;width:3341;height:2" coordorigin="325,3335" coordsize="3341,0" path="m325,3335l3666,3335e" filled="f" stroked="t" strokeweight=".478649pt" strokecolor="#3F3F3F">
                <v:path arrowok="t"/>
              </v:shape>
            </v:group>
            <v:group style="position:absolute;left:3394;top:3337;width:3063;height:2" coordorigin="3394,3337" coordsize="3063,2">
              <v:shape style="position:absolute;left:3394;top:3337;width:3063;height:2" coordorigin="3394,3337" coordsize="3063,0" path="m3394,3337l6457,3337e" filled="f" stroked="t" strokeweight=".957298pt" strokecolor="#5B5B5B">
                <v:path arrowok="t"/>
              </v:shape>
            </v:group>
            <v:group style="position:absolute;left:5868;top:3337;width:3327;height:2" coordorigin="5868,3337" coordsize="3327,2">
              <v:shape style="position:absolute;left:5868;top:3337;width:3327;height:2" coordorigin="5868,3337" coordsize="3327,0" path="m5868,3337l9195,3337e" filled="f" stroked="t" strokeweight=".478649pt" strokecolor="#4B4B4B">
                <v:path arrowok="t"/>
              </v:shape>
            </v:group>
            <v:group style="position:absolute;left:8534;top:3337;width:3054;height:2" coordorigin="8534,3337" coordsize="3054,2">
              <v:shape style="position:absolute;left:8534;top:3337;width:3054;height:2" coordorigin="8534,3337" coordsize="3054,0" path="m8534,3337l11588,3337e" filled="f" stroked="t" strokeweight=".957298pt" strokecolor="#646464">
                <v:path arrowok="t"/>
              </v:shape>
            </v:group>
            <v:group style="position:absolute;left:7003;top:3332;width:2;height:249" coordorigin="7003,3332" coordsize="2,249">
              <v:shape style="position:absolute;left:7003;top:3332;width:2;height:249" coordorigin="7003,3332" coordsize="0,249" path="m7003,3582l7003,3332e" filled="f" stroked="t" strokeweight=".478649pt" strokecolor="#484848">
                <v:path arrowok="t"/>
              </v:shape>
            </v:group>
            <v:group style="position:absolute;left:11583;top:988;width:2;height:3092" coordorigin="11583,988" coordsize="2,3092">
              <v:shape style="position:absolute;left:11583;top:988;width:2;height:3092" coordorigin="11583,988" coordsize="0,3092" path="m11583,4080l11583,988e" filled="f" stroked="t" strokeweight=".957298pt" strokecolor="#5B5B5B">
                <v:path arrowok="t"/>
              </v:shape>
            </v:group>
            <v:group style="position:absolute;left:3884;top:3275;width:2;height:810" coordorigin="3884,3275" coordsize="2,810">
              <v:shape style="position:absolute;left:3884;top:3275;width:2;height:810" coordorigin="3884,3275" coordsize="0,810" path="m3884,4085l3884,3275e" filled="f" stroked="t" strokeweight=".957298pt" strokecolor="#545454">
                <v:path arrowok="t"/>
              </v:shape>
            </v:group>
            <v:group style="position:absolute;left:3872;top:3757;width:3135;height:2" coordorigin="3872,3757" coordsize="3135,2">
              <v:shape style="position:absolute;left:3872;top:3757;width:3135;height:2" coordorigin="3872,3757" coordsize="3135,0" path="m3872,3757l7007,3757e" filled="f" stroked="t" strokeweight=".717973pt" strokecolor="#777777">
                <v:path arrowok="t"/>
              </v:shape>
            </v:group>
            <v:group style="position:absolute;left:7003;top:3524;width:2;height:556" coordorigin="7003,3524" coordsize="2,556">
              <v:shape style="position:absolute;left:7003;top:3524;width:2;height:556" coordorigin="7003,3524" coordsize="0,556" path="m7003,4080l7003,3524e" filled="f" stroked="t" strokeweight=".717973pt" strokecolor="#545454">
                <v:path arrowok="t"/>
              </v:shape>
            </v:group>
            <v:group style="position:absolute;left:11583;top:3524;width:2;height:527" coordorigin="11583,3524" coordsize="2,527">
              <v:shape style="position:absolute;left:11583;top:3524;width:2;height:527" coordorigin="11583,3524" coordsize="0,527" path="m11583,4051l11583,3524e" filled="f" stroked="t" strokeweight=".957298pt" strokecolor="#707070">
                <v:path arrowok="t"/>
              </v:shape>
            </v:group>
            <v:group style="position:absolute;left:330;top:4071;width:3628;height:2" coordorigin="330,4071" coordsize="3628,2">
              <v:shape style="position:absolute;left:330;top:4071;width:3628;height:2" coordorigin="330,4071" coordsize="3628,0" path="m330,4071l3958,4071e" filled="f" stroked="t" strokeweight=".957298pt" strokecolor="#5B5B5B">
                <v:path arrowok="t"/>
              </v:shape>
            </v:group>
            <v:group style="position:absolute;left:3829;top:4068;width:3015;height:2" coordorigin="3829,4068" coordsize="3015,2">
              <v:shape style="position:absolute;left:3829;top:4068;width:3015;height:2" coordorigin="3829,4068" coordsize="3015,0" path="m3829,4068l6845,4068e" filled="f" stroked="t" strokeweight=".957298pt" strokecolor="#444444">
                <v:path arrowok="t"/>
              </v:shape>
            </v:group>
            <v:group style="position:absolute;left:6787;top:4073;width:4801;height:2" coordorigin="6787,4073" coordsize="4801,2">
              <v:shape style="position:absolute;left:6787;top:4073;width:4801;height:2" coordorigin="6787,4073" coordsize="4801,0" path="m6787,4073l11588,4073e" filled="f" stroked="t" strokeweight=".717973pt" strokecolor="#575757">
                <v:path arrowok="t"/>
              </v:shape>
            </v:group>
            <v:group style="position:absolute;left:330;top:4349;width:9147;height:2" coordorigin="330,4349" coordsize="9147,2">
              <v:shape style="position:absolute;left:330;top:4349;width:9147;height:2" coordorigin="330,4349" coordsize="9147,0" path="m330,4349l9477,4349e" filled="f" stroked="t" strokeweight=".957298pt" strokecolor="#575757">
                <v:path arrowok="t"/>
              </v:shape>
            </v:group>
            <v:group style="position:absolute;left:2384;top:4061;width:2;height:527" coordorigin="2384,4061" coordsize="2,527">
              <v:shape style="position:absolute;left:2384;top:4061;width:2;height:527" coordorigin="2384,4061" coordsize="0,527" path="m2384,4588l2384,4061e" filled="f" stroked="t" strokeweight=".957298pt" strokecolor="#3B3B3B">
                <v:path arrowok="t"/>
              </v:shape>
            </v:group>
            <v:group style="position:absolute;left:9305;top:4351;width:479;height:2" coordorigin="9305,4351" coordsize="479,2">
              <v:shape style="position:absolute;left:9305;top:4351;width:479;height:2" coordorigin="9305,4351" coordsize="479,0" path="m9305,4351l9784,4351e" filled="f" stroked="t" strokeweight=".478649pt" strokecolor="#3F3F3F">
                <v:path arrowok="t"/>
              </v:shape>
            </v:group>
            <v:group style="position:absolute;left:9726;top:4349;width:306;height:2" coordorigin="9726,4349" coordsize="306,2">
              <v:shape style="position:absolute;left:9726;top:4349;width:306;height:2" coordorigin="9726,4349" coordsize="306,0" path="m9726,4349l10032,4349e" filled="f" stroked="t" strokeweight=".478649pt" strokecolor="#1F1F1F">
                <v:path arrowok="t"/>
              </v:shape>
            </v:group>
            <v:group style="position:absolute;left:9975;top:4351;width:1613;height:2" coordorigin="9975,4351" coordsize="1613,2">
              <v:shape style="position:absolute;left:9975;top:4351;width:1613;height:2" coordorigin="9975,4351" coordsize="1613,0" path="m9975,4351l11588,4351e" filled="f" stroked="t" strokeweight=".478649pt" strokecolor="#3F3F3F">
                <v:path arrowok="t"/>
              </v:shape>
            </v:group>
            <v:group style="position:absolute;left:2379;top:4574;width:4466;height:2" coordorigin="2379,4574" coordsize="4466,2">
              <v:shape style="position:absolute;left:2379;top:4574;width:4466;height:2" coordorigin="2379,4574" coordsize="4466,0" path="m2379,4574l6845,4574e" filled="f" stroked="t" strokeweight=".717973pt" strokecolor="#545454">
                <v:path arrowok="t"/>
              </v:shape>
            </v:group>
            <v:group style="position:absolute;left:6787;top:4574;width:689;height:2" coordorigin="6787,4574" coordsize="689,2">
              <v:shape style="position:absolute;left:6787;top:4574;width:689;height:2" coordorigin="6787,4574" coordsize="689,0" path="m6787,4574l7476,4574e" filled="f" stroked="t" strokeweight=".478649pt" strokecolor="#2B2B2B">
                <v:path arrowok="t"/>
              </v:shape>
            </v:group>
            <v:group style="position:absolute;left:7419;top:4569;width:460;height:2" coordorigin="7419,4569" coordsize="460,2">
              <v:shape style="position:absolute;left:7419;top:4569;width:460;height:2" coordorigin="7419,4569" coordsize="460,0" path="m7419,4569l7879,4569e" filled="f" stroked="t" strokeweight=".717973pt" strokecolor="#3F3F3F">
                <v:path arrowok="t"/>
              </v:shape>
            </v:group>
            <v:group style="position:absolute;left:7754;top:4572;width:3834;height:2" coordorigin="7754,4572" coordsize="3834,2">
              <v:shape style="position:absolute;left:7754;top:4572;width:3834;height:2" coordorigin="7754,4572" coordsize="3834,0" path="m7754,4572l11588,4572e" filled="f" stroked="t" strokeweight=".957298pt" strokecolor="#545454">
                <v:path arrowok="t"/>
              </v:shape>
            </v:group>
            <v:group style="position:absolute;left:2391;top:4061;width:2;height:3999" coordorigin="2391,4061" coordsize="2,3999">
              <v:shape style="position:absolute;left:2391;top:4061;width:2;height:3999" coordorigin="2391,4061" coordsize="0,3999" path="m2391,8060l2391,4061e" filled="f" stroked="t" strokeweight=".957298pt" strokecolor="#4B4B4B">
                <v:path arrowok="t"/>
              </v:shape>
            </v:group>
            <v:group style="position:absolute;left:4949;top:4564;width:2;height:1390" coordorigin="4949,4564" coordsize="2,1390">
              <v:shape style="position:absolute;left:4949;top:4564;width:2;height:1390" coordorigin="4949,4564" coordsize="0,1390" path="m4949,5955l4949,4564e" filled="f" stroked="t" strokeweight=".957298pt" strokecolor="#3B3B3B">
                <v:path arrowok="t"/>
              </v:shape>
            </v:group>
            <v:group style="position:absolute;left:4940;top:4982;width:1876;height:2" coordorigin="4940,4982" coordsize="1876,2">
              <v:shape style="position:absolute;left:4940;top:4982;width:1876;height:2" coordorigin="4940,4982" coordsize="1876,0" path="m4940,4982l6816,4982e" filled="f" stroked="t" strokeweight=".239324pt" strokecolor="#181818">
                <v:path arrowok="t"/>
              </v:shape>
            </v:group>
            <v:group style="position:absolute;left:7855;top:4560;width:2;height:245" coordorigin="7855,4560" coordsize="2,245">
              <v:shape style="position:absolute;left:7855;top:4560;width:2;height:245" coordorigin="7855,4560" coordsize="0,245" path="m7855,4804l7855,4560e" filled="f" stroked="t" strokeweight=".717973pt" strokecolor="#5B5B5B">
                <v:path arrowok="t"/>
              </v:shape>
            </v:group>
            <v:group style="position:absolute;left:11588;top:4344;width:2;height:671" coordorigin="11588,4344" coordsize="2,671">
              <v:shape style="position:absolute;left:11588;top:4344;width:2;height:671" coordorigin="11588,4344" coordsize="0,671" path="m11588,5015l11588,4344e" filled="f" stroked="t" strokeweight=".717973pt" strokecolor="#4B4B4B">
                <v:path arrowok="t"/>
              </v:shape>
            </v:group>
            <v:group style="position:absolute;left:4949;top:4747;width:2;height:264" coordorigin="4949,4747" coordsize="2,264">
              <v:shape style="position:absolute;left:4949;top:4747;width:2;height:264" coordorigin="4949,4747" coordsize="0,264" path="m4949,5010l4949,4747e" filled="f" stroked="t" strokeweight=".478649pt" strokecolor="#1C1C1C">
                <v:path arrowok="t"/>
              </v:shape>
            </v:group>
            <v:group style="position:absolute;left:6816;top:4982;width:632;height:2" coordorigin="6816,4982" coordsize="632,2">
              <v:shape style="position:absolute;left:6816;top:4982;width:632;height:2" coordorigin="6816,4982" coordsize="632,0" path="m6816,4982l7448,4982e" filled="f" stroked="t" strokeweight=".239324pt" strokecolor="#000000">
                <v:path arrowok="t"/>
              </v:shape>
            </v:group>
            <v:group style="position:absolute;left:7448;top:4982;width:857;height:2" coordorigin="7448,4982" coordsize="857,2">
              <v:shape style="position:absolute;left:7448;top:4982;width:857;height:2" coordorigin="7448,4982" coordsize="857,0" path="m7448,4982l8305,4982e" filled="f" stroked="t" strokeweight=".239324pt" strokecolor="#232323">
                <v:path arrowok="t"/>
              </v:shape>
            </v:group>
            <v:group style="position:absolute;left:7859;top:4747;width:2;height:268" coordorigin="7859,4747" coordsize="2,268">
              <v:shape style="position:absolute;left:7859;top:4747;width:2;height:268" coordorigin="7859,4747" coordsize="0,268" path="m7859,5015l7859,4747e" filled="f" stroked="t" strokeweight=".478649pt" strokecolor="#2F2F2F">
                <v:path arrowok="t"/>
              </v:shape>
            </v:group>
            <v:group style="position:absolute;left:8305;top:4982;width:1699;height:2" coordorigin="8305,4982" coordsize="1699,2">
              <v:shape style="position:absolute;left:8305;top:4982;width:1699;height:2" coordorigin="8305,4982" coordsize="1699,0" path="m8305,4982l10004,4982e" filled="f" stroked="t" strokeweight=".239324pt" strokecolor="#000000">
                <v:path arrowok="t"/>
              </v:shape>
            </v:group>
            <v:group style="position:absolute;left:10004;top:4982;width:1575;height:2" coordorigin="10004,4982" coordsize="1575,2">
              <v:shape style="position:absolute;left:10004;top:4982;width:1575;height:2" coordorigin="10004,4982" coordsize="1575,0" path="m10004,4982l11579,4982e" filled="f" stroked="t" strokeweight=".239324pt" strokecolor="#646464">
                <v:path arrowok="t"/>
              </v:shape>
            </v:group>
            <v:group style="position:absolute;left:11588;top:4780;width:2;height:532" coordorigin="11588,4780" coordsize="2,532">
              <v:shape style="position:absolute;left:11588;top:4780;width:2;height:532" coordorigin="11588,4780" coordsize="0,532" path="m11588,5312l11588,4780e" filled="f" stroked="t" strokeweight=".957298pt" strokecolor="#606060">
                <v:path arrowok="t"/>
              </v:shape>
            </v:group>
            <v:group style="position:absolute;left:345;top:5101;width:2;height:432" coordorigin="345,5101" coordsize="2,432">
              <v:shape style="position:absolute;left:345;top:5101;width:2;height:432" coordorigin="345,5101" coordsize="0,432" path="m345,5533l345,5101e" filled="f" stroked="t" strokeweight=".478649pt" strokecolor="#282828">
                <v:path arrowok="t"/>
              </v:shape>
            </v:group>
            <v:group style="position:absolute;left:4944;top:5130;width:2;height:144" coordorigin="4944,5130" coordsize="2,144">
              <v:shape style="position:absolute;left:4944;top:5130;width:2;height:144" coordorigin="4944,5130" coordsize="0,144" path="m4944,5274l4944,5130e" filled="f" stroked="t" strokeweight=".717973pt" strokecolor="#343434">
                <v:path arrowok="t"/>
              </v:shape>
            </v:group>
            <v:group style="position:absolute;left:4944;top:5291;width:6653;height:2" coordorigin="4944,5291" coordsize="6653,2">
              <v:shape style="position:absolute;left:4944;top:5291;width:6653;height:2" coordorigin="4944,5291" coordsize="6653,0" path="m4944,5291l11598,5291e" filled="f" stroked="t" strokeweight=".717973pt" strokecolor="#575757">
                <v:path arrowok="t"/>
              </v:shape>
            </v:group>
            <v:group style="position:absolute;left:4954;top:4564;width:2;height:2071" coordorigin="4954,4564" coordsize="2,2071">
              <v:shape style="position:absolute;left:4954;top:4564;width:2;height:2071" coordorigin="4954,4564" coordsize="0,2071" path="m4954,6636l4954,4564e" filled="f" stroked="t" strokeweight=".957298pt" strokecolor="#484848">
                <v:path arrowok="t"/>
              </v:shape>
            </v:group>
            <v:group style="position:absolute;left:4944;top:5528;width:4250;height:2" coordorigin="4944,5528" coordsize="4250,2">
              <v:shape style="position:absolute;left:4944;top:5528;width:4250;height:2" coordorigin="4944,5528" coordsize="4250,0" path="m4944,5528l9195,5528e" filled="f" stroked="t" strokeweight=".717973pt" strokecolor="#4F4F4F">
                <v:path arrowok="t"/>
              </v:shape>
            </v:group>
            <v:group style="position:absolute;left:9137;top:5528;width:646;height:2" coordorigin="9137,5528" coordsize="646,2">
              <v:shape style="position:absolute;left:9137;top:5528;width:646;height:2" coordorigin="9137,5528" coordsize="646,0" path="m9137,5528l9784,5528e" filled="f" stroked="t" strokeweight=".478649pt" strokecolor="#3B3B3B">
                <v:path arrowok="t"/>
              </v:shape>
            </v:group>
            <v:group style="position:absolute;left:9673;top:5523;width:1929;height:2" coordorigin="9673,5523" coordsize="1929,2">
              <v:shape style="position:absolute;left:9673;top:5523;width:1929;height:2" coordorigin="9673,5523" coordsize="1929,0" path="m9673,5523l11602,5523e" filled="f" stroked="t" strokeweight=".957298pt" strokecolor="#646464">
                <v:path arrowok="t"/>
              </v:shape>
            </v:group>
            <v:group style="position:absolute;left:11593;top:4349;width:2;height:1194" coordorigin="11593,4349" coordsize="2,1194">
              <v:shape style="position:absolute;left:11593;top:4349;width:2;height:1194" coordorigin="11593,4349" coordsize="0,1194" path="m11593,5542l11593,4349e" filled="f" stroked="t" strokeweight=".478649pt" strokecolor="#4B4B4B">
                <v:path arrowok="t"/>
              </v:shape>
            </v:group>
            <v:group style="position:absolute;left:354;top:4430;width:2;height:6118" coordorigin="354,4430" coordsize="2,6118">
              <v:shape style="position:absolute;left:354;top:4430;width:2;height:6118" coordorigin="354,4430" coordsize="0,6118" path="m354,10548l354,4430e" filled="f" stroked="t" strokeweight=".717973pt" strokecolor="#4F4F4F">
                <v:path arrowok="t"/>
              </v:shape>
            </v:group>
            <v:group style="position:absolute;left:2393;top:5475;width:2;height:523" coordorigin="2393,5475" coordsize="2,523">
              <v:shape style="position:absolute;left:2393;top:5475;width:2;height:523" coordorigin="2393,5475" coordsize="0,523" path="m2393,5998l2393,5475e" filled="f" stroked="t" strokeweight=".478649pt" strokecolor="#3B3B3B">
                <v:path arrowok="t"/>
              </v:shape>
            </v:group>
            <v:group style="position:absolute;left:2388;top:5751;width:1613;height:2" coordorigin="2388,5751" coordsize="1613,2">
              <v:shape style="position:absolute;left:2388;top:5751;width:1613;height:2" coordorigin="2388,5751" coordsize="1613,0" path="m2388,5751l4002,5751e" filled="f" stroked="t" strokeweight=".957298pt" strokecolor="#5B5B5B">
                <v:path arrowok="t"/>
              </v:shape>
            </v:group>
            <v:group style="position:absolute;left:3834;top:5749;width:1149;height:2" coordorigin="3834,5749" coordsize="1149,2">
              <v:shape style="position:absolute;left:3834;top:5749;width:1149;height:2" coordorigin="3834,5749" coordsize="1149,0" path="m3834,5749l4983,5749e" filled="f" stroked="t" strokeweight=".478649pt" strokecolor="#3B3B3B">
                <v:path arrowok="t"/>
              </v:shape>
            </v:group>
            <v:group style="position:absolute;left:4911;top:5746;width:2566;height:2" coordorigin="4911,5746" coordsize="2566,2">
              <v:shape style="position:absolute;left:4911;top:5746;width:2566;height:2" coordorigin="4911,5746" coordsize="2566,0" path="m4911,5746l7476,5746e" filled="f" stroked="t" strokeweight=".717973pt" strokecolor="#575757">
                <v:path arrowok="t"/>
              </v:shape>
            </v:group>
            <v:group style="position:absolute;left:7419;top:5744;width:914;height:2" coordorigin="7419,5744" coordsize="914,2">
              <v:shape style="position:absolute;left:7419;top:5744;width:914;height:2" coordorigin="7419,5744" coordsize="914,0" path="m7419,5744l8333,5744e" filled="f" stroked="t" strokeweight=".478649pt" strokecolor="#383838">
                <v:path arrowok="t"/>
              </v:shape>
            </v:group>
            <v:group style="position:absolute;left:8276;top:5741;width:3331;height:2" coordorigin="8276,5741" coordsize="3331,2">
              <v:shape style="position:absolute;left:8276;top:5741;width:3331;height:2" coordorigin="8276,5741" coordsize="3331,0" path="m8276,5741l11607,5741e" filled="f" stroked="t" strokeweight=".957298pt" strokecolor="#5B5B5B">
                <v:path arrowok="t"/>
              </v:shape>
            </v:group>
            <v:group style="position:absolute;left:340;top:5979;width:479;height:2" coordorigin="340,5979" coordsize="479,2">
              <v:shape style="position:absolute;left:340;top:5979;width:479;height:2" coordorigin="340,5979" coordsize="479,0" path="m340,5979l818,5979e" filled="f" stroked="t" strokeweight=".478649pt" strokecolor="#2B2B2B">
                <v:path arrowok="t"/>
              </v:shape>
            </v:group>
            <v:group style="position:absolute;left:761;top:5981;width:1010;height:2" coordorigin="761,5981" coordsize="1010,2">
              <v:shape style="position:absolute;left:761;top:5981;width:1010;height:2" coordorigin="761,5981" coordsize="1010,0" path="m761,5981l1771,5981e" filled="f" stroked="t" strokeweight=".717973pt" strokecolor="#484848">
                <v:path arrowok="t"/>
              </v:shape>
            </v:group>
            <v:group style="position:absolute;left:1714;top:5984;width:737;height:2" coordorigin="1714,5984" coordsize="737,2">
              <v:shape style="position:absolute;left:1714;top:5984;width:737;height:2" coordorigin="1714,5984" coordsize="737,0" path="m1714,5984l2451,5984e" filled="f" stroked="t" strokeweight=".478649pt" strokecolor="#2B2B2B">
                <v:path arrowok="t"/>
              </v:shape>
            </v:group>
            <v:group style="position:absolute;left:2379;top:5981;width:5500;height:2" coordorigin="2379,5981" coordsize="5500,2">
              <v:shape style="position:absolute;left:2379;top:5981;width:5500;height:2" coordorigin="2379,5981" coordsize="5500,0" path="m2379,5981l7879,5981e" filled="f" stroked="t" strokeweight=".717973pt" strokecolor="#545454">
                <v:path arrowok="t"/>
              </v:shape>
            </v:group>
            <v:group style="position:absolute;left:7821;top:5974;width:512;height:2" coordorigin="7821,5974" coordsize="512,2">
              <v:shape style="position:absolute;left:7821;top:5974;width:512;height:2" coordorigin="7821,5974" coordsize="512,0" path="m7821,5974l8333,5974e" filled="f" stroked="t" strokeweight=".478649pt" strokecolor="#383838">
                <v:path arrowok="t"/>
              </v:shape>
            </v:group>
            <v:group style="position:absolute;left:8276;top:5974;width:3331;height:2" coordorigin="8276,5974" coordsize="3331,2">
              <v:shape style="position:absolute;left:8276;top:5974;width:3331;height:2" coordorigin="8276,5974" coordsize="3331,0" path="m8276,5974l11607,5974e" filled="f" stroked="t" strokeweight=".717973pt" strokecolor="#575757">
                <v:path arrowok="t"/>
              </v:shape>
            </v:group>
            <v:group style="position:absolute;left:7869;top:5969;width:2;height:662" coordorigin="7869,5969" coordsize="2,662">
              <v:shape style="position:absolute;left:7869;top:5969;width:2;height:662" coordorigin="7869,5969" coordsize="0,662" path="m7869,6631l7869,5969e" filled="f" stroked="t" strokeweight=".957298pt" strokecolor="#646464">
                <v:path arrowok="t"/>
              </v:shape>
            </v:group>
            <v:group style="position:absolute;left:349;top:6195;width:2;height:436" coordorigin="349,6195" coordsize="2,436">
              <v:shape style="position:absolute;left:349;top:6195;width:2;height:436" coordorigin="349,6195" coordsize="0,436" path="m349,6631l349,6195e" filled="f" stroked="t" strokeweight=".478649pt" strokecolor="#3F3F3F">
                <v:path arrowok="t"/>
              </v:shape>
            </v:group>
            <v:group style="position:absolute;left:2384;top:6413;width:2020;height:2" coordorigin="2384,6413" coordsize="2020,2">
              <v:shape style="position:absolute;left:2384;top:6413;width:2020;height:2" coordorigin="2384,6413" coordsize="2020,0" path="m2384,6413l4404,6413e" filled="f" stroked="t" strokeweight=".957298pt" strokecolor="#5B5B5B">
                <v:path arrowok="t"/>
              </v:shape>
            </v:group>
            <v:group style="position:absolute;left:4346;top:6410;width:1580;height:2" coordorigin="4346,6410" coordsize="1580,2">
              <v:shape style="position:absolute;left:4346;top:6410;width:1580;height:2" coordorigin="4346,6410" coordsize="1580,0" path="m4346,6410l5926,6410e" filled="f" stroked="t" strokeweight=".478649pt" strokecolor="#2B2B2B">
                <v:path arrowok="t"/>
              </v:shape>
            </v:group>
            <v:group style="position:absolute;left:4959;top:6195;width:2;height:441" coordorigin="4959,6195" coordsize="2,441">
              <v:shape style="position:absolute;left:4959;top:6195;width:2;height:441" coordorigin="4959,6195" coordsize="0,441" path="m4959,6636l4959,6195e" filled="f" stroked="t" strokeweight=".957298pt" strokecolor="#5B5B5B">
                <v:path arrowok="t"/>
              </v:shape>
            </v:group>
            <v:group style="position:absolute;left:5868;top:6410;width:1608;height:2" coordorigin="5868,6410" coordsize="1608,2">
              <v:shape style="position:absolute;left:5868;top:6410;width:1608;height:2" coordorigin="5868,6410" coordsize="1608,0" path="m5868,6410l7476,6410e" filled="f" stroked="t" strokeweight=".957298pt" strokecolor="#606060">
                <v:path arrowok="t"/>
              </v:shape>
            </v:group>
            <v:group style="position:absolute;left:7419;top:6405;width:469;height:2" coordorigin="7419,6405" coordsize="469,2">
              <v:shape style="position:absolute;left:7419;top:6405;width:469;height:2" coordorigin="7419,6405" coordsize="469,0" path="m7419,6405l7888,6405e" filled="f" stroked="t" strokeweight=".478649pt" strokecolor="#2B2B2B">
                <v:path arrowok="t"/>
              </v:shape>
            </v:group>
            <v:group style="position:absolute;left:7816;top:6405;width:517;height:2" coordorigin="7816,6405" coordsize="517,2">
              <v:shape style="position:absolute;left:7816;top:6405;width:517;height:2" coordorigin="7816,6405" coordsize="517,0" path="m7816,6405l8333,6405e" filled="f" stroked="t" strokeweight=".478649pt" strokecolor="#3F3F3F">
                <v:path arrowok="t"/>
              </v:shape>
            </v:group>
            <v:group style="position:absolute;left:8233;top:6403;width:3374;height:2" coordorigin="8233,6403" coordsize="3374,2">
              <v:shape style="position:absolute;left:8233;top:6403;width:3374;height:2" coordorigin="8233,6403" coordsize="3374,0" path="m8233,6403l11607,6403e" filled="f" stroked="t" strokeweight=".957298pt" strokecolor="#606060">
                <v:path arrowok="t"/>
              </v:shape>
            </v:group>
            <v:group style="position:absolute;left:2393;top:6631;width:2589;height:2" coordorigin="2393,6631" coordsize="2589,2">
              <v:shape style="position:absolute;left:2393;top:6631;width:2589;height:2" coordorigin="2393,6631" coordsize="2589,0" path="m2393,6631l4983,6631e" filled="f" stroked="t" strokeweight=".478649pt" strokecolor="#4F4F4F">
                <v:path arrowok="t"/>
              </v:shape>
            </v:group>
            <v:group style="position:absolute;left:4911;top:6626;width:278;height:2" coordorigin="4911,6626" coordsize="278,2">
              <v:shape style="position:absolute;left:4911;top:6626;width:278;height:2" coordorigin="4911,6626" coordsize="278,0" path="m4911,6626l5189,6626e" filled="f" stroked="t" strokeweight=".717973pt" strokecolor="#444444">
                <v:path arrowok="t"/>
              </v:shape>
            </v:group>
            <v:group style="position:absolute;left:5078;top:6628;width:1967;height:2" coordorigin="5078,6628" coordsize="1967,2">
              <v:shape style="position:absolute;left:5078;top:6628;width:1967;height:2" coordorigin="5078,6628" coordsize="1967,0" path="m5078,6628l7046,6628e" filled="f" stroked="t" strokeweight=".957298pt" strokecolor="#676767">
                <v:path arrowok="t"/>
              </v:shape>
            </v:group>
            <v:group style="position:absolute;left:6964;top:6626;width:924;height:2" coordorigin="6964,6626" coordsize="924,2">
              <v:shape style="position:absolute;left:6964;top:6626;width:924;height:2" coordorigin="6964,6626" coordsize="924,0" path="m6964,6626l7888,6626e" filled="f" stroked="t" strokeweight=".478649pt" strokecolor="#3B3B3B">
                <v:path arrowok="t"/>
              </v:shape>
            </v:group>
            <v:group style="position:absolute;left:7764;top:6624;width:1795;height:2" coordorigin="7764,6624" coordsize="1795,2">
              <v:shape style="position:absolute;left:7764;top:6624;width:1795;height:2" coordorigin="7764,6624" coordsize="1795,0" path="m7764,6624l9559,6624e" filled="f" stroked="t" strokeweight=".957298pt" strokecolor="#676767">
                <v:path arrowok="t"/>
              </v:shape>
            </v:group>
            <v:group style="position:absolute;left:9305;top:6626;width:479;height:2" coordorigin="9305,6626" coordsize="479,2">
              <v:shape style="position:absolute;left:9305;top:6626;width:479;height:2" coordorigin="9305,6626" coordsize="479,0" path="m9305,6626l9784,6626e" filled="f" stroked="t" strokeweight=".717973pt" strokecolor="#4F4F4F">
                <v:path arrowok="t"/>
              </v:shape>
            </v:group>
            <v:group style="position:absolute;left:9726;top:6621;width:306;height:2" coordorigin="9726,6621" coordsize="306,2">
              <v:shape style="position:absolute;left:9726;top:6621;width:306;height:2" coordorigin="9726,6621" coordsize="306,0" path="m9726,6621l10032,6621e" filled="f" stroked="t" strokeweight=".478649pt" strokecolor="#2F2F2F">
                <v:path arrowok="t"/>
              </v:shape>
            </v:group>
            <v:group style="position:absolute;left:9975;top:6621;width:1632;height:2" coordorigin="9975,6621" coordsize="1632,2">
              <v:shape style="position:absolute;left:9975;top:6621;width:1632;height:2" coordorigin="9975,6621" coordsize="1632,0" path="m9975,6621l11607,6621e" filled="f" stroked="t" strokeweight=".717973pt" strokecolor="#606060">
                <v:path arrowok="t"/>
              </v:shape>
            </v:group>
            <v:group style="position:absolute;left:11595;top:5471;width:2;height:1170" coordorigin="11595,5471" coordsize="2,1170">
              <v:shape style="position:absolute;left:11595;top:5471;width:2;height:1170" coordorigin="11595,5471" coordsize="0,1170" path="m11595,6640l11595,5471e" filled="f" stroked="t" strokeweight=".957298pt" strokecolor="#676767">
                <v:path arrowok="t"/>
              </v:shape>
            </v:group>
            <v:group style="position:absolute;left:345;top:6849;width:6500;height:2" coordorigin="345,6849" coordsize="6500,2">
              <v:shape style="position:absolute;left:345;top:6849;width:6500;height:2" coordorigin="345,6849" coordsize="6500,0" path="m345,6849l6845,6849e" filled="f" stroked="t" strokeweight=".957298pt" strokecolor="#545454">
                <v:path arrowok="t"/>
              </v:shape>
            </v:group>
            <v:group style="position:absolute;left:2405;top:6573;width:2;height:2536" coordorigin="2405,6573" coordsize="2,2536">
              <v:shape style="position:absolute;left:2405;top:6573;width:2;height:2536" coordorigin="2405,6573" coordsize="0,2536" path="m2405,9110l2405,6573e" filled="f" stroked="t" strokeweight=".717973pt" strokecolor="#545454">
                <v:path arrowok="t"/>
              </v:shape>
            </v:group>
            <v:group style="position:absolute;left:6787;top:6847;width:689;height:2" coordorigin="6787,6847" coordsize="689,2">
              <v:shape style="position:absolute;left:6787;top:6847;width:689;height:2" coordorigin="6787,6847" coordsize="689,0" path="m6787,6847l7476,6847e" filled="f" stroked="t" strokeweight=".478649pt" strokecolor="#282828">
                <v:path arrowok="t"/>
              </v:shape>
            </v:group>
            <v:group style="position:absolute;left:7419;top:6844;width:2096;height:2" coordorigin="7419,6844" coordsize="2096,2">
              <v:shape style="position:absolute;left:7419;top:6844;width:2096;height:2" coordorigin="7419,6844" coordsize="2096,0" path="m7419,6844l9516,6844e" filled="f" stroked="t" strokeweight=".957298pt" strokecolor="#606060">
                <v:path arrowok="t"/>
              </v:shape>
            </v:group>
            <v:group style="position:absolute;left:9305;top:6847;width:479;height:2" coordorigin="9305,6847" coordsize="479,2">
              <v:shape style="position:absolute;left:9305;top:6847;width:479;height:2" coordorigin="9305,6847" coordsize="479,0" path="m9305,6847l9784,6847e" filled="f" stroked="t" strokeweight=".717973pt" strokecolor="#4B4B4B">
                <v:path arrowok="t"/>
              </v:shape>
            </v:group>
            <v:group style="position:absolute;left:9726;top:6842;width:306;height:2" coordorigin="9726,6842" coordsize="306,2">
              <v:shape style="position:absolute;left:9726;top:6842;width:306;height:2" coordorigin="9726,6842" coordsize="306,0" path="m9726,6842l10032,6842e" filled="f" stroked="t" strokeweight=".478649pt" strokecolor="#282828">
                <v:path arrowok="t"/>
              </v:shape>
            </v:group>
            <v:group style="position:absolute;left:9975;top:6842;width:1627;height:2" coordorigin="9975,6842" coordsize="1627,2">
              <v:shape style="position:absolute;left:9975;top:6842;width:1627;height:2" coordorigin="9975,6842" coordsize="1627,0" path="m9975,6842l11602,6842e" filled="f" stroked="t" strokeweight=".717973pt" strokecolor="#575757">
                <v:path arrowok="t"/>
              </v:shape>
            </v:group>
            <v:group style="position:absolute;left:11598;top:6569;width:2;height:292" coordorigin="11598,6569" coordsize="2,292">
              <v:shape style="position:absolute;left:11598;top:6569;width:2;height:292" coordorigin="11598,6569" coordsize="0,292" path="m11598,6861l11598,6569e" filled="f" stroked="t" strokeweight=".478649pt" strokecolor="#444444">
                <v:path arrowok="t"/>
              </v:shape>
            </v:group>
            <v:group style="position:absolute;left:11600;top:6789;width:2;height:753" coordorigin="11600,6789" coordsize="2,753">
              <v:shape style="position:absolute;left:11600;top:6789;width:2;height:753" coordorigin="11600,6789" coordsize="0,753" path="m11600,7542l11600,6789e" filled="f" stroked="t" strokeweight=".717973pt" strokecolor="#5B5B5B">
                <v:path arrowok="t"/>
              </v:shape>
            </v:group>
            <v:group style="position:absolute;left:345;top:7530;width:6500;height:2" coordorigin="345,7530" coordsize="6500,2">
              <v:shape style="position:absolute;left:345;top:7530;width:6500;height:2" coordorigin="345,7530" coordsize="6500,0" path="m345,7530l6845,7530e" filled="f" stroked="t" strokeweight=".957298pt" strokecolor="#5B5B5B">
                <v:path arrowok="t"/>
              </v:shape>
            </v:group>
            <v:group style="position:absolute;left:6787;top:7527;width:235;height:2" coordorigin="6787,7527" coordsize="235,2">
              <v:shape style="position:absolute;left:6787;top:7527;width:235;height:2" coordorigin="6787,7527" coordsize="235,0" path="m6787,7527l7022,7527e" filled="f" stroked="t" strokeweight=".478649pt" strokecolor="#2F2F2F">
                <v:path arrowok="t"/>
              </v:shape>
            </v:group>
            <v:group style="position:absolute;left:6964;top:7523;width:914;height:2" coordorigin="6964,7523" coordsize="914,2">
              <v:shape style="position:absolute;left:6964;top:7523;width:914;height:2" coordorigin="6964,7523" coordsize="914,0" path="m6964,7523l7879,7523e" filled="f" stroked="t" strokeweight=".717973pt" strokecolor="#4B4B4B">
                <v:path arrowok="t"/>
              </v:shape>
            </v:group>
            <v:group style="position:absolute;left:7582;top:7525;width:1627;height:2" coordorigin="7582,7525" coordsize="1627,2">
              <v:shape style="position:absolute;left:7582;top:7525;width:1627;height:2" coordorigin="7582,7525" coordsize="1627,0" path="m7582,7525l9209,7525e" filled="f" stroked="t" strokeweight=".957298pt" strokecolor="#646464">
                <v:path arrowok="t"/>
              </v:shape>
            </v:group>
            <v:group style="position:absolute;left:9137;top:7523;width:895;height:2" coordorigin="9137,7523" coordsize="895,2">
              <v:shape style="position:absolute;left:9137;top:7523;width:895;height:2" coordorigin="9137,7523" coordsize="895,0" path="m9137,7523l10032,7523e" filled="f" stroked="t" strokeweight=".478649pt" strokecolor="#2F2F2F">
                <v:path arrowok="t"/>
              </v:shape>
            </v:group>
            <v:group style="position:absolute;left:9975;top:7520;width:1632;height:2" coordorigin="9975,7520" coordsize="1632,2">
              <v:shape style="position:absolute;left:9975;top:7520;width:1632;height:2" coordorigin="9975,7520" coordsize="1632,0" path="m9975,7520l11607,7520e" filled="f" stroked="t" strokeweight=".957298pt" strokecolor="#646464">
                <v:path arrowok="t"/>
              </v:shape>
            </v:group>
            <v:group style="position:absolute;left:4968;top:7518;width:2;height:235" coordorigin="4968,7518" coordsize="2,235">
              <v:shape style="position:absolute;left:4968;top:7518;width:2;height:235" coordorigin="4968,7518" coordsize="0,235" path="m4968,7753l4968,7518e" filled="f" stroked="t" strokeweight=".957298pt" strokecolor="#5B5B5B">
                <v:path arrowok="t"/>
              </v:shape>
            </v:group>
            <v:group style="position:absolute;left:4959;top:7743;width:3891;height:2" coordorigin="4959,7743" coordsize="3891,2">
              <v:shape style="position:absolute;left:4959;top:7743;width:3891;height:2" coordorigin="4959,7743" coordsize="3891,0" path="m4959,7743l8850,7743e" filled="f" stroked="t" strokeweight=".717973pt" strokecolor="#5B5B5B">
                <v:path arrowok="t"/>
              </v:shape>
            </v:group>
            <v:group style="position:absolute;left:8793;top:7743;width:570;height:2" coordorigin="8793,7743" coordsize="570,2">
              <v:shape style="position:absolute;left:8793;top:7743;width:570;height:2" coordorigin="8793,7743" coordsize="570,0" path="m8793,7743l9362,7743e" filled="f" stroked="t" strokeweight=".478649pt" strokecolor="#383838">
                <v:path arrowok="t"/>
              </v:shape>
            </v:group>
            <v:group style="position:absolute;left:9305;top:7738;width:2302;height:2" coordorigin="9305,7738" coordsize="2302,2">
              <v:shape style="position:absolute;left:9305;top:7738;width:2302;height:2" coordorigin="9305,7738" coordsize="2302,0" path="m9305,7738l11607,7738e" filled="f" stroked="t" strokeweight=".717973pt" strokecolor="#545454">
                <v:path arrowok="t"/>
              </v:shape>
            </v:group>
            <v:group style="position:absolute;left:11605;top:7470;width:2;height:292" coordorigin="11605,7470" coordsize="2,292">
              <v:shape style="position:absolute;left:11605;top:7470;width:2;height:292" coordorigin="11605,7470" coordsize="0,292" path="m11605,7762l11605,7470e" filled="f" stroked="t" strokeweight=".239324pt" strokecolor="#383838">
                <v:path arrowok="t"/>
              </v:shape>
            </v:group>
            <v:group style="position:absolute;left:4971;top:7695;width:2;height:494" coordorigin="4971,7695" coordsize="2,494">
              <v:shape style="position:absolute;left:4971;top:7695;width:2;height:494" coordorigin="4971,7695" coordsize="0,494" path="m4971,8189l4971,7695e" filled="f" stroked="t" strokeweight=".478649pt" strokecolor="#3B3B3B">
                <v:path arrowok="t"/>
              </v:shape>
            </v:group>
            <v:group style="position:absolute;left:4968;top:7964;width:957;height:2" coordorigin="4968,7964" coordsize="957,2">
              <v:shape style="position:absolute;left:4968;top:7964;width:957;height:2" coordorigin="4968,7964" coordsize="957,0" path="m4968,7964l5926,7964e" filled="f" stroked="t" strokeweight=".478649pt" strokecolor="#383838">
                <v:path arrowok="t"/>
              </v:shape>
            </v:group>
            <v:group style="position:absolute;left:5868;top:7964;width:976;height:2" coordorigin="5868,7964" coordsize="976,2">
              <v:shape style="position:absolute;left:5868;top:7964;width:976;height:2" coordorigin="5868,7964" coordsize="976,0" path="m5868,7964l6845,7964e" filled="f" stroked="t" strokeweight=".957298pt" strokecolor="#646464">
                <v:path arrowok="t"/>
              </v:shape>
            </v:group>
            <v:group style="position:absolute;left:6787;top:7959;width:1091;height:2" coordorigin="6787,7959" coordsize="1091,2">
              <v:shape style="position:absolute;left:6787;top:7959;width:1091;height:2" coordorigin="6787,7959" coordsize="1091,0" path="m6787,7959l7879,7959e" filled="f" stroked="t" strokeweight=".478649pt" strokecolor="#343434">
                <v:path arrowok="t"/>
              </v:shape>
            </v:group>
            <v:group style="position:absolute;left:7821;top:7959;width:1962;height:2" coordorigin="7821,7959" coordsize="1962,2">
              <v:shape style="position:absolute;left:7821;top:7959;width:1962;height:2" coordorigin="7821,7959" coordsize="1962,0" path="m7821,7959l9784,7959e" filled="f" stroked="t" strokeweight=".717973pt" strokecolor="#545454">
                <v:path arrowok="t"/>
              </v:shape>
            </v:group>
            <v:group style="position:absolute;left:9726;top:7954;width:306;height:2" coordorigin="9726,7954" coordsize="306,2">
              <v:shape style="position:absolute;left:9726;top:7954;width:306;height:2" coordorigin="9726,7954" coordsize="306,0" path="m9726,7954l10032,7954e" filled="f" stroked="t" strokeweight=".478649pt" strokecolor="#1F1F1F">
                <v:path arrowok="t"/>
              </v:shape>
            </v:group>
            <v:group style="position:absolute;left:9975;top:7954;width:1632;height:2" coordorigin="9975,7954" coordsize="1632,2">
              <v:shape style="position:absolute;left:9975;top:7954;width:1632;height:2" coordorigin="9975,7954" coordsize="1632,0" path="m9975,7954l11607,7954e" filled="f" stroked="t" strokeweight=".717973pt" strokecolor="#575757">
                <v:path arrowok="t"/>
              </v:shape>
            </v:group>
            <v:group style="position:absolute;left:11605;top:7690;width:2;height:547" coordorigin="11605,7690" coordsize="2,547">
              <v:shape style="position:absolute;left:11605;top:7690;width:2;height:547" coordorigin="11605,7690" coordsize="0,547" path="m11605,8237l11605,7690e" filled="f" stroked="t" strokeweight=".239324pt" strokecolor="#646464">
                <v:path arrowok="t"/>
              </v:shape>
            </v:group>
            <v:group style="position:absolute;left:366;top:5523;width:2;height:5888" coordorigin="366,5523" coordsize="2,5888">
              <v:shape style="position:absolute;left:366;top:5523;width:2;height:5888" coordorigin="366,5523" coordsize="0,5888" path="m366,11411l366,5523e" filled="f" stroked="t" strokeweight=".478649pt" strokecolor="#4F4F4F">
                <v:path arrowok="t"/>
              </v:shape>
            </v:group>
            <v:group style="position:absolute;left:2781;top:8189;width:570;height:2" coordorigin="2781,8189" coordsize="570,2">
              <v:shape style="position:absolute;left:2781;top:8189;width:570;height:2" coordorigin="2781,8189" coordsize="570,0" path="m2781,8189l3351,8189e" filled="f" stroked="t" strokeweight=".478649pt" strokecolor="#343434">
                <v:path arrowok="t"/>
              </v:shape>
            </v:group>
            <v:group style="position:absolute;left:354;top:8189;width:11239;height:2" coordorigin="354,8189" coordsize="11239,2">
              <v:shape style="position:absolute;left:354;top:8189;width:11239;height:2" coordorigin="354,8189" coordsize="11239,0" path="m354,8189l11593,8189e" filled="f" stroked="t" strokeweight=".717973pt" strokecolor="#575757">
                <v:path arrowok="t"/>
              </v:shape>
            </v:group>
            <v:group style="position:absolute;left:4911;top:8184;width:1015;height:2" coordorigin="4911,8184" coordsize="1015,2">
              <v:shape style="position:absolute;left:4911;top:8184;width:1015;height:2" coordorigin="4911,8184" coordsize="1015,0" path="m4911,8184l5926,8184e" filled="f" stroked="t" strokeweight=".478649pt" strokecolor="#343434">
                <v:path arrowok="t"/>
              </v:shape>
            </v:group>
            <v:group style="position:absolute;left:6964;top:8179;width:914;height:2" coordorigin="6964,8179" coordsize="914,2">
              <v:shape style="position:absolute;left:6964;top:8179;width:914;height:2" coordorigin="6964,8179" coordsize="914,0" path="m6964,8179l7879,8179e" filled="f" stroked="t" strokeweight=".478649pt" strokecolor="#282828">
                <v:path arrowok="t"/>
              </v:shape>
            </v:group>
            <v:group style="position:absolute;left:7821;top:8175;width:3786;height:2" coordorigin="7821,8175" coordsize="3786,2">
              <v:shape style="position:absolute;left:7821;top:8175;width:3786;height:2" coordorigin="7821,8175" coordsize="3786,0" path="m7821,8175l11607,8175e" filled="f" stroked="t" strokeweight=".717973pt" strokecolor="#606060">
                <v:path arrowok="t"/>
              </v:shape>
            </v:group>
            <v:group style="position:absolute;left:11610;top:8165;width:2;height:604" coordorigin="11610,8165" coordsize="2,604">
              <v:shape style="position:absolute;left:11610;top:8165;width:2;height:604" coordorigin="11610,8165" coordsize="0,604" path="m11610,8769l11610,8165e" filled="f" stroked="t" strokeweight=".717973pt" strokecolor="#575757">
                <v:path arrowok="t"/>
              </v:shape>
            </v:group>
            <v:group style="position:absolute;left:11574;top:8467;width:2;height:369" coordorigin="11574,8467" coordsize="2,369">
              <v:shape style="position:absolute;left:11574;top:8467;width:2;height:369" coordorigin="11574,8467" coordsize="0,369" path="m11574,8836l11574,8467e" filled="f" stroked="t" strokeweight=".239324pt" strokecolor="#000000">
                <v:path arrowok="t"/>
              </v:shape>
            </v:group>
            <v:group style="position:absolute;left:359;top:9100;width:866;height:2" coordorigin="359,9100" coordsize="866,2">
              <v:shape style="position:absolute;left:359;top:9100;width:866;height:2" coordorigin="359,9100" coordsize="866,0" path="m359,9100l1225,9100e" filled="f" stroked="t" strokeweight=".717973pt" strokecolor="#545454">
                <v:path arrowok="t"/>
              </v:shape>
            </v:group>
            <v:group style="position:absolute;left:1134;top:9100;width:1316;height:2" coordorigin="1134,9100" coordsize="1316,2">
              <v:shape style="position:absolute;left:1134;top:9100;width:1316;height:2" coordorigin="1134,9100" coordsize="1316,0" path="m1134,9100l2451,9100e" filled="f" stroked="t" strokeweight=".478649pt" strokecolor="#2F2F2F">
                <v:path arrowok="t"/>
              </v:shape>
            </v:group>
            <v:group style="position:absolute;left:2379;top:9095;width:2594;height:2" coordorigin="2379,9095" coordsize="2594,2">
              <v:shape style="position:absolute;left:2379;top:9095;width:2594;height:2" coordorigin="2379,9095" coordsize="2594,0" path="m2379,9095l4973,9095e" filled="f" stroked="t" strokeweight=".478649pt" strokecolor="#484848">
                <v:path arrowok="t"/>
              </v:shape>
            </v:group>
            <v:group style="position:absolute;left:4916;top:9095;width:641;height:2" coordorigin="4916,9095" coordsize="641,2">
              <v:shape style="position:absolute;left:4916;top:9095;width:641;height:2" coordorigin="4916,9095" coordsize="641,0" path="m4916,9095l5557,9095e" filled="f" stroked="t" strokeweight=".478649pt" strokecolor="#232323">
                <v:path arrowok="t"/>
              </v:shape>
            </v:group>
            <v:group style="position:absolute;left:5500;top:9093;width:1345;height:2" coordorigin="5500,9093" coordsize="1345,2">
              <v:shape style="position:absolute;left:5500;top:9093;width:1345;height:2" coordorigin="5500,9093" coordsize="1345,0" path="m5500,9093l6845,9093e" filled="f" stroked="t" strokeweight=".957298pt" strokecolor="#5B5B5B">
                <v:path arrowok="t"/>
              </v:shape>
            </v:group>
            <v:group style="position:absolute;left:6787;top:9090;width:689;height:2" coordorigin="6787,9090" coordsize="689,2">
              <v:shape style="position:absolute;left:6787;top:9090;width:689;height:2" coordorigin="6787,9090" coordsize="689,0" path="m6787,9090l7476,9090e" filled="f" stroked="t" strokeweight=".478649pt" strokecolor="#2F2F2F">
                <v:path arrowok="t"/>
              </v:shape>
            </v:group>
            <v:group style="position:absolute;left:7409;top:9086;width:1441;height:2" coordorigin="7409,9086" coordsize="1441,2">
              <v:shape style="position:absolute;left:7409;top:9086;width:1441;height:2" coordorigin="7409,9086" coordsize="1441,0" path="m7409,9086l8850,9086e" filled="f" stroked="t" strokeweight=".957298pt" strokecolor="#606060">
                <v:path arrowok="t"/>
              </v:shape>
            </v:group>
            <v:group style="position:absolute;left:8793;top:9086;width:991;height:2" coordorigin="8793,9086" coordsize="991,2">
              <v:shape style="position:absolute;left:8793;top:9086;width:991;height:2" coordorigin="8793,9086" coordsize="991,0" path="m8793,9086l9784,9086e" filled="f" stroked="t" strokeweight=".478649pt" strokecolor="#3B3B3B">
                <v:path arrowok="t"/>
              </v:shape>
            </v:group>
            <v:group style="position:absolute;left:9726;top:9081;width:1881;height:2" coordorigin="9726,9081" coordsize="1881,2">
              <v:shape style="position:absolute;left:9726;top:9081;width:1881;height:2" coordorigin="9726,9081" coordsize="1881,0" path="m9726,9081l11607,9081e" filled="f" stroked="t" strokeweight=".717973pt" strokecolor="#575757">
                <v:path arrowok="t"/>
              </v:shape>
            </v:group>
            <v:group style="position:absolute;left:11574;top:8836;width:2;height:513" coordorigin="11574,8836" coordsize="2,513">
              <v:shape style="position:absolute;left:11574;top:8836;width:2;height:513" coordorigin="11574,8836" coordsize="0,513" path="m11574,9349l11574,8836e" filled="f" stroked="t" strokeweight=".239324pt" strokecolor="#3B3B3B">
                <v:path arrowok="t"/>
              </v:shape>
            </v:group>
            <v:group style="position:absolute;left:2417;top:9038;width:2;height:1189" coordorigin="2417,9038" coordsize="2,1189">
              <v:shape style="position:absolute;left:2417;top:9038;width:2;height:1189" coordorigin="2417,9038" coordsize="0,1189" path="m2417,10227l2417,9038e" filled="f" stroked="t" strokeweight=".717973pt" strokecolor="#444444">
                <v:path arrowok="t"/>
              </v:shape>
            </v:group>
            <v:group style="position:absolute;left:11574;top:9349;width:2;height:249" coordorigin="11574,9349" coordsize="2,249">
              <v:shape style="position:absolute;left:11574;top:9349;width:2;height:249" coordorigin="11574,9349" coordsize="0,249" path="m11574,9599l11574,9349e" filled="f" stroked="t" strokeweight=".239324pt" strokecolor="#000000">
                <v:path arrowok="t"/>
              </v:shape>
            </v:group>
            <v:group style="position:absolute;left:373;top:9570;width:2;height:1841" coordorigin="373,9570" coordsize="2,1841">
              <v:shape style="position:absolute;left:373;top:9570;width:2;height:1841" coordorigin="373,9570" coordsize="0,1841" path="m373,11411l373,9570e" filled="f" stroked="t" strokeweight=".478649pt" strokecolor="#4B4B4B">
                <v:path arrowok="t"/>
              </v:shape>
            </v:group>
            <v:group style="position:absolute;left:369;top:10217;width:2561;height:2" coordorigin="369,10217" coordsize="2561,2">
              <v:shape style="position:absolute;left:369;top:10217;width:2561;height:2" coordorigin="369,10217" coordsize="2561,0" path="m369,10217l2929,10217e" filled="f" stroked="t" strokeweight=".957298pt" strokecolor="#545454">
                <v:path arrowok="t"/>
              </v:shape>
            </v:group>
            <v:group style="position:absolute;left:2379;top:10205;width:7668;height:2" coordorigin="2379,10205" coordsize="7668,2">
              <v:shape style="position:absolute;left:2379;top:10205;width:7668;height:2" coordorigin="2379,10205" coordsize="7668,0" path="m2379,10205l10047,10205e" filled="f" stroked="t" strokeweight=".717973pt" strokecolor="#575757">
                <v:path arrowok="t"/>
              </v:shape>
            </v:group>
            <v:group style="position:absolute;left:8884;top:10193;width:2724;height:2" coordorigin="8884,10193" coordsize="2724,2">
              <v:shape style="position:absolute;left:8884;top:10193;width:2724;height:2" coordorigin="8884,10193" coordsize="2724,0" path="m8884,10193l11607,10193e" filled="f" stroked="t" strokeweight=".717973pt" strokecolor="#575757">
                <v:path arrowok="t"/>
              </v:shape>
            </v:group>
            <v:group style="position:absolute;left:11574;top:9599;width:2;height:1208" coordorigin="11574,9599" coordsize="2,1208">
              <v:shape style="position:absolute;left:11574;top:9599;width:2;height:1208" coordorigin="11574,9599" coordsize="0,1208" path="m11574,10807l11574,9599e" filled="f" stroked="t" strokeweight=".239324pt" strokecolor="#646464">
                <v:path arrowok="t"/>
              </v:shape>
            </v:group>
            <v:group style="position:absolute;left:378;top:10126;width:2;height:3375" coordorigin="378,10126" coordsize="2,3375">
              <v:shape style="position:absolute;left:378;top:10126;width:2;height:3375" coordorigin="378,10126" coordsize="0,3375" path="m378,13501l378,10126e" filled="f" stroked="t" strokeweight=".478649pt" strokecolor="#545454">
                <v:path arrowok="t"/>
              </v:shape>
            </v:group>
            <v:group style="position:absolute;left:373;top:10560;width:7515;height:2" coordorigin="373,10560" coordsize="7515,2">
              <v:shape style="position:absolute;left:373;top:10560;width:7515;height:2" coordorigin="373,10560" coordsize="7515,0" path="m373,10560l7888,10560e" filled="f" stroked="t" strokeweight=".717973pt" strokecolor="#4F4F4F">
                <v:path arrowok="t"/>
              </v:shape>
            </v:group>
            <v:group style="position:absolute;left:4916;top:10553;width:273;height:2" coordorigin="4916,10553" coordsize="273,2">
              <v:shape style="position:absolute;left:4916;top:10553;width:273;height:2" coordorigin="4916,10553" coordsize="273,0" path="m4916,10553l5189,10553e" filled="f" stroked="t" strokeweight=".478649pt" strokecolor="#2F2F2F">
                <v:path arrowok="t"/>
              </v:shape>
            </v:group>
            <v:group style="position:absolute;left:5342;top:10546;width:1503;height:2" coordorigin="5342,10546" coordsize="1503,2">
              <v:shape style="position:absolute;left:5342;top:10546;width:1503;height:2" coordorigin="5342,10546" coordsize="1503,0" path="m5342,10546l6845,10546e" filled="f" stroked="t" strokeweight=".478649pt" strokecolor="#575757">
                <v:path arrowok="t"/>
              </v:shape>
            </v:group>
            <v:group style="position:absolute;left:5131;top:10543;width:5911;height:2" coordorigin="5131,10543" coordsize="5911,2">
              <v:shape style="position:absolute;left:5131;top:10543;width:5911;height:2" coordorigin="5131,10543" coordsize="5911,0" path="m5131,10543l11042,10543e" filled="f" stroked="t" strokeweight=".717973pt" strokecolor="#575757">
                <v:path arrowok="t"/>
              </v:shape>
            </v:group>
            <v:group style="position:absolute;left:9305;top:10534;width:728;height:2" coordorigin="9305,10534" coordsize="728,2">
              <v:shape style="position:absolute;left:9305;top:10534;width:728;height:2" coordorigin="9305,10534" coordsize="728,0" path="m9305,10534l10032,10534e" filled="f" stroked="t" strokeweight=".478649pt" strokecolor="#2F2F2F">
                <v:path arrowok="t"/>
              </v:shape>
            </v:group>
            <v:group style="position:absolute;left:9975;top:10529;width:1632;height:2" coordorigin="9975,10529" coordsize="1632,2">
              <v:shape style="position:absolute;left:9975;top:10529;width:1632;height:2" coordorigin="9975,10529" coordsize="1632,0" path="m9975,10529l11607,10529e" filled="f" stroked="t" strokeweight=".717973pt" strokecolor="#606060">
                <v:path arrowok="t"/>
              </v:shape>
            </v:group>
            <v:group style="position:absolute;left:378;top:10800;width:1541;height:2" coordorigin="378,10800" coordsize="1541,2">
              <v:shape style="position:absolute;left:378;top:10800;width:1541;height:2" coordorigin="378,10800" coordsize="1541,0" path="m378,10800l1919,10800e" filled="f" stroked="t" strokeweight=".957298pt" strokecolor="#6B6B6B">
                <v:path arrowok="t"/>
              </v:shape>
            </v:group>
            <v:group style="position:absolute;left:1714;top:10797;width:737;height:2" coordorigin="1714,10797" coordsize="737,2">
              <v:shape style="position:absolute;left:1714;top:10797;width:737;height:2" coordorigin="1714,10797" coordsize="737,0" path="m1714,10797l2451,10797e" filled="f" stroked="t" strokeweight=".478649pt" strokecolor="#3B3B3B">
                <v:path arrowok="t"/>
              </v:shape>
            </v:group>
            <v:group style="position:absolute;left:2429;top:8366;width:2;height:4387" coordorigin="2429,8366" coordsize="2,4387">
              <v:shape style="position:absolute;left:2429;top:8366;width:2;height:4387" coordorigin="2429,8366" coordsize="0,4387" path="m2429,12753l2429,8366e" filled="f" stroked="t" strokeweight=".717973pt" strokecolor="#4B4B4B">
                <v:path arrowok="t"/>
              </v:shape>
            </v:group>
            <v:group style="position:absolute;left:3609;top:10792;width:795;height:2" coordorigin="3609,10792" coordsize="795,2">
              <v:shape style="position:absolute;left:3609;top:10792;width:795;height:2" coordorigin="3609,10792" coordsize="795,0" path="m3609,10792l4404,10792e" filled="f" stroked="t" strokeweight=".478649pt" strokecolor="#484848">
                <v:path arrowok="t"/>
              </v:shape>
            </v:group>
            <v:group style="position:absolute;left:5500;top:10783;width:426;height:2" coordorigin="5500,10783" coordsize="426,2">
              <v:shape style="position:absolute;left:5500;top:10783;width:426;height:2" coordorigin="5500,10783" coordsize="426,0" path="m5500,10783l5926,10783e" filled="f" stroked="t" strokeweight=".478649pt" strokecolor="#3F3F3F">
                <v:path arrowok="t"/>
              </v:shape>
            </v:group>
            <v:group style="position:absolute;left:2379;top:10788;width:7922;height:2" coordorigin="2379,10788" coordsize="7922,2">
              <v:shape style="position:absolute;left:2379;top:10788;width:7922;height:2" coordorigin="2379,10788" coordsize="7922,0" path="m2379,10788l10301,10788e" filled="f" stroked="t" strokeweight=".717973pt" strokecolor="#575757">
                <v:path arrowok="t"/>
              </v:shape>
            </v:group>
            <v:group style="position:absolute;left:6964;top:10778;width:914;height:2" coordorigin="6964,10778" coordsize="914,2">
              <v:shape style="position:absolute;left:6964;top:10778;width:914;height:2" coordorigin="6964,10778" coordsize="914,0" path="m6964,10778l7879,10778e" filled="f" stroked="t" strokeweight=".478649pt" strokecolor="#3B3B3B">
                <v:path arrowok="t"/>
              </v:shape>
            </v:group>
            <v:group style="position:absolute;left:8793;top:10773;width:402;height:2" coordorigin="8793,10773" coordsize="402,2">
              <v:shape style="position:absolute;left:8793;top:10773;width:402;height:2" coordorigin="8793,10773" coordsize="402,0" path="m8793,10773l9195,10773e" filled="f" stroked="t" strokeweight=".478649pt" strokecolor="#4B4B4B">
                <v:path arrowok="t"/>
              </v:shape>
            </v:group>
            <v:group style="position:absolute;left:4499;top:10771;width:7108;height:2" coordorigin="4499,10771" coordsize="7108,2">
              <v:shape style="position:absolute;left:4499;top:10771;width:7108;height:2" coordorigin="4499,10771" coordsize="7108,0" path="m4499,10771l11607,10771e" filled="f" stroked="t" strokeweight=".478649pt" strokecolor="#5B5B5B">
                <v:path arrowok="t"/>
              </v:shape>
            </v:group>
            <v:group style="position:absolute;left:2432;top:10764;width:2;height:249" coordorigin="2432,10764" coordsize="2,249">
              <v:shape style="position:absolute;left:2432;top:10764;width:2;height:249" coordorigin="2432,10764" coordsize="0,249" path="m2432,11013l2432,10764e" filled="f" stroked="t" strokeweight=".478649pt" strokecolor="#3F3F3F">
                <v:path arrowok="t"/>
              </v:shape>
            </v:group>
            <v:group style="position:absolute;left:11574;top:10792;width:2;height:192" coordorigin="11574,10792" coordsize="2,192">
              <v:shape style="position:absolute;left:11574;top:10792;width:2;height:192" coordorigin="11574,10792" coordsize="0,192" path="m11574,10984l11574,10792e" filled="f" stroked="t" strokeweight=".239324pt" strokecolor="#000000">
                <v:path arrowok="t"/>
              </v:shape>
            </v:group>
            <v:group style="position:absolute;left:373;top:11274;width:1398;height:2" coordorigin="373,11274" coordsize="1398,2">
              <v:shape style="position:absolute;left:373;top:11274;width:1398;height:2" coordorigin="373,11274" coordsize="1398,0" path="m373,11274l1771,11274e" filled="f" stroked="t" strokeweight=".717973pt" strokecolor="#575757">
                <v:path arrowok="t"/>
              </v:shape>
            </v:group>
            <v:group style="position:absolute;left:1714;top:11277;width:737;height:2" coordorigin="1714,11277" coordsize="737,2">
              <v:shape style="position:absolute;left:1714;top:11277;width:737;height:2" coordorigin="1714,11277" coordsize="737,0" path="m1714,11277l2451,11277e" filled="f" stroked="t" strokeweight=".478649pt" strokecolor="#2F2F2F">
                <v:path arrowok="t"/>
              </v:shape>
            </v:group>
            <v:group style="position:absolute;left:2379;top:11272;width:460;height:2" coordorigin="2379,11272" coordsize="460,2">
              <v:shape style="position:absolute;left:2379;top:11272;width:460;height:2" coordorigin="2379,11272" coordsize="460,0" path="m2379,11272l2838,11272e" filled="f" stroked="t" strokeweight=".717973pt" strokecolor="#444444">
                <v:path arrowok="t"/>
              </v:shape>
            </v:group>
            <v:group style="position:absolute;left:2680;top:11267;width:4164;height:2" coordorigin="2680,11267" coordsize="4164,2">
              <v:shape style="position:absolute;left:2680;top:11267;width:4164;height:2" coordorigin="2680,11267" coordsize="4164,0" path="m2680,11267l6845,11267e" filled="f" stroked="t" strokeweight=".957298pt" strokecolor="#5B5B5B">
                <v:path arrowok="t"/>
              </v:shape>
            </v:group>
            <v:group style="position:absolute;left:6787;top:11258;width:689;height:2" coordorigin="6787,11258" coordsize="689,2">
              <v:shape style="position:absolute;left:6787;top:11258;width:689;height:2" coordorigin="6787,11258" coordsize="689,0" path="m6787,11258l7476,11258e" filled="f" stroked="t" strokeweight=".478649pt" strokecolor="#282828">
                <v:path arrowok="t"/>
              </v:shape>
            </v:group>
            <v:group style="position:absolute;left:8793;top:11253;width:570;height:2" coordorigin="8793,11253" coordsize="570,2">
              <v:shape style="position:absolute;left:8793;top:11253;width:570;height:2" coordorigin="8793,11253" coordsize="570,0" path="m8793,11253l9362,11253e" filled="f" stroked="t" strokeweight=".478649pt" strokecolor="#383838">
                <v:path arrowok="t"/>
              </v:shape>
            </v:group>
            <v:group style="position:absolute;left:4136;top:11250;width:7472;height:2" coordorigin="4136,11250" coordsize="7472,2">
              <v:shape style="position:absolute;left:4136;top:11250;width:7472;height:2" coordorigin="4136,11250" coordsize="7472,0" path="m4136,11250l11607,11250e" filled="f" stroked="t" strokeweight=".478649pt" strokecolor="#4F4F4F">
                <v:path arrowok="t"/>
              </v:shape>
            </v:group>
            <v:group style="position:absolute;left:11574;top:10984;width:2;height:815" coordorigin="11574,10984" coordsize="2,815">
              <v:shape style="position:absolute;left:11574;top:10984;width:2;height:815" coordorigin="11574,10984" coordsize="0,815" path="m11574,11799l11574,10984e" filled="f" stroked="t" strokeweight=".239324pt" strokecolor="#6B6B6B">
                <v:path arrowok="t"/>
              </v:shape>
            </v:group>
            <v:group style="position:absolute;left:383;top:11492;width:4614;height:2" coordorigin="383,11492" coordsize="4614,2">
              <v:shape style="position:absolute;left:383;top:11492;width:4614;height:2" coordorigin="383,11492" coordsize="4614,0" path="m383,11492l4997,11492e" filled="f" stroked="t" strokeweight=".957298pt" strokecolor="#5B5B5B">
                <v:path arrowok="t"/>
              </v:shape>
            </v:group>
            <v:group style="position:absolute;left:4916;top:11483;width:1010;height:2" coordorigin="4916,11483" coordsize="1010,2">
              <v:shape style="position:absolute;left:4916;top:11483;width:1010;height:2" coordorigin="4916,11483" coordsize="1010,0" path="m4916,11483l5926,11483e" filled="f" stroked="t" strokeweight=".478649pt" strokecolor="#383838">
                <v:path arrowok="t"/>
              </v:shape>
            </v:group>
            <v:group style="position:absolute;left:5868;top:11483;width:4710;height:2" coordorigin="5868,11483" coordsize="4710,2">
              <v:shape style="position:absolute;left:5868;top:11483;width:4710;height:2" coordorigin="5868,11483" coordsize="4710,0" path="m5868,11483l10578,11483e" filled="f" stroked="t" strokeweight=".717973pt" strokecolor="#545454">
                <v:path arrowok="t"/>
              </v:shape>
            </v:group>
            <v:group style="position:absolute;left:7419;top:11476;width:460;height:2" coordorigin="7419,11476" coordsize="460,2">
              <v:shape style="position:absolute;left:7419;top:11476;width:460;height:2" coordorigin="7419,11476" coordsize="460,0" path="m7419,11476l7879,11476e" filled="f" stroked="t" strokeweight=".478649pt" strokecolor="#3F3F3F">
                <v:path arrowok="t"/>
              </v:shape>
            </v:group>
            <v:group style="position:absolute;left:7735;top:11473;width:1115;height:2" coordorigin="7735,11473" coordsize="1115,2">
              <v:shape style="position:absolute;left:7735;top:11473;width:1115;height:2" coordorigin="7735,11473" coordsize="1115,0" path="m7735,11473l8850,11473e" filled="f" stroked="t" strokeweight=".957298pt" strokecolor="#5B5B5B">
                <v:path arrowok="t"/>
              </v:shape>
            </v:group>
            <v:group style="position:absolute;left:8793;top:11473;width:402;height:2" coordorigin="8793,11473" coordsize="402,2">
              <v:shape style="position:absolute;left:8793;top:11473;width:402;height:2" coordorigin="8793,11473" coordsize="402,0" path="m8793,11473l9195,11473e" filled="f" stroked="t" strokeweight=".478649pt" strokecolor="#444444">
                <v:path arrowok="t"/>
              </v:shape>
            </v:group>
            <v:group style="position:absolute;left:9137;top:11469;width:2470;height:2" coordorigin="9137,11469" coordsize="2470,2">
              <v:shape style="position:absolute;left:9137;top:11469;width:2470;height:2" coordorigin="9137,11469" coordsize="2470,0" path="m9137,11469l11607,11469e" filled="f" stroked="t" strokeweight=".717973pt" strokecolor="#5B5B5B">
                <v:path arrowok="t"/>
              </v:shape>
            </v:group>
            <v:group style="position:absolute;left:345;top:11795;width:828;height:2" coordorigin="345,11795" coordsize="828,2">
              <v:shape style="position:absolute;left:345;top:11795;width:828;height:2" coordorigin="345,11795" coordsize="828,0" path="m345,11795l1173,11795e" filled="f" stroked="t" strokeweight=".239324pt" strokecolor="#3B3B3B">
                <v:path arrowok="t"/>
              </v:shape>
            </v:group>
            <v:group style="position:absolute;left:385;top:11454;width:2;height:729" coordorigin="385,11454" coordsize="2,729">
              <v:shape style="position:absolute;left:385;top:11454;width:2;height:729" coordorigin="385,11454" coordsize="0,729" path="m385,12183l385,11454e" filled="f" stroked="t" strokeweight=".239324pt" strokecolor="#2F2F2F">
                <v:path arrowok="t"/>
              </v:shape>
            </v:group>
            <v:group style="position:absolute;left:1187;top:11488;width:2;height:2244" coordorigin="1187,11488" coordsize="2,2244">
              <v:shape style="position:absolute;left:1187;top:11488;width:2;height:2244" coordorigin="1187,11488" coordsize="0,2244" path="m1187,13732l1187,11488e" filled="f" stroked="t" strokeweight=".717973pt" strokecolor="#444444">
                <v:path arrowok="t"/>
              </v:shape>
            </v:group>
            <v:group style="position:absolute;left:1158;top:11795;width:594;height:2" coordorigin="1158,11795" coordsize="594,2">
              <v:shape style="position:absolute;left:1158;top:11795;width:594;height:2" coordorigin="1158,11795" coordsize="594,0" path="m1158,11795l1752,11795e" filled="f" stroked="t" strokeweight=".239324pt" strokecolor="#232323">
                <v:path arrowok="t"/>
              </v:shape>
            </v:group>
            <v:group style="position:absolute;left:1771;top:11492;width:2;height:945" coordorigin="1771,11492" coordsize="2,945">
              <v:shape style="position:absolute;left:1771;top:11492;width:2;height:945" coordorigin="1771,11492" coordsize="0,945" path="m1771,12437l1771,11492e" filled="f" stroked="t" strokeweight=".957298pt" strokecolor="#4B4B4B">
                <v:path arrowok="t"/>
              </v:shape>
            </v:group>
            <v:group style="position:absolute;left:1737;top:11795;width:684;height:2" coordorigin="1737,11795" coordsize="684,2">
              <v:shape style="position:absolute;left:1737;top:11795;width:684;height:2" coordorigin="1737,11795" coordsize="684,0" path="m1737,11795l2422,11795e" filled="f" stroked="t" strokeweight=".239324pt" strokecolor="#4F4F4F">
                <v:path arrowok="t"/>
              </v:shape>
            </v:group>
            <v:group style="position:absolute;left:2408;top:11795;width:3489;height:2" coordorigin="2408,11795" coordsize="3489,2">
              <v:shape style="position:absolute;left:2408;top:11795;width:3489;height:2" coordorigin="2408,11795" coordsize="3489,0" path="m2408,11795l5897,11795e" filled="f" stroked="t" strokeweight=".239324pt" strokecolor="#2B2B2B">
                <v:path arrowok="t"/>
              </v:shape>
            </v:group>
            <v:group style="position:absolute;left:5897;top:11795;width:1096;height:2" coordorigin="5897,11795" coordsize="1096,2">
              <v:shape style="position:absolute;left:5897;top:11795;width:1096;height:2" coordorigin="5897,11795" coordsize="1096,0" path="m5897,11795l6993,11795e" filled="f" stroked="t" strokeweight=".239324pt" strokecolor="#000000">
                <v:path arrowok="t"/>
              </v:shape>
            </v:group>
            <v:group style="position:absolute;left:6993;top:11795;width:857;height:2" coordorigin="6993,11795" coordsize="857,2">
              <v:shape style="position:absolute;left:6993;top:11795;width:857;height:2" coordorigin="6993,11795" coordsize="857,0" path="m6993,11795l7850,11795e" filled="f" stroked="t" strokeweight=".239324pt" strokecolor="#646464">
                <v:path arrowok="t"/>
              </v:shape>
            </v:group>
            <v:group style="position:absolute;left:7457;top:11473;width:2;height:2277" coordorigin="7457,11473" coordsize="2,2277">
              <v:shape style="position:absolute;left:7457;top:11473;width:2;height:2277" coordorigin="7457,11473" coordsize="0,2277" path="m7457,13751l7457,11473e" filled="f" stroked="t" strokeweight=".957298pt" strokecolor="#4F4F4F">
                <v:path arrowok="t"/>
              </v:shape>
            </v:group>
            <v:group style="position:absolute;left:7850;top:11795;width:3729;height:2" coordorigin="7850,11795" coordsize="3729,2">
              <v:shape style="position:absolute;left:7850;top:11795;width:3729;height:2" coordorigin="7850,11795" coordsize="3729,0" path="m7850,11795l11579,11795e" filled="f" stroked="t" strokeweight=".239324pt" strokecolor="#000000">
                <v:path arrowok="t"/>
              </v:shape>
            </v:group>
            <v:group style="position:absolute;left:1192;top:11766;width:2;height:417" coordorigin="1192,11766" coordsize="2,417">
              <v:shape style="position:absolute;left:1192;top:11766;width:2;height:417" coordorigin="1192,11766" coordsize="0,417" path="m1192,12183l1192,11766e" filled="f" stroked="t" strokeweight=".478649pt" strokecolor="#1C1C1C">
                <v:path arrowok="t"/>
              </v:shape>
            </v:group>
            <v:group style="position:absolute;left:2441;top:11766;width:2;height:1084" coordorigin="2441,11766" coordsize="2,1084">
              <v:shape style="position:absolute;left:2441;top:11766;width:2;height:1084" coordorigin="2441,11766" coordsize="0,1084" path="m2441,12849l2441,11766e" filled="f" stroked="t" strokeweight=".717973pt" strokecolor="#4F4F4F">
                <v:path arrowok="t"/>
              </v:shape>
            </v:group>
            <v:group style="position:absolute;left:11574;top:11795;width:2;height:3500" coordorigin="11574,11795" coordsize="2,3500">
              <v:shape style="position:absolute;left:11574;top:11795;width:2;height:3500" coordorigin="11574,11795" coordsize="0,3500" path="m11574,15295l11574,11795e" filled="f" stroked="t" strokeweight=".239324pt" strokecolor="#000000">
                <v:path arrowok="t"/>
              </v:shape>
            </v:group>
            <v:group style="position:absolute;left:385;top:12125;width:2;height:264" coordorigin="385,12125" coordsize="2,264">
              <v:shape style="position:absolute;left:385;top:12125;width:2;height:264" coordorigin="385,12125" coordsize="0,264" path="m385,12389l385,12125e" filled="f" stroked="t" strokeweight=".239324pt" strokecolor="#5B5B5B">
                <v:path arrowok="t"/>
              </v:shape>
            </v:group>
            <v:group style="position:absolute;left:1194;top:11488;width:2;height:3097" coordorigin="1194,11488" coordsize="2,3097">
              <v:shape style="position:absolute;left:1194;top:11488;width:2;height:3097" coordorigin="1194,11488" coordsize="0,3097" path="m1194,14585l1194,11488e" filled="f" stroked="t" strokeweight=".717973pt" strokecolor="#484848">
                <v:path arrowok="t"/>
              </v:shape>
            </v:group>
            <v:group style="position:absolute;left:7462;top:12125;width:2;height:264" coordorigin="7462,12125" coordsize="2,264">
              <v:shape style="position:absolute;left:7462;top:12125;width:2;height:264" coordorigin="7462,12125" coordsize="0,264" path="m7462,12389l7462,12125e" filled="f" stroked="t" strokeweight=".478649pt" strokecolor="#1F1F1F">
                <v:path arrowok="t"/>
              </v:shape>
            </v:group>
            <v:group style="position:absolute;left:385;top:12332;width:2;height:268" coordorigin="385,12332" coordsize="2,268">
              <v:shape style="position:absolute;left:385;top:12332;width:2;height:268" coordorigin="385,12332" coordsize="0,268" path="m385,12600l385,12332e" filled="f" stroked="t" strokeweight=".239324pt" strokecolor="#707070">
                <v:path arrowok="t"/>
              </v:shape>
            </v:group>
            <v:group style="position:absolute;left:1771;top:12332;width:2;height:292" coordorigin="1771,12332" coordsize="2,292">
              <v:shape style="position:absolute;left:1771;top:12332;width:2;height:292" coordorigin="1771,12332" coordsize="0,292" path="m1771,12624l1771,12332e" filled="f" stroked="t" strokeweight=".717973pt" strokecolor="#383838">
                <v:path arrowok="t"/>
              </v:shape>
            </v:group>
            <v:group style="position:absolute;left:7469;top:12332;width:2;height:3409" coordorigin="7469,12332" coordsize="2,3409">
              <v:shape style="position:absolute;left:7469;top:12332;width:2;height:3409" coordorigin="7469,12332" coordsize="0,3409" path="m7469,15740l7469,12332e" filled="f" stroked="t" strokeweight=".717973pt" strokecolor="#575757">
                <v:path arrowok="t"/>
              </v:shape>
            </v:group>
            <v:group style="position:absolute;left:349;top:12595;width:2;height:3572" coordorigin="349,12595" coordsize="2,3572">
              <v:shape style="position:absolute;left:349;top:12595;width:2;height:3572" coordorigin="349,12595" coordsize="0,3572" path="m349,16167l349,12595e" filled="f" stroked="t" strokeweight=".717973pt" strokecolor="#000000">
                <v:path arrowok="t"/>
              </v:shape>
            </v:group>
            <v:group style="position:absolute;left:1776;top:12566;width:2;height:283" coordorigin="1776,12566" coordsize="2,283">
              <v:shape style="position:absolute;left:1776;top:12566;width:2;height:283" coordorigin="1776,12566" coordsize="0,283" path="m1776,12849l1776,12566e" filled="f" stroked="t" strokeweight=".478649pt" strokecolor="#2B2B2B">
                <v:path arrowok="t"/>
              </v:shape>
            </v:group>
            <v:group style="position:absolute;left:3657;top:12648;width:2;height:201" coordorigin="3657,12648" coordsize="2,201">
              <v:shape style="position:absolute;left:3657;top:12648;width:2;height:201" coordorigin="3657,12648" coordsize="0,201" path="m3657,12849l3657,12648e" filled="f" stroked="t" strokeweight="1.196622pt" strokecolor="#3F4487">
                <v:path arrowok="t"/>
              </v:shape>
            </v:group>
            <v:group style="position:absolute;left:7850;top:13511;width:3729;height:2" coordorigin="7850,13511" coordsize="3729,2">
              <v:shape style="position:absolute;left:7850;top:13511;width:3729;height:2" coordorigin="7850,13511" coordsize="3729,0" path="m7850,13511l11579,13511e" filled="f" stroked="t" strokeweight="2.153920pt" strokecolor="#3F4B74">
                <v:path arrowok="t"/>
              </v:shape>
            </v:group>
            <v:group style="position:absolute;left:1199;top:12792;width:2;height:460" coordorigin="1199,12792" coordsize="2,460">
              <v:shape style="position:absolute;left:1199;top:12792;width:2;height:460" coordorigin="1199,12792" coordsize="0,460" path="m1199,13252l1199,12792e" filled="f" stroked="t" strokeweight=".478649pt" strokecolor="#343434">
                <v:path arrowok="t"/>
              </v:shape>
            </v:group>
            <v:group style="position:absolute;left:1776;top:12792;width:2;height:1477" coordorigin="1776,12792" coordsize="2,1477">
              <v:shape style="position:absolute;left:1776;top:12792;width:2;height:1477" coordorigin="1776,12792" coordsize="0,1477" path="m1776,14269l1776,12792e" filled="f" stroked="t" strokeweight=".957298pt" strokecolor="#545454">
                <v:path arrowok="t"/>
              </v:shape>
            </v:group>
            <v:group style="position:absolute;left:2446;top:12792;width:2;height:460" coordorigin="2446,12792" coordsize="2,460">
              <v:shape style="position:absolute;left:2446;top:12792;width:2;height:460" coordorigin="2446,12792" coordsize="0,460" path="m2446,13252l2446,12792e" filled="f" stroked="t" strokeweight=".478649pt" strokecolor="#3B3B3B">
                <v:path arrowok="t"/>
              </v:shape>
            </v:group>
            <v:group style="position:absolute;left:1197;top:13252;width:2;height:479" coordorigin="1197,13252" coordsize="2,479">
              <v:shape style="position:absolute;left:1197;top:13252;width:2;height:479" coordorigin="1197,13252" coordsize="0,479" path="m1197,13732l1197,13252e" filled="f" stroked="t" strokeweight=".957298pt" strokecolor="#606060">
                <v:path arrowok="t"/>
              </v:shape>
            </v:group>
            <v:group style="position:absolute;left:2444;top:13482;width:2;height:163" coordorigin="2444,13482" coordsize="2,163">
              <v:shape style="position:absolute;left:2444;top:13482;width:2;height:163" coordorigin="2444,13482" coordsize="0,163" path="m2444,13645l2444,13482e" filled="f" stroked="t" strokeweight=".478649pt" strokecolor="#575757">
                <v:path arrowok="t"/>
              </v:shape>
            </v:group>
            <v:group style="position:absolute;left:7472;top:13439;width:2;height:312" coordorigin="7472,13439" coordsize="2,312">
              <v:shape style="position:absolute;left:7472;top:13439;width:2;height:312" coordorigin="7472,13439" coordsize="0,312" path="m7472,13751l7472,13439e" filled="f" stroked="t" strokeweight=".957298pt" strokecolor="#6B6B6B">
                <v:path arrowok="t"/>
              </v:shape>
            </v:group>
            <v:group style="position:absolute;left:9334;top:13439;width:2;height:225" coordorigin="9334,13439" coordsize="2,225">
              <v:shape style="position:absolute;left:9334;top:13439;width:2;height:225" coordorigin="9334,13439" coordsize="0,225" path="m9334,13664l9334,13439e" filled="f" stroked="t" strokeweight="3.589867pt" strokecolor="#2F3F74">
                <v:path arrowok="t"/>
              </v:shape>
            </v:group>
            <v:group style="position:absolute;left:349;top:13909;width:440;height:2" coordorigin="349,13909" coordsize="440,2">
              <v:shape style="position:absolute;left:349;top:13909;width:440;height:2" coordorigin="349,13909" coordsize="440,0" path="m349,13909l790,13909e" filled="f" stroked="t" strokeweight=".239324pt" strokecolor="#575757">
                <v:path arrowok="t"/>
              </v:shape>
            </v:group>
            <v:group style="position:absolute;left:790;top:13909;width:383;height:2" coordorigin="790,13909" coordsize="383,2">
              <v:shape style="position:absolute;left:790;top:13909;width:383;height:2" coordorigin="790,13909" coordsize="383,0" path="m790,13909l1173,13909e" filled="f" stroked="t" strokeweight=".239324pt" strokecolor="#000000">
                <v:path arrowok="t"/>
              </v:shape>
            </v:group>
            <v:group style="position:absolute;left:1158;top:13909;width:397;height:2" coordorigin="1158,13909" coordsize="397,2">
              <v:shape style="position:absolute;left:1158;top:13909;width:397;height:2" coordorigin="1158,13909" coordsize="397,0" path="m1158,13909l1556,13909e" filled="f" stroked="t" strokeweight=".239324pt" strokecolor="#545454">
                <v:path arrowok="t"/>
              </v:shape>
            </v:group>
            <v:group style="position:absolute;left:1556;top:13909;width:196;height:2" coordorigin="1556,13909" coordsize="196,2">
              <v:shape style="position:absolute;left:1556;top:13909;width:196;height:2" coordorigin="1556,13909" coordsize="196,0" path="m1556,13909l1752,13909e" filled="f" stroked="t" strokeweight=".239324pt" strokecolor="#000000">
                <v:path arrowok="t"/>
              </v:shape>
            </v:group>
            <v:group style="position:absolute;left:1737;top:13909;width:684;height:2" coordorigin="1737,13909" coordsize="684,2">
              <v:shape style="position:absolute;left:1737;top:13909;width:684;height:2" coordorigin="1737,13909" coordsize="684,0" path="m1737,13909l2422,13909e" filled="f" stroked="t" strokeweight=".239324pt" strokecolor="#5B5B5B">
                <v:path arrowok="t"/>
              </v:shape>
            </v:group>
            <v:group style="position:absolute;left:2448;top:13588;width:2;height:547" coordorigin="2448,13588" coordsize="2,547">
              <v:shape style="position:absolute;left:2448;top:13588;width:2;height:547" coordorigin="2448,13588" coordsize="0,547" path="m2448,14134l2448,13588e" filled="f" stroked="t" strokeweight=".239324pt" strokecolor="#3F3F3F">
                <v:path arrowok="t"/>
              </v:shape>
            </v:group>
            <v:group style="position:absolute;left:1163;top:13909;width:2;height:2258" coordorigin="1163,13909" coordsize="2,2258">
              <v:shape style="position:absolute;left:1163;top:13909;width:2;height:2258" coordorigin="1163,13909" coordsize="0,2258" path="m1163,16167l1163,13909e" filled="f" stroked="t" strokeweight=".717973pt" strokecolor="#000000">
                <v:path arrowok="t"/>
              </v:shape>
            </v:group>
            <v:group style="position:absolute;left:1778;top:13827;width:2;height:441" coordorigin="1778,13827" coordsize="2,441">
              <v:shape style="position:absolute;left:1778;top:13827;width:2;height:441" coordorigin="1778,13827" coordsize="0,441" path="m1778,14269l1778,13827e" filled="f" stroked="t" strokeweight=".957298pt" strokecolor="#747474">
                <v:path arrowok="t"/>
              </v:shape>
            </v:group>
            <v:group style="position:absolute;left:7479;top:12442;width:2;height:3375" coordorigin="7479,12442" coordsize="2,3375">
              <v:shape style="position:absolute;left:7479;top:12442;width:2;height:3375" coordorigin="7479,12442" coordsize="0,3375" path="m7479,15817l7479,12442e" filled="f" stroked="t" strokeweight=".717973pt" strokecolor="#545454">
                <v:path arrowok="t"/>
              </v:shape>
            </v:group>
            <v:group style="position:absolute;left:1778;top:14077;width:2;height:1055" coordorigin="1778,14077" coordsize="2,1055">
              <v:shape style="position:absolute;left:1778;top:14077;width:2;height:1055" coordorigin="1778,14077" coordsize="0,1055" path="m1778,15132l1778,14077e" filled="f" stroked="t" strokeweight=".957298pt" strokecolor="#878787">
                <v:path arrowok="t"/>
              </v:shape>
            </v:group>
            <v:group style="position:absolute;left:2448;top:14077;width:2;height:201" coordorigin="2448,14077" coordsize="2,201">
              <v:shape style="position:absolute;left:2448;top:14077;width:2;height:201" coordorigin="2448,14077" coordsize="0,201" path="m2448,14278l2448,14077e" filled="f" stroked="t" strokeweight=".239324pt" strokecolor="#646464">
                <v:path arrowok="t"/>
              </v:shape>
            </v:group>
            <v:group style="position:absolute;left:1742;top:14249;width:2;height:1918" coordorigin="1742,14249" coordsize="2,1918">
              <v:shape style="position:absolute;left:1742;top:14249;width:2;height:1918" coordorigin="1742,14249" coordsize="0,1918" path="m1742,16167l1742,14249e" filled="f" stroked="t" strokeweight=".717973pt" strokecolor="#000000">
                <v:path arrowok="t"/>
              </v:shape>
            </v:group>
            <v:group style="position:absolute;left:2448;top:14221;width:2;height:206" coordorigin="2448,14221" coordsize="2,206">
              <v:shape style="position:absolute;left:2448;top:14221;width:2;height:206" coordorigin="2448,14221" coordsize="0,206" path="m2448,14427l2448,14221e" filled="f" stroked="t" strokeweight=".239324pt" strokecolor="#7C7C7C">
                <v:path arrowok="t"/>
              </v:shape>
            </v:group>
            <v:group style="position:absolute;left:2408;top:14494;width:402;height:2" coordorigin="2408,14494" coordsize="402,2">
              <v:shape style="position:absolute;left:2408;top:14494;width:402;height:2" coordorigin="2408,14494" coordsize="402,0" path="m2408,14494l2810,14494e" filled="f" stroked="t" strokeweight=".239324pt" strokecolor="#232323">
                <v:path arrowok="t"/>
              </v:shape>
            </v:group>
            <v:group style="position:absolute;left:2412;top:14494;width:2;height:1673" coordorigin="2412,14494" coordsize="2,1673">
              <v:shape style="position:absolute;left:2412;top:14494;width:2;height:1673" coordorigin="2412,14494" coordsize="0,1673" path="m2412,16167l2412,14494e" filled="f" stroked="t" strokeweight=".717973pt" strokecolor="#000000">
                <v:path arrowok="t"/>
              </v:shape>
            </v:group>
            <v:group style="position:absolute;left:5569;top:14508;width:2;height:168" coordorigin="5569,14508" coordsize="2,168">
              <v:shape style="position:absolute;left:5569;top:14508;width:2;height:168" coordorigin="5569,14508" coordsize="0,168" path="m5569,14676l5569,14508e" filled="f" stroked="t" strokeweight=".957298pt" strokecolor="#4B4887">
                <v:path arrowok="t"/>
              </v:shape>
            </v:group>
            <v:group style="position:absolute;left:5260;top:15074;width:311;height:2" coordorigin="5260,15074" coordsize="311,2">
              <v:shape style="position:absolute;left:5260;top:15074;width:311;height:2" coordorigin="5260,15074" coordsize="311,0" path="m5260,15074l5571,15074e" filled="f" stroked="t" strokeweight="1.435947pt" strokecolor="#6770A8">
                <v:path arrowok="t"/>
              </v:shape>
            </v:group>
            <v:group style="position:absolute;left:5564;top:14508;width:2;height:714" coordorigin="5564,14508" coordsize="2,714">
              <v:shape style="position:absolute;left:5564;top:14508;width:2;height:714" coordorigin="5564,14508" coordsize="0,714" path="m5564,15223l5564,14508e" filled="f" stroked="t" strokeweight=".957298pt" strokecolor="#3F3F87">
                <v:path arrowok="t"/>
              </v:shape>
            </v:group>
            <v:group style="position:absolute;left:7484;top:14619;width:2;height:168" coordorigin="7484,14619" coordsize="2,168">
              <v:shape style="position:absolute;left:7484;top:14619;width:2;height:168" coordorigin="7484,14619" coordsize="0,168" path="m7484,14786l7484,14619e" filled="f" stroked="t" strokeweight=".478649pt" strokecolor="#2B2B2B">
                <v:path arrowok="t"/>
              </v:shape>
            </v:group>
            <v:group style="position:absolute;left:5524;top:15055;width:1292;height:2" coordorigin="5524,15055" coordsize="1292,2">
              <v:shape style="position:absolute;left:5524;top:15055;width:1292;height:2" coordorigin="5524,15055" coordsize="1292,0" path="m5524,15055l6816,15055e" filled="f" stroked="t" strokeweight="1.196622pt" strokecolor="#7474AC">
                <v:path arrowok="t"/>
              </v:shape>
            </v:group>
            <v:group style="position:absolute;left:7448;top:14758;width:2;height:537" coordorigin="7448,14758" coordsize="2,537">
              <v:shape style="position:absolute;left:7448;top:14758;width:2;height:537" coordorigin="7448,14758" coordsize="0,537" path="m7448,15295l7448,14758e" filled="f" stroked="t" strokeweight=".239324pt" strokecolor="#000000">
                <v:path arrowok="t"/>
              </v:shape>
            </v:group>
            <v:group style="position:absolute;left:6816;top:15055;width:177;height:2" coordorigin="6816,15055" coordsize="177,2">
              <v:shape style="position:absolute;left:6816;top:15055;width:177;height:2" coordorigin="6816,15055" coordsize="177,0" path="m6816,15055l6993,15055e" filled="f" stroked="t" strokeweight=".239324pt" strokecolor="#000000">
                <v:path arrowok="t"/>
              </v:shape>
            </v:group>
            <v:group style="position:absolute;left:2781;top:16177;width:7328;height:2" coordorigin="2781,16177" coordsize="7328,2">
              <v:shape style="position:absolute;left:2781;top:16177;width:7328;height:2" coordorigin="2781,16177" coordsize="7328,0" path="m2781,16177l10109,16177e" filled="f" stroked="t" strokeweight=".717973pt" strokecolor="#545454">
                <v:path arrowok="t"/>
              </v:shape>
            </v:group>
            <v:group style="position:absolute;left:416;top:16189;width:2034;height:2" coordorigin="416,16189" coordsize="2034,2">
              <v:shape style="position:absolute;left:416;top:16189;width:2034;height:2" coordorigin="416,16189" coordsize="2034,0" path="m416,16189l2451,16189e" filled="f" stroked="t" strokeweight=".717973pt" strokecolor="#606060">
                <v:path arrowok="t"/>
              </v:shape>
            </v:group>
            <v:group style="position:absolute;left:2379;top:16186;width:460;height:2" coordorigin="2379,16186" coordsize="460,2">
              <v:shape style="position:absolute;left:2379;top:16186;width:460;height:2" coordorigin="2379,16186" coordsize="460,0" path="m2379,16186l2838,16186e" filled="f" stroked="t" strokeweight=".478649pt" strokecolor="#383838">
                <v:path arrowok="t"/>
              </v:shape>
            </v:group>
            <v:group style="position:absolute;left:6787;top:16167;width:694;height:2" coordorigin="6787,16167" coordsize="694,2">
              <v:shape style="position:absolute;left:6787;top:16167;width:694;height:2" coordorigin="6787,16167" coordsize="694,0" path="m6787,16167l7481,16167e" filled="f" stroked="t" strokeweight=".478649pt" strokecolor="#2B2B2B">
                <v:path arrowok="t"/>
              </v:shape>
            </v:group>
            <v:group style="position:absolute;left:7448;top:15295;width:2;height:877" coordorigin="7448,15295" coordsize="2,877">
              <v:shape style="position:absolute;left:7448;top:15295;width:2;height:877" coordorigin="7448,15295" coordsize="0,877" path="m7448,16172l7448,15295e" filled="f" stroked="t" strokeweight=".239324pt" strokecolor="#3B3B3B">
                <v:path arrowok="t"/>
              </v:shape>
            </v:group>
            <v:group style="position:absolute;left:8276;top:16160;width:1833;height:2" coordorigin="8276,16160" coordsize="1833,2">
              <v:shape style="position:absolute;left:8276;top:16160;width:1833;height:2" coordorigin="8276,16160" coordsize="1833,0" path="m8276,16160l10109,16160e" filled="f" stroked="t" strokeweight=".717973pt" strokecolor="#575757">
                <v:path arrowok="t"/>
              </v:shape>
            </v:group>
            <v:group style="position:absolute;left:4423;top:16158;width:7261;height:2" coordorigin="4423,16158" coordsize="7261,2">
              <v:shape style="position:absolute;left:4423;top:16158;width:7261;height:2" coordorigin="4423,16158" coordsize="7261,0" path="m4423,16158l11684,16158e" filled="f" stroked="t" strokeweight=".957298pt" strokecolor="#575757">
                <v:path arrowok="t"/>
              </v:shape>
            </v:group>
            <v:group style="position:absolute;left:11574;top:15295;width:2;height:877" coordorigin="11574,15295" coordsize="2,877">
              <v:shape style="position:absolute;left:11574;top:15295;width:2;height:877" coordorigin="11574,15295" coordsize="0,877" path="m11574,16172l11574,15295e" filled="f" stroked="t" strokeweight=".239324pt" strokecolor="#6B6B6B">
                <v:path arrowok="t"/>
              </v:shape>
            </v:group>
            <v:group style="position:absolute;left:5854;top:3749;width:373;height:2" coordorigin="5854,3749" coordsize="373,2">
              <v:shape style="position:absolute;left:5854;top:3749;width:373;height:2" coordorigin="5854,3749" coordsize="373,0" path="m5854,3749l6227,3749e" filled="f" stroked="t" strokeweight=".957298pt" strokecolor="#000000">
                <v:path arrowok="t"/>
              </v:shape>
            </v:group>
            <v:group style="position:absolute;left:6777;top:2901;width:2;height:229" coordorigin="6777,2901" coordsize="2,229">
              <v:shape style="position:absolute;left:6777;top:2901;width:2;height:229" coordorigin="6777,2901" coordsize="0,229" path="m6777,3130l6777,2901e" filled="f" stroked="t" strokeweight="1.205pt" strokecolor="#EDEDED">
                <v:path arrowok="t"/>
              </v:shape>
            </v:group>
            <v:group style="position:absolute;left:11418;top:4012;width:2;height:423" coordorigin="11418,4012" coordsize="2,423">
              <v:shape style="position:absolute;left:11418;top:4012;width:2;height:423" coordorigin="11418,4012" coordsize="0,423" path="m11418,4435l11418,4012e" filled="f" stroked="t" strokeweight="2.375555pt" strokecolor="#EDEDED">
                <v:path arrowok="t"/>
              </v:shape>
            </v:group>
            <v:group style="position:absolute;left:10146;top:13631;width:2;height:323" coordorigin="10146,13631" coordsize="2,323">
              <v:shape style="position:absolute;left:10146;top:13631;width:2;height:323" coordorigin="10146,13631" coordsize="0,323" path="m10146,13954l10146,13631e" filled="f" stroked="t" strokeweight="4.54pt" strokecolor="#EDEDED">
                <v:path arrowok="t"/>
              </v:shape>
            </v:group>
            <v:group style="position:absolute;left:9781;top:13840;width:2;height:273" coordorigin="9781,13840" coordsize="2,273">
              <v:shape style="position:absolute;left:9781;top:13840;width:2;height:273" coordorigin="9781,13840" coordsize="0,273" path="m9781,14113l9781,13840e" filled="f" stroked="t" strokeweight="4.096pt" strokecolor="#EDEDED">
                <v:path arrowok="t"/>
              </v:shape>
            </v:group>
            <v:group style="position:absolute;left:9132;top:14295;width:120;height:2" coordorigin="9132,14295" coordsize="120,2">
              <v:shape style="position:absolute;left:9132;top:14295;width:120;height:2" coordorigin="9132,14295" coordsize="120,0" path="m9132,14295l9252,14295e" filled="f" stroked="t" strokeweight="3.41569pt" strokecolor="#EDEDED">
                <v:path arrowok="t"/>
              </v:shape>
            </v:group>
            <v:group style="position:absolute;left:8952;top:14320;width:2;height:175" coordorigin="8952,14320" coordsize="2,175">
              <v:shape style="position:absolute;left:8952;top:14320;width:2;height:175" coordorigin="8952,14320" coordsize="0,175" path="m8952,14495l8952,14320e" filled="f" stroked="t" strokeweight="1.680085pt" strokecolor="#EDEDED">
                <v:path arrowok="t"/>
              </v:shape>
            </v:group>
            <v:group style="position:absolute;left:9546;top:14804;width:2;height:120" coordorigin="9546,14804" coordsize="2,120">
              <v:shape style="position:absolute;left:9546;top:14804;width:2;height:120" coordorigin="9546,14804" coordsize="0,120" path="m9546,14924l9546,14804e" filled="f" stroked="t" strokeweight="2.60875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0"/>
          <w:szCs w:val="10"/>
          <w:color w:val="9A9A9A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9A9A9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A9A9A"/>
          <w:spacing w:val="0"/>
          <w:w w:val="100"/>
          <w:position w:val="-3"/>
        </w:rPr>
      </w:r>
      <w:r>
        <w:rPr>
          <w:rFonts w:ascii="Arial" w:hAnsi="Arial" w:cs="Arial" w:eastAsia="Arial"/>
          <w:sz w:val="13"/>
          <w:szCs w:val="13"/>
          <w:color w:val="9A9A9A"/>
          <w:spacing w:val="0"/>
          <w:w w:val="120"/>
          <w:position w:val="-3"/>
        </w:rPr>
        <w:t>c</w:t>
      </w:r>
      <w:r>
        <w:rPr>
          <w:rFonts w:ascii="Arial" w:hAnsi="Arial" w:cs="Arial" w:eastAsia="Arial"/>
          <w:sz w:val="13"/>
          <w:szCs w:val="13"/>
          <w:color w:val="9A9A9A"/>
          <w:spacing w:val="-11"/>
          <w:w w:val="119"/>
          <w:position w:val="-3"/>
        </w:rPr>
        <w:t>ı</w:t>
      </w:r>
      <w:r>
        <w:rPr>
          <w:rFonts w:ascii="Arial" w:hAnsi="Arial" w:cs="Arial" w:eastAsia="Arial"/>
          <w:sz w:val="13"/>
          <w:szCs w:val="13"/>
          <w:color w:val="9A9A9A"/>
          <w:spacing w:val="0"/>
          <w:w w:val="61"/>
          <w:position w:val="-3"/>
        </w:rPr>
        <w:t>...</w:t>
      </w:r>
      <w:r>
        <w:rPr>
          <w:rFonts w:ascii="Arial" w:hAnsi="Arial" w:cs="Arial" w:eastAsia="Arial"/>
          <w:sz w:val="13"/>
          <w:szCs w:val="13"/>
          <w:color w:val="9A9A9A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9A9A9A"/>
          <w:spacing w:val="-12"/>
          <w:w w:val="100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9A9A9A"/>
          <w:spacing w:val="0"/>
          <w:w w:val="195"/>
          <w:position w:val="-3"/>
        </w:rPr>
        <w:t>.</w:t>
      </w:r>
      <w:r>
        <w:rPr>
          <w:rFonts w:ascii="Arial" w:hAnsi="Arial" w:cs="Arial" w:eastAsia="Arial"/>
          <w:sz w:val="13"/>
          <w:szCs w:val="13"/>
          <w:color w:val="9A9A9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3"/>
          <w:szCs w:val="13"/>
          <w:color w:val="9A9A9A"/>
          <w:spacing w:val="0"/>
          <w:w w:val="100"/>
          <w:position w:val="-3"/>
        </w:rPr>
      </w:r>
      <w:r>
        <w:rPr>
          <w:rFonts w:ascii="Arial" w:hAnsi="Arial" w:cs="Arial" w:eastAsia="Arial"/>
          <w:sz w:val="10"/>
          <w:szCs w:val="10"/>
          <w:color w:val="9A9A9A"/>
          <w:spacing w:val="-9"/>
          <w:w w:val="162"/>
          <w:position w:val="-3"/>
        </w:rPr>
        <w:t>ı</w:t>
      </w:r>
      <w:r>
        <w:rPr>
          <w:rFonts w:ascii="Arial" w:hAnsi="Arial" w:cs="Arial" w:eastAsia="Arial"/>
          <w:sz w:val="10"/>
          <w:szCs w:val="10"/>
          <w:color w:val="B1B1B1"/>
          <w:spacing w:val="0"/>
          <w:w w:val="68"/>
          <w:position w:val="-3"/>
        </w:rPr>
        <w:t>.</w:t>
      </w:r>
      <w:r>
        <w:rPr>
          <w:rFonts w:ascii="Arial" w:hAnsi="Arial" w:cs="Arial" w:eastAsia="Arial"/>
          <w:sz w:val="10"/>
          <w:szCs w:val="10"/>
          <w:color w:val="B1B1B1"/>
          <w:spacing w:val="-1"/>
          <w:w w:val="69"/>
          <w:position w:val="-3"/>
        </w:rPr>
        <w:t>•</w:t>
      </w:r>
      <w:r>
        <w:rPr>
          <w:rFonts w:ascii="Arial" w:hAnsi="Arial" w:cs="Arial" w:eastAsia="Arial"/>
          <w:sz w:val="10"/>
          <w:szCs w:val="10"/>
          <w:color w:val="B1B1B1"/>
          <w:spacing w:val="-11"/>
          <w:w w:val="225"/>
          <w:position w:val="-3"/>
        </w:rPr>
        <w:t>,</w:t>
      </w:r>
      <w:r>
        <w:rPr>
          <w:rFonts w:ascii="Arial" w:hAnsi="Arial" w:cs="Arial" w:eastAsia="Arial"/>
          <w:sz w:val="10"/>
          <w:szCs w:val="10"/>
          <w:color w:val="838383"/>
          <w:spacing w:val="0"/>
          <w:w w:val="181"/>
          <w:position w:val="-3"/>
        </w:rPr>
        <w:t>ı</w:t>
      </w:r>
      <w:r>
        <w:rPr>
          <w:rFonts w:ascii="Arial" w:hAnsi="Arial" w:cs="Arial" w:eastAsia="Arial"/>
          <w:sz w:val="10"/>
          <w:szCs w:val="10"/>
          <w:color w:val="838383"/>
          <w:spacing w:val="-13"/>
          <w:w w:val="181"/>
          <w:position w:val="-3"/>
        </w:rPr>
        <w:t>,</w:t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43"/>
          <w:position w:val="-3"/>
        </w:rPr>
        <w:t>...</w:t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0"/>
          <w:szCs w:val="10"/>
          <w:color w:val="9A9A9A"/>
          <w:spacing w:val="-2"/>
          <w:w w:val="100"/>
          <w:position w:val="-3"/>
        </w:rPr>
        <w:t> </w:t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75"/>
          <w:position w:val="-3"/>
        </w:rPr>
        <w:t>...</w:t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100"/>
          <w:position w:val="-3"/>
        </w:rPr>
      </w:r>
      <w:r>
        <w:rPr>
          <w:rFonts w:ascii="Arial" w:hAnsi="Arial" w:cs="Arial" w:eastAsia="Arial"/>
          <w:sz w:val="10"/>
          <w:szCs w:val="10"/>
          <w:color w:val="838383"/>
          <w:spacing w:val="-1"/>
          <w:w w:val="191"/>
          <w:position w:val="-3"/>
        </w:rPr>
        <w:t>·</w:t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129"/>
          <w:position w:val="-3"/>
        </w:rPr>
        <w:t>·•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7580AF"/>
          <w:spacing w:val="0"/>
          <w:w w:val="50"/>
          <w:i/>
          <w:position w:val="-1"/>
        </w:rPr>
        <w:t>......--..::::::-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86" w:lineRule="exact"/>
        <w:ind w:left="2633" w:right="-20"/>
        <w:jc w:val="left"/>
        <w:rPr>
          <w:rFonts w:ascii="Times New Roman" w:hAnsi="Times New Roman" w:cs="Times New Roman" w:eastAsia="Times New Roman"/>
          <w:sz w:val="50"/>
          <w:szCs w:val="50"/>
        </w:rPr>
      </w:pPr>
      <w:rPr/>
      <w:r>
        <w:rPr>
          <w:rFonts w:ascii="Times New Roman" w:hAnsi="Times New Roman" w:cs="Times New Roman" w:eastAsia="Times New Roman"/>
          <w:sz w:val="50"/>
          <w:szCs w:val="50"/>
          <w:color w:val="0054E4"/>
          <w:spacing w:val="0"/>
          <w:w w:val="100"/>
          <w:position w:val="1"/>
        </w:rPr>
        <w:t>\</w:t>
      </w:r>
      <w:r>
        <w:rPr>
          <w:rFonts w:ascii="Times New Roman" w:hAnsi="Times New Roman" w:cs="Times New Roman" w:eastAsia="Times New Roman"/>
          <w:sz w:val="50"/>
          <w:szCs w:val="50"/>
          <w:color w:val="0054E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0054E4"/>
          <w:spacing w:val="0"/>
          <w:w w:val="112"/>
          <w:position w:val="1"/>
        </w:rPr>
        <w:t>\</w:t>
      </w:r>
      <w:r>
        <w:rPr>
          <w:rFonts w:ascii="Times New Roman" w:hAnsi="Times New Roman" w:cs="Times New Roman" w:eastAsia="Times New Roman"/>
          <w:sz w:val="50"/>
          <w:szCs w:val="50"/>
          <w:color w:val="0054E4"/>
          <w:spacing w:val="0"/>
          <w:w w:val="113"/>
          <w:position w:val="1"/>
        </w:rPr>
        <w:t>os-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43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8791E2"/>
          <w:spacing w:val="5"/>
          <w:w w:val="5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D416E"/>
          <w:spacing w:val="0"/>
          <w:w w:val="51"/>
        </w:rPr>
        <w:t>,.....</w:t>
      </w:r>
      <w:r>
        <w:rPr>
          <w:rFonts w:ascii="Times New Roman" w:hAnsi="Times New Roman" w:cs="Times New Roman" w:eastAsia="Times New Roman"/>
          <w:sz w:val="25"/>
          <w:szCs w:val="25"/>
          <w:color w:val="3D416E"/>
          <w:spacing w:val="0"/>
          <w:w w:val="51"/>
        </w:rPr>
        <w:t>    </w:t>
      </w:r>
      <w:r>
        <w:rPr>
          <w:rFonts w:ascii="Times New Roman" w:hAnsi="Times New Roman" w:cs="Times New Roman" w:eastAsia="Times New Roman"/>
          <w:sz w:val="25"/>
          <w:szCs w:val="25"/>
          <w:color w:val="3D416E"/>
          <w:spacing w:val="23"/>
          <w:w w:val="51"/>
        </w:rPr>
        <w:t> </w:t>
      </w:r>
      <w:r>
        <w:rPr>
          <w:rFonts w:ascii="Arial" w:hAnsi="Arial" w:cs="Arial" w:eastAsia="Arial"/>
          <w:sz w:val="10"/>
          <w:szCs w:val="10"/>
          <w:color w:val="3D416E"/>
          <w:spacing w:val="0"/>
          <w:w w:val="159"/>
          <w:position w:val="3"/>
        </w:rPr>
        <w:t>'V'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ltf.Ahmet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00"/>
          <w:cols w:num="2" w:equalWidth="0">
            <w:col w:w="4888" w:space="138"/>
            <w:col w:w="6474"/>
          </w:cols>
        </w:sectPr>
      </w:pPr>
      <w:rPr/>
    </w:p>
    <w:p>
      <w:pPr>
        <w:spacing w:before="0" w:after="0" w:line="1000" w:lineRule="exact"/>
        <w:ind w:left="781" w:right="231"/>
        <w:jc w:val="center"/>
        <w:rPr>
          <w:rFonts w:ascii="Arial" w:hAnsi="Arial" w:cs="Arial" w:eastAsia="Arial"/>
          <w:sz w:val="90"/>
          <w:szCs w:val="90"/>
        </w:rPr>
      </w:pPr>
      <w:rPr/>
      <w:r>
        <w:rPr>
          <w:rFonts w:ascii="Arial" w:hAnsi="Arial" w:cs="Arial" w:eastAsia="Arial"/>
          <w:sz w:val="90"/>
          <w:szCs w:val="90"/>
          <w:color w:val="282828"/>
          <w:spacing w:val="0"/>
          <w:w w:val="215"/>
          <w:i/>
          <w:position w:val="-4"/>
        </w:rPr>
        <w:t>l</w:t>
      </w:r>
      <w:r>
        <w:rPr>
          <w:rFonts w:ascii="Arial" w:hAnsi="Arial" w:cs="Arial" w:eastAsia="Arial"/>
          <w:sz w:val="90"/>
          <w:szCs w:val="90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572" w:right="-53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Bü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   </w:t>
      </w:r>
      <w:r>
        <w:rPr>
          <w:rFonts w:ascii="Arial" w:hAnsi="Arial" w:cs="Arial" w:eastAsia="Arial"/>
          <w:sz w:val="18"/>
          <w:szCs w:val="18"/>
          <w:color w:val="282828"/>
          <w:spacing w:val="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19"/>
        </w:rPr>
        <w:t>HIR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48" w:lineRule="exact"/>
        <w:ind w:left="622" w:right="-12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7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73" w:right="423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5.359985pt;margin-top:-4.190738pt;width:49.919998pt;height:45.119999pt;mso-position-horizontal-relative:page;mso-position-vertical-relative:paragraph;z-index:-14939" type="#_x0000_t75">
            <v:imagedata r:id="rId67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8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4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19" w:right="504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80" w:bottom="280" w:left="220" w:right="320"/>
          <w:cols w:num="2" w:equalWidth="0">
            <w:col w:w="1637" w:space="1670"/>
            <w:col w:w="8073"/>
          </w:cols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</w:sectPr>
      </w:pPr>
      <w:rPr/>
    </w:p>
    <w:p>
      <w:pPr>
        <w:spacing w:before="35" w:after="0" w:line="240" w:lineRule="auto"/>
        <w:ind w:left="114" w:right="-20"/>
        <w:jc w:val="left"/>
        <w:tabs>
          <w:tab w:pos="1480" w:val="left"/>
          <w:tab w:pos="32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:09.05.2017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292"/>
        </w:rPr>
        <w:t>ll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8" w:right="-70"/>
        <w:jc w:val="left"/>
        <w:tabs>
          <w:tab w:pos="1500" w:val="left"/>
          <w:tab w:pos="3200" w:val="left"/>
          <w:tab w:pos="4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:09.05.2017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6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2909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Karabagla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9690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38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Karaba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9690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12:10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jrel: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Yenicamtt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ttfaiye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2" w:equalWidth="0">
            <w:col w:w="5048" w:space="508"/>
            <w:col w:w="5824"/>
          </w:cols>
        </w:sectPr>
      </w:pPr>
      <w:rPr/>
    </w:p>
    <w:p>
      <w:pPr>
        <w:spacing w:before="25" w:after="0" w:line="240" w:lineRule="auto"/>
        <w:ind w:left="138" w:right="-20"/>
        <w:jc w:val="left"/>
        <w:tabs>
          <w:tab w:pos="1480" w:val="left"/>
          <w:tab w:pos="312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Depo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8" w:right="-20"/>
        <w:jc w:val="left"/>
        <w:tabs>
          <w:tab w:pos="36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9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:Depo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36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665924pt;margin-top:2.436053pt;width:28.527458pt;height:24pt;mso-position-horizontal-relative:page;mso-position-vertical-relative:paragraph;z-index:-14936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26975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Betoııarme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Diller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185" w:lineRule="exact"/>
        <w:ind w:left="4477" w:right="-20"/>
        <w:jc w:val="left"/>
        <w:tabs>
          <w:tab w:pos="618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82828"/>
          <w:spacing w:val="0"/>
          <w:w w:val="50"/>
          <w:position w:val="-3"/>
        </w:rPr>
        <w:t>1</w:t>
      </w:r>
      <w:r>
        <w:rPr>
          <w:rFonts w:ascii="Arial" w:hAnsi="Arial" w:cs="Arial" w:eastAsia="Arial"/>
          <w:sz w:val="16"/>
          <w:szCs w:val="16"/>
          <w:color w:val="282828"/>
          <w:spacing w:val="-17"/>
          <w:w w:val="5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-3"/>
        </w:rPr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50"/>
          <w:position w:val="-3"/>
        </w:rPr>
        <w:t>1</w:t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rtangını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3"/>
        </w:rPr>
        <w:t>:12:25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</w:sectPr>
      </w:pPr>
      <w:rPr/>
    </w:p>
    <w:p>
      <w:pPr>
        <w:spacing w:before="78" w:after="0" w:line="240" w:lineRule="auto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06" w:lineRule="exact"/>
        <w:ind w:right="-20"/>
        <w:jc w:val="left"/>
        <w:tabs>
          <w:tab w:pos="3580" w:val="left"/>
          <w:tab w:pos="900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  <w:position w:val="6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6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1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Sali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ÖTÜN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75797C"/>
          <w:spacing w:val="-1"/>
          <w:w w:val="28"/>
          <w:position w:val="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6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6"/>
        </w:rPr>
        <w:t>:Mehmet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17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Sali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6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6"/>
        </w:rPr>
        <w:t>ÖTÜN</w:t>
      </w:r>
      <w:r>
        <w:rPr>
          <w:rFonts w:ascii="Arial" w:hAnsi="Arial" w:cs="Arial" w:eastAsia="Arial"/>
          <w:sz w:val="20"/>
          <w:szCs w:val="20"/>
          <w:color w:val="282828"/>
          <w:spacing w:val="-50"/>
          <w:w w:val="100"/>
          <w:position w:val="6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75797C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SOLMAZ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2" w:equalWidth="0">
            <w:col w:w="1197" w:space="960"/>
            <w:col w:w="9223"/>
          </w:cols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7" w:lineRule="exact"/>
        <w:ind w:left="133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545659"/>
          <w:spacing w:val="0"/>
          <w:w w:val="256"/>
          <w:position w:val="-9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right="-20"/>
        <w:jc w:val="left"/>
        <w:tabs>
          <w:tab w:pos="25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85"/>
        </w:rPr>
        <w:t>1'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85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46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46"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12:1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208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25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5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14" w:right="-53" w:firstLine="2558"/>
        <w:jc w:val="left"/>
        <w:tabs>
          <w:tab w:pos="1480" w:val="left"/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3" w:equalWidth="0">
            <w:col w:w="655" w:space="1502"/>
            <w:col w:w="5099" w:space="499"/>
            <w:col w:w="3625"/>
          </w:cols>
        </w:sectPr>
      </w:pPr>
      <w:rPr/>
    </w:p>
    <w:p>
      <w:pPr>
        <w:spacing w:before="0" w:after="0" w:line="240" w:lineRule="exact"/>
        <w:ind w:left="138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4"/>
          <w:szCs w:val="24"/>
          <w:color w:val="282828"/>
          <w:spacing w:val="0"/>
          <w:w w:val="73"/>
          <w:position w:val="2"/>
        </w:rPr>
        <w:t>Y.</w:t>
      </w:r>
      <w:r>
        <w:rPr>
          <w:rFonts w:ascii="Courier New" w:hAnsi="Courier New" w:cs="Courier New" w:eastAsia="Courier New"/>
          <w:sz w:val="24"/>
          <w:szCs w:val="24"/>
          <w:color w:val="282828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4"/>
          <w:szCs w:val="24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0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4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12:10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17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13:05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fı\raç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3" w:equalWidth="0">
            <w:col w:w="3646" w:space="1070"/>
            <w:col w:w="1133" w:space="1788"/>
            <w:col w:w="3743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Görüldüll;ü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5288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6"/>
        </w:rPr>
        <w:t>SIM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6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VLI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varıldıgında,alevli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  <w:position w:val="-1"/>
        </w:rPr>
        <w:t>Şöndürmede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2" w:equalWidth="0">
            <w:col w:w="1564" w:space="612"/>
            <w:col w:w="9204"/>
          </w:cols>
        </w:sectPr>
      </w:pPr>
      <w:rPr/>
    </w:p>
    <w:p>
      <w:pPr>
        <w:spacing w:before="15" w:after="0" w:line="240" w:lineRule="auto"/>
        <w:ind w:left="12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right="-69"/>
        <w:jc w:val="left"/>
        <w:rPr>
          <w:rFonts w:ascii="Courier New" w:hAnsi="Courier New" w:cs="Courier New" w:eastAsia="Courier New"/>
          <w:sz w:val="19"/>
          <w:szCs w:val="1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19"/>
          <w:szCs w:val="19"/>
          <w:color w:val="282828"/>
          <w:spacing w:val="0"/>
          <w:w w:val="94"/>
          <w:position w:val="1"/>
        </w:rPr>
        <w:t>SU+KÖPÜK</w:t>
      </w:r>
      <w:r>
        <w:rPr>
          <w:rFonts w:ascii="Courier New" w:hAnsi="Courier New" w:cs="Courier New" w:eastAsia="Courier New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6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D3F3F"/>
          <w:spacing w:val="0"/>
          <w:w w:val="153"/>
        </w:rPr>
        <w:t>u</w:t>
      </w:r>
      <w:r>
        <w:rPr>
          <w:rFonts w:ascii="Arial" w:hAnsi="Arial" w:cs="Arial" w:eastAsia="Arial"/>
          <w:sz w:val="19"/>
          <w:szCs w:val="19"/>
          <w:color w:val="3D3F3F"/>
          <w:spacing w:val="-38"/>
          <w:w w:val="1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right="23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</w:rPr>
        <w:t>!t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KG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183" w:lineRule="exact"/>
        <w:ind w:left="53" w:right="-20"/>
        <w:jc w:val="left"/>
        <w:tabs>
          <w:tab w:pos="1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3D3F3F"/>
          <w:spacing w:val="0"/>
          <w:w w:val="100"/>
          <w:position w:val="-3"/>
        </w:rPr>
        <w:t>K;0</w:t>
      </w:r>
      <w:r>
        <w:rPr>
          <w:rFonts w:ascii="Arial" w:hAnsi="Arial" w:cs="Arial" w:eastAsia="Arial"/>
          <w:sz w:val="18"/>
          <w:szCs w:val="18"/>
          <w:color w:val="3D3F3F"/>
          <w:spacing w:val="0"/>
          <w:w w:val="100"/>
          <w:position w:val="-3"/>
        </w:rPr>
        <w:t>2</w:t>
      </w:r>
      <w:r>
        <w:rPr>
          <w:rFonts w:ascii="Arial" w:hAnsi="Arial" w:cs="Arial" w:eastAsia="Arial"/>
          <w:sz w:val="18"/>
          <w:szCs w:val="18"/>
          <w:color w:val="3D3F3F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right="-20"/>
        <w:jc w:val="left"/>
        <w:tabs>
          <w:tab w:pos="16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545659"/>
          <w:spacing w:val="0"/>
          <w:w w:val="7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4" w:equalWidth="0">
            <w:col w:w="1377" w:space="1825"/>
            <w:col w:w="858" w:space="655"/>
            <w:col w:w="2820" w:space="617"/>
            <w:col w:w="3228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3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14" w:lineRule="exact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182" w:lineRule="exact"/>
        <w:ind w:left="43" w:right="4533" w:firstLine="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Bany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kırılma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ıahmini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6"/>
        </w:rPr>
        <w:t>000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8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6"/>
        </w:rPr>
        <w:t>000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8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5" w:lineRule="auto"/>
        <w:ind w:right="58" w:firstLine="5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Etrafı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tellerle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çevrili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banyo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malzemelerinde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edilmiş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[bany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malzemelerini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bulundug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çocukları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ateşle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oynamaları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karto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ambalaj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malzemelerinin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neticesinde_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9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2" w:equalWidth="0">
            <w:col w:w="1845" w:space="312"/>
            <w:col w:w="9223"/>
          </w:cols>
        </w:sectPr>
      </w:pPr>
      <w:rPr/>
    </w:p>
    <w:p>
      <w:pPr>
        <w:spacing w:before="29" w:after="0" w:line="240" w:lineRule="auto"/>
        <w:ind w:left="148" w:right="-20"/>
        <w:jc w:val="left"/>
        <w:tabs>
          <w:tab w:pos="680" w:val="left"/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4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3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ÖTÜN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lfesıım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Edildill;i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8" w:right="-69"/>
        <w:jc w:val="left"/>
        <w:tabs>
          <w:tab w:pos="216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34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13:05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33" w:right="-20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GtDE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EKİP:2.Posta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Y.euiçamlı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'itfaiye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19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14" w:lineRule="exact"/>
        <w:ind w:right="115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2" w:equalWidth="0">
            <w:col w:w="7147" w:space="793"/>
            <w:col w:w="3440"/>
          </w:cols>
        </w:sectPr>
      </w:pPr>
      <w:rPr/>
    </w:p>
    <w:p>
      <w:pPr>
        <w:spacing w:before="38" w:after="0" w:line="240" w:lineRule="auto"/>
        <w:ind w:left="2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.48pt;height:34.56pt;mso-position-horizontal-relative:char;mso-position-vertical-relative:line" type="#_x0000_t75">
            <v:imagedata r:id="rId6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12" w:lineRule="exact"/>
        <w:ind w:right="-20"/>
        <w:jc w:val="right"/>
        <w:tabs>
          <w:tab w:pos="240" w:val="left"/>
          <w:tab w:pos="7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D3F3F"/>
          <w:w w:val="130"/>
          <w:i/>
        </w:rPr>
        <w:t>f</w:t>
      </w:r>
      <w:r>
        <w:rPr>
          <w:rFonts w:ascii="Arial" w:hAnsi="Arial" w:cs="Arial" w:eastAsia="Arial"/>
          <w:sz w:val="10"/>
          <w:szCs w:val="10"/>
          <w:color w:val="3D3F3F"/>
          <w:w w:val="100"/>
          <w:i/>
        </w:rPr>
        <w:tab/>
      </w:r>
      <w:r>
        <w:rPr>
          <w:rFonts w:ascii="Arial" w:hAnsi="Arial" w:cs="Arial" w:eastAsia="Arial"/>
          <w:sz w:val="10"/>
          <w:szCs w:val="10"/>
          <w:color w:val="3D3F3F"/>
          <w:w w:val="100"/>
          <w:i/>
        </w:rPr>
      </w:r>
      <w:r>
        <w:rPr>
          <w:rFonts w:ascii="Arial" w:hAnsi="Arial" w:cs="Arial" w:eastAsia="Arial"/>
          <w:sz w:val="10"/>
          <w:szCs w:val="10"/>
          <w:color w:val="3D3F3F"/>
          <w:spacing w:val="0"/>
          <w:w w:val="179"/>
        </w:rPr>
        <w:t>,</w:t>
      </w:r>
      <w:r>
        <w:rPr>
          <w:rFonts w:ascii="Arial" w:hAnsi="Arial" w:cs="Arial" w:eastAsia="Arial"/>
          <w:sz w:val="10"/>
          <w:szCs w:val="10"/>
          <w:color w:val="3D3F3F"/>
          <w:spacing w:val="44"/>
          <w:w w:val="179"/>
        </w:rPr>
        <w:t> </w:t>
      </w:r>
      <w:r>
        <w:rPr>
          <w:rFonts w:ascii="Arial" w:hAnsi="Arial" w:cs="Arial" w:eastAsia="Arial"/>
          <w:sz w:val="10"/>
          <w:szCs w:val="10"/>
          <w:color w:val="75797C"/>
          <w:spacing w:val="0"/>
          <w:w w:val="115"/>
        </w:rPr>
        <w:t>•</w:t>
      </w:r>
      <w:r>
        <w:rPr>
          <w:rFonts w:ascii="Arial" w:hAnsi="Arial" w:cs="Arial" w:eastAsia="Arial"/>
          <w:sz w:val="10"/>
          <w:szCs w:val="10"/>
          <w:color w:val="75797C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75797C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959595"/>
          <w:spacing w:val="0"/>
          <w:w w:val="123"/>
        </w:rPr>
        <w:t>,.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266" w:lineRule="exact"/>
        <w:ind w:left="124" w:right="-20"/>
        <w:jc w:val="left"/>
        <w:rPr>
          <w:rFonts w:ascii="Courier New" w:hAnsi="Courier New" w:cs="Courier New" w:eastAsia="Courier New"/>
          <w:sz w:val="26"/>
          <w:szCs w:val="26"/>
        </w:rPr>
      </w:pPr>
      <w:rPr/>
      <w:r>
        <w:rPr>
          <w:rFonts w:ascii="Courier New" w:hAnsi="Courier New" w:cs="Courier New" w:eastAsia="Courier New"/>
          <w:sz w:val="26"/>
          <w:szCs w:val="26"/>
          <w:color w:val="282828"/>
          <w:spacing w:val="0"/>
          <w:w w:val="83"/>
          <w:position w:val="2"/>
        </w:rPr>
        <w:t>r-----,_---+----</w:t>
      </w:r>
      <w:r>
        <w:rPr>
          <w:rFonts w:ascii="Courier New" w:hAnsi="Courier New" w:cs="Courier New" w:eastAsia="Courier New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8pt;margin-top:-65.953323pt;width:137.279999pt;height:130.559998pt;mso-position-horizontal-relative:page;mso-position-vertical-relative:paragraph;z-index:-14938" type="#_x0000_t75">
            <v:imagedata r:id="rId69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2.354141pt;margin-top:-4.220257pt;width:26.440234pt;height:38pt;mso-position-horizontal-relative:page;mso-position-vertical-relative:paragraph;z-index:-14935" type="#_x0000_t202" filled="f" stroked="f">
            <v:textbox inset="0,0,0,0">
              <w:txbxContent>
                <w:p>
                  <w:pPr>
                    <w:spacing w:before="0" w:after="0" w:line="760" w:lineRule="exact"/>
                    <w:ind w:right="-154"/>
                    <w:jc w:val="left"/>
                    <w:rPr>
                      <w:rFonts w:ascii="Arial" w:hAnsi="Arial" w:cs="Arial" w:eastAsia="Arial"/>
                      <w:sz w:val="76"/>
                      <w:szCs w:val="76"/>
                    </w:rPr>
                  </w:pPr>
                  <w:rPr/>
                  <w:r>
                    <w:rPr>
                      <w:rFonts w:ascii="Arial" w:hAnsi="Arial" w:cs="Arial" w:eastAsia="Arial"/>
                      <w:sz w:val="76"/>
                      <w:szCs w:val="76"/>
                      <w:color w:val="34386E"/>
                      <w:spacing w:val="16"/>
                      <w:w w:val="225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282828"/>
                      <w:spacing w:val="0"/>
                      <w:w w:val="14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-65"/>
          <w:w w:val="297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545659"/>
          <w:spacing w:val="0"/>
          <w:w w:val="126"/>
        </w:rPr>
        <w:t>2</w:t>
      </w:r>
      <w:r>
        <w:rPr>
          <w:rFonts w:ascii="Times New Roman" w:hAnsi="Times New Roman" w:cs="Times New Roman" w:eastAsia="Times New Roman"/>
          <w:sz w:val="13"/>
          <w:szCs w:val="13"/>
          <w:color w:val="54565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D3F3F"/>
          <w:spacing w:val="0"/>
          <w:w w:val="163"/>
        </w:rPr>
        <w:t>"on</w:t>
      </w:r>
      <w:r>
        <w:rPr>
          <w:rFonts w:ascii="Times New Roman" w:hAnsi="Times New Roman" w:cs="Times New Roman" w:eastAsia="Times New Roman"/>
          <w:sz w:val="13"/>
          <w:szCs w:val="13"/>
          <w:color w:val="3D3F3F"/>
          <w:spacing w:val="-43"/>
          <w:w w:val="162"/>
        </w:rPr>
        <w:t>+</w:t>
      </w:r>
      <w:r>
        <w:rPr>
          <w:rFonts w:ascii="Arial" w:hAnsi="Arial" w:cs="Arial" w:eastAsia="Arial"/>
          <w:sz w:val="15"/>
          <w:szCs w:val="15"/>
          <w:color w:val="3D3F3F"/>
          <w:spacing w:val="-80"/>
          <w:w w:val="158"/>
          <w:position w:val="-8"/>
        </w:rPr>
        <w:t>M</w:t>
      </w:r>
      <w:r>
        <w:rPr>
          <w:rFonts w:ascii="Times New Roman" w:hAnsi="Times New Roman" w:cs="Times New Roman" w:eastAsia="Times New Roman"/>
          <w:sz w:val="13"/>
          <w:szCs w:val="13"/>
          <w:color w:val="3D3F3F"/>
          <w:spacing w:val="0"/>
          <w:w w:val="163"/>
          <w:position w:val="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34386E"/>
          <w:spacing w:val="0"/>
          <w:w w:val="193"/>
          <w:position w:val="0"/>
        </w:rPr>
        <w:t>/</w:t>
      </w:r>
      <w:r>
        <w:rPr>
          <w:rFonts w:ascii="Times New Roman" w:hAnsi="Times New Roman" w:cs="Times New Roman" w:eastAsia="Times New Roman"/>
          <w:sz w:val="13"/>
          <w:szCs w:val="13"/>
          <w:color w:val="34386E"/>
          <w:spacing w:val="-14"/>
          <w:w w:val="194"/>
          <w:position w:val="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545659"/>
          <w:spacing w:val="0"/>
          <w:w w:val="62"/>
          <w:position w:val="0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545659"/>
          <w:spacing w:val="-63"/>
          <w:w w:val="62"/>
          <w:position w:val="0"/>
        </w:rPr>
        <w:t>O</w:t>
      </w:r>
      <w:r>
        <w:rPr>
          <w:rFonts w:ascii="Times New Roman" w:hAnsi="Times New Roman" w:cs="Times New Roman" w:eastAsia="Times New Roman"/>
          <w:sz w:val="13"/>
          <w:szCs w:val="13"/>
          <w:color w:val="34386E"/>
          <w:spacing w:val="6"/>
          <w:w w:val="128"/>
          <w:position w:val="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34386E"/>
          <w:spacing w:val="2"/>
          <w:w w:val="127"/>
          <w:position w:val="0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34386E"/>
          <w:spacing w:val="0"/>
          <w:w w:val="128"/>
          <w:position w:val="0"/>
        </w:rPr>
        <w:t>I'</w:t>
      </w:r>
      <w:r>
        <w:rPr>
          <w:rFonts w:ascii="Times New Roman" w:hAnsi="Times New Roman" w:cs="Times New Roman" w:eastAsia="Times New Roman"/>
          <w:sz w:val="13"/>
          <w:szCs w:val="13"/>
          <w:color w:val="34386E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34386E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D3F3F"/>
          <w:spacing w:val="0"/>
          <w:w w:val="337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3D3F3F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D3F3F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1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8"/>
        </w:rPr>
        <w:t>itfaiyeÇavuşu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208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C3C3C3"/>
          <w:spacing w:val="0"/>
          <w:w w:val="74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C3C3C3"/>
          <w:spacing w:val="0"/>
          <w:w w:val="74"/>
        </w:rPr>
        <w:t>         </w:t>
      </w:r>
      <w:r>
        <w:rPr>
          <w:rFonts w:ascii="Times New Roman" w:hAnsi="Times New Roman" w:cs="Times New Roman" w:eastAsia="Times New Roman"/>
          <w:sz w:val="6"/>
          <w:szCs w:val="6"/>
          <w:color w:val="C3C3C3"/>
          <w:spacing w:val="10"/>
          <w:w w:val="74"/>
        </w:rPr>
        <w:t> </w:t>
      </w:r>
      <w:r>
        <w:rPr>
          <w:rFonts w:ascii="Arial" w:hAnsi="Arial" w:cs="Arial" w:eastAsia="Arial"/>
          <w:sz w:val="17"/>
          <w:szCs w:val="17"/>
          <w:color w:val="3D3F3F"/>
          <w:spacing w:val="0"/>
          <w:w w:val="100"/>
        </w:rPr>
        <w:t>w•</w:t>
      </w:r>
      <w:r>
        <w:rPr>
          <w:rFonts w:ascii="Arial" w:hAnsi="Arial" w:cs="Arial" w:eastAsia="Arial"/>
          <w:sz w:val="17"/>
          <w:szCs w:val="17"/>
          <w:color w:val="3D3F3F"/>
          <w:spacing w:val="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4386E"/>
          <w:spacing w:val="0"/>
          <w:w w:val="351"/>
        </w:rPr>
        <w:t>-</w:t>
      </w:r>
      <w:r>
        <w:rPr>
          <w:rFonts w:ascii="Arial" w:hAnsi="Arial" w:cs="Arial" w:eastAsia="Arial"/>
          <w:sz w:val="17"/>
          <w:szCs w:val="17"/>
          <w:color w:val="34386E"/>
          <w:spacing w:val="-129"/>
          <w:w w:val="351"/>
        </w:rPr>
        <w:t> </w:t>
      </w:r>
      <w:r>
        <w:rPr>
          <w:rFonts w:ascii="Arial" w:hAnsi="Arial" w:cs="Arial" w:eastAsia="Arial"/>
          <w:sz w:val="17"/>
          <w:szCs w:val="17"/>
          <w:color w:val="3D3F3F"/>
          <w:spacing w:val="0"/>
          <w:w w:val="83"/>
        </w:rPr>
        <w:t>'</w:t>
      </w:r>
      <w:r>
        <w:rPr>
          <w:rFonts w:ascii="Arial" w:hAnsi="Arial" w:cs="Arial" w:eastAsia="Arial"/>
          <w:sz w:val="17"/>
          <w:szCs w:val="17"/>
          <w:color w:val="3D3F3F"/>
          <w:spacing w:val="-7"/>
          <w:w w:val="83"/>
        </w:rPr>
        <w:t> </w:t>
      </w:r>
      <w:r>
        <w:rPr>
          <w:rFonts w:ascii="Arial" w:hAnsi="Arial" w:cs="Arial" w:eastAsia="Arial"/>
          <w:sz w:val="17"/>
          <w:szCs w:val="17"/>
          <w:color w:val="3D3F3F"/>
          <w:spacing w:val="-23"/>
          <w:w w:val="140"/>
        </w:rPr>
        <w:t>·</w:t>
      </w:r>
      <w:r>
        <w:rPr>
          <w:rFonts w:ascii="Arial" w:hAnsi="Arial" w:cs="Arial" w:eastAsia="Arial"/>
          <w:sz w:val="17"/>
          <w:szCs w:val="17"/>
          <w:color w:val="3D3F3F"/>
          <w:spacing w:val="0"/>
          <w:w w:val="28"/>
        </w:rPr>
        <w:t>·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2" w:equalWidth="0">
            <w:col w:w="2384" w:space="162"/>
            <w:col w:w="8834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15.751082pt;margin-top:40.337555pt;width:563.578521pt;height:768.425229pt;mso-position-horizontal-relative:page;mso-position-vertical-relative:page;z-index:-14937" coordorigin="315,807" coordsize="11272,15369">
            <v:group style="position:absolute;left:329;top:843;width:11198;height:2" coordorigin="329,843" coordsize="11198,2">
              <v:shape style="position:absolute;left:329;top:843;width:11198;height:2" coordorigin="329,843" coordsize="11198,0" path="m329,843l11527,843e" filled="f" stroked="t" strokeweight=".715958pt" strokecolor="#4B4B4B">
                <v:path arrowok="t"/>
              </v:shape>
            </v:group>
            <v:group style="position:absolute;left:344;top:814;width:2;height:15349" coordorigin="344,814" coordsize="2,15349">
              <v:shape style="position:absolute;left:344;top:814;width:2;height:15349" coordorigin="344,814" coordsize="0,15349" path="m344,16163l344,814e" filled="f" stroked="t" strokeweight=".715958pt" strokecolor="#4F4F4F">
                <v:path arrowok="t"/>
              </v:shape>
            </v:group>
            <v:group style="position:absolute;left:2370;top:833;width:2;height:1532" coordorigin="2370,833" coordsize="2,1532">
              <v:shape style="position:absolute;left:2370;top:833;width:2;height:1532" coordorigin="2370,833" coordsize="0,1532" path="m2370,2365l2370,833e" filled="f" stroked="t" strokeweight=".954611pt" strokecolor="#444444">
                <v:path arrowok="t"/>
              </v:shape>
            </v:group>
            <v:group style="position:absolute;left:9143;top:838;width:2;height:1532" coordorigin="9143,838" coordsize="2,1532">
              <v:shape style="position:absolute;left:9143;top:838;width:2;height:1532" coordorigin="9143,838" coordsize="0,1532" path="m9143,2370l9143,838e" filled="f" stroked="t" strokeweight=".954611pt" strokecolor="#484848">
                <v:path arrowok="t"/>
              </v:shape>
            </v:group>
            <v:group style="position:absolute;left:334;top:2358;width:11212;height:2" coordorigin="334,2358" coordsize="11212,2">
              <v:shape style="position:absolute;left:334;top:2358;width:11212;height:2" coordorigin="334,2358" coordsize="11212,0" path="m334,2358l11546,2358e" filled="f" stroked="t" strokeweight=".715958pt" strokecolor="#4B4B4B">
                <v:path arrowok="t"/>
              </v:shape>
            </v:group>
            <v:group style="position:absolute;left:334;top:2597;width:11207;height:2" coordorigin="334,2597" coordsize="11207,2">
              <v:shape style="position:absolute;left:334;top:2597;width:11207;height:2" coordorigin="334,2597" coordsize="11207,0" path="m334,2597l11541,2597e" filled="f" stroked="t" strokeweight=".715958pt" strokecolor="#4B4B4B">
                <v:path arrowok="t"/>
              </v:shape>
            </v:group>
            <v:group style="position:absolute;left:334;top:2837;width:11217;height:2" coordorigin="334,2837" coordsize="11217,2">
              <v:shape style="position:absolute;left:334;top:2837;width:11217;height:2" coordorigin="334,2837" coordsize="11217,0" path="m334,2837l11551,2837e" filled="f" stroked="t" strokeweight=".715958pt" strokecolor="#4B4B4B">
                <v:path arrowok="t"/>
              </v:shape>
            </v:group>
            <v:group style="position:absolute;left:329;top:3076;width:11221;height:2" coordorigin="329,3076" coordsize="11221,2">
              <v:shape style="position:absolute;left:329;top:3076;width:11221;height:2" coordorigin="329,3076" coordsize="11221,0" path="m329,3076l11551,3076e" filled="f" stroked="t" strokeweight=".954611pt" strokecolor="#4F4F4F">
                <v:path arrowok="t"/>
              </v:shape>
            </v:group>
            <v:group style="position:absolute;left:329;top:3315;width:11217;height:2" coordorigin="329,3315" coordsize="11217,2">
              <v:shape style="position:absolute;left:329;top:3315;width:11217;height:2" coordorigin="329,3315" coordsize="11217,0" path="m329,3315l11546,3315e" filled="f" stroked="t" strokeweight=".715958pt" strokecolor="#575757">
                <v:path arrowok="t"/>
              </v:shape>
            </v:group>
            <v:group style="position:absolute;left:329;top:3552;width:11217;height:2" coordorigin="329,3552" coordsize="11217,2">
              <v:shape style="position:absolute;left:329;top:3552;width:11217;height:2" coordorigin="329,3552" coordsize="11217,0" path="m329,3552l11546,3552e" filled="f" stroked="t" strokeweight=".715958pt" strokecolor="#575757">
                <v:path arrowok="t"/>
              </v:shape>
            </v:group>
            <v:group style="position:absolute;left:3871;top:3538;width:2;height:756" coordorigin="3871,3538" coordsize="2,756">
              <v:shape style="position:absolute;left:3871;top:3538;width:2;height:756" coordorigin="3871,3538" coordsize="0,756" path="m3871,4295l3871,3538e" filled="f" stroked="t" strokeweight=".954611pt" strokecolor="#3F3F3F">
                <v:path arrowok="t"/>
              </v:shape>
            </v:group>
            <v:group style="position:absolute;left:6973;top:3548;width:2;height:752" coordorigin="6973,3548" coordsize="2,752">
              <v:shape style="position:absolute;left:6973;top:3548;width:2;height:752" coordorigin="6973,3548" coordsize="0,752" path="m6973,4299l6973,3548e" filled="f" stroked="t" strokeweight=".954611pt" strokecolor="#4B4B4B">
                <v:path arrowok="t"/>
              </v:shape>
            </v:group>
            <v:group style="position:absolute;left:11536;top:847;width:2;height:3457" coordorigin="11536,847" coordsize="2,3457">
              <v:shape style="position:absolute;left:11536;top:847;width:2;height:3457" coordorigin="11536,847" coordsize="0,3457" path="m11536,4304l11536,847e" filled="f" stroked="t" strokeweight=".715958pt" strokecolor="#484848">
                <v:path arrowok="t"/>
              </v:shape>
            </v:group>
            <v:group style="position:absolute;left:2387;top:4280;width:2;height:10878" coordorigin="2387,4280" coordsize="2,10878">
              <v:shape style="position:absolute;left:2387;top:4280;width:2;height:10878" coordorigin="2387,4280" coordsize="0,10878" path="m2387,15158l2387,4280e" filled="f" stroked="t" strokeweight=".954611pt" strokecolor="#444444">
                <v:path arrowok="t"/>
              </v:shape>
            </v:group>
            <v:group style="position:absolute;left:325;top:4292;width:11231;height:2" coordorigin="325,4292" coordsize="11231,2">
              <v:shape style="position:absolute;left:325;top:4292;width:11231;height:2" coordorigin="325,4292" coordsize="11231,0" path="m325,4292l11556,4292e" filled="f" stroked="t" strokeweight=".954611pt" strokecolor="#484848">
                <v:path arrowok="t"/>
              </v:shape>
            </v:group>
            <v:group style="position:absolute;left:11556;top:4558;width:2;height:11586" coordorigin="11556,4558" coordsize="2,11586">
              <v:shape style="position:absolute;left:11556;top:4558;width:2;height:11586" coordorigin="11556,4558" coordsize="0,11586" path="m11556,16144l11556,4558e" filled="f" stroked="t" strokeweight=".715958pt" strokecolor="#575757">
                <v:path arrowok="t"/>
              </v:shape>
            </v:group>
            <v:group style="position:absolute;left:2348;top:4824;width:9202;height:2" coordorigin="2348,4824" coordsize="9202,2">
              <v:shape style="position:absolute;left:2348;top:4824;width:9202;height:2" coordorigin="2348,4824" coordsize="9202,0" path="m2348,4824l11551,4824e" filled="f" stroked="t" strokeweight=".715958pt" strokecolor="#484848">
                <v:path arrowok="t"/>
              </v:shape>
            </v:group>
            <v:group style="position:absolute;left:4928;top:4816;width:2;height:2174" coordorigin="4928,4816" coordsize="2,2174">
              <v:shape style="position:absolute;left:4928;top:4816;width:2;height:2174" coordorigin="4928,4816" coordsize="0,2174" path="m4928,6990l4928,4816e" filled="f" stroked="t" strokeweight=".954611pt" strokecolor="#484848">
                <v:path arrowok="t"/>
              </v:shape>
            </v:group>
            <v:group style="position:absolute;left:4916;top:5310;width:6635;height:2" coordorigin="4916,5310" coordsize="6635,2">
              <v:shape style="position:absolute;left:4916;top:5310;width:6635;height:2" coordorigin="4916,5310" coordsize="6635,0" path="m4916,5310l11551,5310e" filled="f" stroked="t" strokeweight=".715958pt" strokecolor="#545454">
                <v:path arrowok="t"/>
              </v:shape>
            </v:group>
            <v:group style="position:absolute;left:4921;top:5549;width:6635;height:2" coordorigin="4921,5549" coordsize="6635,2">
              <v:shape style="position:absolute;left:4921;top:5549;width:6635;height:2" coordorigin="4921,5549" coordsize="6635,0" path="m4921,5549l11556,5549e" filled="f" stroked="t" strokeweight=".715958pt" strokecolor="#4B4B4B">
                <v:path arrowok="t"/>
              </v:shape>
            </v:group>
            <v:group style="position:absolute;left:4921;top:5788;width:6639;height:2" coordorigin="4921,5788" coordsize="6639,2">
              <v:shape style="position:absolute;left:4921;top:5788;width:6639;height:2" coordorigin="4921,5788" coordsize="6639,0" path="m4921,5788l11560,5788e" filled="f" stroked="t" strokeweight=".715958pt" strokecolor="#4F4F4F">
                <v:path arrowok="t"/>
              </v:shape>
            </v:group>
            <v:group style="position:absolute;left:2363;top:6028;width:9193;height:2" coordorigin="2363,6028" coordsize="9193,2">
              <v:shape style="position:absolute;left:2363;top:6028;width:9193;height:2" coordorigin="2363,6028" coordsize="9193,0" path="m2363,6028l11556,6028e" filled="f" stroked="t" strokeweight=".715958pt" strokecolor="#4F4F4F">
                <v:path arrowok="t"/>
              </v:shape>
            </v:group>
            <v:group style="position:absolute;left:325;top:4582;width:11226;height:2" coordorigin="325,4582" coordsize="11226,2">
              <v:shape style="position:absolute;left:325;top:4582;width:11226;height:2" coordorigin="325,4582" coordsize="11226,0" path="m325,4582l11551,4582e" filled="f" stroked="t" strokeweight=".715958pt" strokecolor="#484848">
                <v:path arrowok="t"/>
              </v:shape>
            </v:group>
            <v:group style="position:absolute;left:788;top:6272;width:10773;height:2" coordorigin="788,6272" coordsize="10773,2">
              <v:shape style="position:absolute;left:788;top:6272;width:10773;height:2" coordorigin="788,6272" coordsize="10773,0" path="m788,6272l11560,6272e" filled="f" stroked="t" strokeweight=".715958pt" strokecolor="#4B4B4B">
                <v:path arrowok="t"/>
              </v:shape>
            </v:group>
            <v:group style="position:absolute;left:4926;top:7933;width:6639;height:2" coordorigin="4926,7933" coordsize="6639,2">
              <v:shape style="position:absolute;left:4926;top:7933;width:6639;height:2" coordorigin="4926,7933" coordsize="6639,0" path="m4926,7933l11565,7933e" filled="f" stroked="t" strokeweight=".715958pt" strokecolor="#545454">
                <v:path arrowok="t"/>
              </v:shape>
            </v:group>
            <v:group style="position:absolute;left:2367;top:6746;width:9198;height:2" coordorigin="2367,6746" coordsize="9198,2">
              <v:shape style="position:absolute;left:2367;top:6746;width:9198;height:2" coordorigin="2367,6746" coordsize="9198,0" path="m2367,6746l11565,6746e" filled="f" stroked="t" strokeweight=".715958pt" strokecolor="#4F4F4F">
                <v:path arrowok="t"/>
              </v:shape>
            </v:group>
            <v:group style="position:absolute;left:2367;top:6985;width:9193;height:2" coordorigin="2367,6985" coordsize="9193,2">
              <v:shape style="position:absolute;left:2367;top:6985;width:9193;height:2" coordorigin="2367,6985" coordsize="9193,0" path="m2367,6985l11560,6985e" filled="f" stroked="t" strokeweight=".715958pt" strokecolor="#4F4F4F">
                <v:path arrowok="t"/>
              </v:shape>
            </v:group>
            <v:group style="position:absolute;left:7835;top:6262;width:2;height:728" coordorigin="7835,6262" coordsize="2,728">
              <v:shape style="position:absolute;left:7835;top:6262;width:2;height:728" coordorigin="7835,6262" coordsize="0,728" path="m7835,6990l7835,6262e" filled="f" stroked="t" strokeweight=".715958pt" strokecolor="#4B4B4B">
                <v:path arrowok="t"/>
              </v:shape>
            </v:group>
            <v:group style="position:absolute;left:4933;top:7689;width:2;height:737" coordorigin="4933,7689" coordsize="2,737">
              <v:shape style="position:absolute;left:4933;top:7689;width:2;height:737" coordorigin="4933,7689" coordsize="0,737" path="m4933,8426l4933,7689e" filled="f" stroked="t" strokeweight=".715958pt" strokecolor="#4F4F4F">
                <v:path arrowok="t"/>
              </v:shape>
            </v:group>
            <v:group style="position:absolute;left:334;top:7222;width:11226;height:2" coordorigin="334,7222" coordsize="11226,2">
              <v:shape style="position:absolute;left:334;top:7222;width:11226;height:2" coordorigin="334,7222" coordsize="11226,0" path="m334,7222l11560,7222e" filled="f" stroked="t" strokeweight=".954611pt" strokecolor="#4F4F4F">
                <v:path arrowok="t"/>
              </v:shape>
            </v:group>
            <v:group style="position:absolute;left:334;top:7694;width:11226;height:2" coordorigin="334,7694" coordsize="11226,2">
              <v:shape style="position:absolute;left:334;top:7694;width:11226;height:2" coordorigin="334,7694" coordsize="11226,0" path="m334,7694l11560,7694e" filled="f" stroked="t" strokeweight=".715958pt" strokecolor="#545454">
                <v:path arrowok="t"/>
              </v:shape>
            </v:group>
            <v:group style="position:absolute;left:4921;top:8173;width:6644;height:2" coordorigin="4921,8173" coordsize="6644,2">
              <v:shape style="position:absolute;left:4921;top:8173;width:6644;height:2" coordorigin="4921,8173" coordsize="6644,0" path="m4921,8173l11565,8173e" filled="f" stroked="t" strokeweight=".715958pt" strokecolor="#4B4B4B">
                <v:path arrowok="t"/>
              </v:shape>
            </v:group>
            <v:group style="position:absolute;left:334;top:10155;width:11236;height:2" coordorigin="334,10155" coordsize="11236,2">
              <v:shape style="position:absolute;left:334;top:10155;width:11236;height:2" coordorigin="334,10155" coordsize="11236,0" path="m334,10155l11570,10155e" filled="f" stroked="t" strokeweight=".715958pt" strokecolor="#4B4B4B">
                <v:path arrowok="t"/>
              </v:shape>
            </v:group>
            <v:group style="position:absolute;left:329;top:8417;width:11236;height:2" coordorigin="329,8417" coordsize="11236,2">
              <v:shape style="position:absolute;left:329;top:8417;width:11236;height:2" coordorigin="329,8417" coordsize="11236,0" path="m329,8417l11565,8417e" filled="f" stroked="t" strokeweight=".715958pt" strokecolor="#4B4B4B">
                <v:path arrowok="t"/>
              </v:shape>
            </v:group>
            <v:group style="position:absolute;left:334;top:9226;width:11231;height:2" coordorigin="334,9226" coordsize="11231,2">
              <v:shape style="position:absolute;left:334;top:9226;width:11231;height:2" coordorigin="334,9226" coordsize="11231,0" path="m334,9226l11565,9226e" filled="f" stroked="t" strokeweight=".715958pt" strokecolor="#545454">
                <v:path arrowok="t"/>
              </v:shape>
            </v:group>
            <v:group style="position:absolute;left:339;top:10497;width:11241;height:2" coordorigin="339,10497" coordsize="11241,2">
              <v:shape style="position:absolute;left:339;top:10497;width:11241;height:2" coordorigin="339,10497" coordsize="11241,0" path="m339,10497l11579,10497e" filled="f" stroked="t" strokeweight=".715958pt" strokecolor="#4F4F4F">
                <v:path arrowok="t"/>
              </v:shape>
            </v:group>
            <v:group style="position:absolute;left:339;top:10736;width:11236;height:2" coordorigin="339,10736" coordsize="11236,2">
              <v:shape style="position:absolute;left:339;top:10736;width:11236;height:2" coordorigin="339,10736" coordsize="11236,0" path="m339,10736l11575,10736e" filled="f" stroked="t" strokeweight=".715958pt" strokecolor="#4F4F4F">
                <v:path arrowok="t"/>
              </v:shape>
            </v:group>
            <v:group style="position:absolute;left:339;top:11213;width:11236;height:2" coordorigin="339,11213" coordsize="11236,2">
              <v:shape style="position:absolute;left:339;top:11213;width:11236;height:2" coordorigin="339,11213" coordsize="11236,0" path="m339,11213l11575,11213e" filled="f" stroked="t" strokeweight=".715958pt" strokecolor="#4F4F4F">
                <v:path arrowok="t"/>
              </v:shape>
            </v:group>
            <v:group style="position:absolute;left:1723;top:11447;width:2;height:4716" coordorigin="1723,11447" coordsize="2,4716">
              <v:shape style="position:absolute;left:1723;top:11447;width:2;height:4716" coordorigin="1723,11447" coordsize="0,4716" path="m1723,16163l1723,11447e" filled="f" stroked="t" strokeweight=".715958pt" strokecolor="#3B3B3B">
                <v:path arrowok="t"/>
              </v:shape>
            </v:group>
            <v:group style="position:absolute;left:339;top:11459;width:2076;height:2" coordorigin="339,11459" coordsize="2076,2">
              <v:shape style="position:absolute;left:339;top:11459;width:2076;height:2" coordorigin="339,11459" coordsize="2076,0" path="m339,11459l2415,11459e" filled="f" stroked="t" strokeweight=".715958pt" strokecolor="#545454">
                <v:path arrowok="t"/>
              </v:shape>
            </v:group>
            <v:group style="position:absolute;left:1148;top:11457;width:2;height:4711" coordorigin="1148,11457" coordsize="2,4711">
              <v:shape style="position:absolute;left:1148;top:11457;width:2;height:4711" coordorigin="1148,11457" coordsize="0,4711" path="m1148,16168l1148,11457e" filled="f" stroked="t" strokeweight=".715958pt" strokecolor="#484848">
                <v:path arrowok="t"/>
              </v:shape>
            </v:group>
            <v:group style="position:absolute;left:334;top:11694;width:10930;height:2" coordorigin="334,11694" coordsize="10930,2">
              <v:shape style="position:absolute;left:334;top:11694;width:10930;height:2" coordorigin="334,11694" coordsize="10930,0" path="m334,11694l11264,11694e" filled="f" stroked="t" strokeweight=".477306pt" strokecolor="#4B4B4B">
                <v:path arrowok="t"/>
              </v:shape>
            </v:group>
            <v:group style="position:absolute;left:348;top:16147;width:10200;height:2" coordorigin="348,16147" coordsize="10200,2">
              <v:shape style="position:absolute;left:348;top:16147;width:10200;height:2" coordorigin="348,16147" coordsize="10200,0" path="m348,16147l10548,16147e" filled="f" stroked="t" strokeweight=".715958pt" strokecolor="#4F4F4F">
                <v:path arrowok="t"/>
              </v:shape>
            </v:group>
            <v:group style="position:absolute;left:7405;top:11443;width:2;height:4711" coordorigin="7405,11443" coordsize="2,4711">
              <v:shape style="position:absolute;left:7405;top:11443;width:2;height:4711" coordorigin="7405,11443" coordsize="0,4711" path="m7405,16154l7405,11443e" filled="f" stroked="t" strokeweight=".715958pt" strokecolor="#4B4B4B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68" w:lineRule="exact"/>
        <w:ind w:left="2622" w:right="7649"/>
        <w:jc w:val="center"/>
        <w:tabs>
          <w:tab w:pos="34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C3C3C3"/>
          <w:spacing w:val="0"/>
          <w:w w:val="100"/>
          <w:position w:val="-5"/>
        </w:rPr>
        <w:t>·</w:t>
      </w:r>
      <w:r>
        <w:rPr>
          <w:rFonts w:ascii="Arial" w:hAnsi="Arial" w:cs="Arial" w:eastAsia="Arial"/>
          <w:sz w:val="28"/>
          <w:szCs w:val="28"/>
          <w:color w:val="C3C3C3"/>
          <w:spacing w:val="11"/>
          <w:w w:val="100"/>
          <w:position w:val="-5"/>
        </w:rPr>
        <w:t> </w:t>
      </w:r>
      <w:r>
        <w:rPr>
          <w:rFonts w:ascii="Arial" w:hAnsi="Arial" w:cs="Arial" w:eastAsia="Arial"/>
          <w:sz w:val="28"/>
          <w:szCs w:val="28"/>
          <w:color w:val="676BB6"/>
          <w:spacing w:val="0"/>
          <w:w w:val="339"/>
          <w:position w:val="-5"/>
        </w:rPr>
        <w:t>"</w:t>
      </w:r>
      <w:r>
        <w:rPr>
          <w:rFonts w:ascii="Arial" w:hAnsi="Arial" w:cs="Arial" w:eastAsia="Arial"/>
          <w:sz w:val="28"/>
          <w:szCs w:val="28"/>
          <w:color w:val="676BB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8"/>
          <w:szCs w:val="28"/>
          <w:color w:val="676BB6"/>
          <w:spacing w:val="0"/>
          <w:w w:val="100"/>
          <w:position w:val="-5"/>
        </w:rPr>
      </w:r>
      <w:r>
        <w:rPr>
          <w:rFonts w:ascii="Arial" w:hAnsi="Arial" w:cs="Arial" w:eastAsia="Arial"/>
          <w:sz w:val="28"/>
          <w:szCs w:val="28"/>
          <w:color w:val="484D93"/>
          <w:spacing w:val="0"/>
          <w:w w:val="103"/>
          <w:i/>
          <w:position w:val="-5"/>
        </w:rPr>
        <w:t>1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533" w:lineRule="exact"/>
        <w:ind w:left="3054" w:right="-20"/>
        <w:jc w:val="left"/>
        <w:tabs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61"/>
          <w:szCs w:val="61"/>
          <w:color w:val="484D93"/>
          <w:spacing w:val="0"/>
          <w:w w:val="51"/>
          <w:i/>
          <w:position w:val="-1"/>
        </w:rPr>
        <w:t>P1'</w:t>
      </w:r>
      <w:r>
        <w:rPr>
          <w:rFonts w:ascii="Arial" w:hAnsi="Arial" w:cs="Arial" w:eastAsia="Arial"/>
          <w:sz w:val="61"/>
          <w:szCs w:val="61"/>
          <w:color w:val="484D93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61"/>
          <w:szCs w:val="61"/>
          <w:color w:val="484D93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Özha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AKS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ÜT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1957" w:right="-20"/>
        <w:jc w:val="left"/>
        <w:tabs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26975"/>
          <w:spacing w:val="0"/>
          <w:w w:val="75"/>
          <w:position w:val="-2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626975"/>
          <w:spacing w:val="0"/>
          <w:w w:val="75"/>
          <w:position w:val="-2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626975"/>
          <w:spacing w:val="13"/>
          <w:w w:val="75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26975"/>
          <w:spacing w:val="0"/>
          <w:w w:val="75"/>
          <w:u w:val="single" w:color="000000"/>
          <w:position w:val="-2"/>
        </w:rPr>
        <w:t>dlii'·-·J</w:t>
      </w:r>
      <w:r>
        <w:rPr>
          <w:rFonts w:ascii="Times New Roman" w:hAnsi="Times New Roman" w:cs="Times New Roman" w:eastAsia="Times New Roman"/>
          <w:sz w:val="27"/>
          <w:szCs w:val="27"/>
          <w:color w:val="626975"/>
          <w:spacing w:val="0"/>
          <w:w w:val="75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626975"/>
          <w:spacing w:val="0"/>
          <w:w w:val="75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626975"/>
          <w:spacing w:val="-49"/>
          <w:w w:val="75"/>
          <w:position w:val="-2"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484D93"/>
          <w:spacing w:val="0"/>
          <w:w w:val="43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484D93"/>
          <w:spacing w:val="-3"/>
          <w:w w:val="43"/>
          <w:shadow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484D93"/>
          <w:spacing w:val="-3"/>
          <w:w w:val="43"/>
          <w:shadow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484D93"/>
          <w:spacing w:val="-3"/>
          <w:w w:val="43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484D93"/>
          <w:spacing w:val="-3"/>
          <w:w w:val="43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626975"/>
          <w:spacing w:val="-40"/>
          <w:w w:val="36"/>
          <w:position w:val="-2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484D93"/>
          <w:spacing w:val="-7"/>
          <w:w w:val="43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26975"/>
          <w:spacing w:val="-38"/>
          <w:w w:val="36"/>
          <w:position w:val="-2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484D93"/>
          <w:spacing w:val="-9"/>
          <w:w w:val="43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26975"/>
          <w:spacing w:val="-45"/>
          <w:w w:val="37"/>
          <w:position w:val="-2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484D93"/>
          <w:spacing w:val="-34"/>
          <w:w w:val="43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484D93"/>
          <w:spacing w:val="-28"/>
          <w:w w:val="138"/>
          <w:position w:val="-2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484D93"/>
          <w:spacing w:val="-39"/>
          <w:w w:val="43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263385"/>
          <w:spacing w:val="-2"/>
          <w:w w:val="82"/>
          <w:position w:val="-2"/>
        </w:rPr>
        <w:t>"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108"/>
          <w:position w:val="-2"/>
        </w:rPr>
        <w:t>PÇ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41" w:lineRule="exact"/>
        <w:ind w:left="1937" w:right="-20"/>
        <w:jc w:val="left"/>
        <w:tabs>
          <w:tab w:pos="3000" w:val="left"/>
          <w:tab w:pos="36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626975"/>
          <w:spacing w:val="0"/>
          <w:w w:val="93"/>
          <w:position w:val="1"/>
        </w:rPr>
        <w:t>llf</w:t>
      </w:r>
      <w:r>
        <w:rPr>
          <w:rFonts w:ascii="Arial" w:hAnsi="Arial" w:cs="Arial" w:eastAsia="Arial"/>
          <w:sz w:val="26"/>
          <w:szCs w:val="26"/>
          <w:color w:val="626975"/>
          <w:spacing w:val="-20"/>
          <w:w w:val="93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93"/>
          <w:position w:val="1"/>
        </w:rPr>
        <w:t>li</w:t>
      </w:r>
      <w:r>
        <w:rPr>
          <w:rFonts w:ascii="Arial" w:hAnsi="Arial" w:cs="Arial" w:eastAsia="Arial"/>
          <w:sz w:val="26"/>
          <w:szCs w:val="26"/>
          <w:color w:val="282828"/>
          <w:spacing w:val="6"/>
          <w:w w:val="93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545659"/>
          <w:spacing w:val="0"/>
          <w:w w:val="196"/>
          <w:position w:val="1"/>
        </w:rPr>
        <w:t>er</w:t>
      </w:r>
      <w:r>
        <w:rPr>
          <w:rFonts w:ascii="Arial" w:hAnsi="Arial" w:cs="Arial" w:eastAsia="Arial"/>
          <w:sz w:val="26"/>
          <w:szCs w:val="26"/>
          <w:color w:val="54565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5456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7"/>
          <w:szCs w:val="47"/>
          <w:color w:val="626975"/>
          <w:spacing w:val="0"/>
          <w:w w:val="50"/>
          <w:position w:val="1"/>
        </w:rPr>
        <w:t>9e</w:t>
      </w:r>
      <w:r>
        <w:rPr>
          <w:rFonts w:ascii="Times New Roman" w:hAnsi="Times New Roman" w:cs="Times New Roman" w:eastAsia="Times New Roman"/>
          <w:sz w:val="47"/>
          <w:szCs w:val="47"/>
          <w:color w:val="62697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626975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626975"/>
          <w:spacing w:val="-7"/>
          <w:w w:val="70"/>
          <w:position w:val="1"/>
        </w:rPr>
        <w:t>A</w:t>
      </w:r>
      <w:r>
        <w:rPr>
          <w:rFonts w:ascii="Arial" w:hAnsi="Arial" w:cs="Arial" w:eastAsia="Arial"/>
          <w:sz w:val="26"/>
          <w:szCs w:val="26"/>
          <w:color w:val="545659"/>
          <w:spacing w:val="0"/>
          <w:w w:val="74"/>
          <w:position w:val="1"/>
        </w:rPr>
        <w:t>mi</w:t>
      </w:r>
      <w:r>
        <w:rPr>
          <w:rFonts w:ascii="Arial" w:hAnsi="Arial" w:cs="Arial" w:eastAsia="Arial"/>
          <w:sz w:val="26"/>
          <w:szCs w:val="26"/>
          <w:color w:val="545659"/>
          <w:spacing w:val="-27"/>
          <w:w w:val="74"/>
          <w:position w:val="1"/>
        </w:rPr>
        <w:t>r</w:t>
      </w:r>
      <w:r>
        <w:rPr>
          <w:rFonts w:ascii="Arial" w:hAnsi="Arial" w:cs="Arial" w:eastAsia="Arial"/>
          <w:sz w:val="26"/>
          <w:szCs w:val="26"/>
          <w:color w:val="5D5E97"/>
          <w:spacing w:val="0"/>
          <w:w w:val="155"/>
          <w:position w:val="1"/>
        </w:rPr>
        <w:t>b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.287794pt;margin-top:34.208412pt;width:562.185935pt;height:776.12197pt;mso-position-horizontal-relative:page;mso-position-vertical-relative:page;z-index:-14934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592" w:hRule="exact"/>
                    </w:trPr>
                    <w:tc>
                      <w:tcPr>
                        <w:tcW w:w="2026" w:type="dxa"/>
                        <w:gridSpan w:val="3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4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09" w:right="-2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83838"/>
                            <w:spacing w:val="0"/>
                            <w:w w:val="100"/>
                            <w:b/>
                            <w:bCs/>
                          </w:rPr>
                          <w:t>BÜ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83838"/>
                            <w:spacing w:val="-4"/>
                            <w:w w:val="100"/>
                            <w:b/>
                            <w:bCs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83838"/>
                            <w:spacing w:val="0"/>
                            <w:w w:val="100"/>
                            <w:b/>
                            <w:bCs/>
                          </w:rPr>
                          <w:t>ÜKŞEHIR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4" w:lineRule="exact"/>
                          <w:ind w:left="551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83838"/>
                            <w:spacing w:val="0"/>
                            <w:w w:val="110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24" w:type="dxa"/>
                        <w:gridSpan w:val="6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4B4B4B"/>
                          <w:right w:val="single" w:sz="5.67984" w:space="0" w:color="606060"/>
                        </w:tcBorders>
                      </w:tcPr>
                      <w:p>
                        <w:pPr>
                          <w:spacing w:before="7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060" w:right="1803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9" w:after="0" w:line="240" w:lineRule="auto"/>
                          <w:ind w:left="2166" w:right="1907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4"/>
                          </w:rPr>
                          <w:t>BAŞKANLIGI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9" w:after="0" w:line="240" w:lineRule="auto"/>
                          <w:ind w:left="1752" w:right="1310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9" w:after="0" w:line="240" w:lineRule="auto"/>
                          <w:ind w:left="2739" w:right="2446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4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45" w:type="dxa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606060"/>
                          <w:right w:val="single" w:sz="5.67984" w:space="0" w:color="5B5B5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19" w:hRule="exact"/>
                    </w:trPr>
                    <w:tc>
                      <w:tcPr>
                        <w:tcW w:w="11194" w:type="dxa"/>
                        <w:gridSpan w:val="10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545454"/>
                          <w:right w:val="single" w:sz="5.67984" w:space="0" w:color="5B5B5B"/>
                        </w:tcBorders>
                      </w:tcPr>
                      <w:p>
                        <w:pPr>
                          <w:spacing w:before="10" w:after="0" w:line="195" w:lineRule="exact"/>
                          <w:ind w:left="-7" w:right="-20"/>
                          <w:jc w:val="left"/>
                          <w:tabs>
                            <w:tab w:pos="1220" w:val="left"/>
                            <w:tab w:pos="3040" w:val="left"/>
                            <w:tab w:pos="4620" w:val="left"/>
                            <w:tab w:pos="5380" w:val="left"/>
                            <w:tab w:pos="742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Pla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2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20"/>
                            <w:w w:val="12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09/05/2017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No: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85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73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17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6"/>
                            <w:w w:val="11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12:05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4"/>
                          </w:rPr>
                          <w:t>tfe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8"/>
                            <w:w w:val="104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0"/>
                            <w:w w:val="10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-9"/>
                            <w:w w:val="10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0542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5"/>
                          </w:rPr>
                          <w:t>2377706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7" w:hRule="exact"/>
                    </w:trPr>
                    <w:tc>
                      <w:tcPr>
                        <w:tcW w:w="11194" w:type="dxa"/>
                        <w:gridSpan w:val="10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545454"/>
                          <w:right w:val="single" w:sz="5.67984" w:space="0" w:color="5B5B5B"/>
                        </w:tcBorders>
                      </w:tcPr>
                      <w:p>
                        <w:pPr>
                          <w:spacing w:before="10" w:after="0" w:line="192" w:lineRule="exact"/>
                          <w:ind w:left="12" w:right="-20"/>
                          <w:jc w:val="left"/>
                          <w:tabs>
                            <w:tab w:pos="1220" w:val="left"/>
                            <w:tab w:pos="3040" w:val="left"/>
                            <w:tab w:pos="4240" w:val="left"/>
                            <w:tab w:pos="53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77"/>
                          </w:rPr>
                          <w:t>Kııy_ıt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5"/>
                            <w:w w:val="7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0"/>
                            <w:w w:val="12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-15"/>
                            <w:w w:val="12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4"/>
                            <w:w w:val="100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1"/>
                            <w:w w:val="100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2"/>
                            <w:w w:val="100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79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79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2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2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2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7"/>
                            <w:w w:val="12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2908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0"/>
                          </w:rPr>
                          <w:t>Alan: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1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0"/>
                          </w:rPr>
                          <w:t>OrhanASLAN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7" w:hRule="exact"/>
                    </w:trPr>
                    <w:tc>
                      <w:tcPr>
                        <w:tcW w:w="11194" w:type="dxa"/>
                        <w:gridSpan w:val="10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545454"/>
                          <w:right w:val="single" w:sz="5.67984" w:space="0" w:color="5B5B5B"/>
                        </w:tcBorders>
                      </w:tcPr>
                      <w:p>
                        <w:pPr>
                          <w:spacing w:before="0" w:after="0" w:line="203" w:lineRule="exact"/>
                          <w:ind w:left="12" w:right="-20"/>
                          <w:jc w:val="left"/>
                          <w:tabs>
                            <w:tab w:pos="5500" w:val="left"/>
                          </w:tabs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2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4"/>
                            <w:w w:val="12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3"/>
                          </w:rPr>
                          <w:t>Ilctı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3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8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ERBA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Sitesi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37200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Sokak.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Çeşme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6E7070"/>
                            <w:spacing w:val="0"/>
                            <w:w w:val="90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6E7070"/>
                            <w:spacing w:val="-16"/>
                            <w:w w:val="9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83838"/>
                            <w:spacing w:val="0"/>
                            <w:w w:val="103"/>
                          </w:rPr>
                          <w:t>İZMİR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5" w:hRule="exact"/>
                    </w:trPr>
                    <w:tc>
                      <w:tcPr>
                        <w:tcW w:w="11194" w:type="dxa"/>
                        <w:gridSpan w:val="10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545454"/>
                          <w:right w:val="single" w:sz="5.67984" w:space="0" w:color="5B5B5B"/>
                        </w:tcBorders>
                      </w:tcPr>
                      <w:p>
                        <w:pPr>
                          <w:spacing w:before="0" w:after="0" w:line="200" w:lineRule="exact"/>
                          <w:ind w:left="12" w:right="-20"/>
                          <w:jc w:val="left"/>
                          <w:tabs>
                            <w:tab w:pos="1220" w:val="left"/>
                            <w:tab w:pos="550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Do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0"/>
                            <w:w w:val="15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6"/>
                            <w:w w:val="15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0"/>
                          </w:rPr>
                          <w:t>Ilctı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9"/>
                            <w:w w:val="9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37220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Sokak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9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9"/>
                          </w:rPr>
                          <w:t>=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7"/>
                            <w:w w:val="11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7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uıı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0"/>
                            <w:position w:val="-1"/>
                          </w:rPr>
                          <w:t>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0"/>
                            <w:position w:val="-1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1"/>
                          </w:rPr>
                          <w:t>ııı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9"/>
                            <w:w w:val="100"/>
                            <w:position w:val="-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6E7070"/>
                            <w:spacing w:val="0"/>
                            <w:w w:val="100"/>
                            <w:i/>
                            <w:position w:val="-1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6E7070"/>
                            <w:spacing w:val="5"/>
                            <w:w w:val="100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lZMlR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05" w:hRule="exact"/>
                    </w:trPr>
                    <w:tc>
                      <w:tcPr>
                        <w:tcW w:w="3507" w:type="dxa"/>
                        <w:vMerge w:val="restart"/>
                        <w:gridSpan w:val="4"/>
                        <w:tcBorders>
                          <w:top w:val="single" w:sz="5.67984" w:space="0" w:color="575757"/>
                          <w:left w:val="single" w:sz="5.67984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1" w:after="0" w:line="240" w:lineRule="auto"/>
                          <w:ind w:left="12" w:right="-20"/>
                          <w:jc w:val="left"/>
                          <w:tabs>
                            <w:tab w:pos="120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99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6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4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w w:val="77"/>
                          </w:rPr>
                          <w:t>[Y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w w:val="76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0"/>
                            <w:w w:val="49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687" w:type="dxa"/>
                        <w:gridSpan w:val="6"/>
                        <w:tcBorders>
                          <w:top w:val="single" w:sz="5.67984" w:space="0" w:color="575757"/>
                          <w:bottom w:val="nil" w:sz="6" w:space="0" w:color="auto"/>
                          <w:left w:val="nil" w:sz="6" w:space="0" w:color="auto"/>
                          <w:right w:val="single" w:sz="5.67984" w:space="0" w:color="5B5B5B"/>
                        </w:tcBorders>
                      </w:tcPr>
                      <w:p>
                        <w:pPr>
                          <w:spacing w:before="6" w:after="0" w:line="192" w:lineRule="exact"/>
                          <w:ind w:left="577" w:right="-20"/>
                          <w:jc w:val="left"/>
                          <w:tabs>
                            <w:tab w:pos="292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  <w:position w:val="-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  <w:position w:val="-1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14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1"/>
                            <w:w w:val="114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4"/>
                            <w:position w:val="-1"/>
                          </w:rPr>
                          <w:t>Kıvılcım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39" w:hRule="exact"/>
                    </w:trPr>
                    <w:tc>
                      <w:tcPr>
                        <w:tcW w:w="3507" w:type="dxa"/>
                        <w:vMerge/>
                        <w:gridSpan w:val="4"/>
                        <w:tcBorders>
                          <w:left w:val="single" w:sz="5.67984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091" w:type="dxa"/>
                        <w:gridSpan w:val="2"/>
                        <w:tcBorders>
                          <w:top w:val="nil" w:sz="6" w:space="0" w:color="auto"/>
                          <w:bottom w:val="single" w:sz="7.57312" w:space="0" w:color="383838"/>
                          <w:left w:val="nil" w:sz="6" w:space="0" w:color="auto"/>
                          <w:right w:val="single" w:sz="5.67984" w:space="0" w:color="4B4B4B"/>
                        </w:tcBorders>
                      </w:tcPr>
                      <w:p>
                        <w:pPr>
                          <w:spacing w:before="22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Yııpmı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3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9" w:after="0" w:line="192" w:lineRule="exact"/>
                          <w:ind w:left="28" w:right="-20"/>
                          <w:jc w:val="left"/>
                          <w:tabs>
                            <w:tab w:pos="252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Betonaı·me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5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5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Ahşap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Çelik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12"/>
                          </w:rPr>
                          <w:t>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596" w:type="dxa"/>
                        <w:vMerge w:val="restart"/>
                        <w:gridSpan w:val="4"/>
                        <w:tcBorders>
                          <w:top w:val="nil" w:sz="6" w:space="0" w:color="auto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>
                          <w:spacing w:before="0" w:after="0" w:line="231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w w:val="99"/>
                          </w:rPr>
                          <w:t>Kullanı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0"/>
                            <w:w w:val="72"/>
                          </w:rPr>
                          <w:t>ın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19"/>
                            <w:w w:val="7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5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5"/>
                          </w:rPr>
                          <w:t>12:20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12" w:hRule="exact"/>
                    </w:trPr>
                    <w:tc>
                      <w:tcPr>
                        <w:tcW w:w="3507" w:type="dxa"/>
                        <w:vMerge/>
                        <w:gridSpan w:val="4"/>
                        <w:tcBorders>
                          <w:bottom w:val="single" w:sz="5.67984" w:space="0" w:color="484848"/>
                          <w:left w:val="single" w:sz="5.67984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091" w:type="dxa"/>
                        <w:gridSpan w:val="2"/>
                        <w:tcBorders>
                          <w:top w:val="single" w:sz="7.57312" w:space="0" w:color="383838"/>
                          <w:bottom w:val="single" w:sz="5.67984" w:space="0" w:color="484848"/>
                          <w:left w:val="nil" w:sz="6" w:space="0" w:color="auto"/>
                          <w:right w:val="single" w:sz="5.6798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596" w:type="dxa"/>
                        <w:vMerge/>
                        <w:gridSpan w:val="4"/>
                        <w:tcBorders>
                          <w:bottom w:val="single" w:sz="5.67984" w:space="0" w:color="484848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79" w:hRule="exact"/>
                    </w:trPr>
                    <w:tc>
                      <w:tcPr>
                        <w:tcW w:w="2026" w:type="dxa"/>
                        <w:gridSpan w:val="3"/>
                        <w:tcBorders>
                          <w:top w:val="single" w:sz="5.67984" w:space="0" w:color="484848"/>
                          <w:bottom w:val="single" w:sz="5.67984" w:space="0" w:color="575757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>
                          <w:spacing w:before="3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8" w:type="dxa"/>
                        <w:gridSpan w:val="7"/>
                        <w:tcBorders>
                          <w:top w:val="single" w:sz="5.67984" w:space="0" w:color="484848"/>
                          <w:bottom w:val="single" w:sz="5.67984" w:space="0" w:color="575757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>
                          <w:spacing w:before="17" w:after="0" w:line="240" w:lineRule="auto"/>
                          <w:ind w:left="47" w:right="-20"/>
                          <w:jc w:val="left"/>
                          <w:tabs>
                            <w:tab w:pos="354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w w:val="127"/>
                          </w:rPr>
                          <w:t>ohi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w w:val="128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0"/>
                            <w:w w:val="49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0"/>
                            <w:w w:val="49"/>
                          </w:rPr>
                          <w:t>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4"/>
                            <w:w w:val="4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67"/>
                          </w:rPr>
                          <w:t>IJ&lt;i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9" w:hRule="exact"/>
                    </w:trPr>
                    <w:tc>
                      <w:tcPr>
                        <w:tcW w:w="2026" w:type="dxa"/>
                        <w:vMerge w:val="restart"/>
                        <w:gridSpan w:val="3"/>
                        <w:tcBorders>
                          <w:top w:val="single" w:sz="5.67984" w:space="0" w:color="575757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5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4"/>
                          </w:rPr>
                          <w:t>Piden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8" w:type="dxa"/>
                        <w:gridSpan w:val="7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>
                          <w:spacing w:before="6" w:after="0" w:line="240" w:lineRule="auto"/>
                          <w:ind w:left="5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45"/>
                          </w:rPr>
                          <w:t>nıiri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0"/>
                            <w:w w:val="14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4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26"/>
                            <w:w w:val="14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iıfaiy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3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0"/>
                          </w:rPr>
                          <w:t>_ça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3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uşu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Mustafa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2"/>
                          </w:rPr>
                          <w:t>SUNUCU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2" w:hRule="exact"/>
                    </w:trPr>
                    <w:tc>
                      <w:tcPr>
                        <w:tcW w:w="2026" w:type="dxa"/>
                        <w:vMerge/>
                        <w:gridSpan w:val="3"/>
                        <w:tcBorders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2" w:type="dxa"/>
                        <w:vMerge w:val="restart"/>
                        <w:gridSpan w:val="2"/>
                        <w:tcBorders>
                          <w:top w:val="single" w:sz="5.67984" w:space="0" w:color="575757"/>
                          <w:left w:val="single" w:sz="5.67984" w:space="0" w:color="4B4B4B"/>
                          <w:right w:val="single" w:sz="5.67984" w:space="0" w:color="4F4F4F"/>
                        </w:tcBorders>
                      </w:tcPr>
                      <w:p>
                        <w:pPr>
                          <w:spacing w:before="0" w:after="0" w:line="210" w:lineRule="exact"/>
                          <w:ind w:left="59" w:right="-2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38"/>
                          </w:rPr>
                          <w:t>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0"/>
                            <w:w w:val="13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0"/>
                            <w:w w:val="15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-12"/>
                            <w:w w:val="15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83838"/>
                            <w:spacing w:val="0"/>
                            <w:w w:val="101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ind w:left="6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40"/>
                          </w:rPr>
                          <w:t>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8"/>
                            <w:w w:val="14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EC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7"/>
                          </w:rPr>
                          <w:t>784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6" w:type="dxa"/>
                        <w:gridSpan w:val="5"/>
                        <w:tcBorders>
                          <w:top w:val="single" w:sz="5.67984" w:space="0" w:color="575757"/>
                          <w:bottom w:val="single" w:sz="5.67984" w:space="0" w:color="777777"/>
                          <w:left w:val="single" w:sz="5.67984" w:space="0" w:color="4F4F4F"/>
                          <w:right w:val="single" w:sz="5.67984" w:space="0" w:color="5B5B5B"/>
                        </w:tcBorders>
                      </w:tcPr>
                      <w:p>
                        <w:pPr>
                          <w:spacing w:before="0" w:after="0" w:line="213" w:lineRule="exact"/>
                          <w:ind w:left="-2" w:right="-20"/>
                          <w:jc w:val="left"/>
                          <w:tabs>
                            <w:tab w:pos="28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w w:val="6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2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06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81"/>
                            <w:position w:val="1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81"/>
                            <w:position w:val="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1"/>
                            <w:w w:val="81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27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10"/>
                            <w:w w:val="127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9"/>
                            <w:position w:val="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"/>
                            <w:w w:val="99"/>
                            <w:position w:val="1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-13"/>
                            <w:w w:val="127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  <w:position w:val="1"/>
                          </w:rPr>
                          <w:t>15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26" w:type="dxa"/>
                        <w:vMerge/>
                        <w:gridSpan w:val="3"/>
                        <w:tcBorders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2" w:type="dxa"/>
                        <w:vMerge/>
                        <w:gridSpan w:val="2"/>
                        <w:tcBorders>
                          <w:left w:val="single" w:sz="5.67984" w:space="0" w:color="4B4B4B"/>
                          <w:right w:val="single" w:sz="5.679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6" w:type="dxa"/>
                        <w:gridSpan w:val="5"/>
                        <w:tcBorders>
                          <w:top w:val="single" w:sz="5.67984" w:space="0" w:color="777777"/>
                          <w:bottom w:val="single" w:sz="5.67984" w:space="0" w:color="5B5B5B"/>
                          <w:left w:val="single" w:sz="5.67984" w:space="0" w:color="4F4F4F"/>
                          <w:right w:val="single" w:sz="5.67984" w:space="0" w:color="5B5B5B"/>
                        </w:tcBorders>
                      </w:tcPr>
                      <w:p>
                        <w:pPr>
                          <w:spacing w:before="10" w:after="0" w:line="240" w:lineRule="auto"/>
                          <w:ind w:left="7" w:right="-20"/>
                          <w:jc w:val="left"/>
                          <w:tabs>
                            <w:tab w:pos="21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w w:val="87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8"/>
                            <w:w w:val="6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3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4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0"/>
                            <w:w w:val="15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2026" w:type="dxa"/>
                        <w:vMerge/>
                        <w:gridSpan w:val="3"/>
                        <w:tcBorders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2" w:type="dxa"/>
                        <w:vMerge/>
                        <w:gridSpan w:val="2"/>
                        <w:tcBorders>
                          <w:left w:val="single" w:sz="5.67984" w:space="0" w:color="4B4B4B"/>
                          <w:right w:val="single" w:sz="5.679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6" w:type="dxa"/>
                        <w:gridSpan w:val="5"/>
                        <w:tcBorders>
                          <w:top w:val="single" w:sz="5.67984" w:space="0" w:color="5B5B5B"/>
                          <w:bottom w:val="single" w:sz="5.67984" w:space="0" w:color="575757"/>
                          <w:left w:val="single" w:sz="5.67984" w:space="0" w:color="4F4F4F"/>
                          <w:right w:val="single" w:sz="5.67984" w:space="0" w:color="5B5B5B"/>
                        </w:tcBorders>
                      </w:tcPr>
                      <w:p>
                        <w:pPr>
                          <w:spacing w:before="6" w:after="0" w:line="240" w:lineRule="auto"/>
                          <w:ind w:left="2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4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7" w:hRule="exact"/>
                    </w:trPr>
                    <w:tc>
                      <w:tcPr>
                        <w:tcW w:w="2026" w:type="dxa"/>
                        <w:vMerge/>
                        <w:gridSpan w:val="3"/>
                        <w:tcBorders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2" w:type="dxa"/>
                        <w:vMerge/>
                        <w:gridSpan w:val="2"/>
                        <w:tcBorders>
                          <w:bottom w:val="single" w:sz="5.67984" w:space="0" w:color="575757"/>
                          <w:left w:val="single" w:sz="5.67984" w:space="0" w:color="4B4B4B"/>
                          <w:right w:val="single" w:sz="5.679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6" w:type="dxa"/>
                        <w:gridSpan w:val="5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4F4F4F"/>
                          <w:right w:val="single" w:sz="5.67984" w:space="0" w:color="5B5B5B"/>
                        </w:tcBorders>
                      </w:tcPr>
                      <w:p>
                        <w:pPr>
                          <w:spacing w:before="10" w:after="0" w:line="192" w:lineRule="exact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5"/>
                            <w:w w:val="96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6"/>
                          </w:rPr>
                          <w:t>nıııiy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3"/>
                            <w:w w:val="96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96"/>
                          </w:rPr>
                          <w:t>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10"/>
                            <w:w w:val="96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6"/>
                          </w:rPr>
                          <w:t>Jaııdarma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6"/>
                            <w:w w:val="9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2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9" w:hRule="exact"/>
                    </w:trPr>
                    <w:tc>
                      <w:tcPr>
                        <w:tcW w:w="2026" w:type="dxa"/>
                        <w:vMerge/>
                        <w:gridSpan w:val="3"/>
                        <w:tcBorders>
                          <w:bottom w:val="single" w:sz="5.67984" w:space="0" w:color="575757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2" w:type="dxa"/>
                        <w:gridSpan w:val="2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4B4B4B"/>
                          <w:right w:val="single" w:sz="5.67984" w:space="0" w:color="4F4F4F"/>
                        </w:tcBorders>
                      </w:tcPr>
                      <w:p>
                        <w:pPr>
                          <w:spacing w:before="8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6"/>
                          </w:rPr>
                          <w:t>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8"/>
                            <w:w w:val="107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9"/>
                            <w:w w:val="7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6"/>
                            <w:w w:val="11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0"/>
                            <w:w w:val="49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2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31"/>
                            <w:w w:val="12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26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6" w:type="dxa"/>
                        <w:gridSpan w:val="5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4F4F4F"/>
                          <w:right w:val="single" w:sz="5.67984" w:space="0" w:color="5B5B5B"/>
                        </w:tcBorders>
                      </w:tcPr>
                      <w:p>
                        <w:pPr>
                          <w:spacing w:before="8" w:after="0" w:line="240" w:lineRule="auto"/>
                          <w:ind w:left="12" w:right="-20"/>
                          <w:jc w:val="left"/>
                          <w:tabs>
                            <w:tab w:pos="220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2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27" w:hRule="exact"/>
                    </w:trPr>
                    <w:tc>
                      <w:tcPr>
                        <w:tcW w:w="2026" w:type="dxa"/>
                        <w:vMerge w:val="restart"/>
                        <w:gridSpan w:val="3"/>
                        <w:tcBorders>
                          <w:top w:val="single" w:sz="5.67984" w:space="0" w:color="575757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>
                          <w:spacing w:before="8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Yardımcı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32" w:type="dxa"/>
                        <w:gridSpan w:val="2"/>
                        <w:tcBorders>
                          <w:top w:val="single" w:sz="5.67984" w:space="0" w:color="575757"/>
                          <w:bottom w:val="single" w:sz="5.67984" w:space="0" w:color="5B5B5B"/>
                          <w:left w:val="single" w:sz="5.67984" w:space="0" w:color="4B4B4B"/>
                          <w:right w:val="single" w:sz="5.67984" w:space="0" w:color="4F4F4F"/>
                        </w:tcBorders>
                      </w:tcPr>
                      <w:p>
                        <w:pPr>
                          <w:spacing w:before="8" w:after="0" w:line="251" w:lineRule="auto"/>
                          <w:ind w:left="12" w:right="1551" w:firstLine="42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43"/>
                          </w:rPr>
                          <w:t>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43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5"/>
                            <w:w w:val="14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Saat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0"/>
                            <w:w w:val="12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0"/>
                            <w:w w:val="12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5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92" w:type="dxa"/>
                        <w:gridSpan w:val="3"/>
                        <w:tcBorders>
                          <w:top w:val="single" w:sz="5.67984" w:space="0" w:color="575757"/>
                          <w:bottom w:val="single" w:sz="5.67984" w:space="0" w:color="5B5B5B"/>
                          <w:left w:val="single" w:sz="5.67984" w:space="0" w:color="4F4F4F"/>
                          <w:right w:val="single" w:sz="5.67984" w:space="0" w:color="5B5B5B"/>
                        </w:tcBorders>
                      </w:tcPr>
                      <w:p>
                        <w:pPr>
                          <w:spacing w:before="8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9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92"/>
                          </w:rPr>
                          <w:t>\.raç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7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44" w:type="dxa"/>
                        <w:gridSpan w:val="2"/>
                        <w:tcBorders>
                          <w:top w:val="single" w:sz="5.67984" w:space="0" w:color="575757"/>
                          <w:bottom w:val="single" w:sz="5.67984" w:space="0" w:color="5B5B5B"/>
                          <w:left w:val="single" w:sz="5.67984" w:space="0" w:color="5B5B5B"/>
                          <w:right w:val="single" w:sz="5.67984" w:space="0" w:color="5B5B5B"/>
                        </w:tcBorders>
                      </w:tcPr>
                      <w:p>
                        <w:pPr>
                          <w:spacing w:before="8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Sayıs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2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5" w:hRule="exact"/>
                    </w:trPr>
                    <w:tc>
                      <w:tcPr>
                        <w:tcW w:w="2026" w:type="dxa"/>
                        <w:vMerge/>
                        <w:gridSpan w:val="3"/>
                        <w:tcBorders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2" w:type="dxa"/>
                        <w:gridSpan w:val="2"/>
                        <w:tcBorders>
                          <w:top w:val="single" w:sz="5.67984" w:space="0" w:color="5B5B5B"/>
                          <w:bottom w:val="single" w:sz="5.67984" w:space="0" w:color="5B5B5B"/>
                          <w:left w:val="single" w:sz="5.67984" w:space="0" w:color="4B4B4B"/>
                          <w:right w:val="single" w:sz="5.67984" w:space="0" w:color="4F4F4F"/>
                        </w:tcBorders>
                      </w:tcPr>
                      <w:p>
                        <w:pPr>
                          <w:spacing w:before="6" w:after="0" w:line="195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92" w:type="dxa"/>
                        <w:gridSpan w:val="3"/>
                        <w:tcBorders>
                          <w:top w:val="single" w:sz="5.67984" w:space="0" w:color="5B5B5B"/>
                          <w:bottom w:val="single" w:sz="5.67984" w:space="0" w:color="5B5B5B"/>
                          <w:left w:val="single" w:sz="5.67984" w:space="0" w:color="4F4F4F"/>
                          <w:right w:val="single" w:sz="5.6798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744" w:type="dxa"/>
                        <w:gridSpan w:val="2"/>
                        <w:tcBorders>
                          <w:top w:val="single" w:sz="5.67984" w:space="0" w:color="5B5B5B"/>
                          <w:bottom w:val="single" w:sz="5.67984" w:space="0" w:color="5B5B5B"/>
                          <w:left w:val="single" w:sz="5.67984" w:space="0" w:color="5B5B5B"/>
                          <w:right w:val="single" w:sz="5.67984" w:space="0" w:color="5B5B5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15" w:hRule="exact"/>
                    </w:trPr>
                    <w:tc>
                      <w:tcPr>
                        <w:tcW w:w="2026" w:type="dxa"/>
                        <w:vMerge/>
                        <w:gridSpan w:val="3"/>
                        <w:tcBorders>
                          <w:bottom w:val="single" w:sz="5.67984" w:space="0" w:color="575757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168" w:type="dxa"/>
                        <w:gridSpan w:val="7"/>
                        <w:tcBorders>
                          <w:top w:val="single" w:sz="5.67984" w:space="0" w:color="5B5B5B"/>
                          <w:bottom w:val="single" w:sz="5.67984" w:space="0" w:color="575757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>
                          <w:spacing w:before="1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484848"/>
                            <w:w w:val="87"/>
                          </w:rPr>
                          <w:t>IP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484848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96"/>
                          </w:rPr>
                          <w:t>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10"/>
                            <w:w w:val="7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3"/>
                          </w:rPr>
                          <w:t>-Soya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4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9"/>
                            <w:w w:val="6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0"/>
                            <w:w w:val="12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8" w:hRule="exact"/>
                    </w:trPr>
                    <w:tc>
                      <w:tcPr>
                        <w:tcW w:w="2026" w:type="dxa"/>
                        <w:gridSpan w:val="3"/>
                        <w:tcBorders>
                          <w:top w:val="single" w:sz="5.67984" w:space="0" w:color="575757"/>
                          <w:bottom w:val="single" w:sz="5.67984" w:space="0" w:color="5B5B5B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>
                          <w:spacing w:before="6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4"/>
                          </w:rPr>
                          <w:t>playı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Görüldüğ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2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8" w:type="dxa"/>
                        <w:gridSpan w:val="7"/>
                        <w:tcBorders>
                          <w:top w:val="single" w:sz="5.67984" w:space="0" w:color="575757"/>
                          <w:bottom w:val="single" w:sz="5.67984" w:space="0" w:color="5B5B5B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>
                          <w:spacing w:before="0" w:after="0" w:line="203" w:lineRule="exact"/>
                          <w:ind w:left="12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1"/>
                          </w:rPr>
                          <w:t>vıml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2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7"/>
                            <w:w w:val="7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19"/>
                            <w:w w:val="111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0"/>
                            <w:w w:val="101"/>
                          </w:rPr>
                          <w:t>ııı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9"/>
                            <w:w w:val="102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5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dumanlı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şeki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3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D"/>
                            <w:spacing w:val="0"/>
                            <w:w w:val="87"/>
                          </w:rPr>
                          <w:t>gör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D"/>
                            <w:spacing w:val="9"/>
                            <w:w w:val="87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80"/>
                          </w:rPr>
                          <w:t>id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4"/>
                            <w:w w:val="8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D"/>
                            <w:spacing w:val="0"/>
                            <w:w w:val="9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9" w:hRule="exact"/>
                    </w:trPr>
                    <w:tc>
                      <w:tcPr>
                        <w:tcW w:w="2026" w:type="dxa"/>
                        <w:vMerge w:val="restart"/>
                        <w:gridSpan w:val="3"/>
                        <w:tcBorders>
                          <w:top w:val="single" w:sz="5.67984" w:space="0" w:color="5B5B5B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>
                          <w:spacing w:before="0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10"/>
                          </w:rPr>
                          <w:t>öndürnıe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39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1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32" w:type="dxa"/>
                        <w:vMerge w:val="restart"/>
                        <w:gridSpan w:val="2"/>
                        <w:tcBorders>
                          <w:top w:val="single" w:sz="5.67984" w:space="0" w:color="5B5B5B"/>
                          <w:left w:val="single" w:sz="5.67984" w:space="0" w:color="4B4B4B"/>
                          <w:right w:val="single" w:sz="3.78656" w:space="0" w:color="444444"/>
                        </w:tcBorders>
                      </w:tcPr>
                      <w:p>
                        <w:pPr>
                          <w:spacing w:before="0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2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6" w:type="dxa"/>
                        <w:gridSpan w:val="5"/>
                        <w:tcBorders>
                          <w:top w:val="single" w:sz="5.67984" w:space="0" w:color="5B5B5B"/>
                          <w:bottom w:val="single" w:sz="5.67984" w:space="0" w:color="5B5B5B"/>
                          <w:left w:val="single" w:sz="3.78656" w:space="0" w:color="444444"/>
                          <w:right w:val="single" w:sz="5.67984" w:space="0" w:color="5B5B5B"/>
                        </w:tcBorders>
                      </w:tcPr>
                      <w:p>
                        <w:pPr>
                          <w:spacing w:before="6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34" w:hRule="exact"/>
                    </w:trPr>
                    <w:tc>
                      <w:tcPr>
                        <w:tcW w:w="2026" w:type="dxa"/>
                        <w:vMerge/>
                        <w:gridSpan w:val="3"/>
                        <w:tcBorders>
                          <w:bottom w:val="single" w:sz="5.67984" w:space="0" w:color="5B5B5B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2" w:type="dxa"/>
                        <w:vMerge/>
                        <w:gridSpan w:val="2"/>
                        <w:tcBorders>
                          <w:bottom w:val="single" w:sz="5.67984" w:space="0" w:color="5B5B5B"/>
                          <w:left w:val="single" w:sz="5.67984" w:space="0" w:color="4B4B4B"/>
                          <w:right w:val="single" w:sz="3.78656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6" w:type="dxa"/>
                        <w:gridSpan w:val="5"/>
                        <w:tcBorders>
                          <w:top w:val="single" w:sz="5.67984" w:space="0" w:color="5B5B5B"/>
                          <w:bottom w:val="single" w:sz="5.67984" w:space="0" w:color="5B5B5B"/>
                          <w:left w:val="single" w:sz="3.78656" w:space="0" w:color="444444"/>
                          <w:right w:val="single" w:sz="5.67984" w:space="0" w:color="5B5B5B"/>
                        </w:tcBorders>
                      </w:tcPr>
                      <w:p>
                        <w:pPr>
                          <w:spacing w:before="5" w:after="0" w:line="159" w:lineRule="exact"/>
                          <w:ind w:left="-34" w:right="886"/>
                          <w:jc w:val="center"/>
                          <w:tabs>
                            <w:tab w:pos="1860" w:val="left"/>
                            <w:tab w:pos="3420" w:val="left"/>
                            <w:tab w:pos="49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  <w:position w:val="-3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0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8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95"/>
                            <w:position w:val="-3"/>
                          </w:rPr>
                          <w:t>IKöpük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5"/>
                            <w:w w:val="95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0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91"/>
                            <w:position w:val="-3"/>
                          </w:rPr>
                          <w:t>IK.K.T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91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2"/>
                            <w:w w:val="91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5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80"/>
                            <w:position w:val="-4"/>
                          </w:rPr>
                          <w:t>K;_0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80"/>
                            <w:position w:val="-4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9"/>
                            <w:w w:val="8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  <w:position w:val="-4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55" w:lineRule="exact"/>
                          <w:ind w:left="531" w:right="1481"/>
                          <w:jc w:val="center"/>
                          <w:tabs>
                            <w:tab w:pos="1860" w:val="left"/>
                            <w:tab w:pos="3400" w:val="left"/>
                            <w:tab w:pos="4980" w:val="left"/>
                          </w:tabs>
                          <w:rPr>
                            <w:rFonts w:ascii="Arial" w:hAnsi="Arial" w:cs="Arial" w:eastAsia="Arial"/>
                            <w:sz w:val="31"/>
                            <w:szCs w:val="3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2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5B5B5D"/>
                            <w:spacing w:val="0"/>
                            <w:w w:val="78"/>
                            <w:position w:val="-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5B5B5D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5B5B5D"/>
                            <w:spacing w:val="0"/>
                            <w:w w:val="78"/>
                            <w:position w:val="-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5B5B5D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5B5B5D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383838"/>
                            <w:spacing w:val="0"/>
                            <w:w w:val="51"/>
                            <w:position w:val="-5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806" w:hRule="exact"/>
                    </w:trPr>
                    <w:tc>
                      <w:tcPr>
                        <w:tcW w:w="2026" w:type="dxa"/>
                        <w:gridSpan w:val="3"/>
                        <w:tcBorders>
                          <w:top w:val="single" w:sz="5.67984" w:space="0" w:color="5B5B5B"/>
                          <w:bottom w:val="single" w:sz="5.67984" w:space="0" w:color="575757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>
                          <w:spacing w:before="16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3" w:right="-79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17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4"/>
                            <w:w w:val="11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Hasar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9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Dunımu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8" w:type="dxa"/>
                        <w:gridSpan w:val="7"/>
                        <w:tcBorders>
                          <w:top w:val="single" w:sz="5.67984" w:space="0" w:color="5B5B5B"/>
                          <w:bottom w:val="single" w:sz="5.67984" w:space="0" w:color="575757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>
                          <w:spacing w:before="16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51" w:lineRule="auto"/>
                          <w:ind w:left="40" w:right="2224" w:firstLine="133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sonrası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incelemede;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otla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yanmı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olu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7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havai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kaplos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kopmuştu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1"/>
                            <w:w w:val="10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0"/>
                            <w:w w:val="129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E7070"/>
                            <w:spacing w:val="0"/>
                            <w:w w:val="12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Tahmini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ziya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l.OOO.TL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720" w:hRule="exact"/>
                    </w:trPr>
                    <w:tc>
                      <w:tcPr>
                        <w:tcW w:w="2026" w:type="dxa"/>
                        <w:gridSpan w:val="3"/>
                        <w:tcBorders>
                          <w:top w:val="single" w:sz="5.67984" w:space="0" w:color="575757"/>
                          <w:bottom w:val="single" w:sz="5.67984" w:space="0" w:color="5B5B5B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>
                          <w:spacing w:before="11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5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8" w:type="dxa"/>
                        <w:gridSpan w:val="7"/>
                        <w:tcBorders>
                          <w:top w:val="single" w:sz="5.67984" w:space="0" w:color="575757"/>
                          <w:bottom w:val="single" w:sz="5.67984" w:space="0" w:color="5B5B5B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>
                          <w:spacing w:before="6" w:after="0" w:line="254" w:lineRule="auto"/>
                          <w:ind w:left="43" w:right="38" w:firstLine="82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başlangıcının;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otlarda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olup;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sonışturnıada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28"/>
                          </w:rPr>
                          <w:t>şırı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"/>
                            <w:w w:val="12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rüzgarda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havai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hattını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koparak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çıka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kıvılcımda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otları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tutuşturması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sonuc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çıkmı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3"/>
                          </w:rPr>
                          <w:t>oldugu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0"/>
                          </w:rPr>
                          <w:t>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2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0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34" w:hRule="exact"/>
                    </w:trPr>
                    <w:tc>
                      <w:tcPr>
                        <w:tcW w:w="2026" w:type="dxa"/>
                        <w:gridSpan w:val="3"/>
                        <w:tcBorders>
                          <w:top w:val="single" w:sz="5.67984" w:space="0" w:color="5B5B5B"/>
                          <w:bottom w:val="single" w:sz="5.67984" w:space="0" w:color="575757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>
                          <w:spacing w:before="6" w:after="0" w:line="240" w:lineRule="auto"/>
                          <w:ind w:left="4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20"/>
                          </w:rPr>
                          <w:t>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"/>
                            <w:w w:val="12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8" w:type="dxa"/>
                        <w:gridSpan w:val="7"/>
                        <w:tcBorders>
                          <w:top w:val="single" w:sz="5.67984" w:space="0" w:color="5B5B5B"/>
                          <w:bottom w:val="single" w:sz="5.67984" w:space="0" w:color="575757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>
                          <w:spacing w:before="0" w:after="0" w:line="227" w:lineRule="exact"/>
                          <w:ind w:left="-7" w:right="-20"/>
                          <w:jc w:val="left"/>
                          <w:tabs>
                            <w:tab w:pos="460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>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1"/>
                            <w:w w:val="100"/>
                            <w:position w:val="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0"/>
                            <w:w w:val="100"/>
                            <w:position w:val="1"/>
                          </w:rPr>
                          <w:t>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0"/>
                            <w:w w:val="100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12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>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74"/>
                            <w:position w:val="0"/>
                          </w:rPr>
                          <w:t>jBe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9"/>
                            <w:w w:val="75"/>
                            <w:position w:val="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B5B5D"/>
                            <w:spacing w:val="-2"/>
                            <w:w w:val="93"/>
                            <w:position w:val="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79"/>
                            <w:position w:val="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4"/>
                            <w:w w:val="79"/>
                            <w:position w:val="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B5B5D"/>
                            <w:spacing w:val="0"/>
                            <w:w w:val="86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6" w:hRule="exact"/>
                    </w:trPr>
                    <w:tc>
                      <w:tcPr>
                        <w:tcW w:w="2026" w:type="dxa"/>
                        <w:gridSpan w:val="3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>
                          <w:spacing w:before="6" w:after="0" w:line="240" w:lineRule="auto"/>
                          <w:ind w:left="5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54"/>
                          </w:rPr>
                          <w:t>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5"/>
                            <w:w w:val="15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2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8" w:type="dxa"/>
                        <w:gridSpan w:val="7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>
                          <w:spacing w:before="6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Fati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ERDOGAN'a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teslim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edildi.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7" w:hRule="exact"/>
                    </w:trPr>
                    <w:tc>
                      <w:tcPr>
                        <w:tcW w:w="2026" w:type="dxa"/>
                        <w:gridSpan w:val="3"/>
                        <w:tcBorders>
                          <w:top w:val="single" w:sz="5.67984" w:space="0" w:color="575757"/>
                          <w:bottom w:val="single" w:sz="5.67984" w:space="0" w:color="5B5B5B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>
                          <w:spacing w:before="3" w:after="0" w:line="251" w:lineRule="auto"/>
                          <w:ind w:left="-7" w:right="453" w:firstLine="19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Yerini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0"/>
                            <w:w w:val="100"/>
                          </w:rPr>
                          <w:t>lf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82828"/>
                            <w:spacing w:val="1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slim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2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8" w:type="dxa"/>
                        <w:gridSpan w:val="7"/>
                        <w:tcBorders>
                          <w:top w:val="single" w:sz="5.67984" w:space="0" w:color="575757"/>
                          <w:bottom w:val="single" w:sz="5.67984" w:space="0" w:color="5B5B5B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17" w:hRule="exact"/>
                    </w:trPr>
                    <w:tc>
                      <w:tcPr>
                        <w:tcW w:w="2026" w:type="dxa"/>
                        <w:gridSpan w:val="3"/>
                        <w:tcBorders>
                          <w:top w:val="single" w:sz="5.67984" w:space="0" w:color="5B5B5B"/>
                          <w:bottom w:val="single" w:sz="5.67984" w:space="0" w:color="5B5B5B"/>
                          <w:left w:val="single" w:sz="5.67984" w:space="0" w:color="545454"/>
                          <w:right w:val="single" w:sz="5.67984" w:space="0" w:color="4B4B4B"/>
                        </w:tcBorders>
                      </w:tcPr>
                      <w:p>
                        <w:pPr>
                          <w:spacing w:before="3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8" w:type="dxa"/>
                        <w:gridSpan w:val="7"/>
                        <w:tcBorders>
                          <w:top w:val="single" w:sz="5.67984" w:space="0" w:color="5B5B5B"/>
                          <w:bottom w:val="single" w:sz="5.67984" w:space="0" w:color="5B5B5B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>
                          <w:spacing w:before="0" w:after="0" w:line="203" w:lineRule="exact"/>
                          <w:ind w:left="17" w:right="-20"/>
                          <w:jc w:val="left"/>
                          <w:tabs>
                            <w:tab w:pos="386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484848"/>
                            <w:w w:val="6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484848"/>
                            <w:spacing w:val="17"/>
                            <w:w w:val="65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86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85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h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484848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484848"/>
                            <w:spacing w:val="-32"/>
                            <w:w w:val="13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5"/>
                          </w:rPr>
                          <w:t>09/05/2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"/>
                            <w:w w:val="105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-2"/>
                            <w:w w:val="19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7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  <w:position w:val="-1"/>
                          </w:rPr>
                          <w:t>!Saati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27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15"/>
                            <w:w w:val="127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  <w:position w:val="-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"/>
                            <w:w w:val="104"/>
                            <w:position w:val="-1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2"/>
                            <w:w w:val="101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  <w:position w:val="-1"/>
                          </w:rPr>
                          <w:t>07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17" w:hRule="exact"/>
                    </w:trPr>
                    <w:tc>
                      <w:tcPr>
                        <w:tcW w:w="786" w:type="dxa"/>
                        <w:tcBorders>
                          <w:top w:val="single" w:sz="5.67984" w:space="0" w:color="5B5B5B"/>
                          <w:bottom w:val="single" w:sz="5.67984" w:space="0" w:color="5B5B5B"/>
                          <w:left w:val="single" w:sz="5.67984" w:space="0" w:color="545454"/>
                          <w:right w:val="single" w:sz="5.67984" w:space="0" w:color="4F4F4F"/>
                        </w:tcBorders>
                      </w:tcPr>
                      <w:p>
                        <w:pPr>
                          <w:spacing w:before="0" w:after="0" w:line="192" w:lineRule="exact"/>
                          <w:ind w:left="8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22"/>
                          </w:rPr>
                          <w:t>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single" w:sz="5.67984" w:space="0" w:color="5B5B5B"/>
                          <w:bottom w:val="single" w:sz="5.67984" w:space="0" w:color="5B5B5B"/>
                          <w:left w:val="single" w:sz="5.67984" w:space="0" w:color="4F4F4F"/>
                          <w:right w:val="single" w:sz="5.67984" w:space="0" w:color="4F4F4F"/>
                        </w:tcBorders>
                      </w:tcPr>
                      <w:p>
                        <w:pPr>
                          <w:spacing w:before="0" w:after="0" w:line="192" w:lineRule="exact"/>
                          <w:ind w:left="1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" w:type="dxa"/>
                        <w:tcBorders>
                          <w:top w:val="single" w:sz="5.67984" w:space="0" w:color="5B5B5B"/>
                          <w:bottom w:val="single" w:sz="5.67984" w:space="0" w:color="5B5B5B"/>
                          <w:left w:val="single" w:sz="5.67984" w:space="0" w:color="4F4F4F"/>
                          <w:right w:val="single" w:sz="5.67984" w:space="0" w:color="4B4B4B"/>
                        </w:tcBorders>
                      </w:tcPr>
                      <w:p>
                        <w:pPr>
                          <w:spacing w:before="10" w:after="0" w:line="240" w:lineRule="auto"/>
                          <w:ind w:left="3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79" w:type="dxa"/>
                        <w:vMerge w:val="restart"/>
                        <w:gridSpan w:val="4"/>
                        <w:tcBorders>
                          <w:top w:val="single" w:sz="5.67984" w:space="0" w:color="5B5B5B"/>
                          <w:left w:val="single" w:sz="5.67984" w:space="0" w:color="4B4B4B"/>
                          <w:right w:val="single" w:sz="5.67984" w:space="0" w:color="4F4F4F"/>
                        </w:tcBorders>
                      </w:tcPr>
                      <w:p>
                        <w:pPr>
                          <w:spacing w:before="10" w:after="0" w:line="240" w:lineRule="auto"/>
                          <w:ind w:left="4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32"/>
                          </w:rPr>
                          <w:t>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3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"/>
                            <w:w w:val="13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EKiP: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Çeşme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5"/>
                          </w:rPr>
                          <w:t>Grubu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173" w:lineRule="exact"/>
                          <w:ind w:left="130" w:right="-20"/>
                          <w:jc w:val="left"/>
                          <w:tabs>
                            <w:tab w:pos="236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  <w:position w:val="-2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34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2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2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  <w:position w:val="-2"/>
                          </w:rPr>
                          <w:t>Amiri: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-29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2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  <w:position w:val="-2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0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  <w:position w:val="-2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668" w:lineRule="exact"/>
                          <w:ind w:left="1683" w:right="-20"/>
                          <w:jc w:val="left"/>
                          <w:tabs>
                            <w:tab w:pos="25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363D70"/>
                            <w:spacing w:val="0"/>
                            <w:w w:val="100"/>
                            <w:i/>
                            <w:position w:val="1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363D70"/>
                            <w:spacing w:val="-168"/>
                            <w:w w:val="100"/>
                            <w:i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363D70"/>
                            <w:spacing w:val="0"/>
                            <w:w w:val="100"/>
                            <w:i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363D70"/>
                            <w:spacing w:val="0"/>
                            <w:w w:val="100"/>
                            <w:i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9"/>
                            <w:position w:val="34"/>
                          </w:rPr>
                          <w:t>EkipAmiri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6" w:after="0" w:line="150" w:lineRule="exact"/>
                          <w:jc w:val="left"/>
                          <w:rPr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315" w:right="-20"/>
                          <w:jc w:val="left"/>
                          <w:rPr>
                            <w:rFonts w:ascii="Courier New" w:hAnsi="Courier New" w:cs="Courier New" w:eastAsia="Courier New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23"/>
                            <w:szCs w:val="23"/>
                            <w:color w:val="383838"/>
                            <w:spacing w:val="0"/>
                            <w:w w:val="100"/>
                          </w:rPr>
                          <w:t>İTFAİ</w:t>
                        </w:r>
                        <w:r>
                          <w:rPr>
                            <w:rFonts w:ascii="Courier New" w:hAnsi="Courier New" w:cs="Courier New" w:eastAsia="Courier New"/>
                            <w:sz w:val="23"/>
                            <w:szCs w:val="23"/>
                            <w:color w:val="383838"/>
                            <w:spacing w:val="33"/>
                            <w:w w:val="100"/>
                          </w:rPr>
                          <w:t>V</w:t>
                        </w:r>
                        <w:r>
                          <w:rPr>
                            <w:rFonts w:ascii="Courier New" w:hAnsi="Courier New" w:cs="Courier New" w:eastAsia="Courier New"/>
                            <w:sz w:val="23"/>
                            <w:szCs w:val="23"/>
                            <w:color w:val="383838"/>
                            <w:spacing w:val="0"/>
                            <w:w w:val="100"/>
                          </w:rPr>
                          <w:t>BÖLGE</w:t>
                        </w:r>
                        <w:r>
                          <w:rPr>
                            <w:rFonts w:ascii="Courier New" w:hAnsi="Courier New" w:cs="Courier New" w:eastAsia="Courier New"/>
                            <w:sz w:val="23"/>
                            <w:szCs w:val="23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19" w:lineRule="exact"/>
                          <w:ind w:left="45" w:right="-20"/>
                          <w:jc w:val="left"/>
                          <w:tabs>
                            <w:tab w:pos="1240" w:val="left"/>
                          </w:tabs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0"/>
                            <w:w w:val="100"/>
                          </w:rPr>
                          <w:t>2.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b/>
                            <w:bCs/>
                          </w:rPr>
                          <w:t>POST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0"/>
                            <w:w w:val="330"/>
                            <w:b/>
                            <w:bCs/>
                          </w:rPr>
                          <w:t>AR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-113"/>
                            <w:w w:val="33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0"/>
                            <w:w w:val="115"/>
                            <w:b/>
                            <w:bCs/>
                          </w:rPr>
                          <w:t>AMİRİ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182" w:lineRule="exact"/>
                          <w:ind w:left="376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b/>
                            <w:bCs/>
                            <w:position w:val="-3"/>
                          </w:rPr>
                          <w:t>Hüseyin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40"/>
                            <w:w w:val="100"/>
                            <w:b/>
                            <w:bCs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b/>
                            <w:bCs/>
                            <w:position w:val="-3"/>
                          </w:rPr>
                          <w:t>AKTOPRA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98" w:lineRule="exact"/>
                          <w:ind w:left="2422" w:right="1091"/>
                          <w:jc w:val="center"/>
                          <w:tabs>
                            <w:tab w:pos="316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0"/>
                            <w:w w:val="72"/>
                            <w:position w:val="1"/>
                          </w:rPr>
                          <w:t>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0"/>
                            <w:w w:val="72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32"/>
                            <w:w w:val="72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83838"/>
                            <w:spacing w:val="0"/>
                            <w:w w:val="72"/>
                            <w:position w:val="1"/>
                          </w:rPr>
                          <w:t>ııı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83838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83838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484848"/>
                            <w:spacing w:val="0"/>
                            <w:w w:val="100"/>
                            <w:position w:val="1"/>
                          </w:rPr>
                          <w:t>UN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484848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484848"/>
                            <w:spacing w:val="3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1"/>
                            <w:position w:val="1"/>
                          </w:rPr>
                          <w:t>CU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8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793" w:right="1596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484848"/>
                            <w:spacing w:val="0"/>
                            <w:w w:val="64"/>
                          </w:rPr>
                          <w:t>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484848"/>
                            <w:spacing w:val="4"/>
                            <w:w w:val="6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4"/>
                          </w:rPr>
                          <w:t>Çvş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5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79" w:lineRule="exact"/>
                          <w:ind w:left="201" w:right="-20"/>
                          <w:jc w:val="left"/>
                          <w:tabs>
                            <w:tab w:pos="700" w:val="left"/>
                          </w:tabs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A7A7A7"/>
                            <w:spacing w:val="0"/>
                            <w:w w:val="74"/>
                            <w:position w:val="-10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A7A7A7"/>
                            <w:spacing w:val="0"/>
                            <w:w w:val="100"/>
                            <w:position w:val="-1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A7A7A7"/>
                            <w:spacing w:val="0"/>
                            <w:w w:val="150"/>
                            <w:position w:val="-1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A7A7A7"/>
                            <w:spacing w:val="-43"/>
                            <w:w w:val="150"/>
                            <w:position w:val="-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A7A7A7"/>
                            <w:spacing w:val="0"/>
                            <w:w w:val="100"/>
                            <w:position w:val="-10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A7A7A7"/>
                            <w:spacing w:val="0"/>
                            <w:w w:val="100"/>
                            <w:position w:val="-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A7A7A7"/>
                            <w:spacing w:val="24"/>
                            <w:w w:val="100"/>
                            <w:position w:val="-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A7A7A7"/>
                            <w:spacing w:val="0"/>
                            <w:w w:val="83"/>
                            <w:position w:val="-10"/>
                          </w:rPr>
                          <w:t>y_,.f}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A7A7A7"/>
                            <w:spacing w:val="1"/>
                            <w:w w:val="83"/>
                            <w:position w:val="-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A7A7A7"/>
                            <w:spacing w:val="0"/>
                            <w:w w:val="83"/>
                            <w:position w:val="-10"/>
                          </w:rPr>
                          <w:t>piı[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A7A7A7"/>
                            <w:spacing w:val="1"/>
                            <w:w w:val="83"/>
                            <w:position w:val="-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A7A7A7"/>
                            <w:spacing w:val="0"/>
                            <w:w w:val="100"/>
                            <w:position w:val="-1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06" w:lineRule="exact"/>
                          <w:ind w:left="30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BABABA"/>
                            <w:spacing w:val="0"/>
                            <w:w w:val="269"/>
                            <w:position w:val="3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BABABA"/>
                            <w:spacing w:val="-72"/>
                            <w:w w:val="269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BABABA"/>
                            <w:spacing w:val="-14"/>
                            <w:w w:val="64"/>
                            <w:position w:val="-8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BABABA"/>
                            <w:spacing w:val="0"/>
                            <w:w w:val="149"/>
                            <w:position w:val="3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BABABA"/>
                            <w:spacing w:val="4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BABABA"/>
                            <w:spacing w:val="-8"/>
                            <w:w w:val="64"/>
                            <w:position w:val="-8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BABABA"/>
                            <w:spacing w:val="0"/>
                            <w:w w:val="82"/>
                            <w:position w:val="-8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46" w:lineRule="exact"/>
                          <w:ind w:left="135" w:right="-20"/>
                          <w:jc w:val="left"/>
                          <w:tabs>
                            <w:tab w:pos="3160" w:val="left"/>
                          </w:tabs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7A7A7"/>
                            <w:spacing w:val="0"/>
                            <w:w w:val="52"/>
                            <w:position w:val="-3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7A7A7"/>
                            <w:spacing w:val="0"/>
                            <w:w w:val="52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7A7A7"/>
                            <w:spacing w:val="19"/>
                            <w:w w:val="52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A7A7A7"/>
                            <w:spacing w:val="0"/>
                            <w:w w:val="100"/>
                            <w:position w:val="-1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A7A7A7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A7A7A7"/>
                            <w:spacing w:val="1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BABABA"/>
                            <w:spacing w:val="0"/>
                            <w:w w:val="100"/>
                            <w:b/>
                            <w:bCs/>
                            <w:i/>
                            <w:position w:val="-1"/>
                          </w:rPr>
                          <w:t>.}vV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BABABA"/>
                            <w:spacing w:val="1"/>
                            <w:w w:val="100"/>
                            <w:b/>
                            <w:bCs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BABABA"/>
                            <w:spacing w:val="0"/>
                            <w:w w:val="100"/>
                            <w:b/>
                            <w:bCs/>
                            <w:i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BABABA"/>
                            <w:spacing w:val="0"/>
                            <w:w w:val="100"/>
                            <w:b/>
                            <w:bCs/>
                            <w:i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666E9A"/>
                            <w:spacing w:val="0"/>
                            <w:w w:val="600"/>
                            <w:position w:val="7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84" w:lineRule="exact"/>
                          <w:ind w:left="2779" w:right="1829"/>
                          <w:jc w:val="center"/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919CBA"/>
                            <w:w w:val="109"/>
                            <w:position w:val="1"/>
                          </w:rPr>
                          <w:t>:::;..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919CBA"/>
                            <w:w w:val="110"/>
                            <w:position w:val="1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00000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4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604" w:right="1160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00"/>
                          </w:rPr>
                          <w:t>Cemal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84848"/>
                            <w:spacing w:val="0"/>
                            <w:w w:val="160"/>
                          </w:rPr>
                          <w:t>SEVi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791" w:right="1446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D.İşçi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189" w:type="dxa"/>
                        <w:vMerge w:val="restart"/>
                        <w:gridSpan w:val="3"/>
                        <w:tcBorders>
                          <w:top w:val="single" w:sz="5.67984" w:space="0" w:color="5B5B5B"/>
                          <w:left w:val="single" w:sz="5.67984" w:space="0" w:color="4F4F4F"/>
                          <w:right w:val="single" w:sz="5.67984" w:space="0" w:color="5B5B5B"/>
                        </w:tcBorders>
                      </w:tcPr>
                      <w:p>
                        <w:pPr>
                          <w:spacing w:before="10" w:after="0" w:line="240" w:lineRule="auto"/>
                          <w:ind w:left="1521" w:right="1480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9"/>
                          </w:rPr>
                          <w:t>ONAYLAYAN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440" w:lineRule="exact"/>
                          <w:ind w:left="1787" w:right="-2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83838"/>
                            <w:spacing w:val="0"/>
                            <w:w w:val="72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83838"/>
                            <w:spacing w:val="1"/>
                            <w:w w:val="7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383838"/>
                            <w:spacing w:val="0"/>
                            <w:w w:val="104"/>
                            <w:i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383838"/>
                            <w:spacing w:val="-61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83838"/>
                            <w:spacing w:val="0"/>
                            <w:w w:val="50"/>
                          </w:rPr>
                          <w:t>MaYı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83838"/>
                            <w:spacing w:val="0"/>
                            <w:w w:val="50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83838"/>
                            <w:spacing w:val="29"/>
                            <w:w w:val="5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383838"/>
                            <w:spacing w:val="0"/>
                            <w:w w:val="58"/>
                            <w:i/>
                          </w:rPr>
                          <w:t>2017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7" w:after="0" w:line="410" w:lineRule="atLeast"/>
                          <w:ind w:left="1483" w:right="1263" w:firstLine="-67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D"/>
                            <w:spacing w:val="0"/>
                            <w:w w:val="77"/>
                            <w:i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D"/>
                            <w:spacing w:val="0"/>
                            <w:w w:val="77"/>
                            <w:i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D"/>
                            <w:spacing w:val="8"/>
                            <w:w w:val="77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0"/>
                            <w:w w:val="106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B5B5D"/>
                            <w:spacing w:val="-4"/>
                            <w:w w:val="106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3"/>
                            <w:w w:val="10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140" w:lineRule="exact"/>
                          <w:jc w:val="left"/>
                          <w:rPr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spacing w:before="0" w:after="0" w:line="412" w:lineRule="exact"/>
                          <w:ind w:left="674" w:right="-20"/>
                          <w:jc w:val="left"/>
                          <w:tabs>
                            <w:tab w:pos="2480" w:val="left"/>
                          </w:tabs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2F388E"/>
                            <w:w w:val="204"/>
                            <w:i/>
                            <w:position w:val="-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2F388E"/>
                            <w:spacing w:val="13"/>
                            <w:w w:val="100"/>
                            <w:i/>
                            <w:position w:val="-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2F388E"/>
                            <w:spacing w:val="0"/>
                            <w:w w:val="204"/>
                            <w:i/>
                            <w:position w:val="-8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2F388E"/>
                            <w:spacing w:val="51"/>
                            <w:w w:val="100"/>
                            <w:i/>
                            <w:position w:val="-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484848"/>
                            <w:spacing w:val="0"/>
                            <w:w w:val="113"/>
                            <w:b/>
                            <w:bCs/>
                            <w:position w:val="-8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484848"/>
                            <w:spacing w:val="0"/>
                            <w:w w:val="112"/>
                            <w:b/>
                            <w:bCs/>
                            <w:position w:val="-8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484848"/>
                            <w:spacing w:val="-43"/>
                            <w:w w:val="100"/>
                            <w:b/>
                            <w:bCs/>
                            <w:position w:val="-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2F388E"/>
                            <w:spacing w:val="0"/>
                            <w:w w:val="174"/>
                            <w:b/>
                            <w:bCs/>
                            <w:position w:val="-8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2F388E"/>
                            <w:spacing w:val="-35"/>
                            <w:w w:val="100"/>
                            <w:b/>
                            <w:bCs/>
                            <w:position w:val="-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4598C"/>
                            <w:spacing w:val="-12"/>
                            <w:w w:val="120"/>
                            <w:b/>
                            <w:bCs/>
                            <w:position w:val="-8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4598C"/>
                            <w:spacing w:val="0"/>
                            <w:w w:val="121"/>
                            <w:b/>
                            <w:bCs/>
                            <w:position w:val="-8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4598C"/>
                            <w:spacing w:val="0"/>
                            <w:w w:val="100"/>
                            <w:b/>
                            <w:bCs/>
                            <w:position w:val="-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4598C"/>
                            <w:spacing w:val="0"/>
                            <w:w w:val="100"/>
                            <w:b/>
                            <w:bCs/>
                            <w:position w:val="-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666E9A"/>
                            <w:spacing w:val="0"/>
                            <w:w w:val="80"/>
                            <w:position w:val="-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666E9A"/>
                            <w:spacing w:val="0"/>
                            <w:w w:val="80"/>
                            <w:u w:val="thick" w:color="2F44AC"/>
                            <w:position w:val="-8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666E9A"/>
                            <w:spacing w:val="0"/>
                            <w:w w:val="80"/>
                            <w:u w:val="thick" w:color="2F44AC"/>
                            <w:position w:val="-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666E9A"/>
                            <w:spacing w:val="0"/>
                            <w:w w:val="100"/>
                            <w:u w:val="thick" w:color="2F44AC"/>
                            <w:position w:val="-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666E9A"/>
                            <w:spacing w:val="0"/>
                            <w:w w:val="100"/>
                            <w:u w:val="thick" w:color="2F44AC"/>
                            <w:position w:val="-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666E9A"/>
                            <w:spacing w:val="0"/>
                            <w:w w:val="100"/>
                            <w:u w:val="thick" w:color="2F44AC"/>
                            <w:position w:val="-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5B5B5D"/>
                            <w:spacing w:val="0"/>
                            <w:w w:val="116"/>
                            <w:u w:val="thick" w:color="2F44AC"/>
                            <w:position w:val="-8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5B5B5D"/>
                            <w:spacing w:val="0"/>
                            <w:w w:val="116"/>
                            <w:u w:val="thick" w:color="2F44AC"/>
                            <w:position w:val="-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5B5B5D"/>
                            <w:spacing w:val="-169"/>
                            <w:w w:val="116"/>
                            <w:u w:val="thick" w:color="2F44AC"/>
                            <w:position w:val="-8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5B5B5D"/>
                            <w:spacing w:val="-169"/>
                            <w:w w:val="116"/>
                            <w:u w:val="thick" w:color="2F44AC"/>
                            <w:position w:val="-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5B5B5D"/>
                            <w:spacing w:val="-66"/>
                            <w:w w:val="100"/>
                            <w:u w:val="thick" w:color="2F44AC"/>
                            <w:position w:val="-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5B5B5D"/>
                            <w:spacing w:val="-66"/>
                            <w:w w:val="100"/>
                            <w:position w:val="-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18" w:lineRule="exact"/>
                          <w:ind w:left="670" w:right="-20"/>
                          <w:jc w:val="left"/>
                          <w:tabs>
                            <w:tab w:pos="1280" w:val="left"/>
                            <w:tab w:pos="1620" w:val="left"/>
                            <w:tab w:pos="2820" w:val="left"/>
                          </w:tabs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181C93"/>
                            <w:w w:val="39"/>
                            <w:position w:val="1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181C93"/>
                            <w:w w:val="40"/>
                            <w:position w:val="1"/>
                          </w:rPr>
                          <w:t>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181C93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181C93"/>
                            <w:w w:val="100"/>
                            <w:u w:val="single" w:color="171B92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181C93"/>
                            <w:spacing w:val="-32"/>
                            <w:w w:val="100"/>
                            <w:u w:val="single" w:color="171B92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181C93"/>
                            <w:spacing w:val="-32"/>
                            <w:w w:val="100"/>
                            <w:u w:val="single" w:color="171B92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181C93"/>
                            <w:spacing w:val="-32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181C93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181C93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7A7A7"/>
                            <w:spacing w:val="0"/>
                            <w:w w:val="63"/>
                            <w:position w:val="1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7A7A7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7A7A7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363D70"/>
                            <w:spacing w:val="-16"/>
                            <w:w w:val="91"/>
                            <w:b/>
                            <w:bCs/>
                            <w:position w:val="1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363D70"/>
                            <w:spacing w:val="-1"/>
                            <w:w w:val="92"/>
                            <w:b/>
                            <w:bCs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363D70"/>
                            <w:spacing w:val="-3"/>
                            <w:w w:val="92"/>
                            <w:b/>
                            <w:bCs/>
                            <w:position w:val="1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363D70"/>
                            <w:spacing w:val="0"/>
                            <w:w w:val="92"/>
                            <w:b/>
                            <w:bCs/>
                            <w:position w:val="1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363D70"/>
                            <w:spacing w:val="-36"/>
                            <w:w w:val="92"/>
                            <w:b/>
                            <w:bCs/>
                            <w:position w:val="1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98A8A"/>
                            <w:spacing w:val="-36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98A8A"/>
                            <w:spacing w:val="0"/>
                            <w:w w:val="100"/>
                            <w:u w:val="thick" w:color="2F44AC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98A8A"/>
                            <w:spacing w:val="-33"/>
                            <w:w w:val="100"/>
                            <w:u w:val="thick" w:color="2F44AC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98A8A"/>
                            <w:spacing w:val="-33"/>
                            <w:w w:val="100"/>
                            <w:u w:val="thick" w:color="2F44AC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98A8A"/>
                            <w:spacing w:val="0"/>
                            <w:w w:val="82"/>
                            <w:u w:val="thick" w:color="2F44AC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98A8A"/>
                            <w:spacing w:val="0"/>
                            <w:w w:val="82"/>
                            <w:u w:val="thick" w:color="2F44AC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98A8A"/>
                            <w:spacing w:val="0"/>
                            <w:w w:val="100"/>
                            <w:u w:val="thick" w:color="2F44AC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98A8A"/>
                            <w:spacing w:val="-21"/>
                            <w:w w:val="100"/>
                            <w:u w:val="thick" w:color="2F44AC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98A8A"/>
                            <w:spacing w:val="-21"/>
                            <w:w w:val="100"/>
                            <w:u w:val="thick" w:color="2F44AC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98A8A"/>
                            <w:spacing w:val="-21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98A8A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98A8A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7A7A7"/>
                            <w:spacing w:val="0"/>
                            <w:w w:val="68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7A7A7"/>
                            <w:spacing w:val="0"/>
                            <w:w w:val="68"/>
                            <w:u w:val="thick" w:color="2F44AC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7A7A7"/>
                            <w:spacing w:val="0"/>
                            <w:w w:val="68"/>
                            <w:u w:val="thick" w:color="2F44AC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7A7A7"/>
                            <w:spacing w:val="17"/>
                            <w:w w:val="100"/>
                            <w:u w:val="thick" w:color="2F44AC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7A7A7"/>
                            <w:spacing w:val="17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09" w:lineRule="exact"/>
                          <w:ind w:left="1668" w:right="1260"/>
                          <w:jc w:val="center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383838"/>
                            <w:w w:val="138"/>
                            <w:i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383838"/>
                            <w:w w:val="137"/>
                            <w:i/>
                          </w:rPr>
                          <w:t>!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383838"/>
                            <w:spacing w:val="-21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5B5B5D"/>
                            <w:spacing w:val="0"/>
                            <w:w w:val="131"/>
                            <w:i/>
                          </w:rPr>
                          <w:t>"'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5B5B5D"/>
                            <w:spacing w:val="29"/>
                            <w:w w:val="131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383838"/>
                            <w:spacing w:val="-23"/>
                            <w:w w:val="105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383838"/>
                            <w:spacing w:val="0"/>
                            <w:w w:val="6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383838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5B5B5D"/>
                            <w:spacing w:val="0"/>
                            <w:w w:val="100"/>
                          </w:rPr>
                          <w:t>\j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5B5B5D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383838"/>
                            <w:spacing w:val="0"/>
                            <w:w w:val="100"/>
                          </w:rPr>
                          <w:t>lll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5B5B5D"/>
                            <w:spacing w:val="0"/>
                            <w:w w:val="100"/>
                          </w:rPr>
                          <w:t>Vtı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5B5B5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5B5B5D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5B5B5D"/>
                            <w:spacing w:val="0"/>
                            <w:w w:val="110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5B5B5D"/>
                            <w:spacing w:val="0"/>
                            <w:w w:val="111"/>
                          </w:rPr>
                          <w:t>1-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5B5B5D"/>
                            <w:spacing w:val="2"/>
                            <w:w w:val="111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383838"/>
                            <w:spacing w:val="7"/>
                            <w:w w:val="6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5B5B5D"/>
                            <w:spacing w:val="0"/>
                            <w:w w:val="215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28" w:lineRule="exact"/>
                          <w:ind w:left="1513" w:right="1251"/>
                          <w:jc w:val="center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D"/>
                            <w:spacing w:val="1"/>
                            <w:w w:val="86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0"/>
                            <w:w w:val="86"/>
                          </w:rPr>
                          <w:t>h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45"/>
                            <w:w w:val="8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84848"/>
                            <w:spacing w:val="0"/>
                            <w:w w:val="86"/>
                          </w:rPr>
                          <w:t>la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84848"/>
                            <w:spacing w:val="-14"/>
                            <w:w w:val="8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84848"/>
                            <w:spacing w:val="0"/>
                            <w:w w:val="97"/>
                          </w:rPr>
                          <w:t>St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84848"/>
                            <w:spacing w:val="-33"/>
                            <w:w w:val="98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D"/>
                            <w:spacing w:val="-125"/>
                            <w:w w:val="97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84848"/>
                            <w:spacing w:val="0"/>
                            <w:w w:val="98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84848"/>
                            <w:spacing w:val="0"/>
                            <w:w w:val="97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84848"/>
                            <w:spacing w:val="-25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D"/>
                            <w:spacing w:val="0"/>
                            <w:w w:val="96"/>
                          </w:rPr>
                          <w:t>ürtü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D"/>
                            <w:spacing w:val="0"/>
                            <w:w w:val="97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D"/>
                            <w:spacing w:val="-3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83838"/>
                            <w:spacing w:val="0"/>
                            <w:w w:val="71"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8" w:after="0" w:line="240" w:lineRule="auto"/>
                          <w:ind w:left="1867" w:right="-20"/>
                          <w:jc w:val="left"/>
                          <w:tabs>
                            <w:tab w:pos="2300" w:val="left"/>
                            <w:tab w:pos="2840" w:val="left"/>
                          </w:tabs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7A7A7"/>
                            <w:spacing w:val="0"/>
                            <w:w w:val="52"/>
                          </w:rPr>
                          <w:t>...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7A7A7"/>
                            <w:spacing w:val="4"/>
                            <w:w w:val="5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BABABA"/>
                            <w:spacing w:val="0"/>
                            <w:w w:val="72"/>
                            <w:b/>
                            <w:bCs/>
                          </w:rPr>
                          <w:t>ı.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BABABA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BABABA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A7A7A7"/>
                            <w:spacing w:val="0"/>
                            <w:w w:val="100"/>
                            <w:b/>
                            <w:bCs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A7A7A7"/>
                            <w:spacing w:val="0"/>
                            <w:w w:val="100"/>
                            <w:b/>
                            <w:bCs/>
                          </w:rPr>
                          <w:t> 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A7A7A7"/>
                            <w:spacing w:val="14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A7A7A7"/>
                            <w:spacing w:val="0"/>
                            <w:w w:val="225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A7A7A7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A7A7A7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A7A7A7"/>
                            <w:spacing w:val="0"/>
                            <w:w w:val="126"/>
                            <w:i/>
                          </w:rPr>
                          <w:t>-: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A7A7A7"/>
                            <w:spacing w:val="0"/>
                            <w:w w:val="126"/>
                            <w:i/>
                          </w:rPr>
                          <w:t>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A7A7A7"/>
                            <w:spacing w:val="2"/>
                            <w:w w:val="126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A7A7A7"/>
                            <w:spacing w:val="0"/>
                            <w:w w:val="100"/>
                            <w:b/>
                            <w:bCs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88" w:lineRule="exact"/>
                          <w:ind w:left="1088" w:right="1069"/>
                          <w:jc w:val="center"/>
                          <w:tabs>
                            <w:tab w:pos="1580" w:val="left"/>
                            <w:tab w:pos="2000" w:val="left"/>
                            <w:tab w:pos="2940" w:val="left"/>
                          </w:tabs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A7A7A7"/>
                            <w:spacing w:val="0"/>
                            <w:w w:val="166"/>
                            <w:position w:val="-2"/>
                          </w:rPr>
                          <w:t>!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A7A7A7"/>
                            <w:spacing w:val="-64"/>
                            <w:w w:val="166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A7A7A7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A7A7A7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A7A7A7"/>
                            <w:spacing w:val="0"/>
                            <w:w w:val="166"/>
                            <w:position w:val="-2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A7A7A7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A7A7A7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CACACA"/>
                            <w:spacing w:val="-9"/>
                            <w:w w:val="600"/>
                            <w:position w:val="-2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A7A7A7"/>
                            <w:spacing w:val="0"/>
                            <w:w w:val="173"/>
                            <w:position w:val="-2"/>
                          </w:rPr>
                          <w:t>.,.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A7A7A7"/>
                            <w:spacing w:val="0"/>
                            <w:w w:val="100"/>
                            <w:position w:val="-2"/>
                          </w:rPr>
                          <w:t>          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A7A7A7"/>
                            <w:spacing w:val="7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A7A7A7"/>
                            <w:spacing w:val="0"/>
                            <w:w w:val="175"/>
                            <w:position w:val="-2"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A7A7A7"/>
                            <w:spacing w:val="0"/>
                            <w:w w:val="175"/>
                            <w:position w:val="-2"/>
                          </w:rPr>
                          <w:t>   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A7A7A7"/>
                            <w:spacing w:val="10"/>
                            <w:w w:val="175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898A8A"/>
                            <w:spacing w:val="0"/>
                            <w:w w:val="468"/>
                            <w:position w:val="-2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898A8A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898A8A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BABABA"/>
                            <w:spacing w:val="0"/>
                            <w:w w:val="52"/>
                            <w:b/>
                            <w:bCs/>
                            <w:i/>
                            <w:position w:val="-2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67" w:lineRule="exact"/>
                          <w:ind w:left="1277" w:right="1077"/>
                          <w:jc w:val="center"/>
                          <w:tabs>
                            <w:tab w:pos="1980" w:val="left"/>
                            <w:tab w:pos="2720" w:val="left"/>
                          </w:tabs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7A7A7"/>
                            <w:w w:val="189"/>
                            <w:i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7A7A7"/>
                            <w:spacing w:val="-23"/>
                            <w:w w:val="100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6E7070"/>
                            <w:spacing w:val="0"/>
                            <w:w w:val="79"/>
                            <w:position w:val="-1"/>
                          </w:rPr>
                          <w:t>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6E7070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6E7070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7A7A7"/>
                            <w:spacing w:val="0"/>
                            <w:w w:val="100"/>
                            <w:position w:val="-1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7A7A7"/>
                            <w:spacing w:val="-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7A7A7"/>
                            <w:spacing w:val="0"/>
                            <w:w w:val="139"/>
                            <w:position w:val="-1"/>
                          </w:rPr>
                          <w:t>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7A7A7"/>
                            <w:spacing w:val="0"/>
                            <w:w w:val="139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7A7A7"/>
                            <w:spacing w:val="0"/>
                            <w:w w:val="139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7A7A7"/>
                            <w:spacing w:val="0"/>
                            <w:w w:val="139"/>
                            <w:position w:val="-1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7A7A7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7A7A7"/>
                            <w:spacing w:val="0"/>
                            <w:w w:val="100"/>
                            <w:position w:val="-1"/>
                          </w:rPr>
                          <w:t>.•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7A7A7"/>
                            <w:spacing w:val="3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A7A7A7"/>
                            <w:spacing w:val="0"/>
                            <w:w w:val="102"/>
                            <w:i/>
                            <w:position w:val="-1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54" w:lineRule="exact"/>
                          <w:ind w:left="1777" w:right="-20"/>
                          <w:jc w:val="left"/>
                          <w:tabs>
                            <w:tab w:pos="2020" w:val="left"/>
                          </w:tabs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7A7A7"/>
                            <w:spacing w:val="0"/>
                            <w:w w:val="56"/>
                            <w:position w:val="1"/>
                          </w:rPr>
                          <w:t>·.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7A7A7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7A7A7"/>
                            <w:spacing w:val="0"/>
                            <w:w w:val="129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7A7A7"/>
                            <w:spacing w:val="6"/>
                            <w:w w:val="129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7A7A7"/>
                            <w:spacing w:val="0"/>
                            <w:w w:val="75"/>
                            <w:position w:val="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7A7A7"/>
                            <w:spacing w:val="0"/>
                            <w:w w:val="75"/>
                            <w:position w:val="1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7A7A7"/>
                            <w:spacing w:val="0"/>
                            <w:w w:val="75"/>
                            <w:position w:val="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7A7A7"/>
                            <w:spacing w:val="11"/>
                            <w:w w:val="75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A7A7A7"/>
                            <w:spacing w:val="0"/>
                            <w:w w:val="44"/>
                            <w:position w:val="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A7A7A7"/>
                            <w:spacing w:val="0"/>
                            <w:w w:val="44"/>
                            <w:position w:val="1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A7A7A7"/>
                            <w:spacing w:val="4"/>
                            <w:w w:val="44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898A8A"/>
                            <w:spacing w:val="-14"/>
                            <w:w w:val="203"/>
                            <w:position w:val="1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A7A7A7"/>
                            <w:spacing w:val="0"/>
                            <w:w w:val="162"/>
                            <w:position w:val="1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A7A7A7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A7A7A7"/>
                            <w:spacing w:val="-1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A7A7A7"/>
                            <w:spacing w:val="0"/>
                            <w:w w:val="100"/>
                            <w:position w:val="1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A7A7A7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A7A7A7"/>
                            <w:spacing w:val="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A7A7A7"/>
                            <w:spacing w:val="0"/>
                            <w:w w:val="174"/>
                            <w:position w:val="1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A7A7A7"/>
                            <w:spacing w:val="0"/>
                            <w:w w:val="174"/>
                            <w:position w:val="1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A7A7A7"/>
                            <w:spacing w:val="13"/>
                            <w:w w:val="174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A7A7A7"/>
                            <w:spacing w:val="0"/>
                            <w:w w:val="100"/>
                            <w:position w:val="1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18" w:lineRule="exact"/>
                          <w:ind w:left="1428" w:right="1398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"/>
                            <w:w w:val="69"/>
                            <w:b/>
                            <w:bCs/>
                            <w:i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7A7A7"/>
                            <w:spacing w:val="0"/>
                            <w:w w:val="100"/>
                            <w:b/>
                            <w:bCs/>
                            <w:i/>
                          </w:rPr>
                          <w:t>·,·':"lo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7A7A7"/>
                            <w:spacing w:val="0"/>
                            <w:w w:val="100"/>
                            <w:b/>
                            <w:bCs/>
                            <w:i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7A7A7"/>
                            <w:spacing w:val="21"/>
                            <w:w w:val="100"/>
                            <w:b/>
                            <w:bCs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BABABA"/>
                            <w:spacing w:val="0"/>
                            <w:w w:val="100"/>
                            <w:b/>
                            <w:bCs/>
                          </w:rPr>
                          <w:t>,.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BABABA"/>
                            <w:spacing w:val="19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A7A7A7"/>
                            <w:spacing w:val="0"/>
                            <w:w w:val="61"/>
                            <w:b/>
                            <w:bCs/>
                          </w:rPr>
                          <w:t>r-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A7A7A7"/>
                            <w:spacing w:val="0"/>
                            <w:w w:val="61"/>
                            <w:b/>
                            <w:bCs/>
                          </w:rPr>
                          <w:t>   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A7A7A7"/>
                            <w:spacing w:val="26"/>
                            <w:w w:val="61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A7A7A7"/>
                            <w:spacing w:val="0"/>
                            <w:w w:val="39"/>
                          </w:rPr>
                          <w:t>..,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A7A7A7"/>
                            <w:spacing w:val="-15"/>
                            <w:w w:val="40"/>
                          </w:rPr>
                          <w:t>_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BABABA"/>
                            <w:spacing w:val="0"/>
                            <w:w w:val="45"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289" w:hRule="exact"/>
                    </w:trPr>
                    <w:tc>
                      <w:tcPr>
                        <w:tcW w:w="786" w:type="dxa"/>
                        <w:tcBorders>
                          <w:top w:val="single" w:sz="5.67984" w:space="0" w:color="5B5B5B"/>
                          <w:bottom w:val="single" w:sz="5.67984" w:space="0" w:color="777777"/>
                          <w:left w:val="single" w:sz="5.67984" w:space="0" w:color="545454"/>
                          <w:right w:val="single" w:sz="5.679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77" w:type="dxa"/>
                        <w:tcBorders>
                          <w:top w:val="single" w:sz="5.67984" w:space="0" w:color="5B5B5B"/>
                          <w:bottom w:val="single" w:sz="5.67984" w:space="0" w:color="777777"/>
                          <w:left w:val="single" w:sz="5.67984" w:space="0" w:color="4F4F4F"/>
                          <w:right w:val="single" w:sz="5.679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" w:type="dxa"/>
                        <w:tcBorders>
                          <w:top w:val="single" w:sz="5.67984" w:space="0" w:color="5B5B5B"/>
                          <w:bottom w:val="single" w:sz="5.67984" w:space="0" w:color="777777"/>
                          <w:left w:val="single" w:sz="5.67984" w:space="0" w:color="4F4F4F"/>
                          <w:right w:val="single" w:sz="5.6798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79" w:type="dxa"/>
                        <w:vMerge/>
                        <w:gridSpan w:val="4"/>
                        <w:tcBorders>
                          <w:bottom w:val="single" w:sz="5.67984" w:space="0" w:color="777777"/>
                          <w:left w:val="single" w:sz="5.67984" w:space="0" w:color="4B4B4B"/>
                          <w:right w:val="single" w:sz="5.679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189" w:type="dxa"/>
                        <w:vMerge/>
                        <w:gridSpan w:val="3"/>
                        <w:tcBorders>
                          <w:bottom w:val="single" w:sz="5.67984" w:space="0" w:color="777777"/>
                          <w:left w:val="single" w:sz="5.67984" w:space="0" w:color="4F4F4F"/>
                          <w:right w:val="single" w:sz="5.67984" w:space="0" w:color="5B5B5B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51" w:lineRule="exact"/>
        <w:ind w:left="4402" w:right="5127"/>
        <w:jc w:val="center"/>
        <w:tabs>
          <w:tab w:pos="4980" w:val="left"/>
          <w:tab w:pos="5480" w:val="left"/>
          <w:tab w:pos="610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2"/>
          <w:szCs w:val="42"/>
          <w:color w:val="383838"/>
          <w:spacing w:val="0"/>
          <w:w w:val="42"/>
          <w:b/>
          <w:bCs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-42"/>
          <w:w w:val="42"/>
          <w:b/>
          <w:bCs/>
          <w:position w:val="-1"/>
        </w:rPr>
        <w:t> 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42"/>
          <w:szCs w:val="42"/>
          <w:color w:val="0F0F0F"/>
          <w:spacing w:val="0"/>
          <w:w w:val="42"/>
          <w:b/>
          <w:bCs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F0F0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0F0F0F"/>
          <w:spacing w:val="0"/>
          <w:w w:val="42"/>
          <w:b/>
          <w:bCs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F0F0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0F0F0F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48"/>
          <w:szCs w:val="48"/>
          <w:color w:val="0F0F0F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02.720001pt;height:48pt;mso-position-horizontal-relative:char;mso-position-vertical-relative:line" type="#_x0000_t75">
            <v:imagedata r:id="rId7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5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93.119998pt;height:38.4pt;mso-position-horizontal-relative:char;mso-position-vertical-relative:line" type="#_x0000_t75">
            <v:imagedata r:id="rId7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580" w:bottom="280" w:left="280" w:right="180"/>
        </w:sectPr>
      </w:pPr>
      <w:rPr/>
    </w:p>
    <w:p>
      <w:pPr>
        <w:spacing w:before="96" w:after="0" w:line="211" w:lineRule="auto"/>
        <w:ind w:left="611" w:right="-155" w:firstLine="-9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90"/>
          <w:szCs w:val="90"/>
          <w:color w:val="333333"/>
          <w:spacing w:val="-383"/>
          <w:w w:val="210"/>
          <w:i/>
          <w:position w:val="11"/>
        </w:rPr>
        <w:t>l</w:t>
      </w:r>
      <w:r>
        <w:rPr>
          <w:rFonts w:ascii="Arial" w:hAnsi="Arial" w:cs="Arial" w:eastAsia="Arial"/>
          <w:sz w:val="15"/>
          <w:szCs w:val="15"/>
          <w:color w:val="333333"/>
          <w:spacing w:val="5"/>
          <w:w w:val="116"/>
          <w:position w:val="0"/>
        </w:rPr>
        <w:t>!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16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16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3"/>
          <w:position w:val="0"/>
        </w:rPr>
        <w:t>BÜY</w:t>
      </w:r>
      <w:r>
        <w:rPr>
          <w:rFonts w:ascii="Arial" w:hAnsi="Arial" w:cs="Arial" w:eastAsia="Arial"/>
          <w:sz w:val="16"/>
          <w:szCs w:val="16"/>
          <w:color w:val="333333"/>
          <w:spacing w:val="-11"/>
          <w:w w:val="104"/>
          <w:position w:val="0"/>
        </w:rPr>
        <w:t>Ü</w:t>
      </w:r>
      <w:r>
        <w:rPr>
          <w:rFonts w:ascii="Arial" w:hAnsi="Arial" w:cs="Arial" w:eastAsia="Arial"/>
          <w:sz w:val="16"/>
          <w:szCs w:val="16"/>
          <w:color w:val="181818"/>
          <w:spacing w:val="-4"/>
          <w:w w:val="105"/>
          <w:position w:val="0"/>
        </w:rPr>
        <w:t>K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98"/>
          <w:position w:val="0"/>
        </w:rPr>
        <w:t>SE</w:t>
      </w:r>
      <w:r>
        <w:rPr>
          <w:rFonts w:ascii="Arial" w:hAnsi="Arial" w:cs="Arial" w:eastAsia="Arial"/>
          <w:sz w:val="16"/>
          <w:szCs w:val="16"/>
          <w:color w:val="333333"/>
          <w:spacing w:val="-14"/>
          <w:w w:val="99"/>
          <w:position w:val="0"/>
        </w:rPr>
        <w:t>H</w:t>
      </w:r>
      <w:r>
        <w:rPr>
          <w:rFonts w:ascii="Arial" w:hAnsi="Arial" w:cs="Arial" w:eastAsia="Arial"/>
          <w:sz w:val="16"/>
          <w:szCs w:val="16"/>
          <w:color w:val="181818"/>
          <w:spacing w:val="-13"/>
          <w:w w:val="156"/>
          <w:position w:val="0"/>
        </w:rPr>
        <w:t>I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99"/>
          <w:position w:val="0"/>
        </w:rPr>
        <w:t>R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9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595959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5" w:right="475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602" w:right="492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-38" w:right="430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249" w:right="562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980" w:bottom="280" w:left="160" w:right="200"/>
          <w:cols w:num="2" w:equalWidth="0">
            <w:col w:w="1637" w:space="1169"/>
            <w:col w:w="8754"/>
          </w:cols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35" w:after="0" w:line="240" w:lineRule="auto"/>
        <w:ind w:left="135" w:right="-20"/>
        <w:jc w:val="left"/>
        <w:tabs>
          <w:tab w:pos="1500" w:val="left"/>
          <w:tab w:pos="486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09.05.20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7IBildirim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11.25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0531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887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7940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1" w:lineRule="auto"/>
        <w:ind w:left="149" w:right="3397" w:firstLine="5"/>
        <w:jc w:val="left"/>
        <w:tabs>
          <w:tab w:pos="1500" w:val="left"/>
          <w:tab w:pos="3840" w:val="left"/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201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71Kayrt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2907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D.işçi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sitesiyam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Seferihisa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16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4.620562" w:type="dxa"/>
      </w:tblPr>
      <w:tblGrid/>
      <w:tr>
        <w:trPr>
          <w:trHeight w:val="239" w:hRule="exact"/>
        </w:trPr>
        <w:tc>
          <w:tcPr>
            <w:tcW w:w="1229" w:type="dxa"/>
            <w:tcBorders>
              <w:top w:val="single" w:sz="5.711632" w:space="0" w:color="575757"/>
              <w:bottom w:val="single" w:sz="5.711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4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60" w:type="dxa"/>
            <w:tcBorders>
              <w:top w:val="single" w:sz="5.711632" w:space="0" w:color="575757"/>
              <w:bottom w:val="single" w:sz="5.711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19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Camikebi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malı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Sanayi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sitesi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sk.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Seferibisari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5"/>
              </w:rPr>
              <w:t>iZMIR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26" w:type="dxa"/>
            <w:tcBorders>
              <w:top w:val="single" w:sz="5.711632" w:space="0" w:color="575757"/>
              <w:bottom w:val="single" w:sz="5.711632" w:space="0" w:color="5B5B5B"/>
              <w:left w:val="nil" w:sz="6" w:space="0" w:color="auto"/>
              <w:right w:val="single" w:sz="5.711632" w:space="0" w:color="707070"/>
            </w:tcBorders>
          </w:tcPr>
          <w:p>
            <w:pPr/>
            <w:rPr/>
          </w:p>
        </w:tc>
      </w:tr>
      <w:tr>
        <w:trPr>
          <w:trHeight w:val="239" w:hRule="exact"/>
        </w:trPr>
        <w:tc>
          <w:tcPr>
            <w:tcW w:w="1229" w:type="dxa"/>
            <w:tcBorders>
              <w:top w:val="single" w:sz="5.711632" w:space="0" w:color="5B5B5B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4"/>
              </w:rPr>
              <w:t>Tüıil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60" w:type="dxa"/>
            <w:tcBorders>
              <w:top w:val="single" w:sz="5.711632" w:space="0" w:color="5B5B5B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167" w:right="-20"/>
              <w:jc w:val="left"/>
              <w:tabs>
                <w:tab w:pos="2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26" w:type="dxa"/>
            <w:tcBorders>
              <w:top w:val="single" w:sz="5.711632" w:space="0" w:color="5B5B5B"/>
              <w:bottom w:val="single" w:sz="5.711632" w:space="0" w:color="575757"/>
              <w:left w:val="nil" w:sz="6" w:space="0" w:color="auto"/>
              <w:right w:val="single" w:sz="5.711632" w:space="0" w:color="707070"/>
            </w:tcBorders>
          </w:tcPr>
          <w:p>
            <w:pPr>
              <w:spacing w:before="6" w:after="0" w:line="218" w:lineRule="exact"/>
              <w:ind w:left="39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2"/>
              </w:rPr>
              <w:t>izmariti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11" w:after="0" w:line="216" w:lineRule="exact"/>
        <w:ind w:left="145" w:right="-20"/>
        <w:jc w:val="left"/>
        <w:tabs>
          <w:tab w:pos="2960" w:val="left"/>
          <w:tab w:pos="562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4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B8B8BA"/>
          <w:spacing w:val="0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8B8B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8B8B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Kullanuıı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2991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8.241348pt;margin-top:.392812pt;width:57.966088pt;height:24pt;mso-position-horizontal-relative:page;mso-position-vertical-relative:paragraph;z-index:-1493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w w:val="55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spacing w:val="0"/>
                      <w:w w:val="47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spacing w:val="0"/>
                      <w:w w:val="47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spacing w:val="17"/>
                      <w:w w:val="47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spacing w:val="17"/>
                      <w:w w:val="47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47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8B8BA"/>
                      <w:spacing w:val="0"/>
                      <w:w w:val="47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3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</w:rPr>
        <w:t>etona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u w:val="single" w:color="000000"/>
        </w:rPr>
        <w:t>rm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8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u w:val="single" w:color="000000"/>
        </w:rPr>
        <w:t>Ka.ıı.i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u w:val="single" w:color="0000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hşa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7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B8B8BA"/>
          <w:spacing w:val="0"/>
          <w:w w:val="11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8B8B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B8B8B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84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4"/>
        </w:rPr>
        <w:t>!g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8"/>
        </w:rPr>
        <w:t>:r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215"/>
        </w:rPr>
        <w:t>1-------</w:t>
      </w:r>
      <w:r>
        <w:rPr>
          <w:rFonts w:ascii="Arial" w:hAnsi="Arial" w:cs="Arial" w:eastAsia="Arial"/>
          <w:sz w:val="21"/>
          <w:szCs w:val="21"/>
          <w:color w:val="424242"/>
          <w:spacing w:val="8"/>
          <w:w w:val="215"/>
        </w:rPr>
        <w:t>-</w:t>
      </w:r>
      <w:r>
        <w:rPr>
          <w:rFonts w:ascii="Arial" w:hAnsi="Arial" w:cs="Arial" w:eastAsia="Arial"/>
          <w:sz w:val="21"/>
          <w:szCs w:val="21"/>
          <w:color w:val="181818"/>
          <w:spacing w:val="0"/>
          <w:w w:val="417"/>
        </w:rPr>
        <w:t>-</w:t>
      </w:r>
      <w:r>
        <w:rPr>
          <w:rFonts w:ascii="Arial" w:hAnsi="Arial" w:cs="Arial" w:eastAsia="Arial"/>
          <w:sz w:val="21"/>
          <w:szCs w:val="21"/>
          <w:color w:val="181818"/>
          <w:spacing w:val="0"/>
          <w:w w:val="100"/>
        </w:rPr>
        <w:t>  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362"/>
        </w:rPr>
        <w:t>----</w:t>
      </w:r>
      <w:r>
        <w:rPr>
          <w:rFonts w:ascii="Arial" w:hAnsi="Arial" w:cs="Arial" w:eastAsia="Arial"/>
          <w:sz w:val="21"/>
          <w:szCs w:val="21"/>
          <w:color w:val="595959"/>
          <w:spacing w:val="-141"/>
          <w:w w:val="362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362"/>
        </w:rPr>
        <w:t>----</w:t>
      </w:r>
      <w:r>
        <w:rPr>
          <w:rFonts w:ascii="Arial" w:hAnsi="Arial" w:cs="Arial" w:eastAsia="Arial"/>
          <w:sz w:val="21"/>
          <w:szCs w:val="21"/>
          <w:color w:val="333333"/>
          <w:spacing w:val="-141"/>
          <w:w w:val="362"/>
        </w:rPr>
        <w:t> 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362"/>
        </w:rPr>
        <w:t>---</w:t>
      </w:r>
      <w:r>
        <w:rPr>
          <w:rFonts w:ascii="Arial" w:hAnsi="Arial" w:cs="Arial" w:eastAsia="Arial"/>
          <w:sz w:val="21"/>
          <w:szCs w:val="21"/>
          <w:color w:val="595959"/>
          <w:spacing w:val="28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336"/>
        </w:rPr>
        <w:t>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left="6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lv'angını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1.35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00"/>
        </w:sectPr>
      </w:pPr>
      <w:rPr/>
    </w:p>
    <w:p>
      <w:pPr>
        <w:spacing w:before="87" w:after="0" w:line="240" w:lineRule="auto"/>
        <w:ind w:left="1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2" w:after="0" w:line="262" w:lineRule="auto"/>
        <w:ind w:right="4541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Ö{treııi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13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midi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2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:İtf.Çvş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Vehbi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</w:rPr>
        <w:t>TÜNEY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00"/>
          <w:cols w:num="2" w:equalWidth="0">
            <w:col w:w="1199" w:space="612"/>
            <w:col w:w="9749"/>
          </w:cols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25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.26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094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22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2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22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1"/>
          <w:w w:val="85"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12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.30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00"/>
          <w:cols w:num="3" w:equalWidth="0">
            <w:col w:w="676" w:space="1135"/>
            <w:col w:w="4765" w:space="352"/>
            <w:col w:w="4632"/>
          </w:cols>
        </w:sectPr>
      </w:pPr>
      <w:rPr/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Yaruımcı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0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7" w:lineRule="auto"/>
        <w:ind w:left="10" w:right="1093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00"/>
          <w:cols w:num="3" w:equalWidth="0">
            <w:col w:w="1301" w:space="509"/>
            <w:col w:w="2162" w:space="66"/>
            <w:col w:w="7522"/>
          </w:cols>
        </w:sectPr>
      </w:pPr>
      <w:rPr/>
    </w:p>
    <w:p>
      <w:pPr>
        <w:spacing w:before="29" w:after="0" w:line="240" w:lineRule="auto"/>
        <w:ind w:left="13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8"/>
        </w:rPr>
        <w:t>piayı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göıilldü.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22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-1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00"/>
          <w:cols w:num="2" w:equalWidth="0">
            <w:col w:w="1588" w:space="261"/>
            <w:col w:w="9711"/>
          </w:cols>
        </w:sectPr>
      </w:pPr>
      <w:rPr/>
    </w:p>
    <w:p>
      <w:pPr>
        <w:spacing w:before="4" w:after="0" w:line="240" w:lineRule="auto"/>
        <w:ind w:left="191" w:right="-71"/>
        <w:jc w:val="left"/>
        <w:tabs>
          <w:tab w:pos="18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7"/>
          <w:position w:val="-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1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position w:val="0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6"/>
          <w:position w:val="0"/>
        </w:rPr>
        <w:t>Sönılürme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6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3.192657pt;margin-top:-5.026838pt;width:12.736461pt;height:19pt;mso-position-horizontal-relative:page;mso-position-vertical-relative:paragraph;z-index:-14929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424242"/>
                      <w:spacing w:val="0"/>
                      <w:w w:val="241"/>
                    </w:rPr>
                    <w:t>ı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8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0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-2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333333"/>
          <w:spacing w:val="0"/>
          <w:w w:val="5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00"/>
          <w:cols w:num="3" w:equalWidth="0">
            <w:col w:w="2986" w:space="1052"/>
            <w:col w:w="2843" w:space="627"/>
            <w:col w:w="4052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149" w:right="27" w:firstLine="4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</w:rPr>
        <w:t>fSigortalı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53" w:lineRule="auto"/>
        <w:ind w:left="135" w:right="-53" w:firstLine="48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4"/>
        </w:rPr>
        <w:t>ler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4"/>
        </w:rPr>
        <w:t>ybı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Kıme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lreslim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7" w:lineRule="exact"/>
        <w:ind w:left="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yoktur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2" w:lineRule="auto"/>
        <w:ind w:right="151" w:firstLine="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göıillmü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dü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auto"/>
        <w:ind w:right="3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:;;üıille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kanatine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Bedeli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Çevre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sakinlerine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24" w:lineRule="exact"/>
        <w:ind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4"/>
          <w:position w:val="-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90"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333333"/>
          <w:spacing w:val="12"/>
          <w:w w:val="8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-1"/>
        </w:rPr>
        <w:t>.50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00"/>
          <w:cols w:num="2" w:equalWidth="0">
            <w:col w:w="1600" w:space="211"/>
            <w:col w:w="9749"/>
          </w:cols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54" w:right="-68"/>
        <w:jc w:val="left"/>
        <w:tabs>
          <w:tab w:pos="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GİQE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Seferibisa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00"/>
          <w:cols w:num="3" w:equalWidth="0">
            <w:col w:w="1750" w:space="60"/>
            <w:col w:w="3333" w:space="3222"/>
            <w:col w:w="3195"/>
          </w:cols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00"/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13.684127pt;margin-top:54.623478pt;width:566.403849pt;height:778.567865pt;mso-position-horizontal-relative:page;mso-position-vertical-relative:page;z-index:-14932" coordorigin="274,1092" coordsize="11328,15571">
            <v:shape style="position:absolute;left:1766;top:14496;width:2554;height:1766" type="#_x0000_t75">
              <v:imagedata r:id="rId72" o:title=""/>
            </v:shape>
            <v:group style="position:absolute;left:1961;top:4456;width:2;height:10628" coordorigin="1961,4456" coordsize="2,10628">
              <v:shape style="position:absolute;left:1961;top:4456;width:2;height:10628" coordorigin="1961,4456" coordsize="0,10628" path="m1961,15084l1961,4456e" filled="f" stroked="t" strokeweight=".713954pt" strokecolor="#4F4F4F">
                <v:path arrowok="t"/>
              </v:shape>
            </v:group>
            <v:group style="position:absolute;left:281;top:1119;width:11295;height:2" coordorigin="281,1119" coordsize="11295,2">
              <v:shape style="position:absolute;left:281;top:1119;width:11295;height:2" coordorigin="281,1119" coordsize="11295,0" path="m281,1119l11576,1119e" filled="f" stroked="t" strokeweight=".713954pt" strokecolor="#5B5B5B">
                <v:path arrowok="t"/>
              </v:shape>
            </v:group>
            <v:group style="position:absolute;left:295;top:1100;width:2;height:15552" coordorigin="295,1100" coordsize="2,15552">
              <v:shape style="position:absolute;left:295;top:1100;width:2;height:15552" coordorigin="295,1100" coordsize="0,15552" path="m295,16652l295,1100e" filled="f" stroked="t" strokeweight=".713954pt" strokecolor="#575757">
                <v:path arrowok="t"/>
              </v:shape>
            </v:group>
            <v:group style="position:absolute;left:1956;top:1109;width:2;height:1386" coordorigin="1956,1109" coordsize="2,1386">
              <v:shape style="position:absolute;left:1956;top:1109;width:2;height:1386" coordorigin="1956,1109" coordsize="0,1386" path="m1956,2496l1956,1109e" filled="f" stroked="t" strokeweight=".713954pt" strokecolor="#676767">
                <v:path arrowok="t"/>
              </v:shape>
            </v:group>
            <v:group style="position:absolute;left:8391;top:1109;width:2;height:1386" coordorigin="8391,1109" coordsize="2,1386">
              <v:shape style="position:absolute;left:8391;top:1109;width:2;height:1386" coordorigin="8391,1109" coordsize="0,1386" path="m8391,2496l8391,1109e" filled="f" stroked="t" strokeweight=".951939pt" strokecolor="#545454">
                <v:path arrowok="t"/>
              </v:shape>
            </v:group>
            <v:group style="position:absolute;left:11580;top:1119;width:2;height:15533" coordorigin="11580,1119" coordsize="2,15533">
              <v:shape style="position:absolute;left:11580;top:1119;width:2;height:15533" coordorigin="11580,1119" coordsize="0,15533" path="m11580,16652l11580,1119e" filled="f" stroked="t" strokeweight=".713954pt" strokecolor="#707070">
                <v:path arrowok="t"/>
              </v:shape>
            </v:group>
            <v:group style="position:absolute;left:286;top:2486;width:11290;height:2" coordorigin="286,2486" coordsize="11290,2">
              <v:shape style="position:absolute;left:286;top:2486;width:11290;height:2" coordorigin="286,2486" coordsize="11290,0" path="m286,2486l11576,2486e" filled="f" stroked="t" strokeweight=".713954pt" strokecolor="#5B5B5B">
                <v:path arrowok="t"/>
              </v:shape>
            </v:group>
            <v:group style="position:absolute;left:286;top:2730;width:11290;height:2" coordorigin="286,2730" coordsize="11290,2">
              <v:shape style="position:absolute;left:286;top:2730;width:11290;height:2" coordorigin="286,2730" coordsize="11290,0" path="m286,2730l11576,2730e" filled="f" stroked="t" strokeweight=".713954pt" strokecolor="#575757">
                <v:path arrowok="t"/>
              </v:shape>
            </v:group>
            <v:group style="position:absolute;left:281;top:2969;width:11300;height:2" coordorigin="281,2969" coordsize="11300,2">
              <v:shape style="position:absolute;left:281;top:2969;width:11300;height:2" coordorigin="281,2969" coordsize="11300,0" path="m281,2969l11580,2969e" filled="f" stroked="t" strokeweight=".713954pt" strokecolor="#575757">
                <v:path arrowok="t"/>
              </v:shape>
            </v:group>
            <v:group style="position:absolute;left:3132;top:3700;width:2;height:775" coordorigin="3132,3700" coordsize="2,775">
              <v:shape style="position:absolute;left:3132;top:3700;width:2;height:775" coordorigin="3132,3700" coordsize="0,775" path="m3132,4475l3132,3700e" filled="f" stroked="t" strokeweight=".713954pt" strokecolor="#4B4B4B">
                <v:path arrowok="t"/>
              </v:shape>
            </v:group>
            <v:group style="position:absolute;left:6292;top:3700;width:2;height:775" coordorigin="6292,3700" coordsize="2,775">
              <v:shape style="position:absolute;left:6292;top:3700;width:2;height:775" coordorigin="6292,3700" coordsize="0,775" path="m6292,4475l6292,3700e" filled="f" stroked="t" strokeweight=".713954pt" strokecolor="#444444">
                <v:path arrowok="t"/>
              </v:shape>
            </v:group>
            <v:group style="position:absolute;left:281;top:4465;width:11304;height:2" coordorigin="281,4465" coordsize="11304,2">
              <v:shape style="position:absolute;left:281;top:4465;width:11304;height:2" coordorigin="281,4465" coordsize="11304,0" path="m281,4465l11585,4465e" filled="f" stroked="t" strokeweight=".713954pt" strokecolor="#545454">
                <v:path arrowok="t"/>
              </v:shape>
            </v:group>
            <v:group style="position:absolute;left:281;top:4709;width:11300;height:2" coordorigin="281,4709" coordsize="11300,2">
              <v:shape style="position:absolute;left:281;top:4709;width:11300;height:2" coordorigin="281,4709" coordsize="11300,0" path="m281,4709l11580,4709e" filled="f" stroked="t" strokeweight=".713954pt" strokecolor="#575757">
                <v:path arrowok="t"/>
              </v:shape>
            </v:group>
            <v:group style="position:absolute;left:1947;top:4948;width:9634;height:2" coordorigin="1947,4948" coordsize="9634,2">
              <v:shape style="position:absolute;left:1947;top:4948;width:9634;height:2" coordorigin="1947,4948" coordsize="9634,0" path="m1947,4948l11580,4948e" filled="f" stroked="t" strokeweight=".713954pt" strokecolor="#707070">
                <v:path arrowok="t"/>
              </v:shape>
            </v:group>
            <v:group style="position:absolute;left:4181;top:4905;width:2;height:2214" coordorigin="4181,4905" coordsize="2,2214">
              <v:shape style="position:absolute;left:4181;top:4905;width:2;height:2214" coordorigin="4181,4905" coordsize="0,2214" path="m4181,7119l4181,4905e" filled="f" stroked="t" strokeweight=".951939pt" strokecolor="#545454">
                <v:path arrowok="t"/>
              </v:shape>
            </v:group>
            <v:group style="position:absolute;left:4169;top:5436;width:7416;height:2" coordorigin="4169,5436" coordsize="7416,2">
              <v:shape style="position:absolute;left:4169;top:5436;width:7416;height:2" coordorigin="4169,5436" coordsize="7416,0" path="m4169,5436l11585,5436e" filled="f" stroked="t" strokeweight=".713954pt" strokecolor="#575757">
                <v:path arrowok="t"/>
              </v:shape>
            </v:group>
            <v:group style="position:absolute;left:4169;top:5677;width:7416;height:2" coordorigin="4169,5677" coordsize="7416,2">
              <v:shape style="position:absolute;left:4169;top:5677;width:7416;height:2" coordorigin="4169,5677" coordsize="7416,0" path="m4169,5677l11585,5677e" filled="f" stroked="t" strokeweight=".713954pt" strokecolor="#5B5B5B">
                <v:path arrowok="t"/>
              </v:shape>
            </v:group>
            <v:group style="position:absolute;left:4169;top:5919;width:7416;height:2" coordorigin="4169,5919" coordsize="7416,2">
              <v:shape style="position:absolute;left:4169;top:5919;width:7416;height:2" coordorigin="4169,5919" coordsize="7416,0" path="m4169,5919l11585,5919e" filled="f" stroked="t" strokeweight=".713954pt" strokecolor="#5B5B5B">
                <v:path arrowok="t"/>
              </v:shape>
            </v:group>
            <v:group style="position:absolute;left:1947;top:6160;width:9638;height:2" coordorigin="1947,6160" coordsize="9638,2">
              <v:shape style="position:absolute;left:1947;top:6160;width:9638;height:2" coordorigin="1947,6160" coordsize="9638,0" path="m1947,6160l11585,6160e" filled="f" stroked="t" strokeweight=".713954pt" strokecolor="#5B5B5B">
                <v:path arrowok="t"/>
              </v:shape>
            </v:group>
            <v:group style="position:absolute;left:828;top:6402;width:10757;height:2" coordorigin="828,6402" coordsize="10757,2">
              <v:shape style="position:absolute;left:828;top:6402;width:10757;height:2" coordorigin="828,6402" coordsize="10757,0" path="m828,6402l11585,6402e" filled="f" stroked="t" strokeweight=".713954pt" strokecolor="#575757">
                <v:path arrowok="t"/>
              </v:shape>
            </v:group>
            <v:group style="position:absolute;left:7075;top:6392;width:2;height:727" coordorigin="7075,6392" coordsize="2,727">
              <v:shape style="position:absolute;left:7075;top:6392;width:2;height:727" coordorigin="7075,6392" coordsize="0,727" path="m7075,7119l7075,6392e" filled="f" stroked="t" strokeweight=".47597pt" strokecolor="#444444">
                <v:path arrowok="t"/>
              </v:shape>
            </v:group>
            <v:group style="position:absolute;left:1951;top:6875;width:9638;height:2" coordorigin="1951,6875" coordsize="9638,2">
              <v:shape style="position:absolute;left:1951;top:6875;width:9638;height:2" coordorigin="1951,6875" coordsize="9638,0" path="m1951,6875l11590,6875e" filled="f" stroked="t" strokeweight=".713954pt" strokecolor="#575757">
                <v:path arrowok="t"/>
              </v:shape>
            </v:group>
            <v:group style="position:absolute;left:1951;top:7114;width:9638;height:2" coordorigin="1951,7114" coordsize="9638,2">
              <v:shape style="position:absolute;left:1951;top:7114;width:9638;height:2" coordorigin="1951,7114" coordsize="9638,0" path="m1951,7114l11590,7114e" filled="f" stroked="t" strokeweight=".713954pt" strokecolor="#575757">
                <v:path arrowok="t"/>
              </v:shape>
            </v:group>
            <v:group style="position:absolute;left:286;top:7353;width:11300;height:2" coordorigin="286,7353" coordsize="11300,2">
              <v:shape style="position:absolute;left:286;top:7353;width:11300;height:2" coordorigin="286,7353" coordsize="11300,0" path="m286,7353l11585,7353e" filled="f" stroked="t" strokeweight=".713954pt" strokecolor="#5B5B5B">
                <v:path arrowok="t"/>
              </v:shape>
            </v:group>
            <v:group style="position:absolute;left:281;top:7869;width:11314;height:2" coordorigin="281,7869" coordsize="11314,2">
              <v:shape style="position:absolute;left:281;top:7869;width:11314;height:2" coordorigin="281,7869" coordsize="11314,0" path="m281,7869l11595,7869e" filled="f" stroked="t" strokeweight=".713954pt" strokecolor="#5B5B5B">
                <v:path arrowok="t"/>
              </v:shape>
            </v:group>
            <v:group style="position:absolute;left:4184;top:7865;width:2;height:736" coordorigin="4184,7865" coordsize="2,736">
              <v:shape style="position:absolute;left:4184;top:7865;width:2;height:736" coordorigin="4184,7865" coordsize="0,736" path="m4184,8601l4184,7865e" filled="f" stroked="t" strokeweight=".951939pt" strokecolor="#545454">
                <v:path arrowok="t"/>
              </v:shape>
            </v:group>
            <v:group style="position:absolute;left:4174;top:8116;width:7416;height:2" coordorigin="4174,8116" coordsize="7416,2">
              <v:shape style="position:absolute;left:4174;top:8116;width:7416;height:2" coordorigin="4174,8116" coordsize="7416,0" path="m4174,8116l11590,8116e" filled="f" stroked="t" strokeweight=".713954pt" strokecolor="#5B5B5B">
                <v:path arrowok="t"/>
              </v:shape>
            </v:group>
            <v:group style="position:absolute;left:4174;top:8355;width:7416;height:2" coordorigin="4174,8355" coordsize="7416,2">
              <v:shape style="position:absolute;left:4174;top:8355;width:7416;height:2" coordorigin="4174,8355" coordsize="7416,0" path="m4174,8355l11590,8355e" filled="f" stroked="t" strokeweight=".713954pt" strokecolor="#5B5B5B">
                <v:path arrowok="t"/>
              </v:shape>
            </v:group>
            <v:group style="position:absolute;left:286;top:8594;width:11304;height:2" coordorigin="286,8594" coordsize="11304,2">
              <v:shape style="position:absolute;left:286;top:8594;width:11304;height:2" coordorigin="286,8594" coordsize="11304,0" path="m286,8594l11590,8594e" filled="f" stroked="t" strokeweight=".713954pt" strokecolor="#606060">
                <v:path arrowok="t"/>
              </v:shape>
            </v:group>
            <v:group style="position:absolute;left:281;top:9528;width:11314;height:2" coordorigin="281,9528" coordsize="11314,2">
              <v:shape style="position:absolute;left:281;top:9528;width:11314;height:2" coordorigin="281,9528" coordsize="11314,0" path="m281,9528l11595,9528e" filled="f" stroked="t" strokeweight=".713954pt" strokecolor="#5B5B5B">
                <v:path arrowok="t"/>
              </v:shape>
            </v:group>
            <v:group style="position:absolute;left:286;top:10461;width:11304;height:2" coordorigin="286,10461" coordsize="11304,2">
              <v:shape style="position:absolute;left:286;top:10461;width:11304;height:2" coordorigin="286,10461" coordsize="11304,0" path="m286,10461l11590,10461e" filled="f" stroked="t" strokeweight=".713954pt" strokecolor="#575757">
                <v:path arrowok="t"/>
              </v:shape>
            </v:group>
            <v:group style="position:absolute;left:286;top:10700;width:11309;height:2" coordorigin="286,10700" coordsize="11309,2">
              <v:shape style="position:absolute;left:286;top:10700;width:11309;height:2" coordorigin="286,10700" coordsize="11309,0" path="m286,10700l11595,10700e" filled="f" stroked="t" strokeweight=".713954pt" strokecolor="#575757">
                <v:path arrowok="t"/>
              </v:shape>
            </v:group>
            <v:group style="position:absolute;left:290;top:11422;width:11304;height:2" coordorigin="290,11422" coordsize="11304,2">
              <v:shape style="position:absolute;left:290;top:11422;width:11304;height:2" coordorigin="290,11422" coordsize="11304,0" path="m290,11422l11595,11422e" filled="f" stroked="t" strokeweight=".713954pt" strokecolor="#5B5B5B">
                <v:path arrowok="t"/>
              </v:shape>
            </v:group>
            <v:group style="position:absolute;left:1428;top:11732;width:2;height:4920" coordorigin="1428,11732" coordsize="2,4920">
              <v:shape style="position:absolute;left:1428;top:11732;width:2;height:4920" coordorigin="1428,11732" coordsize="0,4920" path="m1428,16652l1428,11732e" filled="f" stroked="t" strokeweight=".713954pt" strokecolor="#4B4B4B">
                <v:path arrowok="t"/>
              </v:shape>
            </v:group>
            <v:group style="position:absolute;left:290;top:11737;width:11304;height:2" coordorigin="290,11737" coordsize="11304,2">
              <v:shape style="position:absolute;left:290;top:11737;width:11304;height:2" coordorigin="290,11737" coordsize="11304,0" path="m290,11737l11595,11737e" filled="f" stroked="t" strokeweight=".713954pt" strokecolor="#5B5B5B">
                <v:path arrowok="t"/>
              </v:shape>
            </v:group>
            <v:group style="position:absolute;left:1023;top:11728;width:2;height:4929" coordorigin="1023,11728" coordsize="2,4929">
              <v:shape style="position:absolute;left:1023;top:11728;width:2;height:4929" coordorigin="1023,11728" coordsize="0,4929" path="m1023,16657l1023,11728e" filled="f" stroked="t" strokeweight=".713954pt" strokecolor="#4F4F4F">
                <v:path arrowok="t"/>
              </v:shape>
            </v:group>
            <v:group style="position:absolute;left:286;top:12258;width:11309;height:2" coordorigin="286,12258" coordsize="11309,2">
              <v:shape style="position:absolute;left:286;top:12258;width:11309;height:2" coordorigin="286,12258" coordsize="11309,0" path="m286,12258l11595,12258e" filled="f" stroked="t" strokeweight=".713954pt" strokecolor="#5B5B5B">
                <v:path arrowok="t"/>
              </v:shape>
            </v:group>
            <v:group style="position:absolute;left:295;top:16642;width:11300;height:2" coordorigin="295,16642" coordsize="11300,2">
              <v:shape style="position:absolute;left:295;top:16642;width:11300;height:2" coordorigin="295,16642" coordsize="11300,0" path="m295,16642l11595,16642e" filled="f" stroked="t" strokeweight=".713954pt" strokecolor="#646464">
                <v:path arrowok="t"/>
              </v:shape>
            </v:group>
            <v:group style="position:absolute;left:290;top:14333;width:1680;height:2" coordorigin="290,14333" coordsize="1680,2">
              <v:shape style="position:absolute;left:290;top:14333;width:1680;height:2" coordorigin="290,14333" coordsize="1680,0" path="m290,14333l1971,14333e" filled="f" stroked="t" strokeweight=".713954pt" strokecolor="#646464">
                <v:path arrowok="t"/>
              </v:shape>
              <v:shape style="position:absolute;left:4723;top:14918;width:653;height:422" type="#_x0000_t75">
                <v:imagedata r:id="rId73" o:title=""/>
              </v:shape>
            </v:group>
            <v:group style="position:absolute;left:5326;top:15170;width:809;height:2" coordorigin="5326,15170" coordsize="809,2">
              <v:shape style="position:absolute;left:5326;top:15170;width:809;height:2" coordorigin="5326,15170" coordsize="809,0" path="m5326,15170l6135,15170e" filled="f" stroked="t" strokeweight=".951939pt" strokecolor="#343F8C">
                <v:path arrowok="t"/>
              </v:shape>
            </v:group>
            <v:group style="position:absolute;left:6649;top:11732;width:2;height:4910" coordorigin="6649,11732" coordsize="2,4910">
              <v:shape style="position:absolute;left:6649;top:11732;width:2;height:4910" coordorigin="6649,11732" coordsize="0,4910" path="m6649,16642l6649,11732e" filled="f" stroked="t" strokeweight=".713954pt" strokecolor="#545454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1068" w:right="1053"/>
        <w:jc w:val="center"/>
        <w:rPr>
          <w:rFonts w:ascii="Arial" w:hAnsi="Arial" w:cs="Arial" w:eastAsia="Arial"/>
          <w:sz w:val="28"/>
          <w:szCs w:val="28"/>
        </w:rPr>
      </w:pPr>
      <w:rPr/>
      <w:r>
        <w:rPr/>
        <w:pict>
          <v:shape style="position:absolute;margin-left:105.599998pt;margin-top:-3.377739pt;width:82.559998pt;height:16.32pt;mso-position-horizontal-relative:page;mso-position-vertical-relative:paragraph;z-index:-14933" type="#_x0000_t75">
            <v:imagedata r:id="rId74" o:title=""/>
          </v:shape>
        </w:pict>
      </w:r>
      <w:r>
        <w:rPr>
          <w:rFonts w:ascii="Arial" w:hAnsi="Arial" w:cs="Arial" w:eastAsia="Arial"/>
          <w:sz w:val="41"/>
          <w:szCs w:val="41"/>
          <w:color w:val="9A9A9A"/>
          <w:spacing w:val="0"/>
          <w:w w:val="100"/>
        </w:rPr>
        <w:t>.</w:t>
      </w:r>
      <w:r>
        <w:rPr>
          <w:rFonts w:ascii="Arial" w:hAnsi="Arial" w:cs="Arial" w:eastAsia="Arial"/>
          <w:sz w:val="41"/>
          <w:szCs w:val="41"/>
          <w:color w:val="9A9A9A"/>
          <w:spacing w:val="-10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424242"/>
          <w:spacing w:val="-37"/>
          <w:w w:val="135"/>
        </w:rPr>
        <w:t>.</w:t>
      </w:r>
      <w:r>
        <w:rPr>
          <w:rFonts w:ascii="Arial" w:hAnsi="Arial" w:cs="Arial" w:eastAsia="Arial"/>
          <w:sz w:val="26"/>
          <w:szCs w:val="26"/>
          <w:color w:val="828282"/>
          <w:spacing w:val="2"/>
          <w:w w:val="55"/>
          <w:position w:val="9"/>
        </w:rPr>
        <w:t>•</w:t>
      </w:r>
      <w:r>
        <w:rPr>
          <w:rFonts w:ascii="Arial" w:hAnsi="Arial" w:cs="Arial" w:eastAsia="Arial"/>
          <w:sz w:val="28"/>
          <w:szCs w:val="28"/>
          <w:color w:val="B8B8BA"/>
          <w:spacing w:val="2"/>
          <w:w w:val="84"/>
          <w:position w:val="0"/>
        </w:rPr>
      </w:r>
      <w:r>
        <w:rPr>
          <w:rFonts w:ascii="Arial" w:hAnsi="Arial" w:cs="Arial" w:eastAsia="Arial"/>
          <w:sz w:val="28"/>
          <w:szCs w:val="28"/>
          <w:color w:val="B8B8BA"/>
          <w:spacing w:val="0"/>
          <w:w w:val="84"/>
          <w:emboss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B8B8BA"/>
          <w:spacing w:val="0"/>
          <w:w w:val="84"/>
          <w:position w:val="0"/>
        </w:rPr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628" w:right="-20"/>
        <w:jc w:val="left"/>
        <w:tabs>
          <w:tab w:pos="116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9A9A9A"/>
          <w:spacing w:val="2"/>
          <w:w w:val="114"/>
        </w:rPr>
        <w:t>_</w:t>
      </w:r>
      <w:r>
        <w:rPr>
          <w:rFonts w:ascii="Arial" w:hAnsi="Arial" w:cs="Arial" w:eastAsia="Arial"/>
          <w:sz w:val="5"/>
          <w:szCs w:val="5"/>
          <w:color w:val="B8B8BA"/>
          <w:spacing w:val="-9"/>
          <w:w w:val="190"/>
        </w:rPr>
        <w:t>·</w:t>
      </w:r>
      <w:r>
        <w:rPr>
          <w:rFonts w:ascii="Arial" w:hAnsi="Arial" w:cs="Arial" w:eastAsia="Arial"/>
          <w:sz w:val="5"/>
          <w:szCs w:val="5"/>
          <w:color w:val="9A9A9A"/>
          <w:spacing w:val="0"/>
          <w:w w:val="210"/>
        </w:rPr>
        <w:t>;:.,</w:t>
      </w:r>
      <w:r>
        <w:rPr>
          <w:rFonts w:ascii="Arial" w:hAnsi="Arial" w:cs="Arial" w:eastAsia="Arial"/>
          <w:sz w:val="5"/>
          <w:szCs w:val="5"/>
          <w:color w:val="9A9A9A"/>
          <w:spacing w:val="-7"/>
          <w:w w:val="210"/>
        </w:rPr>
        <w:t>.</w:t>
      </w:r>
      <w:r>
        <w:rPr>
          <w:rFonts w:ascii="Arial" w:hAnsi="Arial" w:cs="Arial" w:eastAsia="Arial"/>
          <w:sz w:val="5"/>
          <w:szCs w:val="5"/>
          <w:color w:val="9A9A9A"/>
          <w:spacing w:val="0"/>
          <w:w w:val="151"/>
        </w:rPr>
        <w:t>..</w:t>
      </w:r>
      <w:r>
        <w:rPr>
          <w:rFonts w:ascii="Arial" w:hAnsi="Arial" w:cs="Arial" w:eastAsia="Arial"/>
          <w:sz w:val="5"/>
          <w:szCs w:val="5"/>
          <w:color w:val="9A9A9A"/>
          <w:spacing w:val="0"/>
          <w:w w:val="100"/>
        </w:rPr>
        <w:tab/>
      </w:r>
      <w:r>
        <w:rPr>
          <w:rFonts w:ascii="Arial" w:hAnsi="Arial" w:cs="Arial" w:eastAsia="Arial"/>
          <w:sz w:val="5"/>
          <w:szCs w:val="5"/>
          <w:color w:val="9A9A9A"/>
          <w:spacing w:val="0"/>
          <w:w w:val="144"/>
        </w:rPr>
        <w:t>1</w:t>
      </w:r>
      <w:r>
        <w:rPr>
          <w:rFonts w:ascii="Arial" w:hAnsi="Arial" w:cs="Arial" w:eastAsia="Arial"/>
          <w:sz w:val="5"/>
          <w:szCs w:val="5"/>
          <w:color w:val="9A9A9A"/>
          <w:spacing w:val="0"/>
          <w:w w:val="144"/>
        </w:rPr>
        <w:t> </w:t>
      </w:r>
      <w:r>
        <w:rPr>
          <w:rFonts w:ascii="Arial" w:hAnsi="Arial" w:cs="Arial" w:eastAsia="Arial"/>
          <w:sz w:val="5"/>
          <w:szCs w:val="5"/>
          <w:color w:val="9A9A9A"/>
          <w:spacing w:val="1"/>
          <w:w w:val="144"/>
        </w:rPr>
        <w:t> </w:t>
      </w:r>
      <w:r>
        <w:rPr>
          <w:rFonts w:ascii="Arial" w:hAnsi="Arial" w:cs="Arial" w:eastAsia="Arial"/>
          <w:sz w:val="5"/>
          <w:szCs w:val="5"/>
          <w:color w:val="595959"/>
          <w:spacing w:val="0"/>
          <w:w w:val="144"/>
        </w:rPr>
        <w:t>'-"'</w:t>
      </w:r>
      <w:r>
        <w:rPr>
          <w:rFonts w:ascii="Arial" w:hAnsi="Arial" w:cs="Arial" w:eastAsia="Arial"/>
          <w:sz w:val="5"/>
          <w:szCs w:val="5"/>
          <w:color w:val="595959"/>
          <w:spacing w:val="0"/>
          <w:w w:val="144"/>
        </w:rPr>
        <w:t>  </w:t>
      </w:r>
      <w:r>
        <w:rPr>
          <w:rFonts w:ascii="Arial" w:hAnsi="Arial" w:cs="Arial" w:eastAsia="Arial"/>
          <w:sz w:val="5"/>
          <w:szCs w:val="5"/>
          <w:color w:val="595959"/>
          <w:spacing w:val="1"/>
          <w:w w:val="144"/>
        </w:rPr>
        <w:t> </w:t>
      </w:r>
      <w:r>
        <w:rPr>
          <w:rFonts w:ascii="Arial" w:hAnsi="Arial" w:cs="Arial" w:eastAsia="Arial"/>
          <w:sz w:val="5"/>
          <w:szCs w:val="5"/>
          <w:color w:val="B8B8BA"/>
          <w:spacing w:val="0"/>
          <w:w w:val="307"/>
        </w:rPr>
        <w:t>•</w:t>
      </w:r>
      <w:r>
        <w:rPr>
          <w:rFonts w:ascii="Arial" w:hAnsi="Arial" w:cs="Arial" w:eastAsia="Arial"/>
          <w:sz w:val="5"/>
          <w:szCs w:val="5"/>
          <w:color w:val="B8B8BA"/>
          <w:spacing w:val="23"/>
          <w:w w:val="307"/>
        </w:rPr>
        <w:t> </w:t>
      </w:r>
      <w:r>
        <w:rPr>
          <w:rFonts w:ascii="Arial" w:hAnsi="Arial" w:cs="Arial" w:eastAsia="Arial"/>
          <w:sz w:val="5"/>
          <w:szCs w:val="5"/>
          <w:color w:val="9A9A9A"/>
          <w:spacing w:val="0"/>
          <w:w w:val="176"/>
        </w:rPr>
        <w:t>..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44" w:after="0" w:line="240" w:lineRule="auto"/>
        <w:ind w:left="395" w:right="-20"/>
        <w:jc w:val="left"/>
        <w:tabs>
          <w:tab w:pos="112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4"/>
          <w:szCs w:val="14"/>
          <w:color w:val="9A9A9A"/>
          <w:spacing w:val="0"/>
          <w:w w:val="135"/>
        </w:rPr>
        <w:t>.</w:t>
      </w:r>
      <w:r>
        <w:rPr>
          <w:rFonts w:ascii="Arial" w:hAnsi="Arial" w:cs="Arial" w:eastAsia="Arial"/>
          <w:sz w:val="14"/>
          <w:szCs w:val="14"/>
          <w:color w:val="9A9A9A"/>
          <w:spacing w:val="-27"/>
          <w:w w:val="135"/>
        </w:rPr>
        <w:t> </w:t>
      </w:r>
      <w:r>
        <w:rPr>
          <w:rFonts w:ascii="Arial" w:hAnsi="Arial" w:cs="Arial" w:eastAsia="Arial"/>
          <w:sz w:val="14"/>
          <w:szCs w:val="14"/>
          <w:color w:val="B8B8BA"/>
          <w:spacing w:val="0"/>
          <w:w w:val="100"/>
        </w:rPr>
        <w:t>.</w:t>
      </w:r>
      <w:r>
        <w:rPr>
          <w:rFonts w:ascii="Arial" w:hAnsi="Arial" w:cs="Arial" w:eastAsia="Arial"/>
          <w:sz w:val="14"/>
          <w:szCs w:val="14"/>
          <w:color w:val="B8B8BA"/>
          <w:spacing w:val="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B8B8BA"/>
          <w:spacing w:val="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B8B8BA"/>
          <w:spacing w:val="0"/>
          <w:w w:val="100"/>
        </w:rPr>
        <w:t>'</w:t>
      </w:r>
      <w:r>
        <w:rPr>
          <w:rFonts w:ascii="Arial" w:hAnsi="Arial" w:cs="Arial" w:eastAsia="Arial"/>
          <w:sz w:val="14"/>
          <w:szCs w:val="14"/>
          <w:color w:val="B8B8BA"/>
          <w:spacing w:val="1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B8B8BA"/>
          <w:spacing w:val="0"/>
          <w:w w:val="68"/>
        </w:rPr>
        <w:t>·..</w:t>
      </w:r>
      <w:r>
        <w:rPr>
          <w:rFonts w:ascii="Arial" w:hAnsi="Arial" w:cs="Arial" w:eastAsia="Arial"/>
          <w:sz w:val="14"/>
          <w:szCs w:val="14"/>
          <w:color w:val="B8B8BA"/>
          <w:spacing w:val="0"/>
          <w:w w:val="68"/>
        </w:rPr>
        <w:t> </w:t>
      </w:r>
      <w:r>
        <w:rPr>
          <w:rFonts w:ascii="Arial" w:hAnsi="Arial" w:cs="Arial" w:eastAsia="Arial"/>
          <w:sz w:val="14"/>
          <w:szCs w:val="14"/>
          <w:color w:val="B8B8BA"/>
          <w:spacing w:val="16"/>
          <w:w w:val="68"/>
        </w:rPr>
        <w:t> </w:t>
      </w:r>
      <w:r>
        <w:rPr>
          <w:rFonts w:ascii="Arial" w:hAnsi="Arial" w:cs="Arial" w:eastAsia="Arial"/>
          <w:sz w:val="14"/>
          <w:szCs w:val="14"/>
          <w:color w:val="B8B8BA"/>
          <w:spacing w:val="0"/>
          <w:w w:val="232"/>
        </w:rPr>
        <w:t>i</w:t>
      </w:r>
      <w:r>
        <w:rPr>
          <w:rFonts w:ascii="Arial" w:hAnsi="Arial" w:cs="Arial" w:eastAsia="Arial"/>
          <w:sz w:val="14"/>
          <w:szCs w:val="14"/>
          <w:color w:val="B8B8BA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B8B8BA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676767"/>
          <w:spacing w:val="0"/>
          <w:w w:val="62"/>
        </w:rPr>
        <w:t>.</w:t>
      </w:r>
      <w:r>
        <w:rPr>
          <w:rFonts w:ascii="Arial" w:hAnsi="Arial" w:cs="Arial" w:eastAsia="Arial"/>
          <w:sz w:val="14"/>
          <w:szCs w:val="14"/>
          <w:color w:val="676767"/>
          <w:spacing w:val="-16"/>
          <w:w w:val="62"/>
        </w:rPr>
        <w:t>.</w:t>
      </w:r>
      <w:r>
        <w:rPr>
          <w:rFonts w:ascii="Arial" w:hAnsi="Arial" w:cs="Arial" w:eastAsia="Arial"/>
          <w:sz w:val="14"/>
          <w:szCs w:val="14"/>
          <w:color w:val="828282"/>
          <w:spacing w:val="-16"/>
          <w:w w:val="135"/>
        </w:rPr>
        <w:t>.</w:t>
      </w:r>
      <w:r>
        <w:rPr>
          <w:rFonts w:ascii="Arial" w:hAnsi="Arial" w:cs="Arial" w:eastAsia="Arial"/>
          <w:sz w:val="15"/>
          <w:szCs w:val="15"/>
          <w:color w:val="828282"/>
          <w:spacing w:val="0"/>
          <w:w w:val="88"/>
        </w:rPr>
        <w:t>.i-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20" w:after="0" w:line="240" w:lineRule="auto"/>
        <w:ind w:left="-36" w:right="-56"/>
        <w:jc w:val="center"/>
        <w:tabs>
          <w:tab w:pos="1660" w:val="left"/>
          <w:tab w:pos="2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64"/>
        </w:rPr>
        <w:t>.,.,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6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8"/>
          <w:w w:val="6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263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</w:rPr>
        <w:t>1ifi,AiY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15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B8B8B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B8B8B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8B8B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80"/>
        </w:rPr>
        <w:t>BÖLGE_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9" w:lineRule="exact"/>
        <w:ind w:left="31" w:right="-56"/>
        <w:jc w:val="center"/>
        <w:tabs>
          <w:tab w:pos="1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91"/>
        </w:rPr>
        <w:t>2.·1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"/>
          <w:w w:val="91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</w:rPr>
        <w:t>OSfA</w:t>
      </w:r>
      <w:r>
        <w:rPr>
          <w:rFonts w:ascii="Arial" w:hAnsi="Arial" w:cs="Arial" w:eastAsia="Arial"/>
          <w:sz w:val="20"/>
          <w:szCs w:val="20"/>
          <w:color w:val="42424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87"/>
        </w:rPr>
        <w:t>LAR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27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5" w:after="0" w:line="240" w:lineRule="auto"/>
        <w:ind w:left="365" w:right="259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</w:rPr>
        <w:t>Hüseyin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1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7"/>
        </w:rPr>
        <w:t>AKTOPRAK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28" w:right="4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92" w:lineRule="exact"/>
        <w:ind w:left="14" w:right="-20"/>
        <w:jc w:val="left"/>
        <w:rPr>
          <w:rFonts w:ascii="Arial" w:hAnsi="Arial" w:cs="Arial" w:eastAsia="Arial"/>
          <w:sz w:val="61"/>
          <w:szCs w:val="61"/>
        </w:rPr>
      </w:pPr>
      <w:rPr/>
      <w:r>
        <w:rPr>
          <w:rFonts w:ascii="Arial" w:hAnsi="Arial" w:cs="Arial" w:eastAsia="Arial"/>
          <w:sz w:val="61"/>
          <w:szCs w:val="61"/>
          <w:color w:val="283175"/>
          <w:spacing w:val="0"/>
          <w:w w:val="133"/>
          <w:position w:val="-2"/>
        </w:rPr>
        <w:t>çU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Vehb.i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1"/>
        </w:rPr>
        <w:t>TU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389" w:right="5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71" w:right="-53" w:firstLine="-3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Bünyami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UYGUN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D.İşçi.Er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6" w:after="0" w:line="240" w:lineRule="auto"/>
        <w:ind w:left="1342" w:right="1321"/>
        <w:jc w:val="center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66"/>
          <w:i/>
        </w:rPr>
        <w:t>1</w:t>
      </w:r>
      <w:r>
        <w:rPr>
          <w:rFonts w:ascii="Arial" w:hAnsi="Arial" w:cs="Arial" w:eastAsia="Arial"/>
          <w:sz w:val="26"/>
          <w:szCs w:val="26"/>
          <w:color w:val="333333"/>
          <w:spacing w:val="14"/>
          <w:w w:val="66"/>
          <w:i/>
        </w:rPr>
        <w:t> </w:t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114"/>
          <w:i/>
        </w:rPr>
        <w:t>ı</w:t>
      </w:r>
      <w:r>
        <w:rPr>
          <w:rFonts w:ascii="Arial" w:hAnsi="Arial" w:cs="Arial" w:eastAsia="Arial"/>
          <w:sz w:val="38"/>
          <w:szCs w:val="38"/>
          <w:color w:val="333333"/>
          <w:spacing w:val="-65"/>
          <w:w w:val="100"/>
          <w:i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2"/>
        </w:rPr>
        <w:t>Marı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2"/>
        </w:rPr>
        <w:t>s</w:t>
      </w:r>
      <w:r>
        <w:rPr>
          <w:rFonts w:ascii="Arial" w:hAnsi="Arial" w:cs="Arial" w:eastAsia="Arial"/>
          <w:sz w:val="27"/>
          <w:szCs w:val="27"/>
          <w:color w:val="333333"/>
          <w:spacing w:val="34"/>
          <w:w w:val="52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60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04" w:lineRule="exact"/>
        <w:ind w:left="9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390.720001pt;margin-top:24.228035pt;width:132.479996pt;height:112.32pt;mso-position-horizontal-relative:page;mso-position-vertical-relative:paragraph;z-index:-14931" type="#_x0000_t75">
            <v:imagedata r:id="rId75" o:title=""/>
          </v:shape>
        </w:pic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79"/>
          <w:i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79"/>
          <w:i/>
        </w:rPr>
        <w:t>  </w:t>
      </w:r>
      <w:r>
        <w:rPr>
          <w:rFonts w:ascii="Arial" w:hAnsi="Arial" w:cs="Arial" w:eastAsia="Arial"/>
          <w:sz w:val="19"/>
          <w:szCs w:val="19"/>
          <w:color w:val="333333"/>
          <w:spacing w:val="39"/>
          <w:w w:val="79"/>
          <w:i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79"/>
          <w:i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8"/>
          <w:w w:val="79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00"/>
          <w:cols w:num="4" w:equalWidth="0">
            <w:col w:w="838" w:space="610"/>
            <w:col w:w="2627" w:space="366"/>
            <w:col w:w="1610" w:space="1601"/>
            <w:col w:w="3908"/>
          </w:cols>
        </w:sectPr>
      </w:pPr>
      <w:rPr/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4" w:lineRule="auto"/>
        <w:ind w:left="3403" w:right="4529" w:firstLine="-10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exact"/>
        <w:ind w:left="814"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548901pt;margin-top:5.964787pt;width:44.685602pt;height:8pt;mso-position-horizontal-relative:page;mso-position-vertical-relative:paragraph;z-index:-14925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313131"/>
                      <w:spacing w:val="0"/>
                      <w:w w:val="85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14"/>
          <w:position w:val="10"/>
        </w:rPr>
        <w:t>IZMIR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26" w:lineRule="exact"/>
        <w:ind w:left="614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448143pt;margin-top:-45.730171pt;width:462.389957pt;height:49.003059pt;mso-position-horizontal-relative:page;mso-position-vertical-relative:paragraph;z-index:-14926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tabs>
                      <w:tab w:pos="8200" w:val="left"/>
                    </w:tabs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81"/>
                      <w:szCs w:val="81"/>
                      <w:color w:val="313131"/>
                      <w:spacing w:val="0"/>
                      <w:w w:val="151"/>
                      <w:b/>
                      <w:bCs/>
                      <w:i/>
                      <w:position w:val="13"/>
                    </w:rPr>
                    <w:t>l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313131"/>
                      <w:spacing w:val="-313"/>
                      <w:w w:val="151"/>
                      <w:b/>
                      <w:bCs/>
                      <w:i/>
                      <w:position w:val="13"/>
                    </w:rPr>
                    <w:t> 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313131"/>
                      <w:spacing w:val="0"/>
                      <w:w w:val="100"/>
                      <w:b/>
                      <w:bCs/>
                      <w:i/>
                      <w:position w:val="13"/>
                    </w:rPr>
                    <w:tab/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313131"/>
                      <w:spacing w:val="0"/>
                      <w:w w:val="100"/>
                      <w:b/>
                      <w:bCs/>
                      <w:i/>
                      <w:position w:val="13"/>
                    </w:rPr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5B5B5B"/>
                      <w:spacing w:val="0"/>
                      <w:w w:val="151"/>
                      <w:b/>
                      <w:bCs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5"/>
        </w:rPr>
        <w:t>BELEDIYES</w:t>
      </w:r>
      <w:r>
        <w:rPr>
          <w:rFonts w:ascii="Arial" w:hAnsi="Arial" w:cs="Arial" w:eastAsia="Arial"/>
          <w:sz w:val="13"/>
          <w:szCs w:val="13"/>
          <w:color w:val="313131"/>
          <w:spacing w:val="17"/>
          <w:w w:val="100"/>
          <w:position w:val="5"/>
        </w:rPr>
        <w:t> </w:t>
      </w:r>
      <w:r>
        <w:rPr>
          <w:rFonts w:ascii="Arial" w:hAnsi="Arial" w:cs="Arial" w:eastAsia="Arial"/>
          <w:sz w:val="13"/>
          <w:szCs w:val="13"/>
          <w:color w:val="494B4B"/>
          <w:spacing w:val="0"/>
          <w:w w:val="100"/>
          <w:position w:val="5"/>
        </w:rPr>
        <w:t>I</w:t>
      </w:r>
      <w:r>
        <w:rPr>
          <w:rFonts w:ascii="Arial" w:hAnsi="Arial" w:cs="Arial" w:eastAsia="Arial"/>
          <w:sz w:val="13"/>
          <w:szCs w:val="13"/>
          <w:color w:val="494B4B"/>
          <w:spacing w:val="-31"/>
          <w:w w:val="100"/>
          <w:position w:val="5"/>
        </w:rPr>
        <w:t> </w:t>
      </w:r>
      <w:r>
        <w:rPr>
          <w:rFonts w:ascii="Arial" w:hAnsi="Arial" w:cs="Arial" w:eastAsia="Arial"/>
          <w:sz w:val="13"/>
          <w:szCs w:val="13"/>
          <w:color w:val="494B4B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3"/>
          <w:szCs w:val="13"/>
          <w:color w:val="494B4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58" w:lineRule="exact"/>
        <w:ind w:left="4046" w:right="-20"/>
        <w:jc w:val="left"/>
        <w:tabs>
          <w:tab w:pos="4600" w:val="left"/>
          <w:tab w:pos="5080" w:val="left"/>
          <w:tab w:pos="5460" w:val="left"/>
          <w:tab w:pos="6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.892282pt;margin-top:-69.161125pt;width:547.580180pt;height:79.720599pt;mso-position-horizontal-relative:page;mso-position-vertical-relative:paragraph;z-index:-14927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29" w:hRule="exact"/>
                    </w:trPr>
                    <w:tc>
                      <w:tcPr>
                        <w:tcW w:w="1211" w:type="dxa"/>
                        <w:tcBorders>
                          <w:top w:val="single" w:sz="7.615512" w:space="0" w:color="646464"/>
                          <w:bottom w:val="single" w:sz="5.711632" w:space="0" w:color="646464"/>
                          <w:left w:val="single" w:sz="3.80776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6" w:lineRule="exact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279" w:type="dxa"/>
                        <w:tcBorders>
                          <w:top w:val="nil" w:sz="6" w:space="0" w:color="auto"/>
                          <w:bottom w:val="single" w:sz="5.71163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18" w:lineRule="exact"/>
                          <w:ind w:left="17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:09.05.2017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218" w:type="dxa"/>
                        <w:tcBorders>
                          <w:top w:val="single" w:sz="5.711632" w:space="0" w:color="676767"/>
                          <w:bottom w:val="single" w:sz="3.80776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3" w:lineRule="exact"/>
                          <w:ind w:left="19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5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No:8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232" w:type="dxa"/>
                        <w:gridSpan w:val="3"/>
                        <w:tcBorders>
                          <w:top w:val="nil" w:sz="6" w:space="0" w:color="auto"/>
                          <w:bottom w:val="single" w:sz="5.711632" w:space="0" w:color="606060"/>
                          <w:left w:val="nil" w:sz="6" w:space="0" w:color="auto"/>
                          <w:right w:val="single" w:sz="5.711632" w:space="0" w:color="606060"/>
                        </w:tcBorders>
                      </w:tcPr>
                      <w:p>
                        <w:pPr>
                          <w:spacing w:before="1" w:after="0" w:line="218" w:lineRule="exact"/>
                          <w:ind w:left="268" w:right="-20"/>
                          <w:jc w:val="left"/>
                          <w:tabs>
                            <w:tab w:pos="22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5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51"/>
                          </w:rPr>
                          <w:t>:ll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:09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  <w:position w:val="-1"/>
                          </w:rPr>
                          <w:t>rreı: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25" w:hRule="exact"/>
                    </w:trPr>
                    <w:tc>
                      <w:tcPr>
                        <w:tcW w:w="1211" w:type="dxa"/>
                        <w:tcBorders>
                          <w:top w:val="single" w:sz="5.711632" w:space="0" w:color="646464"/>
                          <w:bottom w:val="single" w:sz="5.711632" w:space="0" w:color="676767"/>
                          <w:left w:val="single" w:sz="3.80776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1" w:lineRule="exact"/>
                          <w:ind w:left="5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279" w:type="dxa"/>
                        <w:tcBorders>
                          <w:top w:val="single" w:sz="5.711632" w:space="0" w:color="646464"/>
                          <w:bottom w:val="single" w:sz="5.711632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11" w:lineRule="exact"/>
                          <w:ind w:left="16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16"/>
                            <w:w w:val="137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  <w:position w:val="-1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"/>
                            <w:w w:val="103"/>
                            <w:position w:val="-1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10"/>
                            <w:w w:val="116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  <w:position w:val="-1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"/>
                            <w:w w:val="103"/>
                            <w:position w:val="-1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98"/>
                            <w:position w:val="-1"/>
                          </w:rPr>
                          <w:t>.2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  <w:position w:val="-1"/>
                          </w:rPr>
                          <w:t>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218" w:type="dxa"/>
                        <w:tcBorders>
                          <w:top w:val="single" w:sz="3.80776" w:space="0" w:color="646464"/>
                          <w:bottom w:val="single" w:sz="5.711632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11" w:lineRule="exact"/>
                          <w:ind w:left="197" w:right="-20"/>
                          <w:jc w:val="left"/>
                          <w:tabs>
                            <w:tab w:pos="15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4"/>
                            <w:position w:val="-1"/>
                          </w:rPr>
                          <w:t>!Kayıt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94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17"/>
                            <w:w w:val="137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  <w:position w:val="-1"/>
                          </w:rPr>
                          <w:t>2906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232" w:type="dxa"/>
                        <w:gridSpan w:val="3"/>
                        <w:tcBorders>
                          <w:top w:val="single" w:sz="5.711632" w:space="0" w:color="606060"/>
                          <w:bottom w:val="nil" w:sz="6" w:space="0" w:color="auto"/>
                          <w:left w:val="nil" w:sz="6" w:space="0" w:color="auto"/>
                          <w:right w:val="single" w:sz="5.711632" w:space="0" w:color="606060"/>
                        </w:tcBorders>
                      </w:tcPr>
                      <w:p>
                        <w:pPr>
                          <w:spacing w:before="2" w:after="0" w:line="218" w:lineRule="exact"/>
                          <w:ind w:left="26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4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3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2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4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E6E6E"/>
                            <w:spacing w:val="0"/>
                            <w:w w:val="100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E6E6E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4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Murat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TİN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4" w:hRule="exact"/>
                    </w:trPr>
                    <w:tc>
                      <w:tcPr>
                        <w:tcW w:w="10940" w:type="dxa"/>
                        <w:gridSpan w:val="6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8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5"/>
                          </w:rPr>
                          <w:t>,Bildirile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5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3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6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4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Sanayi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"/>
                            <w:w w:val="100"/>
                          </w:rPr>
                          <w:t>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3"/>
                            <w:w w:val="100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ıisi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7"/>
                            <w:w w:val="92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8"/>
                            <w:w w:val="118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5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95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98"/>
                          </w:rPr>
                          <w:t>ağ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99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6"/>
                          </w:rPr>
                          <w:t>tzMİR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7" w:hRule="exact"/>
                    </w:trPr>
                    <w:tc>
                      <w:tcPr>
                        <w:tcW w:w="1211" w:type="dxa"/>
                        <w:tcBorders>
                          <w:top w:val="single" w:sz="3.80776" w:space="0" w:color="646464"/>
                          <w:bottom w:val="single" w:sz="5.71163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5" w:lineRule="exact"/>
                          <w:ind w:left="5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2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4"/>
                            <w:w w:val="100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392" w:type="dxa"/>
                        <w:gridSpan w:val="3"/>
                        <w:tcBorders>
                          <w:top w:val="single" w:sz="3.80776" w:space="0" w:color="646464"/>
                          <w:bottom w:val="single" w:sz="5.71163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5" w:lineRule="exact"/>
                          <w:ind w:left="17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w w:val="9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6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96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96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4"/>
                            <w:w w:val="96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6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6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9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2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4"/>
                            <w:w w:val="10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9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9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71"/>
                          </w:rPr>
                          <w:t>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çe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9"/>
                            <w:w w:val="10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96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88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0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2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9"/>
                            <w:w w:val="100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15" w:type="dxa"/>
                        <w:tcBorders>
                          <w:top w:val="single" w:sz="5.711632" w:space="0" w:color="606060"/>
                          <w:bottom w:val="single" w:sz="5.71163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822" w:type="dxa"/>
                        <w:tcBorders>
                          <w:top w:val="single" w:sz="5.711632" w:space="0" w:color="60606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2" w:hRule="exact"/>
                    </w:trPr>
                    <w:tc>
                      <w:tcPr>
                        <w:tcW w:w="1211" w:type="dxa"/>
                        <w:tcBorders>
                          <w:top w:val="single" w:sz="5.711632" w:space="0" w:color="646464"/>
                          <w:bottom w:val="single" w:sz="5.71163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6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97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9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392" w:type="dxa"/>
                        <w:gridSpan w:val="3"/>
                        <w:tcBorders>
                          <w:top w:val="single" w:sz="5.711632" w:space="0" w:color="646464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6" w:lineRule="exact"/>
                          <w:ind w:left="166" w:right="-20"/>
                          <w:jc w:val="left"/>
                          <w:tabs>
                            <w:tab w:pos="29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:OtYa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1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8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15" w:type="dxa"/>
                        <w:tcBorders>
                          <w:top w:val="single" w:sz="5.711632" w:space="0" w:color="646464"/>
                          <w:bottom w:val="single" w:sz="5.71163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822" w:type="dxa"/>
                        <w:tcBorders>
                          <w:top w:val="nil" w:sz="6" w:space="0" w:color="auto"/>
                          <w:bottom w:val="single" w:sz="5.71163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16" w:lineRule="exact"/>
                          <w:ind w:left="112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4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1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7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8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9"/>
                          </w:rPr>
                          <w:t>At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1"/>
                            <w:w w:val="99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23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37" w:hRule="exact"/>
                    </w:trPr>
                    <w:tc>
                      <w:tcPr>
                        <w:tcW w:w="1211" w:type="dxa"/>
                        <w:tcBorders>
                          <w:top w:val="single" w:sz="5.711632" w:space="0" w:color="646464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3" w:lineRule="exact"/>
                          <w:ind w:left="40" w:right="-59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392" w:type="dxa"/>
                        <w:gridSpan w:val="3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0" w:lineRule="exact"/>
                          <w:ind w:left="38" w:right="-20"/>
                          <w:jc w:val="left"/>
                          <w:tabs>
                            <w:tab w:pos="192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İs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8"/>
                            <w:position w:val="1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8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88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13131"/>
                            <w:spacing w:val="0"/>
                            <w:w w:val="103"/>
                            <w:position w:val="1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6" w:lineRule="exact"/>
                          <w:ind w:left="193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Betonan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6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95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5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77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13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5"/>
                          </w:rPr>
                          <w:t>Ah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3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2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2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15" w:type="dxa"/>
                        <w:tcBorders>
                          <w:top w:val="single" w:sz="5.711632" w:space="0" w:color="646464"/>
                          <w:bottom w:val="single" w:sz="3.80776" w:space="0" w:color="6B6B6B"/>
                          <w:left w:val="nil" w:sz="6" w:space="0" w:color="auto"/>
                          <w:right w:val="single" w:sz="3.80776" w:space="0" w:color="383838"/>
                        </w:tcBorders>
                      </w:tcPr>
                      <w:p>
                        <w:pPr>
                          <w:spacing w:before="71" w:after="0" w:line="186" w:lineRule="exact"/>
                          <w:ind w:right="-67"/>
                          <w:jc w:val="righ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9"/>
                            <w:position w:val="-3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62" w:lineRule="exact"/>
                          <w:ind w:right="-2"/>
                          <w:jc w:val="righ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w w:val="97"/>
                            <w:position w:val="1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96"/>
                            <w:position w:val="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5"/>
                            <w:position w:val="1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1"/>
                            <w:w w:val="104"/>
                            <w:position w:val="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1"/>
                            <w:position w:val="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822" w:type="dxa"/>
                        <w:tcBorders>
                          <w:top w:val="single" w:sz="5.711632" w:space="0" w:color="646464"/>
                          <w:bottom w:val="nil" w:sz="6" w:space="0" w:color="auto"/>
                          <w:left w:val="single" w:sz="3.80776" w:space="0" w:color="383838"/>
                          <w:right w:val="nil" w:sz="6" w:space="0" w:color="auto"/>
                        </w:tcBorders>
                      </w:tcPr>
                      <w:p>
                        <w:pPr>
                          <w:spacing w:before="71" w:after="0" w:line="240" w:lineRule="auto"/>
                          <w:ind w:left="3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9"/>
                          </w:rPr>
                          <w:t>f&lt;ullanım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8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494B4B"/>
          <w:spacing w:val="0"/>
          <w:w w:val="57"/>
          <w:position w:val="-2"/>
        </w:rPr>
        <w:t>1</w:t>
      </w:r>
      <w:r>
        <w:rPr>
          <w:rFonts w:ascii="Arial" w:hAnsi="Arial" w:cs="Arial" w:eastAsia="Arial"/>
          <w:sz w:val="15"/>
          <w:szCs w:val="15"/>
          <w:color w:val="494B4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494B4B"/>
          <w:spacing w:val="0"/>
          <w:w w:val="100"/>
          <w:position w:val="-2"/>
        </w:rPr>
      </w:r>
      <w:r>
        <w:rPr>
          <w:rFonts w:ascii="Arial" w:hAnsi="Arial" w:cs="Arial" w:eastAsia="Arial"/>
          <w:sz w:val="52"/>
          <w:szCs w:val="52"/>
          <w:color w:val="5B5B5B"/>
          <w:spacing w:val="0"/>
          <w:w w:val="57"/>
          <w:position w:val="-3"/>
        </w:rPr>
        <w:t>ı</w:t>
      </w:r>
      <w:r>
        <w:rPr>
          <w:rFonts w:ascii="Arial" w:hAnsi="Arial" w:cs="Arial" w:eastAsia="Arial"/>
          <w:sz w:val="52"/>
          <w:szCs w:val="52"/>
          <w:color w:val="5B5B5B"/>
          <w:spacing w:val="-77"/>
          <w:w w:val="57"/>
          <w:position w:val="-3"/>
        </w:rPr>
        <w:t> </w:t>
      </w:r>
      <w:r>
        <w:rPr>
          <w:rFonts w:ascii="Arial" w:hAnsi="Arial" w:cs="Arial" w:eastAsia="Arial"/>
          <w:sz w:val="52"/>
          <w:szCs w:val="52"/>
          <w:color w:val="5B5B5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52"/>
          <w:szCs w:val="52"/>
          <w:color w:val="5B5B5B"/>
          <w:spacing w:val="0"/>
          <w:w w:val="100"/>
          <w:position w:val="-3"/>
        </w:rPr>
      </w:r>
      <w:r>
        <w:rPr>
          <w:rFonts w:ascii="Arial" w:hAnsi="Arial" w:cs="Arial" w:eastAsia="Arial"/>
          <w:sz w:val="15"/>
          <w:szCs w:val="15"/>
          <w:color w:val="808082"/>
          <w:spacing w:val="0"/>
          <w:w w:val="57"/>
          <w:position w:val="-2"/>
        </w:rPr>
        <w:t>1</w:t>
      </w:r>
      <w:r>
        <w:rPr>
          <w:rFonts w:ascii="Arial" w:hAnsi="Arial" w:cs="Arial" w:eastAsia="Arial"/>
          <w:sz w:val="15"/>
          <w:szCs w:val="15"/>
          <w:color w:val="808082"/>
          <w:spacing w:val="-21"/>
          <w:w w:val="57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80808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808082"/>
          <w:spacing w:val="0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5B5B5B"/>
          <w:spacing w:val="-1"/>
          <w:w w:val="57"/>
          <w:position w:val="3"/>
        </w:rPr>
        <w:t>.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57"/>
          <w:position w:val="3"/>
        </w:rPr>
        <w:t>ı</w:t>
      </w:r>
      <w:r>
        <w:rPr>
          <w:rFonts w:ascii="Arial" w:hAnsi="Arial" w:cs="Arial" w:eastAsia="Arial"/>
          <w:sz w:val="42"/>
          <w:szCs w:val="42"/>
          <w:color w:val="313131"/>
          <w:spacing w:val="-62"/>
          <w:w w:val="57"/>
          <w:position w:val="3"/>
        </w:rPr>
        <w:t> 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313131"/>
          <w:spacing w:val="0"/>
          <w:w w:val="57"/>
          <w:position w:val="7"/>
        </w:rPr>
        <w:t>l</w:t>
      </w:r>
      <w:r>
        <w:rPr>
          <w:rFonts w:ascii="Arial" w:hAnsi="Arial" w:cs="Arial" w:eastAsia="Arial"/>
          <w:sz w:val="30"/>
          <w:szCs w:val="30"/>
          <w:color w:val="313131"/>
          <w:spacing w:val="3"/>
          <w:w w:val="57"/>
          <w:position w:val="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7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0"/>
          <w:position w:val="7"/>
        </w:rPr>
        <w:t>:ll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147" w:right="-20"/>
        <w:jc w:val="left"/>
        <w:tabs>
          <w:tab w:pos="182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lıibi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15" w:lineRule="exact"/>
        <w:ind w:left="143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5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3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6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İN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left="152" w:right="-20"/>
        <w:jc w:val="left"/>
        <w:tabs>
          <w:tab w:pos="1820" w:val="left"/>
          <w:tab w:pos="426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9"/>
          <w:position w:val="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11"/>
          <w:position w:val="0"/>
        </w:rPr>
        <w:t>ı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3"/>
          <w:position w:val="0"/>
        </w:rPr>
        <w:t>o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  <w:position w:val="0"/>
        </w:rPr>
        <w:t>ı:ı5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8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668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left="4240" w:right="485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257" w:right="47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2" w:lineRule="auto"/>
        <w:ind w:left="1823" w:right="4384" w:firstLine="2451"/>
        <w:jc w:val="left"/>
        <w:tabs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Emniyet-Jandanna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Doğal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76" w:right="-20"/>
        <w:jc w:val="left"/>
        <w:tabs>
          <w:tab w:pos="1800" w:val="left"/>
          <w:tab w:pos="426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4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"/>
          <w:w w:val="16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1"/>
          <w:w w:val="12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5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8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8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6" w:lineRule="exact"/>
        <w:ind w:left="143" w:right="193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08" w:lineRule="exact"/>
        <w:ind w:left="4235" w:right="41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38" w:right="-20"/>
        <w:jc w:val="left"/>
        <w:tabs>
          <w:tab w:pos="2040" w:val="left"/>
          <w:tab w:pos="4260" w:val="left"/>
          <w:tab w:pos="608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Söndür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!K.K.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7" w:lineRule="exact"/>
        <w:ind w:left="4284" w:right="-20"/>
        <w:jc w:val="left"/>
        <w:tabs>
          <w:tab w:pos="6080" w:val="left"/>
          <w:tab w:pos="760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24"/>
          <w:szCs w:val="24"/>
          <w:color w:val="313131"/>
          <w:spacing w:val="0"/>
          <w:w w:val="202"/>
          <w:position w:val="7"/>
        </w:rPr>
        <w:t>ı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  <w:position w:val="7"/>
        </w:rPr>
      </w:r>
      <w:r>
        <w:rPr>
          <w:rFonts w:ascii="Arial" w:hAnsi="Arial" w:cs="Arial" w:eastAsia="Arial"/>
          <w:sz w:val="44"/>
          <w:szCs w:val="44"/>
          <w:color w:val="494B4B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494B4B"/>
          <w:spacing w:val="-59"/>
          <w:w w:val="54"/>
          <w:position w:val="-1"/>
        </w:rPr>
        <w:t> </w:t>
      </w:r>
      <w:r>
        <w:rPr>
          <w:rFonts w:ascii="Arial" w:hAnsi="Arial" w:cs="Arial" w:eastAsia="Arial"/>
          <w:sz w:val="44"/>
          <w:szCs w:val="44"/>
          <w:color w:val="49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494B4B"/>
          <w:spacing w:val="0"/>
          <w:w w:val="100"/>
          <w:position w:val="-1"/>
        </w:rPr>
      </w:r>
      <w:r>
        <w:rPr>
          <w:rFonts w:ascii="Arial" w:hAnsi="Arial" w:cs="Arial" w:eastAsia="Arial"/>
          <w:sz w:val="44"/>
          <w:szCs w:val="44"/>
          <w:color w:val="5B5B5B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8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gönnüştü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43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8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6" w:lineRule="auto"/>
        <w:ind w:left="1855" w:right="53" w:firstLine="-173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tunnası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6" w:lineRule="auto"/>
        <w:ind w:left="124" w:right="4253" w:firstLine="10"/>
        <w:jc w:val="left"/>
        <w:tabs>
          <w:tab w:pos="1800" w:val="left"/>
          <w:tab w:pos="6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1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88"/>
          <w:position w:val="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deli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3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"::siim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43" w:right="-20"/>
        <w:jc w:val="left"/>
        <w:tabs>
          <w:tab w:pos="178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:09.05.2017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"/>
          <w:w w:val="8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6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719" w:right="-20"/>
        <w:jc w:val="left"/>
        <w:tabs>
          <w:tab w:pos="120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Posta/Beydağ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1080" w:bottom="0" w:left="400" w:right="36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2" w:lineRule="exact"/>
        <w:ind w:left="285" w:right="-51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13131"/>
          <w:spacing w:val="0"/>
          <w:w w:val="52"/>
          <w:position w:val="-1"/>
        </w:rPr>
        <w:t>·c:ı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61" w:lineRule="exact"/>
        <w:ind w:right="11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13131"/>
          <w:w w:val="141"/>
          <w:i/>
        </w:rPr>
        <w:t>Q</w:t>
      </w:r>
      <w:r>
        <w:rPr>
          <w:rFonts w:ascii="Arial" w:hAnsi="Arial" w:cs="Arial" w:eastAsia="Arial"/>
          <w:sz w:val="7"/>
          <w:szCs w:val="7"/>
          <w:color w:val="313131"/>
          <w:w w:val="142"/>
          <w:i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0" w:after="0" w:line="159" w:lineRule="exact"/>
        <w:ind w:left="281"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94B4B"/>
          <w:spacing w:val="-2"/>
          <w:w w:val="92"/>
          <w:i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10"/>
          <w:i/>
          <w:position w:val="-1"/>
        </w:rPr>
        <w:t>Q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2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983768pt;margin-top:2.036373pt;width:6.8419pt;height:9.5pt;mso-position-horizontal-relative:page;mso-position-vertical-relative:paragraph;z-index:-14924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313131"/>
                      <w:w w:val="51"/>
                    </w:rPr>
                    <w:t>..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13131"/>
                      <w:spacing w:val="-13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13131"/>
                      <w:spacing w:val="0"/>
                      <w:w w:val="51"/>
                    </w:rPr>
                    <w:t>..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68"/>
          <w:position w:val="-3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6"/>
          <w:w w:val="69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" w:lineRule="exact"/>
        <w:ind w:left="2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3"/>
          <w:position w:val="-8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73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right="31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left="-49" w:right="17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13131"/>
          <w:w w:val="79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313131"/>
          <w:spacing w:val="-5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13131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38"/>
          <w:szCs w:val="38"/>
          <w:color w:val="313131"/>
          <w:spacing w:val="4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fi&amp;21Jl11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35" w:lineRule="exact"/>
        <w:ind w:left="196" w:right="1883"/>
        <w:jc w:val="center"/>
        <w:tabs>
          <w:tab w:pos="6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6"/>
          <w:szCs w:val="16"/>
          <w:color w:val="ACAEAE"/>
          <w:spacing w:val="0"/>
          <w:w w:val="100"/>
          <w:i/>
          <w:position w:val="-4"/>
        </w:rPr>
        <w:t>&lt;',</w:t>
      </w:r>
      <w:r>
        <w:rPr>
          <w:rFonts w:ascii="Arial" w:hAnsi="Arial" w:cs="Arial" w:eastAsia="Arial"/>
          <w:sz w:val="16"/>
          <w:szCs w:val="16"/>
          <w:color w:val="ACAEAE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16"/>
          <w:szCs w:val="16"/>
          <w:color w:val="ACAEAE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BDBDBD"/>
          <w:spacing w:val="0"/>
          <w:w w:val="176"/>
          <w:position w:val="-4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BDBDBD"/>
          <w:spacing w:val="0"/>
          <w:w w:val="176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DBDBD"/>
          <w:spacing w:val="37"/>
          <w:w w:val="176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08082"/>
          <w:spacing w:val="0"/>
          <w:w w:val="176"/>
          <w:position w:val="-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00" w:right="360"/>
          <w:cols w:num="3" w:equalWidth="0">
            <w:col w:w="470" w:space="1477"/>
            <w:col w:w="3849" w:space="2396"/>
            <w:col w:w="2968"/>
          </w:cols>
        </w:sectPr>
      </w:pPr>
      <w:rPr/>
    </w:p>
    <w:p>
      <w:pPr>
        <w:spacing w:before="0" w:after="0" w:line="133" w:lineRule="exact"/>
        <w:ind w:left="2075" w:right="-144"/>
        <w:jc w:val="left"/>
        <w:tabs>
          <w:tab w:pos="4240" w:val="left"/>
          <w:tab w:pos="5940" w:val="left"/>
        </w:tabs>
        <w:rPr>
          <w:rFonts w:ascii="Arial" w:hAnsi="Arial" w:cs="Arial" w:eastAsia="Arial"/>
          <w:sz w:val="67"/>
          <w:szCs w:val="67"/>
        </w:rPr>
      </w:pPr>
      <w:rPr/>
      <w:r>
        <w:rPr>
          <w:rFonts w:ascii="Arial" w:hAnsi="Arial" w:cs="Arial" w:eastAsia="Arial"/>
          <w:sz w:val="26"/>
          <w:szCs w:val="26"/>
          <w:color w:val="313131"/>
          <w:spacing w:val="-18"/>
          <w:w w:val="92"/>
          <w:position w:val="-10"/>
        </w:rPr>
        <w:t>H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7"/>
          <w:position w:val="-10"/>
        </w:rPr>
        <w:t>R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-10"/>
        </w:rPr>
      </w:r>
      <w:r>
        <w:rPr>
          <w:rFonts w:ascii="Arial" w:hAnsi="Arial" w:cs="Arial" w:eastAsia="Arial"/>
          <w:sz w:val="67"/>
          <w:szCs w:val="67"/>
          <w:color w:val="313880"/>
          <w:spacing w:val="0"/>
          <w:w w:val="99"/>
          <w:i/>
          <w:position w:val="-46"/>
        </w:rPr>
      </w:r>
      <w:r>
        <w:rPr>
          <w:rFonts w:ascii="Arial" w:hAnsi="Arial" w:cs="Arial" w:eastAsia="Arial"/>
          <w:sz w:val="67"/>
          <w:szCs w:val="67"/>
          <w:color w:val="313880"/>
          <w:spacing w:val="-43"/>
          <w:w w:val="99"/>
          <w:i/>
          <w:u w:val="single" w:color="3F3F3F"/>
          <w:position w:val="-46"/>
        </w:rPr>
        <w:t> </w:t>
      </w:r>
      <w:r>
        <w:rPr>
          <w:rFonts w:ascii="Arial" w:hAnsi="Arial" w:cs="Arial" w:eastAsia="Arial"/>
          <w:sz w:val="67"/>
          <w:szCs w:val="67"/>
          <w:color w:val="313880"/>
          <w:spacing w:val="-43"/>
          <w:w w:val="99"/>
          <w:i/>
          <w:u w:val="single" w:color="3F3F3F"/>
          <w:position w:val="-46"/>
        </w:rPr>
      </w:r>
      <w:r>
        <w:rPr>
          <w:rFonts w:ascii="Arial" w:hAnsi="Arial" w:cs="Arial" w:eastAsia="Arial"/>
          <w:sz w:val="67"/>
          <w:szCs w:val="67"/>
          <w:color w:val="313880"/>
          <w:spacing w:val="0"/>
          <w:w w:val="92"/>
          <w:i/>
          <w:u w:val="single" w:color="3F3F3F"/>
          <w:position w:val="-46"/>
        </w:rPr>
        <w:t>;i</w:t>
      </w:r>
      <w:r>
        <w:rPr>
          <w:rFonts w:ascii="Arial" w:hAnsi="Arial" w:cs="Arial" w:eastAsia="Arial"/>
          <w:sz w:val="67"/>
          <w:szCs w:val="67"/>
          <w:color w:val="313880"/>
          <w:spacing w:val="0"/>
          <w:w w:val="92"/>
          <w:i/>
          <w:u w:val="single" w:color="3F3F3F"/>
          <w:position w:val="-46"/>
        </w:rPr>
      </w:r>
      <w:r>
        <w:rPr>
          <w:rFonts w:ascii="Arial" w:hAnsi="Arial" w:cs="Arial" w:eastAsia="Arial"/>
          <w:sz w:val="67"/>
          <w:szCs w:val="67"/>
          <w:color w:val="313880"/>
          <w:spacing w:val="-38"/>
          <w:w w:val="92"/>
          <w:i/>
          <w:u w:val="single" w:color="3F3F3F"/>
          <w:position w:val="-46"/>
        </w:rPr>
        <w:t>.</w:t>
      </w:r>
      <w:r>
        <w:rPr>
          <w:rFonts w:ascii="Arial" w:hAnsi="Arial" w:cs="Arial" w:eastAsia="Arial"/>
          <w:sz w:val="67"/>
          <w:szCs w:val="67"/>
          <w:color w:val="313880"/>
          <w:spacing w:val="-38"/>
          <w:w w:val="92"/>
          <w:i/>
          <w:u w:val="single" w:color="3F3F3F"/>
          <w:position w:val="-46"/>
        </w:rPr>
      </w:r>
      <w:r>
        <w:rPr>
          <w:rFonts w:ascii="Arial" w:hAnsi="Arial" w:cs="Arial" w:eastAsia="Arial"/>
          <w:sz w:val="67"/>
          <w:szCs w:val="67"/>
          <w:color w:val="313880"/>
          <w:spacing w:val="-38"/>
          <w:w w:val="92"/>
          <w:i/>
          <w:u w:val="single" w:color="3F3F3F"/>
          <w:position w:val="-46"/>
        </w:rPr>
      </w:r>
      <w:r>
        <w:rPr>
          <w:rFonts w:ascii="Arial" w:hAnsi="Arial" w:cs="Arial" w:eastAsia="Arial"/>
          <w:sz w:val="67"/>
          <w:szCs w:val="67"/>
          <w:color w:val="4B549C"/>
          <w:spacing w:val="0"/>
          <w:w w:val="117"/>
          <w:i/>
          <w:u w:val="single" w:color="3F3F3F"/>
          <w:position w:val="-46"/>
        </w:rPr>
        <w:t>·</w:t>
      </w:r>
      <w:r>
        <w:rPr>
          <w:rFonts w:ascii="Arial" w:hAnsi="Arial" w:cs="Arial" w:eastAsia="Arial"/>
          <w:sz w:val="67"/>
          <w:szCs w:val="67"/>
          <w:color w:val="4B549C"/>
          <w:spacing w:val="0"/>
          <w:w w:val="117"/>
          <w:i/>
          <w:u w:val="single" w:color="3F3F3F"/>
          <w:position w:val="-46"/>
        </w:rPr>
      </w:r>
      <w:r>
        <w:rPr>
          <w:rFonts w:ascii="Arial" w:hAnsi="Arial" w:cs="Arial" w:eastAsia="Arial"/>
          <w:sz w:val="67"/>
          <w:szCs w:val="67"/>
          <w:color w:val="4B549C"/>
          <w:spacing w:val="0"/>
          <w:w w:val="99"/>
          <w:i/>
          <w:u w:val="single" w:color="3F3F3F"/>
          <w:position w:val="-46"/>
        </w:rPr>
        <w:t> </w:t>
      </w:r>
      <w:r>
        <w:rPr>
          <w:rFonts w:ascii="Arial" w:hAnsi="Arial" w:cs="Arial" w:eastAsia="Arial"/>
          <w:sz w:val="67"/>
          <w:szCs w:val="67"/>
          <w:color w:val="4B549C"/>
          <w:spacing w:val="0"/>
          <w:w w:val="100"/>
          <w:i/>
          <w:u w:val="single" w:color="3F3F3F"/>
          <w:position w:val="-46"/>
        </w:rPr>
        <w:tab/>
      </w:r>
      <w:r>
        <w:rPr>
          <w:rFonts w:ascii="Arial" w:hAnsi="Arial" w:cs="Arial" w:eastAsia="Arial"/>
          <w:sz w:val="67"/>
          <w:szCs w:val="67"/>
          <w:color w:val="4B549C"/>
          <w:spacing w:val="0"/>
          <w:w w:val="100"/>
          <w:i/>
          <w:u w:val="single" w:color="3F3F3F"/>
          <w:position w:val="-46"/>
        </w:rPr>
      </w:r>
      <w:r>
        <w:rPr>
          <w:rFonts w:ascii="Arial" w:hAnsi="Arial" w:cs="Arial" w:eastAsia="Arial"/>
          <w:sz w:val="67"/>
          <w:szCs w:val="67"/>
          <w:color w:val="4B549C"/>
          <w:spacing w:val="0"/>
          <w:w w:val="100"/>
          <w:i/>
          <w:position w:val="-46"/>
        </w:rPr>
      </w:r>
      <w:r>
        <w:rPr>
          <w:rFonts w:ascii="Arial" w:hAnsi="Arial" w:cs="Arial" w:eastAsia="Arial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" w:lineRule="atLeas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94B4B"/>
          <w:spacing w:val="0"/>
          <w:w w:val="69"/>
        </w:rPr>
        <w:t>kfa_iye</w:t>
      </w:r>
      <w:r>
        <w:rPr>
          <w:rFonts w:ascii="Times New Roman" w:hAnsi="Times New Roman" w:cs="Times New Roman" w:eastAsia="Times New Roman"/>
          <w:sz w:val="24"/>
          <w:szCs w:val="24"/>
          <w:color w:val="494B4B"/>
          <w:spacing w:val="-3"/>
          <w:w w:val="6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78"/>
        </w:rPr>
        <w:t>Bi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60"/>
          <w:cols w:num="2" w:equalWidth="0">
            <w:col w:w="5955" w:space="2241"/>
            <w:col w:w="2964"/>
          </w:cols>
        </w:sectPr>
      </w:pPr>
      <w:rPr/>
    </w:p>
    <w:p>
      <w:pPr>
        <w:spacing w:before="0" w:after="0" w:line="115" w:lineRule="exact"/>
        <w:ind w:left="1937" w:right="-20"/>
        <w:jc w:val="left"/>
        <w:tabs>
          <w:tab w:pos="8060" w:val="left"/>
          <w:tab w:pos="936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79"/>
          <w:b/>
          <w:bCs/>
          <w:position w:val="2"/>
        </w:rPr>
        <w:t>Güne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79"/>
          <w:b/>
          <w:bCs/>
          <w:position w:val="2"/>
        </w:rPr>
        <w:t>y</w:t>
      </w:r>
      <w:r>
        <w:rPr>
          <w:rFonts w:ascii="Arial" w:hAnsi="Arial" w:cs="Arial" w:eastAsia="Arial"/>
          <w:sz w:val="25"/>
          <w:szCs w:val="25"/>
          <w:color w:val="313131"/>
          <w:spacing w:val="23"/>
          <w:w w:val="79"/>
          <w:b/>
          <w:bCs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79"/>
          <w:b/>
          <w:bCs/>
          <w:position w:val="2"/>
        </w:rPr>
        <w:t>Bölge</w:t>
      </w:r>
      <w:r>
        <w:rPr>
          <w:rFonts w:ascii="Arial" w:hAnsi="Arial" w:cs="Arial" w:eastAsia="Arial"/>
          <w:sz w:val="25"/>
          <w:szCs w:val="25"/>
          <w:color w:val="313131"/>
          <w:spacing w:val="39"/>
          <w:w w:val="79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1F1F1F"/>
          <w:spacing w:val="0"/>
          <w:w w:val="79"/>
          <w:position w:val="2"/>
        </w:rPr>
        <w:t>2.&lt;P0Sta</w:t>
      </w:r>
      <w:r>
        <w:rPr>
          <w:rFonts w:ascii="Times New Roman" w:hAnsi="Times New Roman" w:cs="Times New Roman" w:eastAsia="Times New Roman"/>
          <w:sz w:val="30"/>
          <w:szCs w:val="30"/>
          <w:color w:val="1F1F1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1F1F1F"/>
          <w:spacing w:val="0"/>
          <w:w w:val="100"/>
          <w:position w:val="2"/>
        </w:rPr>
      </w:r>
      <w:r>
        <w:rPr>
          <w:rFonts w:ascii="Arial" w:hAnsi="Arial" w:cs="Arial" w:eastAsia="Arial"/>
          <w:sz w:val="13"/>
          <w:szCs w:val="13"/>
          <w:color w:val="5B5B5B"/>
          <w:spacing w:val="8"/>
          <w:w w:val="206"/>
          <w:i/>
          <w:position w:val="3"/>
        </w:rPr>
        <w:t>t</w:t>
      </w:r>
      <w:r>
        <w:rPr>
          <w:rFonts w:ascii="Arial" w:hAnsi="Arial" w:cs="Arial" w:eastAsia="Arial"/>
          <w:sz w:val="13"/>
          <w:szCs w:val="13"/>
          <w:color w:val="313131"/>
          <w:spacing w:val="8"/>
          <w:w w:val="89"/>
          <w:i/>
          <w:position w:val="3"/>
        </w:rPr>
        <w:t>-</w:t>
      </w:r>
      <w:r>
        <w:rPr>
          <w:rFonts w:ascii="Arial" w:hAnsi="Arial" w:cs="Arial" w:eastAsia="Arial"/>
          <w:sz w:val="13"/>
          <w:szCs w:val="13"/>
          <w:color w:val="ACAEAE"/>
          <w:spacing w:val="0"/>
          <w:w w:val="110"/>
          <w:i/>
          <w:position w:val="3"/>
        </w:rPr>
        <w:t>'</w:t>
      </w:r>
      <w:r>
        <w:rPr>
          <w:rFonts w:ascii="Arial" w:hAnsi="Arial" w:cs="Arial" w:eastAsia="Arial"/>
          <w:sz w:val="13"/>
          <w:szCs w:val="13"/>
          <w:color w:val="ACAEAE"/>
          <w:spacing w:val="0"/>
          <w:w w:val="100"/>
          <w:i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ACAEAE"/>
          <w:spacing w:val="-10"/>
          <w:w w:val="100"/>
          <w:i/>
          <w:position w:val="3"/>
        </w:rPr>
        <w:t> </w:t>
      </w:r>
      <w:r>
        <w:rPr>
          <w:rFonts w:ascii="Arial" w:hAnsi="Arial" w:cs="Arial" w:eastAsia="Arial"/>
          <w:sz w:val="42"/>
          <w:szCs w:val="42"/>
          <w:color w:val="6E6E6E"/>
          <w:spacing w:val="0"/>
          <w:w w:val="54"/>
          <w:b/>
          <w:bCs/>
          <w:position w:val="3"/>
        </w:rPr>
        <w:t>:B</w:t>
      </w:r>
      <w:r>
        <w:rPr>
          <w:rFonts w:ascii="Arial" w:hAnsi="Arial" w:cs="Arial" w:eastAsia="Arial"/>
          <w:sz w:val="42"/>
          <w:szCs w:val="42"/>
          <w:color w:val="6E6E6E"/>
          <w:spacing w:val="43"/>
          <w:w w:val="54"/>
          <w:b/>
          <w:bCs/>
          <w:position w:val="3"/>
        </w:rPr>
        <w:t> </w:t>
      </w:r>
      <w:r>
        <w:rPr>
          <w:rFonts w:ascii="Arial" w:hAnsi="Arial" w:cs="Arial" w:eastAsia="Arial"/>
          <w:sz w:val="42"/>
          <w:szCs w:val="42"/>
          <w:color w:val="ACAEAE"/>
          <w:spacing w:val="0"/>
          <w:w w:val="54"/>
          <w:position w:val="3"/>
        </w:rPr>
        <w:t>·,</w:t>
      </w:r>
      <w:r>
        <w:rPr>
          <w:rFonts w:ascii="Arial" w:hAnsi="Arial" w:cs="Arial" w:eastAsia="Arial"/>
          <w:sz w:val="42"/>
          <w:szCs w:val="42"/>
          <w:color w:val="ACAEAE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2"/>
          <w:szCs w:val="42"/>
          <w:color w:val="ACAEAE"/>
          <w:spacing w:val="0"/>
          <w:w w:val="100"/>
          <w:position w:val="3"/>
        </w:rPr>
      </w:r>
      <w:r>
        <w:rPr>
          <w:rFonts w:ascii="Arial" w:hAnsi="Arial" w:cs="Arial" w:eastAsia="Arial"/>
          <w:sz w:val="42"/>
          <w:szCs w:val="42"/>
          <w:color w:val="99A790"/>
          <w:spacing w:val="0"/>
          <w:w w:val="33"/>
          <w:position w:val="3"/>
        </w:rPr>
        <w:t>.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right="842"/>
        <w:jc w:val="right"/>
        <w:tabs>
          <w:tab w:pos="2420" w:val="left"/>
          <w:tab w:pos="5560" w:val="left"/>
          <w:tab w:pos="6140" w:val="left"/>
          <w:tab w:pos="734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3.799927pt;margin-top:11.323666pt;width:13.457981pt;height:23.5pt;mso-position-horizontal-relative:page;mso-position-vertical-relative:paragraph;z-index:-14923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0318BF"/>
                      <w:spacing w:val="0"/>
                      <w:w w:val="103"/>
                      <w:i/>
                    </w:rPr>
                    <w:t>7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0"/>
          <w:b/>
          <w:bCs/>
          <w:position w:val="-4"/>
        </w:rPr>
        <w:t>Grupla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0"/>
          <w:b/>
          <w:bCs/>
          <w:position w:val="-4"/>
        </w:rPr>
        <w:t>r</w:t>
      </w:r>
      <w:r>
        <w:rPr>
          <w:rFonts w:ascii="Arial" w:hAnsi="Arial" w:cs="Arial" w:eastAsia="Arial"/>
          <w:sz w:val="25"/>
          <w:szCs w:val="25"/>
          <w:color w:val="313131"/>
          <w:spacing w:val="23"/>
          <w:w w:val="8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80"/>
          <w:position w:val="-4"/>
        </w:rPr>
        <w:t>Amir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14"/>
          <w:w w:val="80"/>
          <w:position w:val="-4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494B4B"/>
          <w:spacing w:val="0"/>
          <w:w w:val="80"/>
          <w:position w:val="-4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494B4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94B4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D3159"/>
          <w:spacing w:val="-3"/>
          <w:w w:val="100"/>
          <w:position w:val="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ÇETİN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1"/>
          <w:szCs w:val="21"/>
          <w:color w:val="909191"/>
          <w:spacing w:val="9"/>
          <w:w w:val="59"/>
          <w:i/>
          <w:position w:val="4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909191"/>
          <w:spacing w:val="0"/>
          <w:w w:val="33"/>
          <w:i/>
          <w:position w:val="4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909191"/>
          <w:spacing w:val="0"/>
          <w:w w:val="100"/>
          <w:i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09191"/>
          <w:spacing w:val="0"/>
          <w:w w:val="100"/>
          <w:i/>
          <w:position w:val="4"/>
        </w:rPr>
      </w:r>
      <w:r>
        <w:rPr>
          <w:rFonts w:ascii="Arial" w:hAnsi="Arial" w:cs="Arial" w:eastAsia="Arial"/>
          <w:sz w:val="24"/>
          <w:szCs w:val="24"/>
          <w:color w:val="ACAEAE"/>
          <w:spacing w:val="-7"/>
          <w:w w:val="17"/>
          <w:position w:val="4"/>
        </w:rPr>
        <w:t>_</w:t>
      </w:r>
      <w:r>
        <w:rPr>
          <w:rFonts w:ascii="Arial" w:hAnsi="Arial" w:cs="Arial" w:eastAsia="Arial"/>
          <w:sz w:val="24"/>
          <w:szCs w:val="24"/>
          <w:color w:val="494B4B"/>
          <w:spacing w:val="0"/>
          <w:w w:val="131"/>
          <w:position w:val="4"/>
        </w:rPr>
        <w:t>U</w:t>
      </w:r>
      <w:r>
        <w:rPr>
          <w:rFonts w:ascii="Arial" w:hAnsi="Arial" w:cs="Arial" w:eastAsia="Arial"/>
          <w:sz w:val="24"/>
          <w:szCs w:val="24"/>
          <w:color w:val="494B4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color w:val="494B4B"/>
          <w:spacing w:val="0"/>
          <w:w w:val="100"/>
          <w:position w:val="4"/>
        </w:rPr>
        <w:t>S</w:t>
      </w:r>
      <w:r>
        <w:rPr>
          <w:rFonts w:ascii="Arial" w:hAnsi="Arial" w:cs="Arial" w:eastAsia="Arial"/>
          <w:sz w:val="24"/>
          <w:szCs w:val="24"/>
          <w:color w:val="494B4B"/>
          <w:spacing w:val="-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color w:val="3D4264"/>
          <w:spacing w:val="0"/>
          <w:w w:val="73"/>
          <w:position w:val="4"/>
        </w:rPr>
        <w:t>I</w:t>
      </w:r>
      <w:r>
        <w:rPr>
          <w:rFonts w:ascii="Arial" w:hAnsi="Arial" w:cs="Arial" w:eastAsia="Arial"/>
          <w:sz w:val="24"/>
          <w:szCs w:val="24"/>
          <w:color w:val="3D4264"/>
          <w:spacing w:val="4"/>
          <w:w w:val="73"/>
          <w:position w:val="4"/>
        </w:rPr>
        <w:t>T</w:t>
      </w:r>
      <w:r>
        <w:rPr>
          <w:rFonts w:ascii="Arial" w:hAnsi="Arial" w:cs="Arial" w:eastAsia="Arial"/>
          <w:sz w:val="24"/>
          <w:szCs w:val="24"/>
          <w:color w:val="6E6E6E"/>
          <w:spacing w:val="0"/>
          <w:w w:val="120"/>
          <w:position w:val="4"/>
        </w:rPr>
        <w:t>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4593" w:right="-20"/>
        <w:jc w:val="left"/>
        <w:tabs>
          <w:tab w:pos="7920" w:val="left"/>
          <w:tab w:pos="95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</w:r>
      <w:r>
        <w:rPr>
          <w:rFonts w:ascii="Arial" w:hAnsi="Arial" w:cs="Arial" w:eastAsia="Arial"/>
          <w:sz w:val="13"/>
          <w:szCs w:val="13"/>
          <w:color w:val="ACAEAE"/>
          <w:spacing w:val="0"/>
          <w:w w:val="100"/>
          <w:position w:val="0"/>
        </w:rPr>
        <w:t>•</w:t>
      </w:r>
      <w:r>
        <w:rPr>
          <w:rFonts w:ascii="Arial" w:hAnsi="Arial" w:cs="Arial" w:eastAsia="Arial"/>
          <w:sz w:val="13"/>
          <w:szCs w:val="13"/>
          <w:color w:val="ACAEAE"/>
          <w:spacing w:val="35"/>
          <w:w w:val="100"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494B4B"/>
          <w:spacing w:val="-31"/>
          <w:w w:val="100"/>
          <w:position w:val="0"/>
        </w:rPr>
        <w:t>1</w:t>
      </w:r>
      <w:r>
        <w:rPr>
          <w:rFonts w:ascii="Arial" w:hAnsi="Arial" w:cs="Arial" w:eastAsia="Arial"/>
          <w:sz w:val="13"/>
          <w:szCs w:val="13"/>
          <w:color w:val="6E6E6E"/>
          <w:spacing w:val="0"/>
          <w:w w:val="100"/>
          <w:position w:val="0"/>
        </w:rPr>
        <w:t>&lt;·</w:t>
      </w:r>
      <w:r>
        <w:rPr>
          <w:rFonts w:ascii="Arial" w:hAnsi="Arial" w:cs="Arial" w:eastAsia="Arial"/>
          <w:sz w:val="13"/>
          <w:szCs w:val="13"/>
          <w:color w:val="6E6E6E"/>
          <w:spacing w:val="0"/>
          <w:w w:val="100"/>
          <w:position w:val="0"/>
        </w:rPr>
        <w:t>   </w:t>
      </w:r>
      <w:r>
        <w:rPr>
          <w:rFonts w:ascii="Arial" w:hAnsi="Arial" w:cs="Arial" w:eastAsia="Arial"/>
          <w:sz w:val="13"/>
          <w:szCs w:val="13"/>
          <w:color w:val="6E6E6E"/>
          <w:spacing w:val="25"/>
          <w:w w:val="100"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808082"/>
          <w:spacing w:val="0"/>
          <w:w w:val="343"/>
          <w:position w:val="0"/>
        </w:rPr>
        <w:t>;</w:t>
      </w:r>
      <w:r>
        <w:rPr>
          <w:rFonts w:ascii="Arial" w:hAnsi="Arial" w:cs="Arial" w:eastAsia="Arial"/>
          <w:sz w:val="13"/>
          <w:szCs w:val="13"/>
          <w:color w:val="808082"/>
          <w:spacing w:val="-21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-38"/>
          <w:w w:val="155"/>
          <w:position w:val="0"/>
        </w:rPr>
        <w:t>l</w:t>
      </w:r>
      <w:r>
        <w:rPr>
          <w:rFonts w:ascii="Arial" w:hAnsi="Arial" w:cs="Arial" w:eastAsia="Arial"/>
          <w:sz w:val="21"/>
          <w:szCs w:val="21"/>
          <w:color w:val="313131"/>
          <w:spacing w:val="-11"/>
          <w:w w:val="74"/>
          <w:position w:val="0"/>
        </w:rPr>
        <w:t>f</w:t>
      </w:r>
      <w:r>
        <w:rPr>
          <w:rFonts w:ascii="Arial" w:hAnsi="Arial" w:cs="Arial" w:eastAsia="Arial"/>
          <w:sz w:val="21"/>
          <w:szCs w:val="21"/>
          <w:color w:val="ACAEAE"/>
          <w:spacing w:val="-32"/>
          <w:w w:val="149"/>
          <w:position w:val="0"/>
        </w:rPr>
        <w:t>,</w:t>
      </w:r>
      <w:r>
        <w:rPr>
          <w:rFonts w:ascii="Arial" w:hAnsi="Arial" w:cs="Arial" w:eastAsia="Arial"/>
          <w:sz w:val="21"/>
          <w:szCs w:val="21"/>
          <w:color w:val="494B4B"/>
          <w:spacing w:val="0"/>
          <w:w w:val="87"/>
          <w:position w:val="0"/>
        </w:rPr>
        <w:t>lye</w:t>
      </w:r>
      <w:r>
        <w:rPr>
          <w:rFonts w:ascii="Arial" w:hAnsi="Arial" w:cs="Arial" w:eastAsia="Arial"/>
          <w:sz w:val="21"/>
          <w:szCs w:val="21"/>
          <w:color w:val="494B4B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494B4B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494B4B"/>
          <w:spacing w:val="0"/>
          <w:w w:val="69"/>
          <w:position w:val="0"/>
        </w:rPr>
        <w:t>a</w:t>
      </w:r>
      <w:r>
        <w:rPr>
          <w:rFonts w:ascii="Arial" w:hAnsi="Arial" w:cs="Arial" w:eastAsia="Arial"/>
          <w:sz w:val="21"/>
          <w:szCs w:val="21"/>
          <w:color w:val="494B4B"/>
          <w:spacing w:val="-32"/>
          <w:w w:val="69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494B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49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0"/>
          <w:w w:val="69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11"/>
          <w:w w:val="69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09191"/>
          <w:spacing w:val="7"/>
          <w:w w:val="116"/>
          <w:i/>
          <w:position w:val="0"/>
        </w:rPr>
        <w:t>,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74"/>
          <w:i/>
          <w:position w:val="0"/>
        </w:rPr>
        <w:t>!'ı</w:t>
      </w:r>
      <w:r>
        <w:rPr>
          <w:rFonts w:ascii="Arial" w:hAnsi="Arial" w:cs="Arial" w:eastAsia="Arial"/>
          <w:sz w:val="18"/>
          <w:szCs w:val="18"/>
          <w:color w:val="5B5B5B"/>
          <w:spacing w:val="-35"/>
          <w:w w:val="100"/>
          <w:i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0"/>
        </w:rPr>
        <w:t>cil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right="914"/>
        <w:jc w:val="right"/>
        <w:tabs>
          <w:tab w:pos="16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22"/>
          <w:szCs w:val="22"/>
          <w:color w:val="BDBDBD"/>
          <w:w w:val="177"/>
          <w:position w:val="-7"/>
        </w:rPr>
        <w:t>.</w:t>
      </w:r>
      <w:r>
        <w:rPr>
          <w:rFonts w:ascii="Arial" w:hAnsi="Arial" w:cs="Arial" w:eastAsia="Arial"/>
          <w:sz w:val="22"/>
          <w:szCs w:val="22"/>
          <w:color w:val="BDBDBD"/>
          <w:spacing w:val="13"/>
          <w:w w:val="178"/>
          <w:position w:val="-7"/>
        </w:rPr>
        <w:t>•</w:t>
      </w:r>
      <w:r>
        <w:rPr>
          <w:rFonts w:ascii="Arial" w:hAnsi="Arial" w:cs="Arial" w:eastAsia="Arial"/>
          <w:sz w:val="22"/>
          <w:szCs w:val="22"/>
          <w:color w:val="BDBDBD"/>
          <w:spacing w:val="0"/>
          <w:w w:val="60"/>
          <w:position w:val="-7"/>
        </w:rPr>
        <w:t>,</w:t>
      </w:r>
      <w:r>
        <w:rPr>
          <w:rFonts w:ascii="Arial" w:hAnsi="Arial" w:cs="Arial" w:eastAsia="Arial"/>
          <w:sz w:val="22"/>
          <w:szCs w:val="22"/>
          <w:color w:val="BDBDBD"/>
          <w:spacing w:val="-35"/>
          <w:w w:val="100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494B4B"/>
          <w:spacing w:val="0"/>
          <w:w w:val="64"/>
          <w:position w:val="-7"/>
        </w:rPr>
        <w:t>M</w:t>
      </w:r>
      <w:r>
        <w:rPr>
          <w:rFonts w:ascii="Arial" w:hAnsi="Arial" w:cs="Arial" w:eastAsia="Arial"/>
          <w:sz w:val="22"/>
          <w:szCs w:val="22"/>
          <w:color w:val="494B4B"/>
          <w:spacing w:val="-16"/>
          <w:w w:val="63"/>
          <w:position w:val="-7"/>
        </w:rPr>
        <w:t>.</w:t>
      </w:r>
      <w:r>
        <w:rPr>
          <w:rFonts w:ascii="Arial" w:hAnsi="Arial" w:cs="Arial" w:eastAsia="Arial"/>
          <w:sz w:val="22"/>
          <w:szCs w:val="22"/>
          <w:color w:val="313131"/>
          <w:spacing w:val="3"/>
          <w:w w:val="77"/>
          <w:position w:val="-7"/>
        </w:rPr>
        <w:t>ü</w:t>
      </w:r>
      <w:r>
        <w:rPr>
          <w:rFonts w:ascii="Arial" w:hAnsi="Arial" w:cs="Arial" w:eastAsia="Arial"/>
          <w:sz w:val="22"/>
          <w:szCs w:val="22"/>
          <w:color w:val="494B4B"/>
          <w:spacing w:val="0"/>
          <w:w w:val="75"/>
          <w:position w:val="-7"/>
        </w:rPr>
        <w:t>ga</w:t>
      </w:r>
      <w:r>
        <w:rPr>
          <w:rFonts w:ascii="Arial" w:hAnsi="Arial" w:cs="Arial" w:eastAsia="Arial"/>
          <w:sz w:val="22"/>
          <w:szCs w:val="22"/>
          <w:color w:val="494B4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2"/>
          <w:szCs w:val="22"/>
          <w:color w:val="494B4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4"/>
          <w:position w:val="-7"/>
        </w:rPr>
        <w:t>iir!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5"/>
          <w:position w:val="-7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  <w:position w:val="-7"/>
        </w:rPr>
        <w:t>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82"/>
          <w:position w:val="-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82"/>
          <w:position w:val="-7"/>
        </w:rPr>
        <w:t>1,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400" w:right="360"/>
        </w:sectPr>
      </w:pPr>
      <w:rPr/>
    </w:p>
    <w:p>
      <w:pPr>
        <w:spacing w:before="0" w:after="0" w:line="448" w:lineRule="exact"/>
        <w:ind w:right="-20"/>
        <w:jc w:val="right"/>
        <w:tabs>
          <w:tab w:pos="5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DBDBD"/>
          <w:w w:val="62"/>
          <w:position w:val="20"/>
        </w:rPr>
        <w:t>1-,'"'.;</w:t>
      </w:r>
      <w:r>
        <w:rPr>
          <w:rFonts w:ascii="Times New Roman" w:hAnsi="Times New Roman" w:cs="Times New Roman" w:eastAsia="Times New Roman"/>
          <w:sz w:val="20"/>
          <w:szCs w:val="20"/>
          <w:color w:val="BDBDBD"/>
          <w:w w:val="100"/>
          <w:position w:val="2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DBDBD"/>
          <w:w w:val="100"/>
          <w:position w:val="20"/>
        </w:rPr>
      </w:r>
      <w:r>
        <w:rPr>
          <w:rFonts w:ascii="Times New Roman" w:hAnsi="Times New Roman" w:cs="Times New Roman" w:eastAsia="Times New Roman"/>
          <w:sz w:val="20"/>
          <w:szCs w:val="20"/>
          <w:color w:val="ACAEAE"/>
          <w:spacing w:val="-11"/>
          <w:w w:val="163"/>
          <w:position w:val="20"/>
        </w:rPr>
        <w:t>,</w:t>
      </w:r>
      <w:r>
        <w:rPr>
          <w:rFonts w:ascii="Arial" w:hAnsi="Arial" w:cs="Arial" w:eastAsia="Arial"/>
          <w:sz w:val="41"/>
          <w:szCs w:val="41"/>
          <w:color w:val="BDBDBD"/>
          <w:spacing w:val="0"/>
          <w:w w:val="80"/>
          <w:position w:val="-1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29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6B7295"/>
          <w:spacing w:val="0"/>
          <w:w w:val="147"/>
          <w:i/>
        </w:rPr>
        <w:t>:</w:t>
      </w:r>
      <w:r>
        <w:rPr>
          <w:rFonts w:ascii="Arial" w:hAnsi="Arial" w:cs="Arial" w:eastAsia="Arial"/>
          <w:sz w:val="17"/>
          <w:szCs w:val="17"/>
          <w:color w:val="6B7295"/>
          <w:spacing w:val="1"/>
          <w:w w:val="147"/>
          <w:i/>
        </w:rPr>
        <w:t> </w:t>
      </w:r>
      <w:r>
        <w:rPr>
          <w:rFonts w:ascii="Arial" w:hAnsi="Arial" w:cs="Arial" w:eastAsia="Arial"/>
          <w:sz w:val="17"/>
          <w:szCs w:val="17"/>
          <w:color w:val="95A1AC"/>
          <w:spacing w:val="0"/>
          <w:w w:val="185"/>
          <w:i/>
        </w:rPr>
        <w:t>'</w:t>
      </w:r>
      <w:r>
        <w:rPr>
          <w:rFonts w:ascii="Arial" w:hAnsi="Arial" w:cs="Arial" w:eastAsia="Arial"/>
          <w:sz w:val="17"/>
          <w:szCs w:val="17"/>
          <w:color w:val="95A1AC"/>
          <w:spacing w:val="-23"/>
          <w:w w:val="185"/>
          <w:i/>
        </w:rPr>
        <w:t> </w:t>
      </w:r>
      <w:r>
        <w:rPr>
          <w:rFonts w:ascii="Arial" w:hAnsi="Arial" w:cs="Arial" w:eastAsia="Arial"/>
          <w:sz w:val="17"/>
          <w:szCs w:val="17"/>
          <w:color w:val="232A87"/>
          <w:spacing w:val="0"/>
          <w:w w:val="185"/>
          <w:i/>
        </w:rPr>
        <w:t>V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13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909191"/>
          <w:spacing w:val="0"/>
          <w:w w:val="270"/>
        </w:rPr>
        <w:t>i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60"/>
          <w:cols w:num="2" w:equalWidth="0">
            <w:col w:w="8769" w:space="136"/>
            <w:col w:w="225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4.869413pt;margin-top:56.057751pt;width:548.317005pt;height:770.559313pt;mso-position-horizontal-relative:page;mso-position-vertical-relative:page;z-index:-14928" coordorigin="497,1121" coordsize="10966,15411">
            <v:group style="position:absolute;left:533;top:1167;width:471;height:2" coordorigin="533,1167" coordsize="471,2">
              <v:shape style="position:absolute;left:533;top:1167;width:471;height:2" coordorigin="533,1167" coordsize="471,0" path="m533,1167l1004,1167e" filled="f" stroked="t" strokeweight=".47597pt" strokecolor="#3F3F3F">
                <v:path arrowok="t"/>
              </v:shape>
            </v:group>
            <v:group style="position:absolute;left:533;top:1162;width:2;height:488" coordorigin="533,1162" coordsize="2,488">
              <v:shape style="position:absolute;left:533;top:1162;width:2;height:488" coordorigin="533,1162" coordsize="0,488" path="m533,1649l533,1162e" filled="f" stroked="t" strokeweight=".47597pt" strokecolor="#575757">
                <v:path arrowok="t"/>
              </v:shape>
            </v:group>
            <v:group style="position:absolute;left:533;top:1171;width:10909;height:2" coordorigin="533,1171" coordsize="10909,2">
              <v:shape style="position:absolute;left:533;top:1171;width:10909;height:2" coordorigin="533,1171" coordsize="10909,0" path="m533,1171l11442,1171e" filled="f" stroked="t" strokeweight=".713954pt" strokecolor="#646464">
                <v:path arrowok="t"/>
              </v:shape>
            </v:group>
            <v:group style="position:absolute;left:2213;top:1162;width:2;height:727" coordorigin="2213,1162" coordsize="2,727">
              <v:shape style="position:absolute;left:2213;top:1162;width:2;height:727" coordorigin="2213,1162" coordsize="0,727" path="m2213,1888l2213,1162e" filled="f" stroked="t" strokeweight=".713954pt" strokecolor="#4B4B4B">
                <v:path arrowok="t"/>
              </v:shape>
            </v:group>
            <v:group style="position:absolute;left:3075;top:1171;width:428;height:2" coordorigin="3075,1171" coordsize="428,2">
              <v:shape style="position:absolute;left:3075;top:1171;width:428;height:2" coordorigin="3075,1171" coordsize="428,0" path="m3075,1171l3503,1171e" filled="f" stroked="t" strokeweight=".47597pt" strokecolor="#444444">
                <v:path arrowok="t"/>
              </v:shape>
            </v:group>
            <v:group style="position:absolute;left:3446;top:1171;width:205;height:2" coordorigin="3446,1171" coordsize="205,2">
              <v:shape style="position:absolute;left:3446;top:1171;width:205;height:2" coordorigin="3446,1171" coordsize="205,0" path="m3446,1171l3651,1171e" filled="f" stroked="t" strokeweight=".47597pt" strokecolor="#676767">
                <v:path arrowok="t"/>
              </v:shape>
            </v:group>
            <v:group style="position:absolute;left:6968;top:1176;width:419;height:2" coordorigin="6968,1176" coordsize="419,2">
              <v:shape style="position:absolute;left:6968;top:1176;width:419;height:2" coordorigin="6968,1176" coordsize="419,0" path="m6968,1176l7387,1176e" filled="f" stroked="t" strokeweight=".47597pt" strokecolor="#575757">
                <v:path arrowok="t"/>
              </v:shape>
            </v:group>
            <v:group style="position:absolute;left:8153;top:1174;width:595;height:2" coordorigin="8153,1174" coordsize="595,2">
              <v:shape style="position:absolute;left:8153;top:1174;width:595;height:2" coordorigin="8153,1174" coordsize="595,0" path="m8153,1174l8748,1174e" filled="f" stroked="t" strokeweight=".47597pt" strokecolor="#575757">
                <v:path arrowok="t"/>
              </v:shape>
            </v:group>
            <v:group style="position:absolute;left:8725;top:1128;width:2;height:1171" coordorigin="8725,1128" coordsize="2,1171">
              <v:shape style="position:absolute;left:8725;top:1128;width:2;height:1171" coordorigin="8725,1128" coordsize="0,1171" path="m8725,2300l8725,1128e" filled="f" stroked="t" strokeweight=".713954pt" strokecolor="#575757">
                <v:path arrowok="t"/>
              </v:shape>
            </v:group>
            <v:group style="position:absolute;left:11440;top:1167;width:2;height:3562" coordorigin="11440,1167" coordsize="2,3562">
              <v:shape style="position:absolute;left:11440;top:1167;width:2;height:3562" coordorigin="11440,1167" coordsize="0,3562" path="m11440,4728l11440,1167e" filled="f" stroked="t" strokeweight=".713954pt" strokecolor="#606060">
                <v:path arrowok="t"/>
              </v:shape>
            </v:group>
            <v:group style="position:absolute;left:535;top:1592;width:2;height:430" coordorigin="535,1592" coordsize="2,430">
              <v:shape style="position:absolute;left:535;top:1592;width:2;height:430" coordorigin="535,1592" coordsize="0,430" path="m535,2022l535,1592e" filled="f" stroked="t" strokeweight=".237985pt" strokecolor="#3F3F3F">
                <v:path arrowok="t"/>
              </v:shape>
            </v:group>
            <v:group style="position:absolute;left:535;top:1965;width:2;height:607" coordorigin="535,1965" coordsize="2,607">
              <v:shape style="position:absolute;left:535;top:1965;width:2;height:607" coordorigin="535,1965" coordsize="0,607" path="m535,2572l535,1965e" filled="f" stroked="t" strokeweight=".237985pt" strokecolor="#282828">
                <v:path arrowok="t"/>
              </v:shape>
            </v:group>
            <v:group style="position:absolute;left:2211;top:1626;width:2;height:923" coordorigin="2211,1626" coordsize="2,923">
              <v:shape style="position:absolute;left:2211;top:1626;width:2;height:923" coordorigin="2211,1626" coordsize="0,923" path="m2211,2548l2211,1626e" filled="f" stroked="t" strokeweight=".951939pt" strokecolor="#606060">
                <v:path arrowok="t"/>
              </v:shape>
            </v:group>
            <v:group style="position:absolute;left:533;top:2280;width:1694;height:2" coordorigin="533,2280" coordsize="1694,2">
              <v:shape style="position:absolute;left:533;top:2280;width:1694;height:2" coordorigin="533,2280" coordsize="1694,0" path="m533,2280l2228,2280e" filled="f" stroked="t" strokeweight=".713954pt" strokecolor="#939393">
                <v:path arrowok="t"/>
              </v:shape>
            </v:group>
            <v:group style="position:absolute;left:8725;top:2242;width:2;height:316" coordorigin="8725,2242" coordsize="2,316">
              <v:shape style="position:absolute;left:8725;top:2242;width:2;height:316" coordorigin="8725,2242" coordsize="0,316" path="m8725,2558l8725,2242e" filled="f" stroked="t" strokeweight=".47597pt" strokecolor="#3B3B3B">
                <v:path arrowok="t"/>
              </v:shape>
            </v:group>
            <v:group style="position:absolute;left:533;top:2500;width:2;height:1238" coordorigin="533,2500" coordsize="2,1238">
              <v:shape style="position:absolute;left:533;top:2500;width:2;height:1238" coordorigin="533,2500" coordsize="0,1238" path="m533,3739l533,2500e" filled="f" stroked="t" strokeweight=".47597pt" strokecolor="#484848">
                <v:path arrowok="t"/>
              </v:shape>
            </v:group>
            <v:group style="position:absolute;left:11442;top:1167;width:2;height:4026" coordorigin="11442,1167" coordsize="2,4026">
              <v:shape style="position:absolute;left:11442;top:1167;width:2;height:4026" coordorigin="11442,1167" coordsize="0,4026" path="m11442,5192l11442,1167e" filled="f" stroked="t" strokeweight=".47597pt" strokecolor="#575757">
                <v:path arrowok="t"/>
              </v:shape>
            </v:group>
            <v:group style="position:absolute;left:3627;top:3681;width:2;height:483" coordorigin="3627,3681" coordsize="2,483">
              <v:shape style="position:absolute;left:3627;top:3681;width:2;height:483" coordorigin="3627,3681" coordsize="0,483" path="m3627,4164l3627,3681e" filled="f" stroked="t" strokeweight=".951939pt" strokecolor="#646464">
                <v:path arrowok="t"/>
              </v:shape>
            </v:group>
            <v:group style="position:absolute;left:524;top:4425;width:1694;height:2" coordorigin="524,4425" coordsize="1694,2">
              <v:shape style="position:absolute;left:524;top:4425;width:1694;height:2" coordorigin="524,4425" coordsize="1694,0" path="m524,4425l2218,4425e" filled="f" stroked="t" strokeweight=".951939pt" strokecolor="#707070">
                <v:path arrowok="t"/>
              </v:shape>
            </v:group>
            <v:group style="position:absolute;left:2161;top:4430;width:971;height:2" coordorigin="2161,4430" coordsize="971,2">
              <v:shape style="position:absolute;left:2161;top:4430;width:971;height:2" coordorigin="2161,4430" coordsize="971,0" path="m2161,4430l3132,4430e" filled="f" stroked="t" strokeweight=".47597pt" strokecolor="#545454">
                <v:path arrowok="t"/>
              </v:shape>
            </v:group>
            <v:group style="position:absolute;left:3041;top:4427;width:624;height:2" coordorigin="3041,4427" coordsize="624,2">
              <v:shape style="position:absolute;left:3041;top:4427;width:624;height:2" coordorigin="3041,4427" coordsize="624,0" path="m3041,4427l3665,4427e" filled="f" stroked="t" strokeweight=".951939pt" strokecolor="#707070">
                <v:path arrowok="t"/>
              </v:shape>
            </v:group>
            <v:group style="position:absolute;left:3634;top:4107;width:2;height:330" coordorigin="3634,4107" coordsize="2,330">
              <v:shape style="position:absolute;left:3634;top:4107;width:2;height:330" coordorigin="3634,4107" coordsize="0,330" path="m3634,4437l3634,4107e" filled="f" stroked="t" strokeweight="1.189924pt" strokecolor="#444444">
                <v:path arrowok="t"/>
              </v:shape>
            </v:group>
            <v:group style="position:absolute;left:6621;top:3681;width:2;height:755" coordorigin="6621,3681" coordsize="2,755">
              <v:shape style="position:absolute;left:6621;top:3681;width:2;height:755" coordorigin="6621,3681" coordsize="0,755" path="m6621,4437l6621,3681e" filled="f" stroked="t" strokeweight=".47597pt" strokecolor="#383838">
                <v:path arrowok="t"/>
              </v:shape>
            </v:group>
            <v:group style="position:absolute;left:3041;top:4427;width:3589;height:2" coordorigin="3041,4427" coordsize="3589,2">
              <v:shape style="position:absolute;left:3041;top:4427;width:3589;height:2" coordorigin="3041,4427" coordsize="3589,0" path="m3041,4427l6630,4427e" filled="f" stroked="t" strokeweight=".951939pt" strokecolor="#484848">
                <v:path arrowok="t"/>
              </v:shape>
            </v:group>
            <v:group style="position:absolute;left:4493;top:4427;width:809;height:2" coordorigin="4493,4427" coordsize="809,2">
              <v:shape style="position:absolute;left:4493;top:4427;width:809;height:2" coordorigin="4493,4427" coordsize="809,0" path="m4493,4427l5302,4427e" filled="f" stroked="t" strokeweight=".951939pt" strokecolor="#343434">
                <v:path arrowok="t"/>
              </v:shape>
            </v:group>
            <v:group style="position:absolute;left:6326;top:4427;width:324;height:2" coordorigin="6326,4427" coordsize="324,2">
              <v:shape style="position:absolute;left:6326;top:4427;width:324;height:2" coordorigin="6326,4427" coordsize="324,0" path="m6326,4427l6649,4427e" filled="f" stroked="t" strokeweight=".951939pt" strokecolor="#343434">
                <v:path arrowok="t"/>
              </v:shape>
            </v:group>
            <v:group style="position:absolute;left:6578;top:4432;width:4874;height:2" coordorigin="6578,4432" coordsize="4874,2">
              <v:shape style="position:absolute;left:6578;top:4432;width:4874;height:2" coordorigin="6578,4432" coordsize="4874,0" path="m6578,4432l11452,4432e" filled="f" stroked="t" strokeweight=".713954pt" strokecolor="#646464">
                <v:path arrowok="t"/>
              </v:shape>
            </v:group>
            <v:group style="position:absolute;left:519;top:4702;width:6868;height:2" coordorigin="519,4702" coordsize="6868,2">
              <v:shape style="position:absolute;left:519;top:4702;width:6868;height:2" coordorigin="519,4702" coordsize="6868,0" path="m519,4702l7387,4702e" filled="f" stroked="t" strokeweight=".713954pt" strokecolor="#676767">
                <v:path arrowok="t"/>
              </v:shape>
            </v:group>
            <v:group style="position:absolute;left:531;top:3700;width:2;height:1057" coordorigin="531,3700" coordsize="2,1057">
              <v:shape style="position:absolute;left:531;top:3700;width:2;height:1057" coordorigin="531,3700" coordsize="0,1057" path="m531,4757l531,3700e" filled="f" stroked="t" strokeweight=".951939pt" strokecolor="#676767">
                <v:path arrowok="t"/>
              </v:shape>
            </v:group>
            <v:group style="position:absolute;left:2204;top:4422;width:2;height:1004" coordorigin="2204,4422" coordsize="2,1004">
              <v:shape style="position:absolute;left:2204;top:4422;width:2;height:1004" coordorigin="2204,4422" coordsize="0,1004" path="m2204,5426l2204,4422e" filled="f" stroked="t" strokeweight=".713954pt" strokecolor="#606060">
                <v:path arrowok="t"/>
              </v:shape>
            </v:group>
            <v:group style="position:absolute;left:7330;top:4707;width:609;height:2" coordorigin="7330,4707" coordsize="609,2">
              <v:shape style="position:absolute;left:7330;top:4707;width:609;height:2" coordorigin="7330,4707" coordsize="609,0" path="m7330,4707l7939,4707e" filled="f" stroked="t" strokeweight=".47597pt" strokecolor="#4F4F4F">
                <v:path arrowok="t"/>
              </v:shape>
            </v:group>
            <v:group style="position:absolute;left:7863;top:4707;width:976;height:2" coordorigin="7863,4707" coordsize="976,2">
              <v:shape style="position:absolute;left:7863;top:4707;width:976;height:2" coordorigin="7863,4707" coordsize="976,0" path="m7863,4707l8839,4707e" filled="f" stroked="t" strokeweight=".951939pt" strokecolor="#707070">
                <v:path arrowok="t"/>
              </v:shape>
            </v:group>
            <v:group style="position:absolute;left:8682;top:4704;width:552;height:2" coordorigin="8682,4704" coordsize="552,2">
              <v:shape style="position:absolute;left:8682;top:4704;width:552;height:2" coordorigin="8682,4704" coordsize="552,0" path="m8682,4704l9234,4704e" filled="f" stroked="t" strokeweight=".47597pt" strokecolor="#444444">
                <v:path arrowok="t"/>
              </v:shape>
            </v:group>
            <v:group style="position:absolute;left:9177;top:4704;width:2275;height:2" coordorigin="9177,4704" coordsize="2275,2">
              <v:shape style="position:absolute;left:9177;top:4704;width:2275;height:2" coordorigin="9177,4704" coordsize="2275,0" path="m9177,4704l11452,4704e" filled="f" stroked="t" strokeweight=".713954pt" strokecolor="#646464">
                <v:path arrowok="t"/>
              </v:shape>
            </v:group>
            <v:group style="position:absolute;left:528;top:1162;width:2;height:5125" coordorigin="528,1162" coordsize="2,5125">
              <v:shape style="position:absolute;left:528;top:1162;width:2;height:5125" coordorigin="528,1162" coordsize="0,5125" path="m528,6287l528,1162e" filled="f" stroked="t" strokeweight=".47597pt" strokecolor="#545454">
                <v:path arrowok="t"/>
              </v:shape>
            </v:group>
            <v:group style="position:absolute;left:2194;top:4934;width:9253;height:2" coordorigin="2194,4934" coordsize="9253,2">
              <v:shape style="position:absolute;left:2194;top:4934;width:9253;height:2" coordorigin="2194,4934" coordsize="9253,0" path="m2194,4934l11447,4934e" filled="f" stroked="t" strokeweight=".713954pt" strokecolor="#676767">
                <v:path arrowok="t"/>
              </v:shape>
            </v:group>
            <v:group style="position:absolute;left:5245;top:4934;width:647;height:2" coordorigin="5245,4934" coordsize="647,2">
              <v:shape style="position:absolute;left:5245;top:4934;width:647;height:2" coordorigin="5245,4934" coordsize="647,0" path="m5245,4934l5893,4934e" filled="f" stroked="t" strokeweight=".47597pt" strokecolor="#484848">
                <v:path arrowok="t"/>
              </v:shape>
            </v:group>
            <v:group style="position:absolute;left:6968;top:4936;width:971;height:2" coordorigin="6968,4936" coordsize="971,2">
              <v:shape style="position:absolute;left:6968;top:4936;width:971;height:2" coordorigin="6968,4936" coordsize="971,0" path="m6968,4936l7939,4936e" filled="f" stroked="t" strokeweight=".47597pt" strokecolor="#4F4F4F">
                <v:path arrowok="t"/>
              </v:shape>
            </v:group>
            <v:group style="position:absolute;left:8682;top:4934;width:552;height:2" coordorigin="8682,4934" coordsize="552,2">
              <v:shape style="position:absolute;left:8682;top:4934;width:552;height:2" coordorigin="8682,4934" coordsize="552,0" path="m8682,4934l9234,4934e" filled="f" stroked="t" strokeweight=".47597pt" strokecolor="#383838">
                <v:path arrowok="t"/>
              </v:shape>
            </v:group>
            <v:group style="position:absolute;left:11442;top:4657;width:2;height:301" coordorigin="11442,4657" coordsize="2,301">
              <v:shape style="position:absolute;left:11442;top:4657;width:2;height:301" coordorigin="11442,4657" coordsize="0,301" path="m11442,4958l11442,4657e" filled="f" stroked="t" strokeweight=".47597pt" strokecolor="#444444">
                <v:path arrowok="t"/>
              </v:shape>
            </v:group>
            <v:group style="position:absolute;left:533;top:4891;width:2;height:301" coordorigin="533,4891" coordsize="2,301">
              <v:shape style="position:absolute;left:533;top:4891;width:2;height:301" coordorigin="533,4891" coordsize="0,301" path="m533,5192l533,4891e" filled="f" stroked="t" strokeweight=".47597pt" strokecolor="#3B3B3B">
                <v:path arrowok="t"/>
              </v:shape>
            </v:group>
            <v:group style="position:absolute;left:4655;top:4924;width:2;height:2113" coordorigin="4655,4924" coordsize="2,2113">
              <v:shape style="position:absolute;left:4655;top:4924;width:2;height:2113" coordorigin="4655,4924" coordsize="0,2113" path="m4655,7037l4655,4924e" filled="f" stroked="t" strokeweight=".713954pt" strokecolor="#545454">
                <v:path arrowok="t"/>
              </v:shape>
            </v:group>
            <v:group style="position:absolute;left:7358;top:4915;width:2;height:249" coordorigin="7358,4915" coordsize="2,249">
              <v:shape style="position:absolute;left:7358;top:4915;width:2;height:249" coordorigin="7358,4915" coordsize="0,249" path="m7358,5163l7358,4915e" filled="f" stroked="t" strokeweight=".237985pt" strokecolor="#383838">
                <v:path arrowok="t"/>
              </v:shape>
            </v:group>
            <v:group style="position:absolute;left:4655;top:5135;width:2;height:1042" coordorigin="4655,5135" coordsize="2,1042">
              <v:shape style="position:absolute;left:4655;top:5135;width:2;height:1042" coordorigin="4655,5135" coordsize="0,1042" path="m4655,6177l4655,5135e" filled="f" stroked="t" strokeweight=".951939pt" strokecolor="#606060">
                <v:path arrowok="t"/>
              </v:shape>
            </v:group>
            <v:group style="position:absolute;left:4645;top:5407;width:319;height:2" coordorigin="4645,5407" coordsize="319,2">
              <v:shape style="position:absolute;left:4645;top:5407;width:319;height:2" coordorigin="4645,5407" coordsize="319,0" path="m4645,5407l4964,5407e" filled="f" stroked="t" strokeweight=".47597pt" strokecolor="#444444">
                <v:path arrowok="t"/>
              </v:shape>
            </v:group>
            <v:group style="position:absolute;left:4907;top:5407;width:395;height:2" coordorigin="4907,5407" coordsize="395,2">
              <v:shape style="position:absolute;left:4907;top:5407;width:395;height:2" coordorigin="4907,5407" coordsize="395,0" path="m4907,5407l5302,5407e" filled="f" stroked="t" strokeweight=".47597pt" strokecolor="#5B5B5B">
                <v:path arrowok="t"/>
              </v:shape>
            </v:group>
            <v:group style="position:absolute;left:5179;top:5407;width:1204;height:2" coordorigin="5179,5407" coordsize="1204,2">
              <v:shape style="position:absolute;left:5179;top:5407;width:1204;height:2" coordorigin="5179,5407" coordsize="1204,0" path="m5179,5407l6383,5407e" filled="f" stroked="t" strokeweight=".951939pt" strokecolor="#6B6B6B">
                <v:path arrowok="t"/>
              </v:shape>
            </v:group>
            <v:group style="position:absolute;left:6326;top:5407;width:314;height:2" coordorigin="6326,5407" coordsize="314,2">
              <v:shape style="position:absolute;left:6326;top:5407;width:314;height:2" coordorigin="6326,5407" coordsize="314,0" path="m6326,5407l6640,5407e" filled="f" stroked="t" strokeweight=".47597pt" strokecolor="#383838">
                <v:path arrowok="t"/>
              </v:shape>
            </v:group>
            <v:group style="position:absolute;left:6583;top:5407;width:443;height:2" coordorigin="6583,5407" coordsize="443,2">
              <v:shape style="position:absolute;left:6583;top:5407;width:443;height:2" coordorigin="6583,5407" coordsize="443,0" path="m6583,5407l7025,5407e" filled="f" stroked="t" strokeweight=".47597pt" strokecolor="#4F4F4F">
                <v:path arrowok="t"/>
              </v:shape>
            </v:group>
            <v:group style="position:absolute;left:6954;top:5407;width:985;height:2" coordorigin="6954,5407" coordsize="985,2">
              <v:shape style="position:absolute;left:6954;top:5407;width:985;height:2" coordorigin="6954,5407" coordsize="985,0" path="m6954,5407l7939,5407e" filled="f" stroked="t" strokeweight=".951939pt" strokecolor="#6B6B6B">
                <v:path arrowok="t"/>
              </v:shape>
            </v:group>
            <v:group style="position:absolute;left:7358;top:5163;width:2;height:244" coordorigin="7358,5163" coordsize="2,244">
              <v:shape style="position:absolute;left:7358;top:5163;width:2;height:244" coordorigin="7358,5163" coordsize="0,244" path="m7358,5407l7358,5163e" filled="f" stroked="t" strokeweight=".237985pt" strokecolor="#6B6B6B">
                <v:path arrowok="t"/>
              </v:shape>
            </v:group>
            <v:group style="position:absolute;left:7882;top:5407;width:328;height:2" coordorigin="7882,5407" coordsize="328,2">
              <v:shape style="position:absolute;left:7882;top:5407;width:328;height:2" coordorigin="7882,5407" coordsize="328,0" path="m7882,5407l8210,5407e" filled="f" stroked="t" strokeweight=".47597pt" strokecolor="#3B3B3B">
                <v:path arrowok="t"/>
              </v:shape>
            </v:group>
            <v:group style="position:absolute;left:8153;top:5407;width:3303;height:2" coordorigin="8153,5407" coordsize="3303,2">
              <v:shape style="position:absolute;left:8153;top:5407;width:3303;height:2" coordorigin="8153,5407" coordsize="3303,0" path="m8153,5407l11457,5407e" filled="f" stroked="t" strokeweight=".713954pt" strokecolor="#646464">
                <v:path arrowok="t"/>
              </v:shape>
            </v:group>
            <v:group style="position:absolute;left:528;top:5369;width:2;height:292" coordorigin="528,5369" coordsize="2,292">
              <v:shape style="position:absolute;left:528;top:5369;width:2;height:292" coordorigin="528,5369" coordsize="0,292" path="m528,5661l528,5369e" filled="f" stroked="t" strokeweight=".47597pt" strokecolor="#3F3F3F">
                <v:path arrowok="t"/>
              </v:shape>
            </v:group>
            <v:group style="position:absolute;left:2204;top:5355;width:2;height:779" coordorigin="2204,5355" coordsize="2,779">
              <v:shape style="position:absolute;left:2204;top:5355;width:2;height:779" coordorigin="2204,5355" coordsize="0,779" path="m2204,6134l2204,5355e" filled="f" stroked="t" strokeweight=".47597pt" strokecolor="#3B3B3B">
                <v:path arrowok="t"/>
              </v:shape>
            </v:group>
            <v:group style="position:absolute;left:4645;top:5649;width:6806;height:2" coordorigin="4645,5649" coordsize="6806,2">
              <v:shape style="position:absolute;left:4645;top:5649;width:6806;height:2" coordorigin="4645,5649" coordsize="6806,0" path="m4645,5649l11452,5649e" filled="f" stroked="t" strokeweight=".713954pt" strokecolor="#646464">
                <v:path arrowok="t"/>
              </v:shape>
            </v:group>
            <v:group style="position:absolute;left:528;top:5603;width:2;height:301" coordorigin="528,5603" coordsize="2,301">
              <v:shape style="position:absolute;left:528;top:5603;width:2;height:301" coordorigin="528,5603" coordsize="0,301" path="m528,5904l528,5603e" filled="f" stroked="t" strokeweight=".47597pt" strokecolor="#2B2B2B">
                <v:path arrowok="t"/>
              </v:shape>
            </v:group>
            <v:group style="position:absolute;left:4645;top:5888;width:2380;height:2" coordorigin="4645,5888" coordsize="2380,2">
              <v:shape style="position:absolute;left:4645;top:5888;width:2380;height:2" coordorigin="4645,5888" coordsize="2380,0" path="m4645,5888l7025,5888e" filled="f" stroked="t" strokeweight=".47597pt" strokecolor="#606060">
                <v:path arrowok="t"/>
              </v:shape>
            </v:group>
            <v:group style="position:absolute;left:6968;top:5890;width:419;height:2" coordorigin="6968,5890" coordsize="419,2">
              <v:shape style="position:absolute;left:6968;top:5890;width:419;height:2" coordorigin="6968,5890" coordsize="419,0" path="m6968,5890l7387,5890e" filled="f" stroked="t" strokeweight=".47597pt" strokecolor="#484848">
                <v:path arrowok="t"/>
              </v:shape>
            </v:group>
            <v:group style="position:absolute;left:7330;top:5888;width:4122;height:2" coordorigin="7330,5888" coordsize="4122,2">
              <v:shape style="position:absolute;left:7330;top:5888;width:4122;height:2" coordorigin="7330,5888" coordsize="4122,0" path="m7330,5888l11452,5888e" filled="f" stroked="t" strokeweight=".713954pt" strokecolor="#676767">
                <v:path arrowok="t"/>
              </v:shape>
            </v:group>
            <v:group style="position:absolute;left:3075;top:6115;width:428;height:2" coordorigin="3075,6115" coordsize="428,2">
              <v:shape style="position:absolute;left:3075;top:6115;width:428;height:2" coordorigin="3075,6115" coordsize="428,0" path="m3075,6115l3503,6115e" filled="f" stroked="t" strokeweight=".47597pt" strokecolor="#444444">
                <v:path arrowok="t"/>
              </v:shape>
            </v:group>
            <v:group style="position:absolute;left:2199;top:6115;width:9253;height:2" coordorigin="2199,6115" coordsize="9253,2">
              <v:shape style="position:absolute;left:2199;top:6115;width:9253;height:2" coordorigin="2199,6115" coordsize="9253,0" path="m2199,6115l11452,6115e" filled="f" stroked="t" strokeweight=".713954pt" strokecolor="#646464">
                <v:path arrowok="t"/>
              </v:shape>
            </v:group>
            <v:group style="position:absolute;left:531;top:5847;width:2;height:440" coordorigin="531,5847" coordsize="2,440">
              <v:shape style="position:absolute;left:531;top:5847;width:2;height:440" coordorigin="531,5847" coordsize="0,440" path="m531,6287l531,5847e" filled="f" stroked="t" strokeweight=".713954pt" strokecolor="#6B6B6B">
                <v:path arrowok="t"/>
              </v:shape>
            </v:group>
            <v:group style="position:absolute;left:795;top:6351;width:7144;height:2" coordorigin="795,6351" coordsize="7144,2">
              <v:shape style="position:absolute;left:795;top:6351;width:7144;height:2" coordorigin="795,6351" coordsize="7144,0" path="m795,6351l7939,6351e" filled="f" stroked="t" strokeweight=".713954pt" strokecolor="#545454">
                <v:path arrowok="t"/>
              </v:shape>
            </v:group>
            <v:group style="position:absolute;left:2204;top:6053;width:2;height:999" coordorigin="2204,6053" coordsize="2,999">
              <v:shape style="position:absolute;left:2204;top:6053;width:2;height:999" coordorigin="2204,6053" coordsize="0,999" path="m2204,7052l2204,6053e" filled="f" stroked="t" strokeweight=".951939pt" strokecolor="#646464">
                <v:path arrowok="t"/>
              </v:shape>
            </v:group>
            <v:group style="position:absolute;left:7882;top:6354;width:328;height:2" coordorigin="7882,6354" coordsize="328,2">
              <v:shape style="position:absolute;left:7882;top:6354;width:328;height:2" coordorigin="7882,6354" coordsize="328,0" path="m7882,6354l8210,6354e" filled="f" stroked="t" strokeweight=".47597pt" strokecolor="#1F1F1F">
                <v:path arrowok="t"/>
              </v:shape>
            </v:group>
            <v:group style="position:absolute;left:8153;top:6356;width:585;height:2" coordorigin="8153,6356" coordsize="585,2">
              <v:shape style="position:absolute;left:8153;top:6356;width:585;height:2" coordorigin="8153,6356" coordsize="585,0" path="m8153,6356l8739,6356e" filled="f" stroked="t" strokeweight=".47597pt" strokecolor="#3B3B3B">
                <v:path arrowok="t"/>
              </v:shape>
            </v:group>
            <v:group style="position:absolute;left:8534;top:6354;width:2918;height:2" coordorigin="8534,6354" coordsize="2918,2">
              <v:shape style="position:absolute;left:8534;top:6354;width:2918;height:2" coordorigin="8534,6354" coordsize="2918,0" path="m8534,6354l11452,6354e" filled="f" stroked="t" strokeweight=".713954pt" strokecolor="#545454">
                <v:path arrowok="t"/>
              </v:shape>
            </v:group>
            <v:group style="position:absolute;left:7358;top:6335;width:2;height:268" coordorigin="7358,6335" coordsize="2,268">
              <v:shape style="position:absolute;left:7358;top:6335;width:2;height:268" coordorigin="7358,6335" coordsize="0,268" path="m7358,6602l7358,6335e" filled="f" stroked="t" strokeweight=".237985pt" strokecolor="#545454">
                <v:path arrowok="t"/>
              </v:shape>
            </v:group>
            <v:group style="position:absolute;left:2808;top:6803;width:695;height:2" coordorigin="2808,6803" coordsize="695,2">
              <v:shape style="position:absolute;left:2808;top:6803;width:695;height:2" coordorigin="2808,6803" coordsize="695,0" path="m2808,6803l3503,6803e" filled="f" stroked="t" strokeweight=".47597pt" strokecolor="#4B4B4B">
                <v:path arrowok="t"/>
              </v:shape>
            </v:group>
            <v:group style="position:absolute;left:2194;top:6801;width:1456;height:2" coordorigin="2194,6801" coordsize="1456,2">
              <v:shape style="position:absolute;left:2194;top:6801;width:1456;height:2" coordorigin="2194,6801" coordsize="1456,0" path="m2194,6801l3651,6801e" filled="f" stroked="t" strokeweight=".713954pt" strokecolor="#676767">
                <v:path arrowok="t"/>
              </v:shape>
            </v:group>
            <v:group style="position:absolute;left:3489;top:6803;width:980;height:2" coordorigin="3489,6803" coordsize="980,2">
              <v:shape style="position:absolute;left:3489;top:6803;width:980;height:2" coordorigin="3489,6803" coordsize="980,0" path="m3489,6803l4469,6803e" filled="f" stroked="t" strokeweight=".951939pt" strokecolor="#7C7C7C">
                <v:path arrowok="t"/>
              </v:shape>
            </v:group>
            <v:group style="position:absolute;left:4355;top:6801;width:328;height:2" coordorigin="4355,6801" coordsize="328,2">
              <v:shape style="position:absolute;left:4355;top:6801;width:328;height:2" coordorigin="4355,6801" coordsize="328,0" path="m4355,6801l4684,6801e" filled="f" stroked="t" strokeweight=".47597pt" strokecolor="#606060">
                <v:path arrowok="t"/>
              </v:shape>
            </v:group>
            <v:group style="position:absolute;left:4612;top:6803;width:690;height:2" coordorigin="4612,6803" coordsize="690,2">
              <v:shape style="position:absolute;left:4612;top:6803;width:690;height:2" coordorigin="4612,6803" coordsize="690,0" path="m4612,6803l5302,6803e" filled="f" stroked="t" strokeweight=".47597pt" strokecolor="#4B4B4B">
                <v:path arrowok="t"/>
              </v:shape>
            </v:group>
            <v:group style="position:absolute;left:5245;top:6803;width:1138;height:2" coordorigin="5245,6803" coordsize="1138,2">
              <v:shape style="position:absolute;left:5245;top:6803;width:1138;height:2" coordorigin="5245,6803" coordsize="1138,0" path="m5245,6803l6383,6803e" filled="f" stroked="t" strokeweight=".713954pt" strokecolor="#676767">
                <v:path arrowok="t"/>
              </v:shape>
            </v:group>
            <v:group style="position:absolute;left:6326;top:6803;width:314;height:2" coordorigin="6326,6803" coordsize="314,2">
              <v:shape style="position:absolute;left:6326;top:6803;width:314;height:2" coordorigin="6326,6803" coordsize="314,0" path="m6326,6803l6640,6803e" filled="f" stroked="t" strokeweight=".47597pt" strokecolor="#383838">
                <v:path arrowok="t"/>
              </v:shape>
            </v:group>
            <v:group style="position:absolute;left:6583;top:6803;width:443;height:2" coordorigin="6583,6803" coordsize="443,2">
              <v:shape style="position:absolute;left:6583;top:6803;width:443;height:2" coordorigin="6583,6803" coordsize="443,0" path="m6583,6803l7025,6803e" filled="f" stroked="t" strokeweight=".47597pt" strokecolor="#575757">
                <v:path arrowok="t"/>
              </v:shape>
            </v:group>
            <v:group style="position:absolute;left:7358;top:6602;width:2;height:430" coordorigin="7358,6602" coordsize="2,430">
              <v:shape style="position:absolute;left:7358;top:6602;width:2;height:430" coordorigin="7358,6602" coordsize="0,430" path="m7358,7033l7358,6602e" filled="f" stroked="t" strokeweight=".237985pt" strokecolor="#747474">
                <v:path arrowok="t"/>
              </v:shape>
            </v:group>
            <v:group style="position:absolute;left:6968;top:6806;width:1242;height:2" coordorigin="6968,6806" coordsize="1242,2">
              <v:shape style="position:absolute;left:6968;top:6806;width:1242;height:2" coordorigin="6968,6806" coordsize="1242,0" path="m6968,6806l8210,6806e" filled="f" stroked="t" strokeweight=".713954pt" strokecolor="#6B6B6B">
                <v:path arrowok="t"/>
              </v:shape>
            </v:group>
            <v:group style="position:absolute;left:8153;top:6806;width:585;height:2" coordorigin="8153,6806" coordsize="585,2">
              <v:shape style="position:absolute;left:8153;top:6806;width:585;height:2" coordorigin="8153,6806" coordsize="585,0" path="m8153,6806l8739,6806e" filled="f" stroked="t" strokeweight=".47597pt" strokecolor="#4F4F4F">
                <v:path arrowok="t"/>
              </v:shape>
            </v:group>
            <v:group style="position:absolute;left:8682;top:6806;width:2775;height:2" coordorigin="8682,6806" coordsize="2775,2">
              <v:shape style="position:absolute;left:8682;top:6806;width:2775;height:2" coordorigin="8682,6806" coordsize="2775,0" path="m8682,6806l11457,6806e" filled="f" stroked="t" strokeweight=".713954pt" strokecolor="#6B6B6B">
                <v:path arrowok="t"/>
              </v:shape>
            </v:group>
            <v:group style="position:absolute;left:2199;top:7033;width:2485;height:2" coordorigin="2199,7033" coordsize="2485,2">
              <v:shape style="position:absolute;left:2199;top:7033;width:2485;height:2" coordorigin="2199,7033" coordsize="2485,0" path="m2199,7033l4684,7033e" filled="f" stroked="t" strokeweight=".713954pt" strokecolor="#707070">
                <v:path arrowok="t"/>
              </v:shape>
            </v:group>
            <v:group style="position:absolute;left:4612;top:7033;width:690;height:2" coordorigin="4612,7033" coordsize="690,2">
              <v:shape style="position:absolute;left:4612;top:7033;width:690;height:2" coordorigin="4612,7033" coordsize="690,0" path="m4612,7033l5302,7033e" filled="f" stroked="t" strokeweight=".47597pt" strokecolor="#4B4B4B">
                <v:path arrowok="t"/>
              </v:shape>
            </v:group>
            <v:group style="position:absolute;left:5245;top:7033;width:1138;height:2" coordorigin="5245,7033" coordsize="1138,2">
              <v:shape style="position:absolute;left:5245;top:7033;width:1138;height:2" coordorigin="5245,7033" coordsize="1138,0" path="m5245,7033l6383,7033e" filled="f" stroked="t" strokeweight=".713954pt" strokecolor="#6B6B6B">
                <v:path arrowok="t"/>
              </v:shape>
            </v:group>
            <v:group style="position:absolute;left:6326;top:7033;width:314;height:2" coordorigin="6326,7033" coordsize="314,2">
              <v:shape style="position:absolute;left:6326;top:7033;width:314;height:2" coordorigin="6326,7033" coordsize="314,0" path="m6326,7033l6640,7033e" filled="f" stroked="t" strokeweight=".47597pt" strokecolor="#2F2F2F">
                <v:path arrowok="t"/>
              </v:shape>
            </v:group>
            <v:group style="position:absolute;left:6583;top:7035;width:809;height:2" coordorigin="6583,7035" coordsize="809,2">
              <v:shape style="position:absolute;left:6583;top:7035;width:809;height:2" coordorigin="6583,7035" coordsize="809,0" path="m6583,7035l7392,7035e" filled="f" stroked="t" strokeweight=".47597pt" strokecolor="#545454">
                <v:path arrowok="t"/>
              </v:shape>
            </v:group>
            <v:group style="position:absolute;left:7292;top:7035;width:919;height:2" coordorigin="7292,7035" coordsize="919,2">
              <v:shape style="position:absolute;left:7292;top:7035;width:919;height:2" coordorigin="7292,7035" coordsize="919,0" path="m7292,7035l8210,7035e" filled="f" stroked="t" strokeweight=".951939pt" strokecolor="#707070">
                <v:path arrowok="t"/>
              </v:shape>
            </v:group>
            <v:group style="position:absolute;left:8153;top:7035;width:585;height:2" coordorigin="8153,7035" coordsize="585,2">
              <v:shape style="position:absolute;left:8153;top:7035;width:585;height:2" coordorigin="8153,7035" coordsize="585,0" path="m8153,7035l8739,7035e" filled="f" stroked="t" strokeweight=".47597pt" strokecolor="#545454">
                <v:path arrowok="t"/>
              </v:shape>
            </v:group>
            <v:group style="position:absolute;left:8682;top:7035;width:2775;height:2" coordorigin="8682,7035" coordsize="2775,2">
              <v:shape style="position:absolute;left:8682;top:7035;width:2775;height:2" coordorigin="8682,7035" coordsize="2775,0" path="m8682,7035l11457,7035e" filled="f" stroked="t" strokeweight=".713954pt" strokecolor="#6B6B6B">
                <v:path arrowok="t"/>
              </v:shape>
            </v:group>
            <v:group style="position:absolute;left:524;top:7257;width:5369;height:2" coordorigin="524,7257" coordsize="5369,2">
              <v:shape style="position:absolute;left:524;top:7257;width:5369;height:2" coordorigin="524,7257" coordsize="5369,0" path="m524,7257l5893,7257e" filled="f" stroked="t" strokeweight=".713954pt" strokecolor="#6B6B6B">
                <v:path arrowok="t"/>
              </v:shape>
            </v:group>
            <v:group style="position:absolute;left:2204;top:6994;width:2;height:292" coordorigin="2204,6994" coordsize="2,292">
              <v:shape style="position:absolute;left:2204;top:6994;width:2;height:292" coordorigin="2204,6994" coordsize="0,292" path="m2204,7286l2204,6994e" filled="f" stroked="t" strokeweight=".47597pt" strokecolor="#3F3F3F">
                <v:path arrowok="t"/>
              </v:shape>
            </v:group>
            <v:group style="position:absolute;left:5835;top:7260;width:547;height:2" coordorigin="5835,7260" coordsize="547,2">
              <v:shape style="position:absolute;left:5835;top:7260;width:547;height:2" coordorigin="5835,7260" coordsize="547,0" path="m5835,7260l6383,7260e" filled="f" stroked="t" strokeweight=".47597pt" strokecolor="#4B4B4B">
                <v:path arrowok="t"/>
              </v:shape>
            </v:group>
            <v:group style="position:absolute;left:6326;top:7262;width:314;height:2" coordorigin="6326,7262" coordsize="314,2">
              <v:shape style="position:absolute;left:6326;top:7262;width:314;height:2" coordorigin="6326,7262" coordsize="314,0" path="m6326,7262l6640,7262e" filled="f" stroked="t" strokeweight=".47597pt" strokecolor="#383838">
                <v:path arrowok="t"/>
              </v:shape>
            </v:group>
            <v:group style="position:absolute;left:6583;top:7260;width:1357;height:2" coordorigin="6583,7260" coordsize="1357,2">
              <v:shape style="position:absolute;left:6583;top:7260;width:1357;height:2" coordorigin="6583,7260" coordsize="1357,0" path="m6583,7260l7939,7260e" filled="f" stroked="t" strokeweight=".713954pt" strokecolor="#676767">
                <v:path arrowok="t"/>
              </v:shape>
            </v:group>
            <v:group style="position:absolute;left:7882;top:7262;width:328;height:2" coordorigin="7882,7262" coordsize="328,2">
              <v:shape style="position:absolute;left:7882;top:7262;width:328;height:2" coordorigin="7882,7262" coordsize="328,0" path="m7882,7262l8210,7262e" filled="f" stroked="t" strokeweight=".47597pt" strokecolor="#484848">
                <v:path arrowok="t"/>
              </v:shape>
            </v:group>
            <v:group style="position:absolute;left:8153;top:7262;width:3298;height:2" coordorigin="8153,7262" coordsize="3298,2">
              <v:shape style="position:absolute;left:8153;top:7262;width:3298;height:2" coordorigin="8153,7262" coordsize="3298,0" path="m8153,7262l11452,7262e" filled="f" stroked="t" strokeweight=".713954pt" strokecolor="#676767">
                <v:path arrowok="t"/>
              </v:shape>
            </v:group>
            <v:group style="position:absolute;left:528;top:7214;width:2;height:521" coordorigin="528,7214" coordsize="2,521">
              <v:shape style="position:absolute;left:528;top:7214;width:2;height:521" coordorigin="528,7214" coordsize="0,521" path="m528,7736l528,7214e" filled="f" stroked="t" strokeweight=".47597pt" strokecolor="#383838">
                <v:path arrowok="t"/>
              </v:shape>
            </v:group>
            <v:group style="position:absolute;left:2204;top:7214;width:2;height:316" coordorigin="2204,7214" coordsize="2,316">
              <v:shape style="position:absolute;left:2204;top:7214;width:2;height:316" coordorigin="2204,7214" coordsize="0,316" path="m2204,7530l2204,7214e" filled="f" stroked="t" strokeweight=".47597pt" strokecolor="#282828">
                <v:path arrowok="t"/>
              </v:shape>
            </v:group>
            <v:group style="position:absolute;left:11447;top:7214;width:2;height:703" coordorigin="11447,7214" coordsize="2,703">
              <v:shape style="position:absolute;left:11447;top:7214;width:2;height:703" coordorigin="11447,7214" coordsize="0,703" path="m11447,7917l11447,7214e" filled="f" stroked="t" strokeweight=".47597pt" strokecolor="#444444">
                <v:path arrowok="t"/>
              </v:shape>
            </v:group>
            <v:group style="position:absolute;left:524;top:7704;width:2318;height:2" coordorigin="524,7704" coordsize="2318,2">
              <v:shape style="position:absolute;left:524;top:7704;width:2318;height:2" coordorigin="524,7704" coordsize="2318,0" path="m524,7704l2842,7704e" filled="f" stroked="t" strokeweight=".713954pt" strokecolor="#707070">
                <v:path arrowok="t"/>
              </v:shape>
            </v:group>
            <v:group style="position:absolute;left:2204;top:7473;width:2;height:263" coordorigin="2204,7473" coordsize="2,263">
              <v:shape style="position:absolute;left:2204;top:7473;width:2;height:263" coordorigin="2204,7473" coordsize="0,263" path="m2204,7736l2204,7473e" filled="f" stroked="t" strokeweight=".47597pt" strokecolor="#3B3B3B">
                <v:path arrowok="t"/>
              </v:shape>
            </v:group>
            <v:group style="position:absolute;left:2156;top:7707;width:976;height:2" coordorigin="2156,7707" coordsize="976,2">
              <v:shape style="position:absolute;left:2156;top:7707;width:976;height:2" coordorigin="2156,7707" coordsize="976,0" path="m2156,7707l3132,7707e" filled="f" stroked="t" strokeweight=".47597pt" strokecolor="#5B5B5B">
                <v:path arrowok="t"/>
              </v:shape>
            </v:group>
            <v:group style="position:absolute;left:2946;top:7707;width:919;height:2" coordorigin="2946,7707" coordsize="919,2">
              <v:shape style="position:absolute;left:2946;top:7707;width:919;height:2" coordorigin="2946,7707" coordsize="919,0" path="m2946,7707l3865,7707e" filled="f" stroked="t" strokeweight=".951939pt" strokecolor="#808080">
                <v:path arrowok="t"/>
              </v:shape>
            </v:group>
            <v:group style="position:absolute;left:3594;top:7709;width:7858;height:2" coordorigin="3594,7709" coordsize="7858,2">
              <v:shape style="position:absolute;left:3594;top:7709;width:7858;height:2" coordorigin="3594,7709" coordsize="7858,0" path="m3594,7709l11452,7709e" filled="f" stroked="t" strokeweight=".713954pt" strokecolor="#676767">
                <v:path arrowok="t"/>
              </v:shape>
            </v:group>
            <v:group style="position:absolute;left:5835;top:7709;width:804;height:2" coordorigin="5835,7709" coordsize="804,2">
              <v:shape style="position:absolute;left:5835;top:7709;width:804;height:2" coordorigin="5835,7709" coordsize="804,0" path="m5835,7709l6640,7709e" filled="f" stroked="t" strokeweight=".47597pt" strokecolor="#484848">
                <v:path arrowok="t"/>
              </v:shape>
            </v:group>
            <v:group style="position:absolute;left:7882;top:7712;width:328;height:2" coordorigin="7882,7712" coordsize="328,2">
              <v:shape style="position:absolute;left:7882;top:7712;width:328;height:2" coordorigin="7882,7712" coordsize="328,0" path="m7882,7712l8210,7712e" filled="f" stroked="t" strokeweight=".47597pt" strokecolor="#4F4F4F">
                <v:path arrowok="t"/>
              </v:shape>
            </v:group>
            <v:group style="position:absolute;left:4655;top:7707;width:2;height:239" coordorigin="4655,7707" coordsize="2,239">
              <v:shape style="position:absolute;left:4655;top:7707;width:2;height:239" coordorigin="4655,7707" coordsize="0,239" path="m4655,7946l4655,7707e" filled="f" stroked="t" strokeweight=".951939pt" strokecolor="#606060">
                <v:path arrowok="t"/>
              </v:shape>
            </v:group>
            <v:group style="position:absolute;left:4650;top:7941;width:2737;height:2" coordorigin="4650,7941" coordsize="2737,2">
              <v:shape style="position:absolute;left:4650;top:7941;width:2737;height:2" coordorigin="4650,7941" coordsize="2737,0" path="m4650,7941l7387,7941e" filled="f" stroked="t" strokeweight=".47597pt" strokecolor="#484848">
                <v:path arrowok="t"/>
              </v:shape>
            </v:group>
            <v:group style="position:absolute;left:6911;top:7943;width:4541;height:2" coordorigin="6911,7943" coordsize="4541,2">
              <v:shape style="position:absolute;left:6911;top:7943;width:4541;height:2" coordorigin="6911,7943" coordsize="4541,0" path="m6911,7943l11452,7943e" filled="f" stroked="t" strokeweight=".951939pt" strokecolor="#545454">
                <v:path arrowok="t"/>
              </v:shape>
            </v:group>
            <v:group style="position:absolute;left:4655;top:7707;width:2;height:746" coordorigin="4655,7707" coordsize="2,746">
              <v:shape style="position:absolute;left:4655;top:7707;width:2;height:746" coordorigin="4655,7707" coordsize="0,746" path="m4655,8453l4655,7707e" filled="f" stroked="t" strokeweight=".713954pt" strokecolor="#4B4B4B">
                <v:path arrowok="t"/>
              </v:shape>
            </v:group>
            <v:group style="position:absolute;left:4650;top:8168;width:1242;height:2" coordorigin="4650,8168" coordsize="1242,2">
              <v:shape style="position:absolute;left:4650;top:8168;width:1242;height:2" coordorigin="4650,8168" coordsize="1242,0" path="m4650,8168l5893,8168e" filled="f" stroked="t" strokeweight=".713954pt" strokecolor="#6B6B6B">
                <v:path arrowok="t"/>
              </v:shape>
            </v:group>
            <v:group style="position:absolute;left:5835;top:8168;width:547;height:2" coordorigin="5835,8168" coordsize="547,2">
              <v:shape style="position:absolute;left:5835;top:8168;width:547;height:2" coordorigin="5835,8168" coordsize="547,0" path="m5835,8168l6383,8168e" filled="f" stroked="t" strokeweight=".47597pt" strokecolor="#4B4B4B">
                <v:path arrowok="t"/>
              </v:shape>
            </v:group>
            <v:group style="position:absolute;left:6326;top:8168;width:5126;height:2" coordorigin="6326,8168" coordsize="5126,2">
              <v:shape style="position:absolute;left:6326;top:8168;width:5126;height:2" coordorigin="6326,8168" coordsize="5126,0" path="m6326,8168l11452,8168e" filled="f" stroked="t" strokeweight=".713954pt" strokecolor="#646464">
                <v:path arrowok="t"/>
              </v:shape>
            </v:group>
            <v:group style="position:absolute;left:519;top:8438;width:1042;height:2" coordorigin="519,8438" coordsize="1042,2">
              <v:shape style="position:absolute;left:519;top:8438;width:1042;height:2" coordorigin="519,8438" coordsize="1042,0" path="m519,8438l1561,8438e" filled="f" stroked="t" strokeweight=".713954pt" strokecolor="#707070">
                <v:path arrowok="t"/>
              </v:shape>
            </v:group>
            <v:group style="position:absolute;left:1504;top:8438;width:723;height:2" coordorigin="1504,8438" coordsize="723,2">
              <v:shape style="position:absolute;left:1504;top:8438;width:723;height:2" coordorigin="1504,8438" coordsize="723,0" path="m1504,8438l2228,8438e" filled="f" stroked="t" strokeweight=".47597pt" strokecolor="#575757">
                <v:path arrowok="t"/>
              </v:shape>
            </v:group>
            <v:group style="position:absolute;left:2156;top:8441;width:3146;height:2" coordorigin="2156,8441" coordsize="3146,2">
              <v:shape style="position:absolute;left:2156;top:8441;width:3146;height:2" coordorigin="2156,8441" coordsize="3146,0" path="m2156,8441l5302,8441e" filled="f" stroked="t" strokeweight=".713954pt" strokecolor="#707070">
                <v:path arrowok="t"/>
              </v:shape>
            </v:group>
            <v:group style="position:absolute;left:3075;top:8438;width:595;height:2" coordorigin="3075,8438" coordsize="595,2">
              <v:shape style="position:absolute;left:3075;top:8438;width:595;height:2" coordorigin="3075,8438" coordsize="595,0" path="m3075,8438l3670,8438e" filled="f" stroked="t" strokeweight=".47597pt" strokecolor="#4F4F4F">
                <v:path arrowok="t"/>
              </v:shape>
            </v:group>
            <v:group style="position:absolute;left:5245;top:8443;width:647;height:2" coordorigin="5245,8443" coordsize="647,2">
              <v:shape style="position:absolute;left:5245;top:8443;width:647;height:2" coordorigin="5245,8443" coordsize="647,0" path="m5245,8443l5893,8443e" filled="f" stroked="t" strokeweight=".47597pt" strokecolor="#484848">
                <v:path arrowok="t"/>
              </v:shape>
            </v:group>
            <v:group style="position:absolute;left:5835;top:8441;width:1190;height:2" coordorigin="5835,8441" coordsize="1190,2">
              <v:shape style="position:absolute;left:5835;top:8441;width:1190;height:2" coordorigin="5835,8441" coordsize="1190,0" path="m5835,8441l7025,8441e" filled="f" stroked="t" strokeweight=".951939pt" strokecolor="#6B6B6B">
                <v:path arrowok="t"/>
              </v:shape>
            </v:group>
            <v:group style="position:absolute;left:6968;top:8443;width:419;height:2" coordorigin="6968,8443" coordsize="419,2">
              <v:shape style="position:absolute;left:6968;top:8443;width:419;height:2" coordorigin="6968,8443" coordsize="419,0" path="m6968,8443l7387,8443e" filled="f" stroked="t" strokeweight=".47597pt" strokecolor="#3B3B3B">
                <v:path arrowok="t"/>
              </v:shape>
            </v:group>
            <v:group style="position:absolute;left:7330;top:8443;width:609;height:2" coordorigin="7330,8443" coordsize="609,2">
              <v:shape style="position:absolute;left:7330;top:8443;width:609;height:2" coordorigin="7330,8443" coordsize="609,0" path="m7330,8443l7939,8443e" filled="f" stroked="t" strokeweight=".713954pt" strokecolor="#5B5B5B">
                <v:path arrowok="t"/>
              </v:shape>
            </v:group>
            <v:group style="position:absolute;left:7715;top:8443;width:1042;height:2" coordorigin="7715,8443" coordsize="1042,2">
              <v:shape style="position:absolute;left:7715;top:8443;width:1042;height:2" coordorigin="7715,8443" coordsize="1042,0" path="m7715,8443l8758,8443e" filled="f" stroked="t" strokeweight=".951939pt" strokecolor="#747474">
                <v:path arrowok="t"/>
              </v:shape>
            </v:group>
            <v:group style="position:absolute;left:8682;top:8443;width:552;height:2" coordorigin="8682,8443" coordsize="552,2">
              <v:shape style="position:absolute;left:8682;top:8443;width:552;height:2" coordorigin="8682,8443" coordsize="552,0" path="m8682,8443l9234,8443e" filled="f" stroked="t" strokeweight=".47597pt" strokecolor="#3F3F3F">
                <v:path arrowok="t"/>
              </v:shape>
            </v:group>
            <v:group style="position:absolute;left:9177;top:8443;width:2280;height:2" coordorigin="9177,8443" coordsize="2280,2">
              <v:shape style="position:absolute;left:9177;top:8443;width:2280;height:2" coordorigin="9177,8443" coordsize="2280,0" path="m9177,8443l11457,8443e" filled="f" stroked="t" strokeweight=".713954pt" strokecolor="#5B5B5B">
                <v:path arrowok="t"/>
              </v:shape>
            </v:group>
            <v:group style="position:absolute;left:2201;top:7664;width:2;height:1755" coordorigin="2201,7664" coordsize="2,1755">
              <v:shape style="position:absolute;left:2201;top:7664;width:2;height:1755" coordorigin="2201,7664" coordsize="0,1755" path="m2201,9418l2201,7664e" filled="f" stroked="t" strokeweight=".951939pt" strokecolor="#606060">
                <v:path arrowok="t"/>
              </v:shape>
            </v:group>
            <v:group style="position:absolute;left:514;top:9332;width:10938;height:2" coordorigin="514,9332" coordsize="10938,2">
              <v:shape style="position:absolute;left:514;top:9332;width:10938;height:2" coordorigin="514,9332" coordsize="10938,0" path="m514,9332l11452,9332e" filled="f" stroked="t" strokeweight=".713954pt" strokecolor="#676767">
                <v:path arrowok="t"/>
              </v:shape>
            </v:group>
            <v:group style="position:absolute;left:3594;top:9332;width:819;height:2" coordorigin="3594,9332" coordsize="819,2">
              <v:shape style="position:absolute;left:3594;top:9332;width:819;height:2" coordorigin="3594,9332" coordsize="819,0" path="m3594,9332l4412,9332e" filled="f" stroked="t" strokeweight=".47597pt" strokecolor="#575757">
                <v:path arrowok="t"/>
              </v:shape>
            </v:group>
            <v:group style="position:absolute;left:5245;top:9335;width:1138;height:2" coordorigin="5245,9335" coordsize="1138,2">
              <v:shape style="position:absolute;left:5245;top:9335;width:1138;height:2" coordorigin="5245,9335" coordsize="1138,0" path="m5245,9335l6383,9335e" filled="f" stroked="t" strokeweight=".47597pt" strokecolor="#545454">
                <v:path arrowok="t"/>
              </v:shape>
            </v:group>
            <v:group style="position:absolute;left:7330;top:9335;width:881;height:2" coordorigin="7330,9335" coordsize="881,2">
              <v:shape style="position:absolute;left:7330;top:9335;width:881;height:2" coordorigin="7330,9335" coordsize="881,0" path="m7330,9335l8210,9335e" filled="f" stroked="t" strokeweight=".47597pt" strokecolor="#545454">
                <v:path arrowok="t"/>
              </v:shape>
            </v:group>
            <v:group style="position:absolute;left:524;top:6507;width:2;height:4360" coordorigin="524,6507" coordsize="2,4360">
              <v:shape style="position:absolute;left:524;top:6507;width:2;height:4360" coordorigin="524,6507" coordsize="0,4360" path="m524,10867l524,6507e" filled="f" stroked="t" strokeweight=".713954pt" strokecolor="#5B5B5B">
                <v:path arrowok="t"/>
              </v:shape>
            </v:group>
            <v:group style="position:absolute;left:2199;top:9289;width:2;height:1233" coordorigin="2199,9289" coordsize="2,1233">
              <v:shape style="position:absolute;left:2199;top:9289;width:2;height:1233" coordorigin="2199,9289" coordsize="0,1233" path="m2199,10523l2199,9289e" filled="f" stroked="t" strokeweight=".47597pt" strokecolor="#484848">
                <v:path arrowok="t"/>
              </v:shape>
            </v:group>
            <v:group style="position:absolute;left:524;top:9538;width:2;height:755" coordorigin="524,9538" coordsize="2,755">
              <v:shape style="position:absolute;left:524;top:9538;width:2;height:755" coordorigin="524,9538" coordsize="0,755" path="m524,10293l524,9538e" filled="f" stroked="t" strokeweight=".47597pt" strokecolor="#3B3B3B">
                <v:path arrowok="t"/>
              </v:shape>
            </v:group>
            <v:group style="position:absolute;left:514;top:10262;width:1047;height:2" coordorigin="514,10262" coordsize="1047,2">
              <v:shape style="position:absolute;left:514;top:10262;width:1047;height:2" coordorigin="514,10262" coordsize="1047,0" path="m514,10262l1561,10262e" filled="f" stroked="t" strokeweight=".47597pt" strokecolor="#4B4B4B">
                <v:path arrowok="t"/>
              </v:shape>
            </v:group>
            <v:group style="position:absolute;left:1504;top:10262;width:3460;height:2" coordorigin="1504,10262" coordsize="3460,2">
              <v:shape style="position:absolute;left:1504;top:10262;width:3460;height:2" coordorigin="1504,10262" coordsize="3460,0" path="m1504,10262l4964,10262e" filled="f" stroked="t" strokeweight=".713954pt" strokecolor="#6B6B6B">
                <v:path arrowok="t"/>
              </v:shape>
            </v:group>
            <v:group style="position:absolute;left:4907;top:10265;width:395;height:2" coordorigin="4907,10265" coordsize="395,2">
              <v:shape style="position:absolute;left:4907;top:10265;width:395;height:2" coordorigin="4907,10265" coordsize="395,0" path="m4907,10265l5302,10265e" filled="f" stroked="t" strokeweight=".47597pt" strokecolor="#545454">
                <v:path arrowok="t"/>
              </v:shape>
            </v:group>
            <v:group style="position:absolute;left:5245;top:10267;width:1138;height:2" coordorigin="5245,10267" coordsize="1138,2">
              <v:shape style="position:absolute;left:5245;top:10267;width:1138;height:2" coordorigin="5245,10267" coordsize="1138,0" path="m5245,10267l6383,10267e" filled="f" stroked="t" strokeweight=".951939pt" strokecolor="#707070">
                <v:path arrowok="t"/>
              </v:shape>
            </v:group>
            <v:group style="position:absolute;left:6326;top:10267;width:5131;height:2" coordorigin="6326,10267" coordsize="5131,2">
              <v:shape style="position:absolute;left:6326;top:10267;width:5131;height:2" coordorigin="6326,10267" coordsize="5131,0" path="m6326,10267l11457,10267e" filled="f" stroked="t" strokeweight=".713954pt" strokecolor="#5B5B5B">
                <v:path arrowok="t"/>
              </v:shape>
            </v:group>
            <v:group style="position:absolute;left:514;top:10496;width:3137;height:2" coordorigin="514,10496" coordsize="3137,2">
              <v:shape style="position:absolute;left:514;top:10496;width:3137;height:2" coordorigin="514,10496" coordsize="3137,0" path="m514,10496l3651,10496e" filled="f" stroked="t" strokeweight=".951939pt" strokecolor="#707070">
                <v:path arrowok="t"/>
              </v:shape>
            </v:group>
            <v:group style="position:absolute;left:3594;top:10499;width:819;height:2" coordorigin="3594,10499" coordsize="819,2">
              <v:shape style="position:absolute;left:3594;top:10499;width:819;height:2" coordorigin="3594,10499" coordsize="819,0" path="m3594,10499l4412,10499e" filled="f" stroked="t" strokeweight=".47597pt" strokecolor="#575757">
                <v:path arrowok="t"/>
              </v:shape>
            </v:group>
            <v:group style="position:absolute;left:4355;top:10501;width:3032;height:2" coordorigin="4355,10501" coordsize="3032,2">
              <v:shape style="position:absolute;left:4355;top:10501;width:3032;height:2" coordorigin="4355,10501" coordsize="3032,0" path="m4355,10501l7387,10501e" filled="f" stroked="t" strokeweight=".713954pt" strokecolor="#6B6B6B">
                <v:path arrowok="t"/>
              </v:shape>
            </v:group>
            <v:group style="position:absolute;left:7330;top:10501;width:609;height:2" coordorigin="7330,10501" coordsize="609,2">
              <v:shape style="position:absolute;left:7330;top:10501;width:609;height:2" coordorigin="7330,10501" coordsize="609,0" path="m7330,10501l7939,10501e" filled="f" stroked="t" strokeweight=".47597pt" strokecolor="#4B4B4B">
                <v:path arrowok="t"/>
              </v:shape>
            </v:group>
            <v:group style="position:absolute;left:7882;top:10501;width:3570;height:2" coordorigin="7882,10501" coordsize="3570,2">
              <v:shape style="position:absolute;left:7882;top:10501;width:3570;height:2" coordorigin="7882,10501" coordsize="3570,0" path="m7882,10501l11452,10501e" filled="f" stroked="t" strokeweight=".713954pt" strokecolor="#606060">
                <v:path arrowok="t"/>
              </v:shape>
            </v:group>
            <v:group style="position:absolute;left:514;top:10769;width:2618;height:2" coordorigin="514,10769" coordsize="2618,2">
              <v:shape style="position:absolute;left:514;top:10769;width:2618;height:2" coordorigin="514,10769" coordsize="2618,0" path="m514,10769l3132,10769e" filled="f" stroked="t" strokeweight=".47597pt" strokecolor="#676767">
                <v:path arrowok="t"/>
              </v:shape>
            </v:group>
            <v:group style="position:absolute;left:3075;top:10771;width:428;height:2" coordorigin="3075,10771" coordsize="428,2">
              <v:shape style="position:absolute;left:3075;top:10771;width:428;height:2" coordorigin="3075,10771" coordsize="428,0" path="m3075,10771l3503,10771e" filled="f" stroked="t" strokeweight=".47597pt" strokecolor="#4B4B4B">
                <v:path arrowok="t"/>
              </v:shape>
            </v:group>
            <v:group style="position:absolute;left:3446;top:10769;width:1023;height:2" coordorigin="3446,10769" coordsize="1023,2">
              <v:shape style="position:absolute;left:3446;top:10769;width:1023;height:2" coordorigin="3446,10769" coordsize="1023,0" path="m3446,10769l4469,10769e" filled="f" stroked="t" strokeweight=".951939pt" strokecolor="#7C7C7C">
                <v:path arrowok="t"/>
              </v:shape>
            </v:group>
            <v:group style="position:absolute;left:4355;top:10769;width:319;height:2" coordorigin="4355,10769" coordsize="319,2">
              <v:shape style="position:absolute;left:4355;top:10769;width:319;height:2" coordorigin="4355,10769" coordsize="319,0" path="m4355,10769l4674,10769e" filled="f" stroked="t" strokeweight=".47597pt" strokecolor="#606060">
                <v:path arrowok="t"/>
              </v:shape>
            </v:group>
            <v:group style="position:absolute;left:4617;top:10771;width:685;height:2" coordorigin="4617,10771" coordsize="685,2">
              <v:shape style="position:absolute;left:4617;top:10771;width:685;height:2" coordorigin="4617,10771" coordsize="685,0" path="m4617,10771l5302,10771e" filled="f" stroked="t" strokeweight=".47597pt" strokecolor="#484848">
                <v:path arrowok="t"/>
              </v:shape>
            </v:group>
            <v:group style="position:absolute;left:5245;top:10771;width:1138;height:2" coordorigin="5245,10771" coordsize="1138,2">
              <v:shape style="position:absolute;left:5245;top:10771;width:1138;height:2" coordorigin="5245,10771" coordsize="1138,0" path="m5245,10771l6383,10771e" filled="f" stroked="t" strokeweight=".951939pt" strokecolor="#6B6B6B">
                <v:path arrowok="t"/>
              </v:shape>
            </v:group>
            <v:group style="position:absolute;left:6326;top:10771;width:314;height:2" coordorigin="6326,10771" coordsize="314,2">
              <v:shape style="position:absolute;left:6326;top:10771;width:314;height:2" coordorigin="6326,10771" coordsize="314,0" path="m6326,10771l6640,10771e" filled="f" stroked="t" strokeweight=".47597pt" strokecolor="#343434">
                <v:path arrowok="t"/>
              </v:shape>
            </v:group>
            <v:group style="position:absolute;left:6583;top:10771;width:443;height:2" coordorigin="6583,10771" coordsize="443,2">
              <v:shape style="position:absolute;left:6583;top:10771;width:443;height:2" coordorigin="6583,10771" coordsize="443,0" path="m6583,10771l7025,10771e" filled="f" stroked="t" strokeweight=".47597pt" strokecolor="#4F4F4F">
                <v:path arrowok="t"/>
              </v:shape>
            </v:group>
            <v:group style="position:absolute;left:6911;top:10774;width:4541;height:2" coordorigin="6911,10774" coordsize="4541,2">
              <v:shape style="position:absolute;left:6911;top:10774;width:4541;height:2" coordorigin="6911,10774" coordsize="4541,0" path="m6911,10774l11452,10774e" filled="f" stroked="t" strokeweight=".713954pt" strokecolor="#676767">
                <v:path arrowok="t"/>
              </v:shape>
            </v:group>
            <v:group style="position:absolute;left:509;top:11240;width:2623;height:2" coordorigin="509,11240" coordsize="2623,2">
              <v:shape style="position:absolute;left:509;top:11240;width:2623;height:2" coordorigin="509,11240" coordsize="2623,0" path="m509,11240l3132,11240e" filled="f" stroked="t" strokeweight=".713954pt" strokecolor="#707070">
                <v:path arrowok="t"/>
              </v:shape>
            </v:group>
            <v:group style="position:absolute;left:2197;top:10451;width:2;height:1492" coordorigin="2197,10451" coordsize="2,1492">
              <v:shape style="position:absolute;left:2197;top:10451;width:2;height:1492" coordorigin="2197,10451" coordsize="0,1492" path="m2197,11943l2197,10451e" filled="f" stroked="t" strokeweight=".951939pt" strokecolor="#606060">
                <v:path arrowok="t"/>
              </v:shape>
            </v:group>
            <v:group style="position:absolute;left:3075;top:11240;width:576;height:2" coordorigin="3075,11240" coordsize="576,2">
              <v:shape style="position:absolute;left:3075;top:11240;width:576;height:2" coordorigin="3075,11240" coordsize="576,0" path="m3075,11240l3651,11240e" filled="f" stroked="t" strokeweight=".47597pt" strokecolor="#4F4F4F">
                <v:path arrowok="t"/>
              </v:shape>
            </v:group>
            <v:group style="position:absolute;left:3594;top:11242;width:1371;height:2" coordorigin="3594,11242" coordsize="1371,2">
              <v:shape style="position:absolute;left:3594;top:11242;width:1371;height:2" coordorigin="3594,11242" coordsize="1371,0" path="m3594,11242l4964,11242e" filled="f" stroked="t" strokeweight=".713954pt" strokecolor="#777777">
                <v:path arrowok="t"/>
              </v:shape>
            </v:group>
            <v:group style="position:absolute;left:4907;top:11242;width:985;height:2" coordorigin="4907,11242" coordsize="985,2">
              <v:shape style="position:absolute;left:4907;top:11242;width:985;height:2" coordorigin="4907,11242" coordsize="985,0" path="m4907,11242l5893,11242e" filled="f" stroked="t" strokeweight=".47597pt" strokecolor="#5B5B5B">
                <v:path arrowok="t"/>
              </v:shape>
            </v:group>
            <v:group style="position:absolute;left:5745;top:11242;width:919;height:2" coordorigin="5745,11242" coordsize="919,2">
              <v:shape style="position:absolute;left:5745;top:11242;width:919;height:2" coordorigin="5745,11242" coordsize="919,0" path="m5745,11242l6664,11242e" filled="f" stroked="t" strokeweight=".951939pt" strokecolor="#707070">
                <v:path arrowok="t"/>
              </v:shape>
            </v:group>
            <v:group style="position:absolute;left:6583;top:11242;width:443;height:2" coordorigin="6583,11242" coordsize="443,2">
              <v:shape style="position:absolute;left:6583;top:11242;width:443;height:2" coordorigin="6583,11242" coordsize="443,0" path="m6583,11242l7025,11242e" filled="f" stroked="t" strokeweight=".713954pt" strokecolor="#5B5B5B">
                <v:path arrowok="t"/>
              </v:shape>
            </v:group>
            <v:group style="position:absolute;left:6968;top:11245;width:419;height:2" coordorigin="6968,11245" coordsize="419,2">
              <v:shape style="position:absolute;left:6968;top:11245;width:419;height:2" coordorigin="6968,11245" coordsize="419,0" path="m6968,11245l7387,11245e" filled="f" stroked="t" strokeweight=".47597pt" strokecolor="#444444">
                <v:path arrowok="t"/>
              </v:shape>
            </v:group>
            <v:group style="position:absolute;left:7330;top:11245;width:4122;height:2" coordorigin="7330,11245" coordsize="4122,2">
              <v:shape style="position:absolute;left:7330;top:11245;width:4122;height:2" coordorigin="7330,11245" coordsize="4122,0" path="m7330,11245l11452,11245e" filled="f" stroked="t" strokeweight=".713954pt" strokecolor="#6B6B6B">
                <v:path arrowok="t"/>
              </v:shape>
            </v:group>
            <v:group style="position:absolute;left:8487;top:11245;width:747;height:2" coordorigin="8487,11245" coordsize="747,2">
              <v:shape style="position:absolute;left:8487;top:11245;width:747;height:2" coordorigin="8487,11245" coordsize="747,0" path="m8487,11245l9234,11245e" filled="f" stroked="t" strokeweight=".47597pt" strokecolor="#484848">
                <v:path arrowok="t"/>
              </v:shape>
            </v:group>
            <v:group style="position:absolute;left:509;top:11472;width:10938;height:2" coordorigin="509,11472" coordsize="10938,2">
              <v:shape style="position:absolute;left:509;top:11472;width:10938;height:2" coordorigin="509,11472" coordsize="10938,0" path="m509,11472l11447,11472e" filled="f" stroked="t" strokeweight=".713954pt" strokecolor="#676767">
                <v:path arrowok="t"/>
              </v:shape>
            </v:group>
            <v:group style="position:absolute;left:6968;top:11474;width:419;height:2" coordorigin="6968,11474" coordsize="419,2">
              <v:shape style="position:absolute;left:6968;top:11474;width:419;height:2" coordorigin="6968,11474" coordsize="419,0" path="m6968,11474l7387,11474e" filled="f" stroked="t" strokeweight=".47597pt" strokecolor="#3F3F3F">
                <v:path arrowok="t"/>
              </v:shape>
            </v:group>
            <v:group style="position:absolute;left:8682;top:11474;width:552;height:2" coordorigin="8682,11474" coordsize="552,2">
              <v:shape style="position:absolute;left:8682;top:11474;width:552;height:2" coordorigin="8682,11474" coordsize="552,0" path="m8682,11474l9234,11474e" filled="f" stroked="t" strokeweight=".47597pt" strokecolor="#383838">
                <v:path arrowok="t"/>
              </v:shape>
            </v:group>
            <v:group style="position:absolute;left:11442;top:11202;width:2;height:741" coordorigin="11442,11202" coordsize="2,741">
              <v:shape style="position:absolute;left:11442;top:11202;width:2;height:741" coordorigin="11442,11202" coordsize="0,741" path="m11442,11943l11442,11202e" filled="f" stroked="t" strokeweight=".47597pt" strokecolor="#3F3F3F">
                <v:path arrowok="t"/>
              </v:shape>
            </v:group>
            <v:group style="position:absolute;left:988;top:11460;width:2;height:1219" coordorigin="988,11460" coordsize="2,1219">
              <v:shape style="position:absolute;left:988;top:11460;width:2;height:1219" coordorigin="988,11460" coordsize="0,1219" path="m988,12679l988,11460e" filled="f" stroked="t" strokeweight=".47597pt" strokecolor="#3B3B3B">
                <v:path arrowok="t"/>
              </v:shape>
            </v:group>
            <v:group style="position:absolute;left:1552;top:11426;width:2;height:320" coordorigin="1552,11426" coordsize="2,320">
              <v:shape style="position:absolute;left:1552;top:11426;width:2;height:320" coordorigin="1552,11426" coordsize="0,320" path="m1552,11747l1552,11426e" filled="f" stroked="t" strokeweight=".47597pt" strokecolor="#343434">
                <v:path arrowok="t"/>
              </v:shape>
            </v:group>
            <v:group style="position:absolute;left:7011;top:11469;width:2;height:473" coordorigin="7011,11469" coordsize="2,473">
              <v:shape style="position:absolute;left:7011;top:11469;width:2;height:473" coordorigin="7011,11469" coordsize="0,473" path="m7011,11943l7011,11469e" filled="f" stroked="t" strokeweight=".951939pt" strokecolor="#575757">
                <v:path arrowok="t"/>
              </v:shape>
            </v:group>
            <v:group style="position:absolute;left:514;top:11919;width:2618;height:2" coordorigin="514,11919" coordsize="2618,2">
              <v:shape style="position:absolute;left:514;top:11919;width:2618;height:2" coordorigin="514,11919" coordsize="2618,0" path="m514,11919l3132,11919e" filled="f" stroked="t" strokeweight=".713954pt" strokecolor="#646464">
                <v:path arrowok="t"/>
              </v:shape>
            </v:group>
            <v:group style="position:absolute;left:1549;top:11689;width:2;height:253" coordorigin="1549,11689" coordsize="2,253">
              <v:shape style="position:absolute;left:1549;top:11689;width:2;height:253" coordorigin="1549,11689" coordsize="0,253" path="m1549,11943l1549,11689e" filled="f" stroked="t" strokeweight=".713954pt" strokecolor="#484848">
                <v:path arrowok="t"/>
              </v:shape>
            </v:group>
            <v:group style="position:absolute;left:3075;top:11919;width:576;height:2" coordorigin="3075,11919" coordsize="576,2">
              <v:shape style="position:absolute;left:3075;top:11919;width:576;height:2" coordorigin="3075,11919" coordsize="576,0" path="m3075,11919l3651,11919e" filled="f" stroked="t" strokeweight=".47597pt" strokecolor="#484848">
                <v:path arrowok="t"/>
              </v:shape>
            </v:group>
            <v:group style="position:absolute;left:3594;top:11921;width:1166;height:2" coordorigin="3594,11921" coordsize="1166,2">
              <v:shape style="position:absolute;left:3594;top:11921;width:1166;height:2" coordorigin="3594,11921" coordsize="1166,0" path="m3594,11921l4760,11921e" filled="f" stroked="t" strokeweight=".951939pt" strokecolor="#7C7C7C">
                <v:path arrowok="t"/>
              </v:shape>
            </v:group>
            <v:group style="position:absolute;left:4617;top:11924;width:347;height:2" coordorigin="4617,11924" coordsize="347,2">
              <v:shape style="position:absolute;left:4617;top:11924;width:347;height:2" coordorigin="4617,11924" coordsize="347,0" path="m4617,11924l4964,11924e" filled="f" stroked="t" strokeweight=".713954pt" strokecolor="#676767">
                <v:path arrowok="t"/>
              </v:shape>
            </v:group>
            <v:group style="position:absolute;left:4907;top:11919;width:395;height:2" coordorigin="4907,11919" coordsize="395,2">
              <v:shape style="position:absolute;left:4907;top:11919;width:395;height:2" coordorigin="4907,11919" coordsize="395,0" path="m4907,11919l5302,11919e" filled="f" stroked="t" strokeweight=".47597pt" strokecolor="#4B4B4B">
                <v:path arrowok="t"/>
              </v:shape>
            </v:group>
            <v:group style="position:absolute;left:5245;top:11921;width:1395;height:2" coordorigin="5245,11921" coordsize="1395,2">
              <v:shape style="position:absolute;left:5245;top:11921;width:1395;height:2" coordorigin="5245,11921" coordsize="1395,0" path="m5245,11921l6640,11921e" filled="f" stroked="t" strokeweight=".713954pt" strokecolor="#676767">
                <v:path arrowok="t"/>
              </v:shape>
            </v:group>
            <v:group style="position:absolute;left:6583;top:11921;width:804;height:2" coordorigin="6583,11921" coordsize="804,2">
              <v:shape style="position:absolute;left:6583;top:11921;width:804;height:2" coordorigin="6583,11921" coordsize="804,0" path="m6583,11921l7387,11921e" filled="f" stroked="t" strokeweight=".47597pt" strokecolor="#4F4F4F">
                <v:path arrowok="t"/>
              </v:shape>
            </v:group>
            <v:group style="position:absolute;left:7330;top:11921;width:4117;height:2" coordorigin="7330,11921" coordsize="4117,2">
              <v:shape style="position:absolute;left:7330;top:11921;width:4117;height:2" coordorigin="7330,11921" coordsize="4117,0" path="m7330,11921l11447,11921e" filled="f" stroked="t" strokeweight=".713954pt" strokecolor="#6B6B6B">
                <v:path arrowok="t"/>
              </v:shape>
            </v:group>
            <v:group style="position:absolute;left:519;top:11871;width:2;height:727" coordorigin="519,11871" coordsize="2,727">
              <v:shape style="position:absolute;left:519;top:11871;width:2;height:727" coordorigin="519,11871" coordsize="0,727" path="m519,12598l519,11871e" filled="f" stroked="t" strokeweight=".47597pt" strokecolor="#343434">
                <v:path arrowok="t"/>
              </v:shape>
            </v:group>
            <v:group style="position:absolute;left:2194;top:11871;width:2;height:808" coordorigin="2194,11871" coordsize="2,808">
              <v:shape style="position:absolute;left:2194;top:11871;width:2;height:808" coordorigin="2194,11871" coordsize="0,808" path="m2194,12679l2194,11871e" filled="f" stroked="t" strokeweight=".47597pt" strokecolor="#3B3B3B">
                <v:path arrowok="t"/>
              </v:shape>
            </v:group>
            <v:group style="position:absolute;left:7011;top:11871;width:2;height:727" coordorigin="7011,11871" coordsize="2,727">
              <v:shape style="position:absolute;left:7011;top:11871;width:2;height:727" coordorigin="7011,11871" coordsize="0,727" path="m7011,12598l7011,11871e" filled="f" stroked="t" strokeweight=".47597pt" strokecolor="#343434">
                <v:path arrowok="t"/>
              </v:shape>
            </v:group>
            <v:group style="position:absolute;left:7013;top:12540;width:2;height:1023" coordorigin="7013,12540" coordsize="2,1023">
              <v:shape style="position:absolute;left:7013;top:12540;width:2;height:1023" coordorigin="7013,12540" coordsize="0,1023" path="m7013,13563l7013,12540e" filled="f" stroked="t" strokeweight=".951939pt" strokecolor="#646464">
                <v:path arrowok="t"/>
              </v:shape>
            </v:group>
            <v:group style="position:absolute;left:1549;top:11838;width:2;height:1224" coordorigin="1549,11838" coordsize="2,1224">
              <v:shape style="position:absolute;left:1549;top:11838;width:2;height:1224" coordorigin="1549,11838" coordsize="0,1224" path="m1549,13061l1549,11838e" filled="f" stroked="t" strokeweight=".951939pt" strokecolor="#5B5B5B">
                <v:path arrowok="t"/>
              </v:shape>
            </v:group>
            <v:group style="position:absolute;left:2194;top:12622;width:2;height:1124" coordorigin="2194,12622" coordsize="2,1124">
              <v:shape style="position:absolute;left:2194;top:12622;width:2;height:1124" coordorigin="2194,12622" coordsize="0,1124" path="m2194,13745l2194,12622e" filled="f" stroked="t" strokeweight=".713954pt" strokecolor="#5B5B5B">
                <v:path arrowok="t"/>
              </v:shape>
            </v:group>
            <v:group style="position:absolute;left:514;top:12775;width:2;height:196" coordorigin="514,12775" coordsize="2,196">
              <v:shape style="position:absolute;left:514;top:12775;width:2;height:196" coordorigin="514,12775" coordsize="0,196" path="m514,12971l514,12775e" filled="f" stroked="t" strokeweight=".47597pt" strokecolor="#383838">
                <v:path arrowok="t"/>
              </v:shape>
            </v:group>
            <v:group style="position:absolute;left:11442;top:12775;width:2;height:789" coordorigin="11442,12775" coordsize="2,789">
              <v:shape style="position:absolute;left:11442;top:12775;width:2;height:789" coordorigin="11442,12775" coordsize="0,789" path="m11442,13563l11442,12775e" filled="f" stroked="t" strokeweight=".47597pt" strokecolor="#4B4B4B">
                <v:path arrowok="t"/>
              </v:shape>
            </v:group>
            <v:group style="position:absolute;left:516;top:11058;width:2;height:5465" coordorigin="516,11058" coordsize="2,5465">
              <v:shape style="position:absolute;left:516;top:11058;width:2;height:5465" coordorigin="516,11058" coordsize="0,5465" path="m516,16523l516,11058e" filled="f" stroked="t" strokeweight=".713954pt" strokecolor="#545454">
                <v:path arrowok="t"/>
              </v:shape>
            </v:group>
            <v:group style="position:absolute;left:1552;top:13004;width:2;height:244" coordorigin="1552,13004" coordsize="2,244">
              <v:shape style="position:absolute;left:1552;top:13004;width:2;height:244" coordorigin="1552,13004" coordsize="0,244" path="m1552,13248l1552,13004e" filled="f" stroked="t" strokeweight=".47597pt" strokecolor="#2B2B2B">
                <v:path arrowok="t"/>
              </v:shape>
            </v:group>
            <v:group style="position:absolute;left:1549;top:13191;width:2;height:555" coordorigin="1549,13191" coordsize="2,555">
              <v:shape style="position:absolute;left:1549;top:13191;width:2;height:555" coordorigin="1549,13191" coordsize="0,555" path="m1549,13745l1549,13191e" filled="f" stroked="t" strokeweight=".47597pt" strokecolor="#444444">
                <v:path arrowok="t"/>
              </v:shape>
            </v:group>
            <v:group style="position:absolute;left:983;top:12622;width:2;height:1124" coordorigin="983,12622" coordsize="2,1124">
              <v:shape style="position:absolute;left:983;top:12622;width:2;height:1124" coordorigin="983,12622" coordsize="0,1124" path="m983,13745l983,12622e" filled="f" stroked="t" strokeweight=".951939pt" strokecolor="#606060">
                <v:path arrowok="t"/>
              </v:shape>
            </v:group>
            <v:group style="position:absolute;left:7011;top:13506;width:2;height:239" coordorigin="7011,13506" coordsize="2,239">
              <v:shape style="position:absolute;left:7011;top:13506;width:2;height:239" coordorigin="7011,13506" coordsize="0,239" path="m7011,13745l7011,13506e" filled="f" stroked="t" strokeweight=".47597pt" strokecolor="#444444">
                <v:path arrowok="t"/>
              </v:shape>
            </v:group>
            <v:group style="position:absolute;left:500;top:13975;width:485;height:2" coordorigin="500,13975" coordsize="485,2">
              <v:shape style="position:absolute;left:500;top:13975;width:485;height:2" coordorigin="500,13975" coordsize="485,0" path="m500,13975l985,13975e" filled="f" stroked="t" strokeweight=".237985pt" strokecolor="#4B4B4B">
                <v:path arrowok="t"/>
              </v:shape>
            </v:group>
            <v:group style="position:absolute;left:985;top:13688;width:2;height:459" coordorigin="985,13688" coordsize="2,459">
              <v:shape style="position:absolute;left:985;top:13688;width:2;height:459" coordorigin="985,13688" coordsize="0,459" path="m985,14147l985,13688e" filled="f" stroked="t" strokeweight=".47597pt" strokecolor="#2F2F2F">
                <v:path arrowok="t"/>
              </v:shape>
            </v:group>
            <v:group style="position:absolute;left:971;top:13975;width:1228;height:2" coordorigin="971,13975" coordsize="1228,2">
              <v:shape style="position:absolute;left:971;top:13975;width:1228;height:2" coordorigin="971,13975" coordsize="1228,0" path="m971,13975l2199,13975e" filled="f" stroked="t" strokeweight=".237985pt" strokecolor="#282828">
                <v:path arrowok="t"/>
              </v:shape>
            </v:group>
            <v:group style="position:absolute;left:1547;top:13688;width:2;height:459" coordorigin="1547,13688" coordsize="2,459">
              <v:shape style="position:absolute;left:1547;top:13688;width:2;height:459" coordorigin="1547,13688" coordsize="0,459" path="m1547,14147l1547,13688e" filled="f" stroked="t" strokeweight=".47597pt" strokecolor="#2B2B2B">
                <v:path arrowok="t"/>
              </v:shape>
            </v:group>
            <v:group style="position:absolute;left:2194;top:13688;width:2;height:459" coordorigin="2194,13688" coordsize="2,459">
              <v:shape style="position:absolute;left:2194;top:13688;width:2;height:459" coordorigin="2194,13688" coordsize="0,459" path="m2194,14147l2194,13688e" filled="f" stroked="t" strokeweight=".47597pt" strokecolor="#343434">
                <v:path arrowok="t"/>
              </v:shape>
            </v:group>
            <v:group style="position:absolute;left:7011;top:13688;width:2;height:459" coordorigin="7011,13688" coordsize="2,459">
              <v:shape style="position:absolute;left:7011;top:13688;width:2;height:459" coordorigin="7011,13688" coordsize="0,459" path="m7011,14147l7011,13688e" filled="f" stroked="t" strokeweight=".47597pt" strokecolor="#282828">
                <v:path arrowok="t"/>
              </v:shape>
            </v:group>
            <v:group style="position:absolute;left:983;top:14089;width:2;height:392" coordorigin="983,14089" coordsize="2,392">
              <v:shape style="position:absolute;left:983;top:14089;width:2;height:392" coordorigin="983,14089" coordsize="0,392" path="m983,14481l983,14089e" filled="f" stroked="t" strokeweight=".47597pt" strokecolor="#444444">
                <v:path arrowok="t"/>
              </v:shape>
            </v:group>
            <v:group style="position:absolute;left:1547;top:14089;width:2;height:273" coordorigin="1547,14089" coordsize="2,273">
              <v:shape style="position:absolute;left:1547;top:14089;width:2;height:273" coordorigin="1547,14089" coordsize="0,273" path="m1547,14362l1547,14089e" filled="f" stroked="t" strokeweight=".47597pt" strokecolor="#4B4B4B">
                <v:path arrowok="t"/>
              </v:shape>
            </v:group>
            <v:group style="position:absolute;left:2192;top:14089;width:2;height:392" coordorigin="2192,14089" coordsize="2,392">
              <v:shape style="position:absolute;left:2192;top:14089;width:2;height:392" coordorigin="2192,14089" coordsize="0,392" path="m2192,14481l2192,14089e" filled="f" stroked="t" strokeweight=".47597pt" strokecolor="#4B4B4B">
                <v:path arrowok="t"/>
              </v:shape>
            </v:group>
            <v:group style="position:absolute;left:514;top:14304;width:2;height:736" coordorigin="514,14304" coordsize="2,736">
              <v:shape style="position:absolute;left:514;top:14304;width:2;height:736" coordorigin="514,14304" coordsize="0,736" path="m514,15041l514,14304e" filled="f" stroked="t" strokeweight=".47597pt" strokecolor="#2F2F2F">
                <v:path arrowok="t"/>
              </v:shape>
            </v:group>
            <v:group style="position:absolute;left:11442;top:5106;width:2;height:11412" coordorigin="11442,5106" coordsize="2,11412">
              <v:shape style="position:absolute;left:11442;top:5106;width:2;height:11412" coordorigin="11442,5106" coordsize="0,11412" path="m11442,16518l11442,5106e" filled="f" stroked="t" strokeweight=".713954pt" strokecolor="#606060">
                <v:path arrowok="t"/>
              </v:shape>
            </v:group>
            <v:group style="position:absolute;left:980;top:14424;width:2;height:287" coordorigin="980,14424" coordsize="2,287">
              <v:shape style="position:absolute;left:980;top:14424;width:2;height:287" coordorigin="980,14424" coordsize="0,287" path="m980,14711l980,14424e" filled="f" stroked="t" strokeweight=".47597pt" strokecolor="#2B2B2B">
                <v:path arrowok="t"/>
              </v:shape>
            </v:group>
            <v:group style="position:absolute;left:2189;top:14424;width:2;height:617" coordorigin="2189,14424" coordsize="2,617">
              <v:shape style="position:absolute;left:2189;top:14424;width:2;height:617" coordorigin="2189,14424" coordsize="0,617" path="m2189,15041l2189,14424e" filled="f" stroked="t" strokeweight=".47597pt" strokecolor="#343434">
                <v:path arrowok="t"/>
              </v:shape>
            </v:group>
            <v:group style="position:absolute;left:7013;top:14089;width:2;height:1047" coordorigin="7013,14089" coordsize="2,1047">
              <v:shape style="position:absolute;left:7013;top:14089;width:2;height:1047" coordorigin="7013,14089" coordsize="0,1047" path="m7013,15136l7013,14089e" filled="f" stroked="t" strokeweight=".951939pt" strokecolor="#606060">
                <v:path arrowok="t"/>
              </v:shape>
            </v:group>
            <v:group style="position:absolute;left:11442;top:14653;width:2;height:478" coordorigin="11442,14653" coordsize="2,478">
              <v:shape style="position:absolute;left:11442;top:14653;width:2;height:478" coordorigin="11442,14653" coordsize="0,478" path="m11442,15132l11442,14653e" filled="f" stroked="t" strokeweight=".47597pt" strokecolor="#484848">
                <v:path arrowok="t"/>
              </v:shape>
            </v:group>
            <v:group style="position:absolute;left:2189;top:14983;width:2;height:148" coordorigin="2189,14983" coordsize="2,148">
              <v:shape style="position:absolute;left:2189;top:14983;width:2;height:148" coordorigin="2189,14983" coordsize="0,148" path="m2189,15132l2189,14983e" filled="f" stroked="t" strokeweight=".47597pt" strokecolor="#484848">
                <v:path arrowok="t"/>
              </v:shape>
            </v:group>
            <v:group style="position:absolute;left:1545;top:14285;width:2;height:1128" coordorigin="1545,14285" coordsize="2,1128">
              <v:shape style="position:absolute;left:1545;top:14285;width:2;height:1128" coordorigin="1545,14285" coordsize="0,1128" path="m1545,15414l1545,14285e" filled="f" stroked="t" strokeweight=".951939pt" strokecolor="#646464">
                <v:path arrowok="t"/>
              </v:shape>
            </v:group>
            <v:group style="position:absolute;left:7011;top:15074;width:2;height:483" coordorigin="7011,15074" coordsize="2,483">
              <v:shape style="position:absolute;left:7011;top:15074;width:2;height:483" coordorigin="7011,15074" coordsize="0,483" path="m7011,15557l7011,15074e" filled="f" stroked="t" strokeweight=".47597pt" strokecolor="#444444">
                <v:path arrowok="t"/>
              </v:shape>
            </v:group>
            <v:group style="position:absolute;left:1542;top:15232;width:2;height:325" coordorigin="1542,15232" coordsize="2,325">
              <v:shape style="position:absolute;left:1542;top:15232;width:2;height:325" coordorigin="1542,15232" coordsize="0,325" path="m1542,15557l1542,15232e" filled="f" stroked="t" strokeweight=".713954pt" strokecolor="#4F4F4F">
                <v:path arrowok="t"/>
              </v:shape>
            </v:group>
            <v:group style="position:absolute;left:1547;top:15500;width:2;height:344" coordorigin="1547,15500" coordsize="2,344">
              <v:shape style="position:absolute;left:1547;top:15500;width:2;height:344" coordorigin="1547,15500" coordsize="0,344" path="m1547,15844l1547,15500e" filled="f" stroked="t" strokeweight=".47597pt" strokecolor="#2B2B2B">
                <v:path arrowok="t"/>
              </v:shape>
            </v:group>
            <v:group style="position:absolute;left:7016;top:15500;width:2;height:344" coordorigin="7016,15500" coordsize="2,344">
              <v:shape style="position:absolute;left:7016;top:15500;width:2;height:344" coordorigin="7016,15500" coordsize="0,344" path="m7016,15844l7016,15500e" filled="f" stroked="t" strokeweight=".713954pt" strokecolor="#484848">
                <v:path arrowok="t"/>
              </v:shape>
            </v:group>
            <v:group style="position:absolute;left:514;top:11058;width:2;height:5465" coordorigin="514,11058" coordsize="2,5465">
              <v:shape style="position:absolute;left:514;top:11058;width:2;height:5465" coordorigin="514,11058" coordsize="0,5465" path="m514,16523l514,11058e" filled="f" stroked="t" strokeweight=".713954pt" strokecolor="#575757">
                <v:path arrowok="t"/>
              </v:shape>
            </v:group>
            <v:group style="position:absolute;left:980;top:14653;width:2;height:1520" coordorigin="980,14653" coordsize="2,1520">
              <v:shape style="position:absolute;left:980;top:14653;width:2;height:1520" coordorigin="980,14653" coordsize="0,1520" path="m980,16174l980,14653e" filled="f" stroked="t" strokeweight=".951939pt" strokecolor="#646464">
                <v:path arrowok="t"/>
              </v:shape>
            </v:group>
            <v:group style="position:absolute;left:1547;top:15787;width:2;height:731" coordorigin="1547,15787" coordsize="2,731">
              <v:shape style="position:absolute;left:1547;top:15787;width:2;height:731" coordorigin="1547,15787" coordsize="0,731" path="m1547,16518l1547,15787e" filled="f" stroked="t" strokeweight=".713954pt" strokecolor="#4B4B4B">
                <v:path arrowok="t"/>
              </v:shape>
            </v:group>
            <v:group style="position:absolute;left:2187;top:15074;width:2;height:1449" coordorigin="2187,15074" coordsize="2,1449">
              <v:shape style="position:absolute;left:2187;top:15074;width:2;height:1449" coordorigin="2187,15074" coordsize="0,1449" path="m2187,16523l2187,15074e" filled="f" stroked="t" strokeweight=".951939pt" strokecolor="#606060">
                <v:path arrowok="t"/>
              </v:shape>
            </v:group>
            <v:group style="position:absolute;left:980;top:16116;width:2;height:402" coordorigin="980,16116" coordsize="2,402">
              <v:shape style="position:absolute;left:980;top:16116;width:2;height:402" coordorigin="980,16116" coordsize="0,402" path="m980,16518l980,16116e" filled="f" stroked="t" strokeweight=".47597pt" strokecolor="#2F2F2F">
                <v:path arrowok="t"/>
              </v:shape>
            </v:group>
            <v:group style="position:absolute;left:509;top:16511;width:6587;height:2" coordorigin="509,16511" coordsize="6587,2">
              <v:shape style="position:absolute;left:509;top:16511;width:6587;height:2" coordorigin="509,16511" coordsize="6587,0" path="m509,16511l7097,16511e" filled="f" stroked="t" strokeweight=".713954pt" strokecolor="#7C7C7C">
                <v:path arrowok="t"/>
              </v:shape>
            </v:group>
            <v:group style="position:absolute;left:7013;top:15720;width:2;height:803" coordorigin="7013,15720" coordsize="2,803">
              <v:shape style="position:absolute;left:7013;top:15720;width:2;height:803" coordorigin="7013,15720" coordsize="0,803" path="m7013,16523l7013,15720e" filled="f" stroked="t" strokeweight=".951939pt" strokecolor="#676767">
                <v:path arrowok="t"/>
              </v:shape>
            </v:group>
            <v:group style="position:absolute;left:6963;top:16508;width:424;height:2" coordorigin="6963,16508" coordsize="424,2">
              <v:shape style="position:absolute;left:6963;top:16508;width:424;height:2" coordorigin="6963,16508" coordsize="424,0" path="m6963,16508l7387,16508e" filled="f" stroked="t" strokeweight=".47597pt" strokecolor="#606060">
                <v:path arrowok="t"/>
              </v:shape>
            </v:group>
            <v:group style="position:absolute;left:7330;top:16508;width:1409;height:2" coordorigin="7330,16508" coordsize="1409,2">
              <v:shape style="position:absolute;left:7330;top:16508;width:1409;height:2" coordorigin="7330,16508" coordsize="1409,0" path="m7330,16508l8739,16508e" filled="f" stroked="t" strokeweight=".713954pt" strokecolor="#707070">
                <v:path arrowok="t"/>
              </v:shape>
            </v:group>
            <v:group style="position:absolute;left:8682;top:16508;width:552;height:2" coordorigin="8682,16508" coordsize="552,2">
              <v:shape style="position:absolute;left:8682;top:16508;width:552;height:2" coordorigin="8682,16508" coordsize="552,0" path="m8682,16508l9234,16508e" filled="f" stroked="t" strokeweight=".47597pt" strokecolor="#484848">
                <v:path arrowok="t"/>
              </v:shape>
            </v:group>
            <v:group style="position:absolute;left:9177;top:16508;width:2270;height:2" coordorigin="9177,16508" coordsize="2270,2">
              <v:shape style="position:absolute;left:9177;top:16508;width:2270;height:2" coordorigin="9177,16508" coordsize="2270,0" path="m9177,16508l11447,16508e" filled="f" stroked="t" strokeweight=".713954pt" strokecolor="#676767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5" w:after="0" w:line="319" w:lineRule="exact"/>
        <w:ind w:left="236" w:right="5464"/>
        <w:jc w:val="center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w w:val="51"/>
          <w:position w:val="-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30"/>
          <w:w w:val="51"/>
          <w:position w:val="-4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78"/>
          <w:w w:val="71"/>
          <w:position w:val="-1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51"/>
          <w:position w:val="-4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4"/>
          <w:w w:val="51"/>
          <w:position w:val="-4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43"/>
          <w:w w:val="71"/>
          <w:position w:val="-1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51"/>
          <w:position w:val="-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494B4B"/>
          <w:spacing w:val="0"/>
          <w:w w:val="100"/>
          <w:i/>
          <w:position w:val="2"/>
        </w:rPr>
        <w:t>A.</w:t>
      </w:r>
      <w:r>
        <w:rPr>
          <w:rFonts w:ascii="Arial" w:hAnsi="Arial" w:cs="Arial" w:eastAsia="Arial"/>
          <w:sz w:val="17"/>
          <w:szCs w:val="17"/>
          <w:color w:val="494B4B"/>
          <w:spacing w:val="26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2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2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IYIM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2313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94B4B"/>
          <w:spacing w:val="0"/>
          <w:w w:val="113"/>
          <w:position w:val="1"/>
        </w:rPr>
        <w:t>ErgünK</w:t>
      </w:r>
      <w:r>
        <w:rPr>
          <w:rFonts w:ascii="Times New Roman" w:hAnsi="Times New Roman" w:cs="Times New Roman" w:eastAsia="Times New Roman"/>
          <w:sz w:val="28"/>
          <w:szCs w:val="28"/>
          <w:color w:val="494B4B"/>
          <w:spacing w:val="-19"/>
          <w:w w:val="113"/>
          <w:position w:val="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0"/>
          <w:w w:val="113"/>
          <w:position w:val="1"/>
        </w:rPr>
        <w:t>YA</w:t>
        <w:tab/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-73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0"/>
          <w:w w:val="113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Şoförü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2132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94B4B"/>
          <w:spacing w:val="0"/>
          <w:w w:val="77"/>
          <w:position w:val="-4"/>
        </w:rPr>
        <w:t>Itfaiy</w:t>
      </w:r>
      <w:r>
        <w:rPr>
          <w:rFonts w:ascii="Arial" w:hAnsi="Arial" w:cs="Arial" w:eastAsia="Arial"/>
          <w:sz w:val="23"/>
          <w:szCs w:val="23"/>
          <w:color w:val="494B4B"/>
          <w:spacing w:val="0"/>
          <w:w w:val="77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494B4B"/>
          <w:spacing w:val="21"/>
          <w:w w:val="77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494B4B"/>
          <w:spacing w:val="0"/>
          <w:w w:val="77"/>
          <w:position w:val="-4"/>
        </w:rPr>
        <w:t>Güne</w:t>
      </w:r>
      <w:r>
        <w:rPr>
          <w:rFonts w:ascii="Arial" w:hAnsi="Arial" w:cs="Arial" w:eastAsia="Arial"/>
          <w:sz w:val="23"/>
          <w:szCs w:val="23"/>
          <w:color w:val="494B4B"/>
          <w:spacing w:val="0"/>
          <w:w w:val="77"/>
          <w:position w:val="-4"/>
        </w:rPr>
        <w:t>y</w:t>
      </w:r>
      <w:r>
        <w:rPr>
          <w:rFonts w:ascii="Arial" w:hAnsi="Arial" w:cs="Arial" w:eastAsia="Arial"/>
          <w:sz w:val="23"/>
          <w:szCs w:val="23"/>
          <w:color w:val="494B4B"/>
          <w:spacing w:val="-5"/>
          <w:w w:val="77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494B4B"/>
          <w:spacing w:val="0"/>
          <w:w w:val="77"/>
          <w:position w:val="-4"/>
        </w:rPr>
        <w:t>Bölg</w:t>
      </w:r>
      <w:r>
        <w:rPr>
          <w:rFonts w:ascii="Arial" w:hAnsi="Arial" w:cs="Arial" w:eastAsia="Arial"/>
          <w:sz w:val="23"/>
          <w:szCs w:val="23"/>
          <w:color w:val="494B4B"/>
          <w:spacing w:val="0"/>
          <w:w w:val="77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494B4B"/>
          <w:spacing w:val="6"/>
          <w:w w:val="77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494B4B"/>
          <w:spacing w:val="0"/>
          <w:w w:val="80"/>
          <w:position w:val="-4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717" w:lineRule="exact"/>
        <w:ind w:left="2283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74"/>
          <w:szCs w:val="74"/>
          <w:color w:val="2D3BA7"/>
          <w:spacing w:val="-679"/>
          <w:w w:val="190"/>
          <w:position w:val="2"/>
        </w:rPr>
        <w:t>%</w:t>
      </w:r>
      <w:r>
        <w:rPr>
          <w:rFonts w:ascii="Times New Roman" w:hAnsi="Times New Roman" w:cs="Times New Roman" w:eastAsia="Times New Roman"/>
          <w:sz w:val="31"/>
          <w:szCs w:val="31"/>
          <w:color w:val="2D3BA7"/>
          <w:spacing w:val="0"/>
          <w:w w:val="118"/>
          <w:i/>
          <w:position w:val="1"/>
        </w:rPr>
        <w:t>o5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60"/>
        </w:sectPr>
      </w:pPr>
      <w:rPr/>
    </w:p>
    <w:p>
      <w:pPr>
        <w:spacing w:before="71" w:after="0" w:line="220" w:lineRule="auto"/>
        <w:ind w:left="585" w:right="-148" w:firstLine="-7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3B3B3B"/>
          <w:spacing w:val="-417"/>
          <w:w w:val="180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1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4"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0" w:lineRule="exact"/>
        <w:ind w:left="403" w:right="4618" w:firstLine="-13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Mildürlüğü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9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260" w:right="240"/>
          <w:cols w:num="2" w:equalWidth="0">
            <w:col w:w="1608" w:space="2095"/>
            <w:col w:w="7717"/>
          </w:cols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</w:sectPr>
      </w:pPr>
      <w:rPr/>
    </w:p>
    <w:p>
      <w:pPr>
        <w:spacing w:before="36" w:after="0" w:line="240" w:lineRule="auto"/>
        <w:ind w:left="110" w:right="-20"/>
        <w:jc w:val="left"/>
        <w:tabs>
          <w:tab w:pos="1320" w:val="left"/>
          <w:tab w:pos="3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3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:09/05/2017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1"/>
          <w:w w:val="95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5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20" w:right="-20"/>
        <w:jc w:val="left"/>
        <w:tabs>
          <w:tab w:pos="1320" w:val="left"/>
          <w:tab w:pos="3140" w:val="left"/>
          <w:tab w:pos="4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78"/>
        </w:rPr>
        <w:t>KııvıL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3"/>
          <w:w w:val="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:09/05/2017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lKayıı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2905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60" w:lineRule="auto"/>
        <w:ind w:left="115" w:right="-51"/>
        <w:jc w:val="left"/>
        <w:tabs>
          <w:tab w:pos="1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ğitim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Dcryıı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2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17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Dalçov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6"/>
          <w:w w:val="131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İZMIR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85"/>
        </w:rPr>
        <w:t>Eı1itim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20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Derv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1"/>
        </w:rPr>
        <w:t>Ba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eova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11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0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:00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2"/>
        </w:rPr>
        <w:t>_!Iel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  <w:cols w:num="2" w:equalWidth="0">
            <w:col w:w="5158" w:space="363"/>
            <w:col w:w="5899"/>
          </w:cols>
        </w:sectPr>
      </w:pPr>
      <w:rPr/>
    </w:p>
    <w:p>
      <w:pPr>
        <w:spacing w:before="0" w:after="0" w:line="193" w:lineRule="exact"/>
        <w:ind w:left="110" w:right="-20"/>
        <w:jc w:val="left"/>
        <w:tabs>
          <w:tab w:pos="1320" w:val="left"/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Yn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8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67" w:lineRule="auto"/>
        <w:ind w:left="3632" w:right="-118" w:firstLine="-3517"/>
        <w:jc w:val="left"/>
        <w:tabs>
          <w:tab w:pos="3620" w:val="left"/>
          <w:tab w:pos="67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Arial" w:hAnsi="Arial" w:cs="Arial" w:eastAsia="Arial"/>
          <w:sz w:val="52"/>
          <w:szCs w:val="52"/>
          <w:color w:val="2D2D2D"/>
          <w:spacing w:val="2"/>
          <w:w w:val="40"/>
          <w:position w:val="-2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-52"/>
          <w:w w:val="108"/>
          <w:position w:val="0"/>
        </w:rPr>
        <w:t>A</w:t>
      </w:r>
      <w:r>
        <w:rPr>
          <w:rFonts w:ascii="Arial" w:hAnsi="Arial" w:cs="Arial" w:eastAsia="Arial"/>
          <w:sz w:val="52"/>
          <w:szCs w:val="52"/>
          <w:color w:val="505052"/>
          <w:spacing w:val="-3"/>
          <w:w w:val="40"/>
          <w:position w:val="-21"/>
        </w:rPr>
        <w:t>ı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9"/>
          <w:position w:val="0"/>
        </w:rPr>
        <w:t>hşi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8"/>
          <w:position w:val="0"/>
        </w:rPr>
        <w:t>\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9"/>
          <w:position w:val="0"/>
        </w:rPr>
        <w:t>p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5"/>
          <w:szCs w:val="15"/>
          <w:color w:val="3B3B3B"/>
          <w:spacing w:val="14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05052"/>
          <w:spacing w:val="0"/>
          <w:w w:val="352"/>
          <w:position w:val="0"/>
        </w:rPr>
        <w:t>Ç</w:t>
      </w:r>
      <w:r>
        <w:rPr>
          <w:rFonts w:ascii="Arial" w:hAnsi="Arial" w:cs="Arial" w:eastAsia="Arial"/>
          <w:sz w:val="17"/>
          <w:szCs w:val="17"/>
          <w:color w:val="505052"/>
          <w:spacing w:val="-25"/>
          <w:w w:val="352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-152"/>
          <w:w w:val="80"/>
          <w:i/>
          <w:position w:val="0"/>
        </w:rPr>
        <w:t>D</w:t>
      </w:r>
      <w:r>
        <w:rPr>
          <w:rFonts w:ascii="Arial" w:hAnsi="Arial" w:cs="Arial" w:eastAsia="Arial"/>
          <w:sz w:val="57"/>
          <w:szCs w:val="57"/>
          <w:color w:val="A0A1A1"/>
          <w:spacing w:val="-29"/>
          <w:w w:val="77"/>
          <w:position w:val="-21"/>
        </w:rPr>
        <w:t>r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80"/>
          <w:i/>
          <w:position w:val="0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1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  <w:cols w:num="2" w:equalWidth="0">
            <w:col w:w="7921" w:space="880"/>
            <w:col w:w="2619"/>
          </w:cols>
        </w:sectPr>
      </w:pPr>
      <w:rPr/>
    </w:p>
    <w:p>
      <w:pPr>
        <w:spacing w:before="0" w:after="0" w:line="156" w:lineRule="exact"/>
        <w:ind w:left="5550" w:right="-20"/>
        <w:jc w:val="left"/>
        <w:tabs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3"/>
          <w:szCs w:val="13"/>
          <w:color w:val="A0A1A1"/>
          <w:spacing w:val="0"/>
          <w:w w:val="55"/>
          <w:position w:val="1"/>
        </w:rPr>
        <w:t>j</w:t>
      </w:r>
      <w:r>
        <w:rPr>
          <w:rFonts w:ascii="Arial" w:hAnsi="Arial" w:cs="Arial" w:eastAsia="Arial"/>
          <w:sz w:val="13"/>
          <w:szCs w:val="13"/>
          <w:color w:val="A0A1A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A0A1A1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4"/>
          <w:position w:val="1"/>
        </w:rPr>
        <w:t>Yangın</w:t>
      </w:r>
      <w:r>
        <w:rPr>
          <w:rFonts w:ascii="Arial" w:hAnsi="Arial" w:cs="Arial" w:eastAsia="Arial"/>
          <w:sz w:val="18"/>
          <w:szCs w:val="18"/>
          <w:color w:val="3B3B3B"/>
          <w:spacing w:val="-36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92"/>
          <w:position w:val="1"/>
        </w:rPr>
        <w:t>ı</w:t>
      </w:r>
      <w:r>
        <w:rPr>
          <w:rFonts w:ascii="Arial" w:hAnsi="Arial" w:cs="Arial" w:eastAsia="Arial"/>
          <w:sz w:val="14"/>
          <w:szCs w:val="14"/>
          <w:color w:val="2D2D2D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41"/>
          <w:position w:val="1"/>
        </w:rPr>
        <w:t>:ll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-71"/>
        <w:jc w:val="left"/>
        <w:tabs>
          <w:tab w:pos="2160" w:val="left"/>
          <w:tab w:pos="5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23"/>
          <w:position w:val="0"/>
        </w:rPr>
        <w:t>ahi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24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46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46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6"/>
          <w:w w:val="4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A0A1A1"/>
          <w:spacing w:val="-2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44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37"/>
        </w:rPr>
        <w:t>ıniri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14"/>
          <w:w w:val="13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30"/>
          <w:w w:val="137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1"/>
          <w:w w:val="100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lfaiye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05052"/>
          <w:spacing w:val="0"/>
          <w:w w:val="100"/>
        </w:rPr>
        <w:t>Tanj</w:t>
      </w:r>
      <w:r>
        <w:rPr>
          <w:rFonts w:ascii="Arial" w:hAnsi="Arial" w:cs="Arial" w:eastAsia="Arial"/>
          <w:sz w:val="16"/>
          <w:szCs w:val="16"/>
          <w:color w:val="505052"/>
          <w:spacing w:val="0"/>
          <w:w w:val="100"/>
        </w:rPr>
        <w:t>u</w:t>
      </w:r>
      <w:r>
        <w:rPr>
          <w:rFonts w:ascii="Arial" w:hAnsi="Arial" w:cs="Arial" w:eastAsia="Arial"/>
          <w:sz w:val="16"/>
          <w:szCs w:val="16"/>
          <w:color w:val="50505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DÜNDAR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03" w:lineRule="exact"/>
        <w:ind w:left="2123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  <w:position w:val="-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rvıkı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  <w:position w:val="-1"/>
        </w:rPr>
        <w:t>11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:Ol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-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5"/>
          <w:position w:val="-1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:05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  <w:cols w:num="2" w:equalWidth="0">
            <w:col w:w="7427" w:space="164"/>
            <w:col w:w="3829"/>
          </w:cols>
        </w:sectPr>
      </w:pPr>
      <w:rPr/>
    </w:p>
    <w:p>
      <w:pPr>
        <w:spacing w:before="0" w:after="0" w:line="190" w:lineRule="exact"/>
        <w:ind w:left="1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2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88"/>
        </w:rPr>
        <w:t>!Anıç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667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1"/>
          <w:w w:val="8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ektri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82"/>
        </w:rPr>
        <w:t>112</w:t>
      </w:r>
      <w:r>
        <w:rPr>
          <w:rFonts w:ascii="Arial" w:hAnsi="Arial" w:cs="Arial" w:eastAsia="Arial"/>
          <w:sz w:val="18"/>
          <w:szCs w:val="18"/>
          <w:color w:val="3B3B3B"/>
          <w:spacing w:val="-3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7"/>
          <w:position w:val="-1"/>
        </w:rPr>
        <w:t>Enıniye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2"/>
          <w:w w:val="97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4"/>
          <w:w w:val="97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-1"/>
        </w:rPr>
        <w:t>Jandarma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  <w:cols w:num="3" w:equalWidth="0">
            <w:col w:w="571" w:space="1552"/>
            <w:col w:w="1745" w:space="823"/>
            <w:col w:w="6729"/>
          </w:cols>
        </w:sectPr>
      </w:pPr>
      <w:rPr/>
    </w:p>
    <w:p>
      <w:pPr>
        <w:spacing w:before="11" w:after="0" w:line="203" w:lineRule="exact"/>
        <w:ind w:left="2142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4</w:t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-1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</w:sectPr>
      </w:pPr>
      <w:rPr/>
    </w:p>
    <w:p>
      <w:pPr>
        <w:spacing w:before="26" w:after="0" w:line="240" w:lineRule="auto"/>
        <w:ind w:left="11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23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5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5" w:lineRule="exact"/>
        <w:ind w:left="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2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12:00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67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6"/>
        </w:rPr>
        <w:t>: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74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i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  <w:cols w:num="4" w:equalWidth="0">
            <w:col w:w="1812" w:space="311"/>
            <w:col w:w="1333" w:space="1230"/>
            <w:col w:w="994" w:space="1911"/>
            <w:col w:w="382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5"/>
        </w:rPr>
        <w:t>Görü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88"/>
        </w:rPr>
        <w:t>ld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89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ğü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5" w:lineRule="exact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!Yardıma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505052"/>
          <w:spacing w:val="0"/>
          <w:w w:val="52"/>
        </w:rPr>
        <w:t>135</w:t>
      </w:r>
      <w:r>
        <w:rPr>
          <w:rFonts w:ascii="Times New Roman" w:hAnsi="Times New Roman" w:cs="Times New Roman" w:eastAsia="Times New Roman"/>
          <w:sz w:val="25"/>
          <w:szCs w:val="25"/>
          <w:color w:val="505052"/>
          <w:spacing w:val="10"/>
          <w:w w:val="5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092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6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BEKTAŞ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  <w:position w:val="-1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içerisinde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  <w:cols w:num="2" w:equalWidth="0">
            <w:col w:w="1939" w:space="184"/>
            <w:col w:w="9297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7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5"/>
          <w:w w:val="1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-67"/>
        <w:jc w:val="left"/>
        <w:tabs>
          <w:tab w:pos="1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mJ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2"/>
        </w:rPr>
        <w:t>]Köpük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240" w:lineRule="auto"/>
        <w:ind w:left="320" w:right="717"/>
        <w:jc w:val="center"/>
        <w:tabs>
          <w:tab w:pos="18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  <w:t>2,5</w:t>
      </w:r>
      <w:r>
        <w:rPr>
          <w:rFonts w:ascii="Arial" w:hAnsi="Arial" w:cs="Arial" w:eastAsia="Arial"/>
          <w:sz w:val="15"/>
          <w:szCs w:val="15"/>
          <w:color w:val="3B3B3B"/>
          <w:spacing w:val="-3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15" w:lineRule="exact"/>
        <w:ind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</w:r>
      <w:r>
        <w:rPr>
          <w:rFonts w:ascii="Arial" w:hAnsi="Arial" w:cs="Arial" w:eastAsia="Arial"/>
          <w:sz w:val="21"/>
          <w:szCs w:val="21"/>
          <w:color w:val="505052"/>
          <w:spacing w:val="0"/>
          <w:w w:val="82"/>
          <w:position w:val="-2"/>
        </w:rPr>
        <w:t>K;o</w:t>
      </w:r>
      <w:r>
        <w:rPr>
          <w:rFonts w:ascii="Arial" w:hAnsi="Arial" w:cs="Arial" w:eastAsia="Arial"/>
          <w:sz w:val="21"/>
          <w:szCs w:val="21"/>
          <w:color w:val="505052"/>
          <w:spacing w:val="0"/>
          <w:w w:val="82"/>
          <w:position w:val="-2"/>
        </w:rPr>
        <w:t>2</w:t>
      </w:r>
      <w:r>
        <w:rPr>
          <w:rFonts w:ascii="Arial" w:hAnsi="Arial" w:cs="Arial" w:eastAsia="Arial"/>
          <w:sz w:val="21"/>
          <w:szCs w:val="21"/>
          <w:color w:val="505052"/>
          <w:spacing w:val="1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5" w:right="-20"/>
        <w:jc w:val="left"/>
        <w:tabs>
          <w:tab w:pos="158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10"/>
          <w:szCs w:val="10"/>
          <w:color w:val="2D2D2D"/>
          <w:spacing w:val="0"/>
          <w:w w:val="54"/>
          <w:position w:val="-1"/>
        </w:rPr>
        <w:t>1</w:t>
      </w:r>
      <w:r>
        <w:rPr>
          <w:rFonts w:ascii="Arial" w:hAnsi="Arial" w:cs="Arial" w:eastAsia="Arial"/>
          <w:sz w:val="10"/>
          <w:szCs w:val="10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0"/>
          <w:szCs w:val="10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505052"/>
          <w:spacing w:val="0"/>
          <w:w w:val="71"/>
          <w:position w:val="-1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  <w:cols w:num="4" w:equalWidth="0">
            <w:col w:w="1243" w:space="880"/>
            <w:col w:w="1723" w:space="840"/>
            <w:col w:w="2721" w:space="753"/>
            <w:col w:w="3260"/>
          </w:cols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0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1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yanmıştır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  <w:cols w:num="2" w:equalWidth="0">
            <w:col w:w="2109" w:space="56"/>
            <w:col w:w="9255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206" w:lineRule="exact"/>
        <w:ind w:right="57" w:firstLine="5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Derya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arsada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görülmü,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plup;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söndiirmede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düşilrülen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igara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260" w:right="240"/>
          <w:cols w:num="2" w:equalWidth="0">
            <w:col w:w="1578" w:space="544"/>
            <w:col w:w="9298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</w:sectPr>
      </w:pPr>
      <w:rPr/>
    </w:p>
    <w:p>
      <w:pPr>
        <w:spacing w:before="36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4" w:lineRule="auto"/>
        <w:ind w:left="110" w:right="25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3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ııüşil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8" w:lineRule="exact"/>
        <w:ind w:left="110" w:right="-67"/>
        <w:jc w:val="left"/>
        <w:tabs>
          <w:tab w:pos="1000" w:val="left"/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7898C"/>
          <w:spacing w:val="0"/>
          <w:w w:val="40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87898C"/>
          <w:spacing w:val="-23"/>
          <w:w w:val="4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2"/>
        </w:rPr>
        <w:t>.ı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Öl!i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05052"/>
          <w:w w:val="89"/>
        </w:rPr>
        <w:t>Şi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6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87898C"/>
          <w:spacing w:val="-14"/>
          <w:w w:val="10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4"/>
        </w:rPr>
        <w:t>kcıi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2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2"/>
          <w:w w:val="9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3"/>
        </w:rPr>
        <w:t>iırilı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9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</w:rPr>
        <w:t>:09/05/20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12"/>
          <w:w w:val="22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EKİ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3" w:right="-71"/>
        <w:jc w:val="left"/>
        <w:tabs>
          <w:tab w:pos="2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right="282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2" w:lineRule="exact"/>
        <w:ind w:left="234" w:right="131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85"/>
          <w:b/>
          <w:bCs/>
          <w:position w:val="-2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3"/>
          <w:w w:val="85"/>
          <w:b/>
          <w:bCs/>
          <w:position w:val="-2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505052"/>
          <w:spacing w:val="-2"/>
          <w:w w:val="85"/>
          <w:b/>
          <w:bCs/>
          <w:position w:val="-2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85"/>
          <w:b/>
          <w:bCs/>
          <w:position w:val="-2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85"/>
          <w:b/>
          <w:bCs/>
          <w:position w:val="-2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3"/>
          <w:w w:val="8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85"/>
          <w:b/>
          <w:bCs/>
          <w:position w:val="-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-5"/>
          <w:w w:val="8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100"/>
          <w:b/>
          <w:bCs/>
          <w:position w:val="-2"/>
        </w:rPr>
        <w:t>8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100"/>
          <w:b/>
          <w:bCs/>
          <w:position w:val="-2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31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505052"/>
          <w:spacing w:val="0"/>
          <w:w w:val="100"/>
          <w:b/>
          <w:bCs/>
          <w:position w:val="-2"/>
        </w:rPr>
        <w:t>n</w:t>
      </w:r>
      <w:r>
        <w:rPr>
          <w:rFonts w:ascii="Arial" w:hAnsi="Arial" w:cs="Arial" w:eastAsia="Arial"/>
          <w:sz w:val="29"/>
          <w:szCs w:val="29"/>
          <w:color w:val="505052"/>
          <w:spacing w:val="-27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1"/>
          <w:b/>
          <w:bCs/>
          <w:position w:val="-2"/>
        </w:rPr>
        <w:t>BÖLGE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2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1"/>
        </w:rPr>
        <w:t>2.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9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b/>
          <w:bCs/>
          <w:position w:val="1"/>
        </w:rPr>
        <w:t>POST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b/>
          <w:bCs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-6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05052"/>
          <w:spacing w:val="0"/>
          <w:w w:val="100"/>
          <w:b/>
          <w:bCs/>
          <w:position w:val="1"/>
        </w:rPr>
        <w:t>GRUPLA</w:t>
      </w:r>
      <w:r>
        <w:rPr>
          <w:rFonts w:ascii="Arial" w:hAnsi="Arial" w:cs="Arial" w:eastAsia="Arial"/>
          <w:sz w:val="19"/>
          <w:szCs w:val="19"/>
          <w:color w:val="505052"/>
          <w:spacing w:val="0"/>
          <w:w w:val="100"/>
          <w:b/>
          <w:bCs/>
          <w:position w:val="1"/>
        </w:rPr>
        <w:t>R</w:t>
      </w:r>
      <w:r>
        <w:rPr>
          <w:rFonts w:ascii="Arial" w:hAnsi="Arial" w:cs="Arial" w:eastAsia="Arial"/>
          <w:sz w:val="19"/>
          <w:szCs w:val="19"/>
          <w:color w:val="505052"/>
          <w:spacing w:val="5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16"/>
          <w:b/>
          <w:bCs/>
          <w:position w:val="1"/>
        </w:rPr>
        <w:t>AMİRİ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0" w:after="0" w:line="240" w:lineRule="auto"/>
        <w:ind w:left="674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26"/>
        </w:rPr>
        <w:t>anti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2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12:00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22" w:right="157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4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180" w:lineRule="exact"/>
        <w:ind w:left="992" w:right="171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5"/>
          <w:position w:val="-2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708" w:right="1342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9"/>
          <w:i/>
          <w:position w:val="10"/>
        </w:rPr>
        <w:t>{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29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71"/>
          <w:position w:val="0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16"/>
          <w:w w:val="71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51"/>
          <w:position w:val="0"/>
        </w:rPr>
        <w:t>MaYıs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51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6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61"/>
          <w:position w:val="0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460" w:right="134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0.057434pt;margin-top:20.2834pt;width:80.53411pt;height:32pt;mso-position-horizontal-relative:page;mso-position-vertical-relative:paragraph;z-index:-14919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rPr>
                      <w:rFonts w:ascii="Arial" w:hAnsi="Arial" w:cs="Arial" w:eastAsia="Arial"/>
                      <w:sz w:val="64"/>
                      <w:szCs w:val="64"/>
                    </w:rPr>
                  </w:pPr>
                  <w:rPr/>
                  <w:r>
                    <w:rPr>
                      <w:rFonts w:ascii="Arial" w:hAnsi="Arial" w:cs="Arial" w:eastAsia="Arial"/>
                      <w:sz w:val="64"/>
                      <w:szCs w:val="64"/>
                      <w:color w:val="596089"/>
                      <w:spacing w:val="0"/>
                      <w:w w:val="100"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596089"/>
                      <w:spacing w:val="-122"/>
                      <w:w w:val="100"/>
                      <w:position w:val="-1"/>
                    </w:rPr>
                    <w:t>S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3D427E"/>
                      <w:spacing w:val="-208"/>
                      <w:w w:val="100"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596089"/>
                      <w:spacing w:val="0"/>
                      <w:w w:val="10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596089"/>
                      <w:spacing w:val="-35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3D427E"/>
                      <w:spacing w:val="18"/>
                      <w:w w:val="118"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87898C"/>
                      <w:spacing w:val="0"/>
                      <w:w w:val="63"/>
                      <w:position w:val="-1"/>
                    </w:rPr>
                    <w:t>ff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1" w:lineRule="exact"/>
        <w:ind w:left="388" w:right="1126"/>
        <w:jc w:val="center"/>
        <w:tabs>
          <w:tab w:pos="880" w:val="left"/>
          <w:tab w:pos="16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20"/>
          <w:szCs w:val="20"/>
          <w:color w:val="505052"/>
          <w:spacing w:val="-15"/>
          <w:w w:val="82"/>
          <w:i/>
          <w:position w:val="-3"/>
        </w:rPr>
        <w:t>-</w:t>
      </w:r>
      <w:r>
        <w:rPr>
          <w:rFonts w:ascii="Arial" w:hAnsi="Arial" w:cs="Arial" w:eastAsia="Arial"/>
          <w:sz w:val="20"/>
          <w:szCs w:val="20"/>
          <w:color w:val="707070"/>
          <w:spacing w:val="5"/>
          <w:w w:val="72"/>
          <w:i/>
          <w:position w:val="-3"/>
        </w:rPr>
        <w:t>(</w:t>
      </w:r>
      <w:r>
        <w:rPr>
          <w:rFonts w:ascii="Arial" w:hAnsi="Arial" w:cs="Arial" w:eastAsia="Arial"/>
          <w:sz w:val="20"/>
          <w:szCs w:val="20"/>
          <w:color w:val="3D427E"/>
          <w:spacing w:val="0"/>
          <w:w w:val="134"/>
          <w:i/>
          <w:position w:val="-3"/>
        </w:rPr>
        <w:t>:/</w:t>
      </w:r>
      <w:r>
        <w:rPr>
          <w:rFonts w:ascii="Arial" w:hAnsi="Arial" w:cs="Arial" w:eastAsia="Arial"/>
          <w:sz w:val="20"/>
          <w:szCs w:val="20"/>
          <w:color w:val="3D427E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3D427E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0"/>
          <w:szCs w:val="20"/>
          <w:color w:val="A0A1A1"/>
          <w:spacing w:val="0"/>
          <w:w w:val="141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A0A1A1"/>
          <w:spacing w:val="-13"/>
          <w:w w:val="141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A0A1A1"/>
          <w:spacing w:val="-10"/>
          <w:w w:val="78"/>
          <w:i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747E93"/>
          <w:spacing w:val="0"/>
          <w:w w:val="78"/>
          <w:i/>
          <w:position w:val="-3"/>
        </w:rPr>
        <w:t>ı</w:t>
      </w:r>
      <w:r>
        <w:rPr>
          <w:rFonts w:ascii="Arial" w:hAnsi="Arial" w:cs="Arial" w:eastAsia="Arial"/>
          <w:sz w:val="20"/>
          <w:szCs w:val="20"/>
          <w:color w:val="747E93"/>
          <w:spacing w:val="2"/>
          <w:w w:val="78"/>
          <w:i/>
          <w:position w:val="-3"/>
        </w:rPr>
        <w:t>: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78"/>
          <w:i/>
          <w:position w:val="-3"/>
        </w:rPr>
        <w:t>"'</w:t>
      </w:r>
      <w:r>
        <w:rPr>
          <w:rFonts w:ascii="Arial" w:hAnsi="Arial" w:cs="Arial" w:eastAsia="Arial"/>
          <w:sz w:val="20"/>
          <w:szCs w:val="20"/>
          <w:color w:val="707070"/>
          <w:spacing w:val="-41"/>
          <w:w w:val="78"/>
          <w:i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505052"/>
          <w:spacing w:val="0"/>
          <w:w w:val="130"/>
          <w:position w:val="-3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505052"/>
          <w:spacing w:val="0"/>
          <w:w w:val="130"/>
          <w:position w:val="-3"/>
        </w:rPr>
        <w:t>\\ill</w:t>
      </w:r>
      <w:r>
        <w:rPr>
          <w:rFonts w:ascii="Times New Roman" w:hAnsi="Times New Roman" w:cs="Times New Roman" w:eastAsia="Times New Roman"/>
          <w:sz w:val="11"/>
          <w:szCs w:val="11"/>
          <w:color w:val="505052"/>
          <w:spacing w:val="0"/>
          <w:w w:val="13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05052"/>
          <w:spacing w:val="1"/>
          <w:w w:val="13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6B6B8"/>
          <w:spacing w:val="0"/>
          <w:w w:val="185"/>
          <w:position w:val="-3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296" w:right="124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24pt;margin-top:-37.627792pt;width:11.52pt;height:30.719999pt;mso-position-horizontal-relative:page;mso-position-vertical-relative:paragraph;z-index:-14922" type="#_x0000_t75">
            <v:imagedata r:id="rId76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4.71582pt;margin-top:5.403048pt;width:1.82pt;height:7pt;mso-position-horizontal-relative:page;mso-position-vertical-relative:paragraph;z-index:-14920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A0A1A1"/>
                      <w:spacing w:val="0"/>
                      <w:w w:val="52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4.10144pt;margin-top:18.816256pt;width:10.572687pt;height:17.5pt;mso-position-horizontal-relative:page;mso-position-vertical-relative:paragraph;z-index:-14918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A0A1A1"/>
                      <w:spacing w:val="-32"/>
                      <w:w w:val="67"/>
                    </w:rPr>
                    <w:t>·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A0A1A1"/>
                      <w:spacing w:val="-24"/>
                      <w:w w:val="66"/>
                    </w:rPr>
                    <w:t>"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87898C"/>
                      <w:spacing w:val="0"/>
                      <w:w w:val="54"/>
                    </w:rPr>
                    <w:t>·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3D427E"/>
          <w:spacing w:val="-8"/>
          <w:w w:val="214"/>
          <w:position w:val="-1"/>
        </w:rPr>
        <w:t>r</w:t>
      </w:r>
      <w:r>
        <w:rPr>
          <w:rFonts w:ascii="Arial" w:hAnsi="Arial" w:cs="Arial" w:eastAsia="Arial"/>
          <w:sz w:val="22"/>
          <w:szCs w:val="22"/>
          <w:color w:val="505052"/>
          <w:spacing w:val="-11"/>
          <w:w w:val="76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70"/>
          <w:position w:val="-1"/>
        </w:rPr>
        <w:t>V</w:t>
      </w:r>
      <w:r>
        <w:rPr>
          <w:rFonts w:ascii="Arial" w:hAnsi="Arial" w:cs="Arial" w:eastAsia="Arial"/>
          <w:sz w:val="22"/>
          <w:szCs w:val="22"/>
          <w:color w:val="707070"/>
          <w:spacing w:val="-15"/>
          <w:w w:val="70"/>
          <w:position w:val="-1"/>
        </w:rPr>
        <w:t>!</w:t>
      </w:r>
      <w:r>
        <w:rPr>
          <w:rFonts w:ascii="Arial" w:hAnsi="Arial" w:cs="Arial" w:eastAsia="Arial"/>
          <w:sz w:val="22"/>
          <w:szCs w:val="22"/>
          <w:color w:val="505052"/>
          <w:spacing w:val="0"/>
          <w:w w:val="90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505052"/>
          <w:spacing w:val="-45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87898C"/>
          <w:spacing w:val="0"/>
          <w:w w:val="195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87898C"/>
          <w:spacing w:val="-15"/>
          <w:w w:val="195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05052"/>
          <w:spacing w:val="0"/>
          <w:w w:val="104"/>
          <w:position w:val="-1"/>
        </w:rPr>
        <w:t>l</w:t>
      </w:r>
      <w:r>
        <w:rPr>
          <w:rFonts w:ascii="Arial" w:hAnsi="Arial" w:cs="Arial" w:eastAsia="Arial"/>
          <w:sz w:val="20"/>
          <w:szCs w:val="20"/>
          <w:color w:val="505052"/>
          <w:spacing w:val="-14"/>
          <w:w w:val="103"/>
          <w:position w:val="-1"/>
        </w:rPr>
        <w:t>ı</w:t>
      </w:r>
      <w:r>
        <w:rPr>
          <w:rFonts w:ascii="Arial" w:hAnsi="Arial" w:cs="Arial" w:eastAsia="Arial"/>
          <w:sz w:val="20"/>
          <w:szCs w:val="20"/>
          <w:color w:val="707070"/>
          <w:spacing w:val="-12"/>
          <w:w w:val="84"/>
          <w:position w:val="-1"/>
        </w:rPr>
        <w:t>b</w:t>
      </w:r>
      <w:r>
        <w:rPr>
          <w:rFonts w:ascii="Arial" w:hAnsi="Arial" w:cs="Arial" w:eastAsia="Arial"/>
          <w:sz w:val="20"/>
          <w:szCs w:val="20"/>
          <w:color w:val="87898C"/>
          <w:spacing w:val="0"/>
          <w:w w:val="109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87898C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05052"/>
          <w:spacing w:val="0"/>
          <w:w w:val="74"/>
          <w:position w:val="-1"/>
        </w:rPr>
        <w:t>MOdür</w:t>
      </w:r>
      <w:r>
        <w:rPr>
          <w:rFonts w:ascii="Times New Roman" w:hAnsi="Times New Roman" w:cs="Times New Roman" w:eastAsia="Times New Roman"/>
          <w:sz w:val="22"/>
          <w:szCs w:val="22"/>
          <w:color w:val="505052"/>
          <w:spacing w:val="4"/>
          <w:w w:val="74"/>
          <w:position w:val="-1"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A0A1A1"/>
          <w:spacing w:val="8"/>
          <w:w w:val="80"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55"/>
          <w:position w:val="-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6" w:lineRule="atLeast"/>
        <w:ind w:left="214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707070"/>
          <w:spacing w:val="0"/>
          <w:w w:val="140"/>
        </w:rPr>
        <w:t>li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  <w:cols w:num="4" w:equalWidth="0">
            <w:col w:w="1920" w:space="222"/>
            <w:col w:w="3691" w:space="263"/>
            <w:col w:w="1229" w:space="816"/>
            <w:col w:w="3279"/>
          </w:cols>
        </w:sectPr>
      </w:pPr>
      <w:rPr/>
    </w:p>
    <w:p>
      <w:pPr>
        <w:spacing w:before="0" w:after="0" w:line="76" w:lineRule="exact"/>
        <w:ind w:left="2507" w:right="-69"/>
        <w:jc w:val="left"/>
        <w:tabs>
          <w:tab w:pos="4800" w:val="left"/>
          <w:tab w:pos="58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b/>
          <w:bCs/>
          <w:position w:val="2"/>
        </w:rPr>
        <w:t>Hüseyin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2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b/>
          <w:bCs/>
          <w:position w:val="2"/>
        </w:rPr>
        <w:t>AKTOPRAK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65"/>
          <w:position w:val="2"/>
        </w:rPr>
        <w:t>..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" w:lineRule="atLeast"/>
        <w:ind w:left="365" w:right="-20"/>
        <w:jc w:val="left"/>
        <w:tabs>
          <w:tab w:pos="78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505052"/>
          <w:spacing w:val="-15"/>
          <w:w w:val="132"/>
        </w:rPr>
        <w:t>•</w:t>
      </w:r>
      <w:r>
        <w:rPr>
          <w:rFonts w:ascii="Arial" w:hAnsi="Arial" w:cs="Arial" w:eastAsia="Arial"/>
          <w:sz w:val="13"/>
          <w:szCs w:val="13"/>
          <w:color w:val="707070"/>
          <w:spacing w:val="-6"/>
          <w:w w:val="109"/>
        </w:rPr>
        <w:t>.</w:t>
      </w:r>
      <w:r>
        <w:rPr>
          <w:rFonts w:ascii="Arial" w:hAnsi="Arial" w:cs="Arial" w:eastAsia="Arial"/>
          <w:sz w:val="13"/>
          <w:szCs w:val="13"/>
          <w:color w:val="A0A1A1"/>
          <w:spacing w:val="0"/>
          <w:w w:val="145"/>
        </w:rPr>
        <w:t>.</w:t>
      </w:r>
      <w:r>
        <w:rPr>
          <w:rFonts w:ascii="Arial" w:hAnsi="Arial" w:cs="Arial" w:eastAsia="Arial"/>
          <w:sz w:val="13"/>
          <w:szCs w:val="13"/>
          <w:color w:val="A0A1A1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A0A1A1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B6B6B8"/>
          <w:spacing w:val="0"/>
          <w:w w:val="182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76" w:lineRule="exact"/>
        <w:ind w:right="-60"/>
        <w:jc w:val="left"/>
        <w:tabs>
          <w:tab w:pos="360" w:val="left"/>
          <w:tab w:pos="8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707070"/>
          <w:spacing w:val="0"/>
          <w:w w:val="100"/>
          <w:b/>
          <w:bCs/>
          <w:position w:val="-4"/>
        </w:rPr>
        <w:t>i</w:t>
      </w:r>
      <w:r>
        <w:rPr>
          <w:rFonts w:ascii="Arial" w:hAnsi="Arial" w:cs="Arial" w:eastAsia="Arial"/>
          <w:sz w:val="13"/>
          <w:szCs w:val="13"/>
          <w:color w:val="707070"/>
          <w:spacing w:val="0"/>
          <w:w w:val="100"/>
          <w:b/>
          <w:bCs/>
          <w:position w:val="-4"/>
        </w:rPr>
        <w:t>!</w:t>
      </w:r>
      <w:r>
        <w:rPr>
          <w:rFonts w:ascii="Arial" w:hAnsi="Arial" w:cs="Arial" w:eastAsia="Arial"/>
          <w:sz w:val="13"/>
          <w:szCs w:val="13"/>
          <w:color w:val="707070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707070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13"/>
          <w:szCs w:val="13"/>
          <w:color w:val="707070"/>
          <w:spacing w:val="0"/>
          <w:w w:val="146"/>
          <w:position w:val="-4"/>
        </w:rPr>
        <w:t>·</w:t>
      </w:r>
      <w:r>
        <w:rPr>
          <w:rFonts w:ascii="Arial" w:hAnsi="Arial" w:cs="Arial" w:eastAsia="Arial"/>
          <w:sz w:val="13"/>
          <w:szCs w:val="13"/>
          <w:color w:val="70707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707070"/>
          <w:spacing w:val="0"/>
          <w:w w:val="100"/>
          <w:position w:val="-4"/>
        </w:rPr>
      </w:r>
      <w:r>
        <w:rPr>
          <w:rFonts w:ascii="Arial" w:hAnsi="Arial" w:cs="Arial" w:eastAsia="Arial"/>
          <w:sz w:val="13"/>
          <w:szCs w:val="13"/>
          <w:color w:val="A0A1A1"/>
          <w:spacing w:val="0"/>
          <w:w w:val="49"/>
          <w:position w:val="-4"/>
        </w:rPr>
        <w:t>..</w:t>
      </w:r>
      <w:r>
        <w:rPr>
          <w:rFonts w:ascii="Arial" w:hAnsi="Arial" w:cs="Arial" w:eastAsia="Arial"/>
          <w:sz w:val="13"/>
          <w:szCs w:val="13"/>
          <w:color w:val="A0A1A1"/>
          <w:spacing w:val="-15"/>
          <w:w w:val="49"/>
          <w:position w:val="-4"/>
        </w:rPr>
        <w:t>.</w:t>
      </w:r>
      <w:r>
        <w:rPr>
          <w:rFonts w:ascii="Arial" w:hAnsi="Arial" w:cs="Arial" w:eastAsia="Arial"/>
          <w:sz w:val="13"/>
          <w:szCs w:val="13"/>
          <w:color w:val="A0A1A1"/>
          <w:spacing w:val="0"/>
          <w:w w:val="240"/>
          <w:position w:val="-4"/>
        </w:rPr>
        <w:t>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76" w:lineRule="exact"/>
        <w:ind w:right="-20"/>
        <w:jc w:val="left"/>
        <w:tabs>
          <w:tab w:pos="3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A0A1A1"/>
          <w:spacing w:val="0"/>
          <w:w w:val="56"/>
          <w:b/>
          <w:bCs/>
          <w:i/>
          <w:position w:val="-4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A0A1A1"/>
          <w:spacing w:val="-30"/>
          <w:w w:val="56"/>
          <w:b/>
          <w:bCs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0A1A1"/>
          <w:spacing w:val="0"/>
          <w:w w:val="100"/>
          <w:b/>
          <w:bCs/>
          <w:i/>
          <w:position w:val="-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A0A1A1"/>
          <w:spacing w:val="0"/>
          <w:w w:val="100"/>
          <w:b/>
          <w:bCs/>
          <w:i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B6B6B8"/>
          <w:spacing w:val="0"/>
          <w:w w:val="56"/>
          <w:position w:val="9"/>
        </w:rPr>
        <w:t>'1&gt;</w:t>
      </w:r>
      <w:r>
        <w:rPr>
          <w:rFonts w:ascii="Times New Roman" w:hAnsi="Times New Roman" w:cs="Times New Roman" w:eastAsia="Times New Roman"/>
          <w:sz w:val="14"/>
          <w:szCs w:val="14"/>
          <w:color w:val="B6B6B8"/>
          <w:spacing w:val="0"/>
          <w:w w:val="56"/>
          <w:position w:val="9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B6B6B8"/>
          <w:spacing w:val="7"/>
          <w:w w:val="56"/>
          <w:position w:val="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6B6B8"/>
          <w:spacing w:val="0"/>
          <w:w w:val="112"/>
          <w:position w:val="-4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240"/>
          <w:cols w:num="3" w:equalWidth="0">
            <w:col w:w="5947" w:space="2408"/>
            <w:col w:w="947" w:space="358"/>
            <w:col w:w="1760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6.968422pt;margin-top:27.811373pt;width:562.687093pt;height:738.553394pt;mso-position-horizontal-relative:page;mso-position-vertical-relative:page;z-index:-14921" coordorigin="339,556" coordsize="11254,14771">
            <v:shape style="position:absolute;left:2304;top:13651;width:4378;height:1171" type="#_x0000_t75">
              <v:imagedata r:id="rId77" o:title=""/>
            </v:shape>
            <v:group style="position:absolute;left:2387;top:3867;width:2;height:9945" coordorigin="2387,3867" coordsize="2,9945">
              <v:shape style="position:absolute;left:2387;top:3867;width:2;height:9945" coordorigin="2387,3867" coordsize="0,9945" path="m2387,13812l2387,3867e" filled="f" stroked="t" strokeweight=".711962pt" strokecolor="#575757">
                <v:path arrowok="t"/>
              </v:shape>
            </v:group>
            <v:group style="position:absolute;left:346;top:578;width:11202;height:2" coordorigin="346,578" coordsize="11202,2">
              <v:shape style="position:absolute;left:346;top:578;width:11202;height:2" coordorigin="346,578" coordsize="11202,0" path="m346,578l11548,578e" filled="f" stroked="t" strokeweight=".711962pt" strokecolor="#606060">
                <v:path arrowok="t"/>
              </v:shape>
            </v:group>
            <v:group style="position:absolute;left:358;top:563;width:2;height:14747" coordorigin="358,563" coordsize="2,14747">
              <v:shape style="position:absolute;left:358;top:563;width:2;height:14747" coordorigin="358,563" coordsize="0,14747" path="m358,15311l358,563e" filled="f" stroked="t" strokeweight=".711962pt" strokecolor="#606060">
                <v:path arrowok="t"/>
              </v:shape>
            </v:group>
            <v:group style="position:absolute;left:2383;top:573;width:2;height:1499" coordorigin="2383,573" coordsize="2,1499">
              <v:shape style="position:absolute;left:2383;top:573;width:2;height:1499" coordorigin="2383,573" coordsize="0,1499" path="m2383,2072l2383,573e" filled="f" stroked="t" strokeweight=".711962pt" strokecolor="#545454">
                <v:path arrowok="t"/>
              </v:shape>
            </v:group>
            <v:group style="position:absolute;left:356;top:2062;width:11197;height:2" coordorigin="356,2062" coordsize="11197,2">
              <v:shape style="position:absolute;left:356;top:2062;width:11197;height:2" coordorigin="356,2062" coordsize="11197,0" path="m356,2062l11553,2062e" filled="f" stroked="t" strokeweight=".711962pt" strokecolor="#5B5B5B">
                <v:path arrowok="t"/>
              </v:shape>
            </v:group>
            <v:group style="position:absolute;left:9146;top:568;width:2;height:1499" coordorigin="9146,568" coordsize="2,1499">
              <v:shape style="position:absolute;left:9146;top:568;width:2;height:1499" coordorigin="9146,568" coordsize="0,1499" path="m9146,2067l9146,568e" filled="f" stroked="t" strokeweight=".711962pt" strokecolor="#575757">
                <v:path arrowok="t"/>
              </v:shape>
            </v:group>
            <v:group style="position:absolute;left:11548;top:578;width:2;height:3313" coordorigin="11548,578" coordsize="2,3313">
              <v:shape style="position:absolute;left:11548;top:578;width:2;height:3313" coordorigin="11548,578" coordsize="0,3313" path="m11548,3891l11548,578e" filled="f" stroked="t" strokeweight=".711962pt" strokecolor="#5B5B5B">
                <v:path arrowok="t"/>
              </v:shape>
            </v:group>
            <v:group style="position:absolute;left:351;top:2277;width:11206;height:2" coordorigin="351,2277" coordsize="11206,2">
              <v:shape style="position:absolute;left:351;top:2277;width:11206;height:2" coordorigin="351,2277" coordsize="11206,0" path="m351,2277l11558,2277e" filled="f" stroked="t" strokeweight=".711962pt" strokecolor="#5B5B5B">
                <v:path arrowok="t"/>
              </v:shape>
            </v:group>
            <v:group style="position:absolute;left:351;top:2492;width:11202;height:2" coordorigin="351,2492" coordsize="11202,2">
              <v:shape style="position:absolute;left:351;top:2492;width:11202;height:2" coordorigin="351,2492" coordsize="11202,0" path="m351,2492l11553,2492e" filled="f" stroked="t" strokeweight=".711962pt" strokecolor="#5B5B5B">
                <v:path arrowok="t"/>
              </v:shape>
            </v:group>
            <v:group style="position:absolute;left:346;top:2712;width:11206;height:2" coordorigin="346,2712" coordsize="11206,2">
              <v:shape style="position:absolute;left:346;top:2712;width:11206;height:2" coordorigin="346,2712" coordsize="11206,0" path="m346,2712l11553,2712e" filled="f" stroked="t" strokeweight=".711962pt" strokecolor="#5B5B5B">
                <v:path arrowok="t"/>
              </v:shape>
            </v:group>
            <v:group style="position:absolute;left:346;top:2927;width:11211;height:2" coordorigin="346,2927" coordsize="11211,2">
              <v:shape style="position:absolute;left:346;top:2927;width:11211;height:2" coordorigin="346,2927" coordsize="11211,0" path="m346,2927l11558,2927e" filled="f" stroked="t" strokeweight=".711962pt" strokecolor="#5B5B5B">
                <v:path arrowok="t"/>
              </v:shape>
            </v:group>
            <v:group style="position:absolute;left:346;top:3146;width:11211;height:2" coordorigin="346,3146" coordsize="11211,2">
              <v:shape style="position:absolute;left:346;top:3146;width:11211;height:2" coordorigin="346,3146" coordsize="11211,0" path="m346,3146l11558,3146e" filled="f" stroked="t" strokeweight=".711962pt" strokecolor="#5B5B5B">
                <v:path arrowok="t"/>
              </v:shape>
            </v:group>
            <v:group style="position:absolute;left:3873;top:3132;width:2;height:754" coordorigin="3873,3132" coordsize="2,754">
              <v:shape style="position:absolute;left:3873;top:3132;width:2;height:754" coordorigin="3873,3132" coordsize="0,754" path="m3873,3886l3873,3132e" filled="f" stroked="t" strokeweight=".949282pt" strokecolor="#575757">
                <v:path arrowok="t"/>
              </v:shape>
            </v:group>
            <v:group style="position:absolute;left:6982;top:3137;width:2;height:750" coordorigin="6982,3137" coordsize="2,750">
              <v:shape style="position:absolute;left:6982;top:3137;width:2;height:750" coordorigin="6982,3137" coordsize="0,750" path="m6982,3886l6982,3137e" filled="f" stroked="t" strokeweight=".711962pt" strokecolor="#4B4B4B">
                <v:path arrowok="t"/>
              </v:shape>
            </v:group>
            <v:group style="position:absolute;left:346;top:3877;width:11216;height:2" coordorigin="346,3877" coordsize="11216,2">
              <v:shape style="position:absolute;left:346;top:3877;width:11216;height:2" coordorigin="346,3877" coordsize="11216,0" path="m346,3877l11562,3877e" filled="f" stroked="t" strokeweight=".711962pt" strokecolor="#4F4F4F">
                <v:path arrowok="t"/>
              </v:shape>
            </v:group>
            <v:group style="position:absolute;left:346;top:4153;width:11216;height:2" coordorigin="346,4153" coordsize="11216,2">
              <v:shape style="position:absolute;left:346;top:4153;width:11216;height:2" coordorigin="346,4153" coordsize="11216,0" path="m346,4153l11562,4153e" filled="f" stroked="t" strokeweight=".711962pt" strokecolor="#5B5B5B">
                <v:path arrowok="t"/>
              </v:shape>
            </v:group>
            <v:group style="position:absolute;left:2378;top:4371;width:9180;height:2" coordorigin="2378,4371" coordsize="9180,2">
              <v:shape style="position:absolute;left:2378;top:4371;width:9180;height:2" coordorigin="2378,4371" coordsize="9180,0" path="m2378,4371l11558,4371e" filled="f" stroked="t" strokeweight=".711962pt" strokecolor="#545454">
                <v:path arrowok="t"/>
              </v:shape>
            </v:group>
            <v:group style="position:absolute;left:4932;top:4364;width:2;height:2062" coordorigin="4932,4364" coordsize="2,2062">
              <v:shape style="position:absolute;left:4932;top:4364;width:2;height:2062" coordorigin="4932,4364" coordsize="0,2062" path="m4932,6426l4932,4364e" filled="f" stroked="t" strokeweight=".474641pt" strokecolor="#4B4B4B">
                <v:path arrowok="t"/>
              </v:shape>
            </v:group>
            <v:group style="position:absolute;left:11562;top:4149;width:2;height:11171" coordorigin="11562,4149" coordsize="2,11171">
              <v:shape style="position:absolute;left:11562;top:4149;width:2;height:11171" coordorigin="11562,4149" coordsize="0,11171" path="m11562,15320l11562,4149e" filled="f" stroked="t" strokeweight=".711962pt" strokecolor="#606060">
                <v:path arrowok="t"/>
              </v:shape>
            </v:group>
            <v:group style="position:absolute;left:4917;top:4851;width:6645;height:2" coordorigin="4917,4851" coordsize="6645,2">
              <v:shape style="position:absolute;left:4917;top:4851;width:6645;height:2" coordorigin="4917,4851" coordsize="6645,0" path="m4917,4851l11562,4851e" filled="f" stroked="t" strokeweight=".711962pt" strokecolor="#646464">
                <v:path arrowok="t"/>
              </v:shape>
            </v:group>
            <v:group style="position:absolute;left:4927;top:5092;width:6635;height:2" coordorigin="4927,5092" coordsize="6635,2">
              <v:shape style="position:absolute;left:4927;top:5092;width:6635;height:2" coordorigin="4927,5092" coordsize="6635,0" path="m4927,5092l11562,5092e" filled="f" stroked="t" strokeweight=".711962pt" strokecolor="#707070">
                <v:path arrowok="t"/>
              </v:shape>
            </v:group>
            <v:group style="position:absolute;left:4922;top:5333;width:6640;height:2" coordorigin="4922,5333" coordsize="6640,2">
              <v:shape style="position:absolute;left:4922;top:5333;width:6640;height:2" coordorigin="4922,5333" coordsize="6640,0" path="m4922,5333l11562,5333e" filled="f" stroked="t" strokeweight=".711962pt" strokecolor="#575757">
                <v:path arrowok="t"/>
              </v:shape>
            </v:group>
            <v:group style="position:absolute;left:2378;top:5548;width:9189;height:2" coordorigin="2378,5548" coordsize="9189,2">
              <v:shape style="position:absolute;left:2378;top:5548;width:9189;height:2" coordorigin="2378,5548" coordsize="9189,0" path="m2378,5548l11567,5548e" filled="f" stroked="t" strokeweight=".711962pt" strokecolor="#575757">
                <v:path arrowok="t"/>
              </v:shape>
            </v:group>
            <v:group style="position:absolute;left:351;top:5777;width:11216;height:2" coordorigin="351,5777" coordsize="11216,2">
              <v:shape style="position:absolute;left:351;top:5777;width:11216;height:2" coordorigin="351,5777" coordsize="11216,0" path="m351,5777l11567,5777e" filled="f" stroked="t" strokeweight=".711962pt" strokecolor="#5B5B5B">
                <v:path arrowok="t"/>
              </v:shape>
            </v:group>
            <v:group style="position:absolute;left:2378;top:6202;width:9184;height:2" coordorigin="2378,6202" coordsize="9184,2">
              <v:shape style="position:absolute;left:2378;top:6202;width:9184;height:2" coordorigin="2378,6202" coordsize="9184,0" path="m2378,6202l11562,6202e" filled="f" stroked="t" strokeweight=".711962pt" strokecolor="#575757">
                <v:path arrowok="t"/>
              </v:shape>
            </v:group>
            <v:group style="position:absolute;left:7836;top:5772;width:2;height:659" coordorigin="7836,5772" coordsize="2,659">
              <v:shape style="position:absolute;left:7836;top:5772;width:2;height:659" coordorigin="7836,5772" coordsize="0,659" path="m7836,6431l7836,5772e" filled="f" stroked="t" strokeweight=".711962pt" strokecolor="#4B4B4B">
                <v:path arrowok="t"/>
              </v:shape>
            </v:group>
            <v:group style="position:absolute;left:2378;top:6416;width:9184;height:2" coordorigin="2378,6416" coordsize="9184,2">
              <v:shape style="position:absolute;left:2378;top:6416;width:9184;height:2" coordorigin="2378,6416" coordsize="9184,0" path="m2378,6416l11562,6416e" filled="f" stroked="t" strokeweight=".711962pt" strokecolor="#575757">
                <v:path arrowok="t"/>
              </v:shape>
            </v:group>
            <v:group style="position:absolute;left:346;top:6636;width:11221;height:2" coordorigin="346,6636" coordsize="11221,2">
              <v:shape style="position:absolute;left:346;top:6636;width:11221;height:2" coordorigin="346,6636" coordsize="11221,0" path="m346,6636l11567,6636e" filled="f" stroked="t" strokeweight=".711962pt" strokecolor="#606060">
                <v:path arrowok="t"/>
              </v:shape>
            </v:group>
            <v:group style="position:absolute;left:351;top:7061;width:11216;height:2" coordorigin="351,7061" coordsize="11216,2">
              <v:shape style="position:absolute;left:351;top:7061;width:11216;height:2" coordorigin="351,7061" coordsize="11216,0" path="m351,7061l11567,7061e" filled="f" stroked="t" strokeweight=".711962pt" strokecolor="#5B5B5B">
                <v:path arrowok="t"/>
              </v:shape>
            </v:group>
            <v:group style="position:absolute;left:4936;top:7056;width:2;height:668" coordorigin="4936,7056" coordsize="2,668">
              <v:shape style="position:absolute;left:4936;top:7056;width:2;height:668" coordorigin="4936,7056" coordsize="0,668" path="m4936,7725l4936,7056e" filled="f" stroked="t" strokeweight=".711962pt" strokecolor="#4F4F4F">
                <v:path arrowok="t"/>
              </v:shape>
            </v:group>
            <v:group style="position:absolute;left:4927;top:7285;width:6635;height:2" coordorigin="4927,7285" coordsize="6635,2">
              <v:shape style="position:absolute;left:4927;top:7285;width:6635;height:2" coordorigin="4927,7285" coordsize="6635,0" path="m4927,7285l11562,7285e" filled="f" stroked="t" strokeweight=".711962pt" strokecolor="#545454">
                <v:path arrowok="t"/>
              </v:shape>
            </v:group>
            <v:group style="position:absolute;left:4927;top:7500;width:6640;height:2" coordorigin="4927,7500" coordsize="6640,2">
              <v:shape style="position:absolute;left:4927;top:7500;width:6640;height:2" coordorigin="4927,7500" coordsize="6640,0" path="m4927,7500l11567,7500e" filled="f" stroked="t" strokeweight=".711962pt" strokecolor="#545454">
                <v:path arrowok="t"/>
              </v:shape>
            </v:group>
            <v:group style="position:absolute;left:356;top:9400;width:11211;height:2" coordorigin="356,9400" coordsize="11211,2">
              <v:shape style="position:absolute;left:356;top:9400;width:11211;height:2" coordorigin="356,9400" coordsize="11211,0" path="m356,9400l11567,9400e" filled="f" stroked="t" strokeweight=".711962pt" strokecolor="#5B5B5B">
                <v:path arrowok="t"/>
              </v:shape>
            </v:group>
            <v:group style="position:absolute;left:346;top:7715;width:11225;height:2" coordorigin="346,7715" coordsize="11225,2">
              <v:shape style="position:absolute;left:346;top:7715;width:11225;height:2" coordorigin="346,7715" coordsize="11225,0" path="m346,7715l11572,7715e" filled="f" stroked="t" strokeweight=".711962pt" strokecolor="#606060">
                <v:path arrowok="t"/>
              </v:shape>
            </v:group>
            <v:group style="position:absolute;left:351;top:8522;width:11216;height:2" coordorigin="351,8522" coordsize="11216,2">
              <v:shape style="position:absolute;left:351;top:8522;width:11216;height:2" coordorigin="351,8522" coordsize="11216,0" path="m351,8522l11567,8522e" filled="f" stroked="t" strokeweight=".711962pt" strokecolor="#575757">
                <v:path arrowok="t"/>
              </v:shape>
            </v:group>
            <v:group style="position:absolute;left:351;top:9737;width:11221;height:2" coordorigin="351,9737" coordsize="11221,2">
              <v:shape style="position:absolute;left:351;top:9737;width:11221;height:2" coordorigin="351,9737" coordsize="11221,0" path="m351,9737l11572,9737e" filled="f" stroked="t" strokeweight=".711962pt" strokecolor="#5B5B5B">
                <v:path arrowok="t"/>
              </v:shape>
            </v:group>
            <v:group style="position:absolute;left:351;top:9971;width:11221;height:2" coordorigin="351,9971" coordsize="11221,2">
              <v:shape style="position:absolute;left:351;top:9971;width:11221;height:2" coordorigin="351,9971" coordsize="11221,0" path="m351,9971l11572,9971e" filled="f" stroked="t" strokeweight=".711962pt" strokecolor="#575757">
                <v:path arrowok="t"/>
              </v:shape>
            </v:group>
            <v:group style="position:absolute;left:346;top:10398;width:11225;height:2" coordorigin="346,10398" coordsize="11225,2">
              <v:shape style="position:absolute;left:346;top:10398;width:11225;height:2" coordorigin="346,10398" coordsize="11225,0" path="m346,10398l11572,10398e" filled="f" stroked="t" strokeweight=".711962pt" strokecolor="#606060">
                <v:path arrowok="t"/>
              </v:shape>
            </v:group>
            <v:group style="position:absolute;left:1725;top:10603;width:2;height:4707" coordorigin="1725,10603" coordsize="2,4707">
              <v:shape style="position:absolute;left:1725;top:10603;width:2;height:4707" coordorigin="1725,10603" coordsize="0,4707" path="m1725,15311l1725,10603e" filled="f" stroked="t" strokeweight=".711962pt" strokecolor="#575757">
                <v:path arrowok="t"/>
              </v:shape>
            </v:group>
            <v:group style="position:absolute;left:356;top:12924;width:2041;height:2" coordorigin="356,12924" coordsize="2041,2">
              <v:shape style="position:absolute;left:356;top:12924;width:2041;height:2" coordorigin="356,12924" coordsize="2041,0" path="m356,12924l2397,12924e" filled="f" stroked="t" strokeweight=".711962pt" strokecolor="#6B6B6B">
                <v:path arrowok="t"/>
              </v:shape>
            </v:group>
            <v:group style="position:absolute;left:356;top:15306;width:11230;height:2" coordorigin="356,15306" coordsize="11230,2">
              <v:shape style="position:absolute;left:356;top:15306;width:11230;height:2" coordorigin="356,15306" coordsize="11230,0" path="m356,15306l11586,15306e" filled="f" stroked="t" strokeweight=".711962pt" strokecolor="#6B7070">
                <v:path arrowok="t"/>
              </v:shape>
            </v:group>
            <v:group style="position:absolute;left:1153;top:10694;width:2;height:4612" coordorigin="1153,10694" coordsize="2,4612">
              <v:shape style="position:absolute;left:1153;top:10694;width:2;height:4612" coordorigin="1153,10694" coordsize="0,4612" path="m1153,15306l1153,10694e" filled="f" stroked="t" strokeweight=".711962pt" strokecolor="#606060">
                <v:path arrowok="t"/>
              </v:shape>
            </v:group>
            <v:group style="position:absolute;left:7395;top:10608;width:2;height:4707" coordorigin="7395,10608" coordsize="2,4707">
              <v:shape style="position:absolute;left:7395;top:10608;width:2;height:4707" coordorigin="7395,10608" coordsize="0,4707" path="m7395,15315l7395,10608e" filled="f" stroked="t" strokeweight=".711962pt" strokecolor="#545454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94" w:right="-91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707070"/>
          <w:spacing w:val="-55"/>
          <w:w w:val="127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505052"/>
          <w:spacing w:val="0"/>
          <w:w w:val="95"/>
        </w:rPr>
        <w:t>;</w:t>
      </w:r>
      <w:r>
        <w:rPr>
          <w:rFonts w:ascii="Times New Roman" w:hAnsi="Times New Roman" w:cs="Times New Roman" w:eastAsia="Times New Roman"/>
          <w:sz w:val="34"/>
          <w:szCs w:val="34"/>
          <w:color w:val="5050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A0A1A1"/>
          <w:spacing w:val="0"/>
          <w:w w:val="49"/>
        </w:rPr>
        <w:t>\</w:t>
      </w:r>
      <w:r>
        <w:rPr>
          <w:rFonts w:ascii="Times New Roman" w:hAnsi="Times New Roman" w:cs="Times New Roman" w:eastAsia="Times New Roman"/>
          <w:sz w:val="34"/>
          <w:szCs w:val="34"/>
          <w:color w:val="A0A1A1"/>
          <w:spacing w:val="0"/>
          <w:w w:val="49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A0A1A1"/>
          <w:spacing w:val="12"/>
          <w:w w:val="49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164DB8"/>
          <w:spacing w:val="0"/>
          <w:w w:val="111"/>
        </w:rPr>
        <w:t>\....C::,</w:t>
      </w:r>
      <w:r>
        <w:rPr>
          <w:rFonts w:ascii="Times New Roman" w:hAnsi="Times New Roman" w:cs="Times New Roman" w:eastAsia="Times New Roman"/>
          <w:sz w:val="34"/>
          <w:szCs w:val="34"/>
          <w:color w:val="164DB8"/>
          <w:spacing w:val="18"/>
          <w:w w:val="111"/>
        </w:rPr>
        <w:t> </w:t>
      </w:r>
      <w:r>
        <w:rPr>
          <w:rFonts w:ascii="Arial" w:hAnsi="Arial" w:cs="Arial" w:eastAsia="Arial"/>
          <w:sz w:val="20"/>
          <w:szCs w:val="20"/>
          <w:color w:val="164DB8"/>
          <w:spacing w:val="0"/>
          <w:w w:val="215"/>
        </w:rPr>
        <w:t>M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4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DUNAR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302" w:lineRule="exact"/>
        <w:ind w:left="-44" w:right="1113"/>
        <w:jc w:val="center"/>
        <w:tabs>
          <w:tab w:pos="500" w:val="left"/>
          <w:tab w:pos="1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50"/>
          <w:position w:val="-5"/>
        </w:rPr>
        <w:t>.,.,</w:t>
      </w:r>
      <w:r>
        <w:rPr>
          <w:rFonts w:ascii="Arial" w:hAnsi="Arial" w:cs="Arial" w:eastAsia="Arial"/>
          <w:sz w:val="28"/>
          <w:szCs w:val="28"/>
          <w:color w:val="3B3B3B"/>
          <w:spacing w:val="12"/>
          <w:w w:val="50"/>
          <w:position w:val="-5"/>
        </w:rPr>
        <w:t> </w:t>
      </w:r>
      <w:r>
        <w:rPr>
          <w:rFonts w:ascii="Arial" w:hAnsi="Arial" w:cs="Arial" w:eastAsia="Arial"/>
          <w:sz w:val="13"/>
          <w:szCs w:val="13"/>
          <w:color w:val="505052"/>
          <w:spacing w:val="0"/>
          <w:w w:val="100"/>
          <w:i/>
          <w:position w:val="8"/>
        </w:rPr>
        <w:t>,i</w:t>
      </w:r>
      <w:r>
        <w:rPr>
          <w:rFonts w:ascii="Arial" w:hAnsi="Arial" w:cs="Arial" w:eastAsia="Arial"/>
          <w:sz w:val="13"/>
          <w:szCs w:val="13"/>
          <w:color w:val="505052"/>
          <w:spacing w:val="-34"/>
          <w:w w:val="100"/>
          <w:i/>
          <w:position w:val="8"/>
        </w:rPr>
        <w:t> </w:t>
      </w:r>
      <w:r>
        <w:rPr>
          <w:rFonts w:ascii="Arial" w:hAnsi="Arial" w:cs="Arial" w:eastAsia="Arial"/>
          <w:sz w:val="13"/>
          <w:szCs w:val="13"/>
          <w:color w:val="505052"/>
          <w:spacing w:val="0"/>
          <w:w w:val="100"/>
          <w:i/>
          <w:position w:val="8"/>
        </w:rPr>
        <w:tab/>
      </w:r>
      <w:r>
        <w:rPr>
          <w:rFonts w:ascii="Arial" w:hAnsi="Arial" w:cs="Arial" w:eastAsia="Arial"/>
          <w:sz w:val="13"/>
          <w:szCs w:val="13"/>
          <w:color w:val="505052"/>
          <w:spacing w:val="0"/>
          <w:w w:val="100"/>
          <w:i/>
          <w:position w:val="8"/>
        </w:rPr>
      </w:r>
      <w:r>
        <w:rPr>
          <w:rFonts w:ascii="Arial" w:hAnsi="Arial" w:cs="Arial" w:eastAsia="Arial"/>
          <w:sz w:val="13"/>
          <w:szCs w:val="13"/>
          <w:color w:val="A0A1A1"/>
          <w:spacing w:val="0"/>
          <w:w w:val="49"/>
          <w:position w:val="8"/>
        </w:rPr>
        <w:t>...</w:t>
      </w:r>
      <w:r>
        <w:rPr>
          <w:rFonts w:ascii="Arial" w:hAnsi="Arial" w:cs="Arial" w:eastAsia="Arial"/>
          <w:sz w:val="13"/>
          <w:szCs w:val="13"/>
          <w:color w:val="A0A1A1"/>
          <w:spacing w:val="0"/>
          <w:w w:val="49"/>
          <w:position w:val="8"/>
        </w:rPr>
        <w:t> </w:t>
      </w:r>
      <w:r>
        <w:rPr>
          <w:rFonts w:ascii="Arial" w:hAnsi="Arial" w:cs="Arial" w:eastAsia="Arial"/>
          <w:sz w:val="13"/>
          <w:szCs w:val="13"/>
          <w:color w:val="A0A1A1"/>
          <w:spacing w:val="15"/>
          <w:w w:val="49"/>
          <w:position w:val="8"/>
        </w:rPr>
        <w:t> </w:t>
      </w:r>
      <w:r>
        <w:rPr>
          <w:rFonts w:ascii="Arial" w:hAnsi="Arial" w:cs="Arial" w:eastAsia="Arial"/>
          <w:sz w:val="28"/>
          <w:szCs w:val="28"/>
          <w:color w:val="B6B6B8"/>
          <w:spacing w:val="0"/>
          <w:w w:val="118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B6B6B8"/>
          <w:spacing w:val="-3"/>
          <w:w w:val="118"/>
          <w:position w:val="-5"/>
        </w:rPr>
        <w:t>.</w:t>
      </w:r>
      <w:r>
        <w:rPr>
          <w:rFonts w:ascii="Arial" w:hAnsi="Arial" w:cs="Arial" w:eastAsia="Arial"/>
          <w:sz w:val="13"/>
          <w:szCs w:val="13"/>
          <w:color w:val="A0A1A1"/>
          <w:spacing w:val="-37"/>
          <w:w w:val="74"/>
          <w:position w:val="8"/>
        </w:rPr>
        <w:t>•</w:t>
      </w:r>
      <w:r>
        <w:rPr>
          <w:rFonts w:ascii="Arial" w:hAnsi="Arial" w:cs="Arial" w:eastAsia="Arial"/>
          <w:sz w:val="28"/>
          <w:szCs w:val="28"/>
          <w:color w:val="B6B6B8"/>
          <w:spacing w:val="0"/>
          <w:w w:val="118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B6B6B8"/>
          <w:spacing w:val="-4"/>
          <w:w w:val="100"/>
          <w:position w:val="-5"/>
        </w:rPr>
        <w:t> </w:t>
      </w:r>
      <w:r>
        <w:rPr>
          <w:rFonts w:ascii="Arial" w:hAnsi="Arial" w:cs="Arial" w:eastAsia="Arial"/>
          <w:sz w:val="13"/>
          <w:szCs w:val="13"/>
          <w:color w:val="A0A1A1"/>
          <w:spacing w:val="0"/>
          <w:w w:val="269"/>
          <w:position w:val="8"/>
        </w:rPr>
        <w:t>•</w:t>
      </w:r>
      <w:r>
        <w:rPr>
          <w:rFonts w:ascii="Arial" w:hAnsi="Arial" w:cs="Arial" w:eastAsia="Arial"/>
          <w:sz w:val="13"/>
          <w:szCs w:val="13"/>
          <w:color w:val="A0A1A1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3"/>
          <w:szCs w:val="13"/>
          <w:color w:val="A0A1A1"/>
          <w:spacing w:val="0"/>
          <w:w w:val="100"/>
          <w:position w:val="8"/>
        </w:rPr>
      </w:r>
      <w:r>
        <w:rPr>
          <w:rFonts w:ascii="Arial" w:hAnsi="Arial" w:cs="Arial" w:eastAsia="Arial"/>
          <w:sz w:val="13"/>
          <w:szCs w:val="13"/>
          <w:color w:val="707070"/>
          <w:spacing w:val="-4"/>
          <w:w w:val="182"/>
          <w:position w:val="8"/>
        </w:rPr>
        <w:t>'</w:t>
      </w:r>
      <w:r>
        <w:rPr>
          <w:rFonts w:ascii="Arial" w:hAnsi="Arial" w:cs="Arial" w:eastAsia="Arial"/>
          <w:sz w:val="28"/>
          <w:szCs w:val="28"/>
          <w:color w:val="A0A1A1"/>
          <w:spacing w:val="-13"/>
          <w:w w:val="101"/>
          <w:position w:val="-5"/>
        </w:rPr>
        <w:t>.</w:t>
      </w:r>
      <w:r>
        <w:rPr>
          <w:rFonts w:ascii="Arial" w:hAnsi="Arial" w:cs="Arial" w:eastAsia="Arial"/>
          <w:sz w:val="13"/>
          <w:szCs w:val="13"/>
          <w:color w:val="B6B6B8"/>
          <w:spacing w:val="0"/>
          <w:w w:val="363"/>
          <w:position w:val="8"/>
        </w:rPr>
        <w:t>'</w:t>
      </w:r>
      <w:r>
        <w:rPr>
          <w:rFonts w:ascii="Arial" w:hAnsi="Arial" w:cs="Arial" w:eastAsia="Arial"/>
          <w:sz w:val="13"/>
          <w:szCs w:val="13"/>
          <w:color w:val="B6B6B8"/>
          <w:spacing w:val="0"/>
          <w:w w:val="100"/>
          <w:position w:val="8"/>
        </w:rPr>
        <w:t>  </w:t>
      </w:r>
      <w:r>
        <w:rPr>
          <w:rFonts w:ascii="Arial" w:hAnsi="Arial" w:cs="Arial" w:eastAsia="Arial"/>
          <w:sz w:val="13"/>
          <w:szCs w:val="13"/>
          <w:color w:val="B6B6B8"/>
          <w:spacing w:val="-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0A1A1"/>
          <w:spacing w:val="0"/>
          <w:w w:val="59"/>
          <w:b/>
          <w:bCs/>
          <w:i/>
          <w:position w:val="8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left="90" w:right="-20"/>
        <w:jc w:val="left"/>
        <w:tabs>
          <w:tab w:pos="5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80"/>
          <w:i/>
        </w:rPr>
        <w:t>&lt;t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i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i/>
        </w:rPr>
      </w:r>
      <w:r>
        <w:rPr>
          <w:rFonts w:ascii="Arial" w:hAnsi="Arial" w:cs="Arial" w:eastAsia="Arial"/>
          <w:sz w:val="18"/>
          <w:szCs w:val="18"/>
          <w:color w:val="B6B6B8"/>
          <w:spacing w:val="0"/>
          <w:w w:val="100"/>
        </w:rPr>
        <w:t>'</w:t>
      </w:r>
      <w:r>
        <w:rPr>
          <w:rFonts w:ascii="Arial" w:hAnsi="Arial" w:cs="Arial" w:eastAsia="Arial"/>
          <w:sz w:val="18"/>
          <w:szCs w:val="18"/>
          <w:color w:val="B6B6B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B6B6B8"/>
          <w:spacing w:val="3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A0A1A1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A0A1A1"/>
          <w:spacing w:val="-2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A0A1A1"/>
          <w:spacing w:val="0"/>
          <w:w w:val="71"/>
        </w:rPr>
        <w:t>.</w:t>
      </w:r>
      <w:r>
        <w:rPr>
          <w:rFonts w:ascii="Arial" w:hAnsi="Arial" w:cs="Arial" w:eastAsia="Arial"/>
          <w:sz w:val="18"/>
          <w:szCs w:val="18"/>
          <w:color w:val="A0A1A1"/>
          <w:spacing w:val="0"/>
          <w:w w:val="71"/>
        </w:rPr>
        <w:t>•</w:t>
      </w:r>
      <w:r>
        <w:rPr>
          <w:rFonts w:ascii="Arial" w:hAnsi="Arial" w:cs="Arial" w:eastAsia="Arial"/>
          <w:sz w:val="18"/>
          <w:szCs w:val="18"/>
          <w:color w:val="A0A1A1"/>
          <w:spacing w:val="0"/>
          <w:w w:val="71"/>
        </w:rPr>
        <w:t> </w:t>
      </w:r>
      <w:r>
        <w:rPr>
          <w:rFonts w:ascii="Arial" w:hAnsi="Arial" w:cs="Arial" w:eastAsia="Arial"/>
          <w:sz w:val="18"/>
          <w:szCs w:val="18"/>
          <w:color w:val="A0A1A1"/>
          <w:spacing w:val="5"/>
          <w:w w:val="71"/>
        </w:rPr>
        <w:t> </w:t>
      </w:r>
      <w:r>
        <w:rPr>
          <w:rFonts w:ascii="Arial" w:hAnsi="Arial" w:cs="Arial" w:eastAsia="Arial"/>
          <w:sz w:val="18"/>
          <w:szCs w:val="18"/>
          <w:color w:val="A0A1A1"/>
          <w:spacing w:val="0"/>
          <w:w w:val="71"/>
        </w:rPr>
        <w:t>•</w:t>
      </w:r>
      <w:r>
        <w:rPr>
          <w:rFonts w:ascii="Arial" w:hAnsi="Arial" w:cs="Arial" w:eastAsia="Arial"/>
          <w:sz w:val="18"/>
          <w:szCs w:val="18"/>
          <w:color w:val="A0A1A1"/>
          <w:spacing w:val="0"/>
          <w:w w:val="71"/>
        </w:rPr>
        <w:t> </w:t>
      </w:r>
      <w:r>
        <w:rPr>
          <w:rFonts w:ascii="Arial" w:hAnsi="Arial" w:cs="Arial" w:eastAsia="Arial"/>
          <w:sz w:val="18"/>
          <w:szCs w:val="18"/>
          <w:color w:val="A0A1A1"/>
          <w:spacing w:val="8"/>
          <w:w w:val="71"/>
        </w:rPr>
        <w:t> </w:t>
      </w:r>
      <w:r>
        <w:rPr>
          <w:rFonts w:ascii="Arial" w:hAnsi="Arial" w:cs="Arial" w:eastAsia="Arial"/>
          <w:sz w:val="18"/>
          <w:szCs w:val="18"/>
          <w:color w:val="A0A1A1"/>
          <w:spacing w:val="0"/>
          <w:w w:val="100"/>
        </w:rPr>
        <w:t>•</w:t>
      </w:r>
      <w:r>
        <w:rPr>
          <w:rFonts w:ascii="Arial" w:hAnsi="Arial" w:cs="Arial" w:eastAsia="Arial"/>
          <w:sz w:val="18"/>
          <w:szCs w:val="18"/>
          <w:color w:val="A0A1A1"/>
          <w:spacing w:val="-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7898C"/>
          <w:spacing w:val="0"/>
          <w:w w:val="100"/>
        </w:rPr>
        <w:t>•</w:t>
      </w:r>
      <w:r>
        <w:rPr>
          <w:rFonts w:ascii="Arial" w:hAnsi="Arial" w:cs="Arial" w:eastAsia="Arial"/>
          <w:sz w:val="18"/>
          <w:szCs w:val="18"/>
          <w:color w:val="87898C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7898C"/>
          <w:spacing w:val="4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A0A1A1"/>
          <w:spacing w:val="0"/>
          <w:w w:val="167"/>
          <w:i/>
        </w:rPr>
        <w:t>1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357" w:lineRule="exact"/>
        <w:ind w:left="204" w:right="1549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8"/>
          <w:szCs w:val="28"/>
          <w:color w:val="CACCCF"/>
          <w:spacing w:val="18"/>
          <w:w w:val="67"/>
          <w:position w:val="8"/>
        </w:rPr>
        <w:t>.</w:t>
      </w:r>
      <w:r>
        <w:rPr>
          <w:rFonts w:ascii="Arial" w:hAnsi="Arial" w:cs="Arial" w:eastAsia="Arial"/>
          <w:sz w:val="25"/>
          <w:szCs w:val="25"/>
          <w:color w:val="505052"/>
          <w:spacing w:val="-40"/>
          <w:w w:val="124"/>
          <w:position w:val="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30"/>
          <w:w w:val="98"/>
          <w:position w:val="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66"/>
          <w:position w:val="8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05052"/>
          <w:spacing w:val="0"/>
          <w:w w:val="100"/>
          <w:position w:val="8"/>
        </w:rPr>
        <w:t>,;,</w:t>
      </w:r>
      <w:r>
        <w:rPr>
          <w:rFonts w:ascii="Times New Roman" w:hAnsi="Times New Roman" w:cs="Times New Roman" w:eastAsia="Times New Roman"/>
          <w:sz w:val="15"/>
          <w:szCs w:val="15"/>
          <w:color w:val="505052"/>
          <w:spacing w:val="-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54"/>
          <w:shadow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54"/>
          <w:shadow/>
          <w:position w:val="0"/>
        </w:rPr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54"/>
          <w:position w:val="0"/>
        </w:rPr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54"/>
          <w:position w:val="0"/>
        </w:rPr>
        <w:t>,.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22"/>
          <w:w w:val="54"/>
          <w:position w:val="0"/>
        </w:rPr>
        <w:t> </w:t>
      </w:r>
      <w:r>
        <w:rPr>
          <w:rFonts w:ascii="Arial" w:hAnsi="Arial" w:cs="Arial" w:eastAsia="Arial"/>
          <w:sz w:val="9"/>
          <w:szCs w:val="9"/>
          <w:color w:val="3B3B3B"/>
          <w:spacing w:val="0"/>
          <w:w w:val="144"/>
          <w:i/>
          <w:position w:val="8"/>
        </w:rPr>
        <w:t>(</w:t>
      </w:r>
      <w:r>
        <w:rPr>
          <w:rFonts w:ascii="Arial" w:hAnsi="Arial" w:cs="Arial" w:eastAsia="Arial"/>
          <w:sz w:val="9"/>
          <w:szCs w:val="9"/>
          <w:color w:val="3B3B3B"/>
          <w:spacing w:val="0"/>
          <w:w w:val="144"/>
          <w:i/>
          <w:position w:val="8"/>
        </w:rPr>
        <w:t>  </w:t>
      </w:r>
      <w:r>
        <w:rPr>
          <w:rFonts w:ascii="Arial" w:hAnsi="Arial" w:cs="Arial" w:eastAsia="Arial"/>
          <w:sz w:val="9"/>
          <w:szCs w:val="9"/>
          <w:color w:val="3B3B3B"/>
          <w:spacing w:val="15"/>
          <w:w w:val="144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05052"/>
          <w:spacing w:val="0"/>
          <w:w w:val="53"/>
          <w:position w:val="8"/>
        </w:rPr>
        <w:t>_.,</w:t>
      </w:r>
      <w:r>
        <w:rPr>
          <w:rFonts w:ascii="Times New Roman" w:hAnsi="Times New Roman" w:cs="Times New Roman" w:eastAsia="Times New Roman"/>
          <w:sz w:val="14"/>
          <w:szCs w:val="14"/>
          <w:color w:val="505052"/>
          <w:spacing w:val="0"/>
          <w:w w:val="53"/>
          <w:position w:val="8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505052"/>
          <w:spacing w:val="12"/>
          <w:w w:val="53"/>
          <w:position w:val="8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A0A1A1"/>
          <w:spacing w:val="-41"/>
          <w:w w:val="52"/>
          <w:position w:val="0"/>
        </w:rPr>
        <w:t>.</w:t>
      </w:r>
      <w:r>
        <w:rPr>
          <w:rFonts w:ascii="Arial" w:hAnsi="Arial" w:cs="Arial" w:eastAsia="Arial"/>
          <w:sz w:val="26"/>
          <w:szCs w:val="26"/>
          <w:color w:val="A0A1A1"/>
          <w:spacing w:val="-39"/>
          <w:w w:val="66"/>
          <w:position w:val="8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A0A1A1"/>
          <w:spacing w:val="-26"/>
          <w:w w:val="52"/>
          <w:position w:val="0"/>
        </w:rPr>
        <w:t>.</w:t>
      </w:r>
      <w:r>
        <w:rPr>
          <w:rFonts w:ascii="Arial" w:hAnsi="Arial" w:cs="Arial" w:eastAsia="Arial"/>
          <w:sz w:val="26"/>
          <w:szCs w:val="26"/>
          <w:color w:val="A0A1A1"/>
          <w:spacing w:val="0"/>
          <w:w w:val="65"/>
          <w:position w:val="8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60" w:right="240"/>
          <w:cols w:num="3" w:equalWidth="0">
            <w:col w:w="4143" w:space="648"/>
            <w:col w:w="1561" w:space="2250"/>
            <w:col w:w="281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8" w:lineRule="exact"/>
        <w:ind w:left="36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309772pt;margin-top:-15.269353pt;width:23.522841pt;height:44pt;mso-position-horizontal-relative:page;mso-position-vertical-relative:paragraph;z-index:-14916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43434"/>
                      <w:spacing w:val="0"/>
                      <w:w w:val="192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3792" w:right="-20"/>
        <w:jc w:val="left"/>
        <w:tabs>
          <w:tab w:pos="100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7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2"/>
          <w:position w:val="-7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7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1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7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1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7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8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5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</w:r>
      <w:r>
        <w:rPr>
          <w:rFonts w:ascii="Arial" w:hAnsi="Arial" w:cs="Arial" w:eastAsia="Arial"/>
          <w:sz w:val="29"/>
          <w:szCs w:val="29"/>
          <w:color w:val="5B5B5B"/>
          <w:spacing w:val="0"/>
          <w:w w:val="58"/>
          <w:position w:val="-2"/>
        </w:rPr>
        <w:t>..</w:t>
      </w:r>
      <w:r>
        <w:rPr>
          <w:rFonts w:ascii="Arial" w:hAnsi="Arial" w:cs="Arial" w:eastAsia="Arial"/>
          <w:sz w:val="29"/>
          <w:szCs w:val="29"/>
          <w:color w:val="5B5B5B"/>
          <w:spacing w:val="0"/>
          <w:w w:val="58"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5B5B5B"/>
          <w:spacing w:val="37"/>
          <w:w w:val="58"/>
          <w:position w:val="-2"/>
        </w:rPr>
        <w:t> </w:t>
      </w:r>
      <w:r>
        <w:rPr>
          <w:rFonts w:ascii="Arial" w:hAnsi="Arial" w:cs="Arial" w:eastAsia="Arial"/>
          <w:sz w:val="31"/>
          <w:szCs w:val="31"/>
          <w:color w:val="5B5B5B"/>
          <w:spacing w:val="0"/>
          <w:w w:val="58"/>
          <w:position w:val="-2"/>
        </w:rPr>
        <w:t>..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88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6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609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2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56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9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0" w:right="-20"/>
        <w:jc w:val="left"/>
        <w:tabs>
          <w:tab w:pos="1520" w:val="left"/>
          <w:tab w:pos="3160" w:val="left"/>
          <w:tab w:pos="5520" w:val="left"/>
          <w:tab w:pos="758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:09.05.2017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No:6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77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</w:rPr>
        <w:t>Id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:10:49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rrel:053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77029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6"/>
        </w:rPr>
        <w:t>4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8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14" w:after="0" w:line="240" w:lineRule="auto"/>
        <w:ind w:left="140" w:right="-20"/>
        <w:jc w:val="left"/>
        <w:tabs>
          <w:tab w:pos="1520" w:val="left"/>
          <w:tab w:pos="3140" w:val="left"/>
          <w:tab w:pos="450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:09.05.2017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:2904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lBildirim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:Kemalpaşa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140" w:right="5515"/>
        <w:jc w:val="left"/>
        <w:tabs>
          <w:tab w:pos="154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:O.S.B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39.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no:8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Kemalpaş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060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0606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:O.S.B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39.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no:8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5" w:right="-20"/>
        <w:jc w:val="left"/>
        <w:tabs>
          <w:tab w:pos="1520" w:val="left"/>
          <w:tab w:pos="446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8" w:lineRule="exact"/>
        <w:ind w:left="135" w:right="-20"/>
        <w:jc w:val="left"/>
        <w:tabs>
          <w:tab w:pos="36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lse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5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94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5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4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36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282745pt;margin-top:1.157088pt;width:56.873691pt;height:26.5pt;mso-position-horizontal-relative:page;mso-position-vertical-relative:paragraph;z-index:-14915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tabs>
                      <w:tab w:pos="1060" w:val="left"/>
                    </w:tabs>
                    <w:rPr>
                      <w:rFonts w:ascii="Arial" w:hAnsi="Arial" w:cs="Arial" w:eastAsia="Arial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53"/>
                      <w:szCs w:val="53"/>
                      <w:color w:val="5B5B5B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5B5B5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5B5B5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343434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8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1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5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3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1"/>
          <w:position w:val="1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4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3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3954" w:right="-20"/>
        <w:jc w:val="left"/>
        <w:tabs>
          <w:tab w:pos="44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-9"/>
        </w:rPr>
        <w:t>X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5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54"/>
          <w:position w:val="-9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10:54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300" w:lineRule="auto"/>
        <w:ind w:left="2121" w:right="2038" w:firstLine="-1986"/>
        <w:jc w:val="left"/>
        <w:tabs>
          <w:tab w:pos="212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ğur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REK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Exerg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Türkiye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A.Ş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:Ali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SONKAYA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7" w:lineRule="exact"/>
        <w:ind w:left="2126" w:right="-20"/>
        <w:jc w:val="left"/>
        <w:tabs>
          <w:tab w:pos="46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8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25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0:50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5"/>
          <w:position w:val="1"/>
        </w:rPr>
        <w:t>:10:54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3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104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40" w:right="-20"/>
        <w:jc w:val="left"/>
        <w:tabs>
          <w:tab w:pos="470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:10:58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689" w:right="44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2131" w:right="4084" w:firstLine="257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2" w:lineRule="auto"/>
        <w:ind w:left="2131" w:right="2425" w:firstLine="-1675"/>
        <w:jc w:val="left"/>
        <w:tabs>
          <w:tab w:pos="46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Jımcı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8"/>
        </w:rPr>
        <w:t>-S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11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otomati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sistemini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girmesiyle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alarını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faaliyete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left="14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göıilldi.l.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4662" w:right="38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90" w:lineRule="exact"/>
        <w:ind w:left="130" w:right="-20"/>
        <w:jc w:val="left"/>
        <w:tabs>
          <w:tab w:pos="4680" w:val="left"/>
          <w:tab w:pos="660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2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4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6616" w:right="-20"/>
        <w:jc w:val="left"/>
        <w:tabs>
          <w:tab w:pos="82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484949"/>
          <w:spacing w:val="0"/>
          <w:w w:val="58"/>
        </w:rPr>
        <w:t>ı</w:t>
      </w:r>
      <w:r>
        <w:rPr>
          <w:rFonts w:ascii="Arial" w:hAnsi="Arial" w:cs="Arial" w:eastAsia="Arial"/>
          <w:sz w:val="41"/>
          <w:szCs w:val="41"/>
          <w:color w:val="484949"/>
          <w:spacing w:val="-58"/>
          <w:w w:val="58"/>
        </w:rPr>
        <w:t> </w:t>
      </w:r>
      <w:r>
        <w:rPr>
          <w:rFonts w:ascii="Arial" w:hAnsi="Arial" w:cs="Arial" w:eastAsia="Arial"/>
          <w:sz w:val="41"/>
          <w:szCs w:val="41"/>
          <w:color w:val="484949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484949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5B5B5B"/>
          <w:spacing w:val="0"/>
          <w:w w:val="58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80" w:lineRule="exact"/>
        <w:ind w:left="2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Exerg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Türkiye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A.Ş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anlaşmalı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yüklenici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bakım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firmasını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incelemesi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tarafıımza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52" w:lineRule="auto"/>
        <w:ind w:left="135" w:right="4845" w:firstLine="-5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olmadığı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bildirilmiştir.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3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girişini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solunda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2121" w:right="54" w:firstLine="-1986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yükse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gerilime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manız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aksarnı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malzemelerini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7" w:lineRule="auto"/>
        <w:ind w:left="130" w:right="3962"/>
        <w:jc w:val="left"/>
        <w:tabs>
          <w:tab w:pos="212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4"/>
          <w:position w:val="0"/>
        </w:rPr>
        <w:t>IBed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5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ııngı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Personeline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49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53"/>
        </w:rPr>
        <w:t>:.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6" w:lineRule="exact"/>
        <w:ind w:left="111" w:right="-20"/>
        <w:jc w:val="left"/>
        <w:tabs>
          <w:tab w:pos="212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09.0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16"/>
          <w:w w:val="11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2"/>
          <w:position w:val="0"/>
        </w:rPr>
        <w:t>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8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8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4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0"/>
        </w:rPr>
        <w:t>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21" w:right="-20"/>
        <w:jc w:val="left"/>
        <w:tabs>
          <w:tab w:pos="104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IJİDE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80" w:bottom="280" w:left="320" w:right="200"/>
        </w:sectPr>
      </w:pPr>
      <w:rPr/>
    </w:p>
    <w:p>
      <w:pPr>
        <w:spacing w:before="35" w:after="0" w:line="240" w:lineRule="auto"/>
        <w:ind w:left="2265" w:right="-73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3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418" w:lineRule="exact"/>
        <w:ind w:left="-48" w:right="1425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84949"/>
          <w:w w:val="98"/>
          <w:position w:val="-2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484949"/>
          <w:spacing w:val="-49"/>
          <w:w w:val="100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484949"/>
          <w:spacing w:val="0"/>
          <w:w w:val="100"/>
          <w:i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484949"/>
          <w:spacing w:val="-4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84949"/>
          <w:spacing w:val="0"/>
          <w:w w:val="58"/>
          <w:position w:val="-2"/>
        </w:rPr>
        <w:t>Ma</w:t>
      </w:r>
      <w:r>
        <w:rPr>
          <w:rFonts w:ascii="Times New Roman" w:hAnsi="Times New Roman" w:cs="Times New Roman" w:eastAsia="Times New Roman"/>
          <w:sz w:val="28"/>
          <w:szCs w:val="28"/>
          <w:color w:val="484949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84949"/>
          <w:spacing w:val="0"/>
          <w:w w:val="58"/>
          <w:position w:val="-2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484949"/>
          <w:spacing w:val="0"/>
          <w:w w:val="59"/>
          <w:position w:val="-2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484949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84949"/>
          <w:spacing w:val="0"/>
          <w:w w:val="62"/>
          <w:position w:val="-2"/>
        </w:rPr>
        <w:t>1017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74" w:right="16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0"/>
          <w:w w:val="100"/>
          <w:i/>
          <w:position w:val="-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0"/>
          <w:w w:val="100"/>
          <w:i/>
          <w:position w:val="-4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42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0"/>
          <w:w w:val="100"/>
          <w:i/>
          <w:position w:val="-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1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6"/>
          <w:position w:val="-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200"/>
          <w:cols w:num="2" w:equalWidth="0">
            <w:col w:w="6300" w:space="2484"/>
            <w:col w:w="2616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3" w:lineRule="atLeast"/>
        <w:ind w:right="-89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5B5B5B"/>
          <w:w w:val="135"/>
        </w:rPr>
        <w:t>:</w:t>
      </w:r>
      <w:r>
        <w:rPr>
          <w:rFonts w:ascii="Times New Roman" w:hAnsi="Times New Roman" w:cs="Times New Roman" w:eastAsia="Times New Roman"/>
          <w:sz w:val="33"/>
          <w:szCs w:val="33"/>
          <w:color w:val="5B5B5B"/>
          <w:spacing w:val="-11"/>
          <w:w w:val="135"/>
        </w:rPr>
        <w:t>;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0"/>
          <w:w w:val="117"/>
        </w:rPr>
        <w:t>am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0" w:after="0" w:line="656" w:lineRule="exact"/>
        <w:ind w:right="-256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4"/>
          <w:szCs w:val="144"/>
          <w:color w:val="343A6B"/>
          <w:spacing w:val="-691"/>
          <w:w w:val="85"/>
          <w:i/>
          <w:position w:val="-63"/>
        </w:rPr>
        <w:t>d</w:t>
      </w:r>
      <w:r>
        <w:rPr>
          <w:rFonts w:ascii="Times New Roman" w:hAnsi="Times New Roman" w:cs="Times New Roman" w:eastAsia="Times New Roman"/>
          <w:sz w:val="144"/>
          <w:szCs w:val="144"/>
          <w:color w:val="343434"/>
          <w:spacing w:val="0"/>
          <w:w w:val="14"/>
          <w:i/>
          <w:position w:val="-63"/>
        </w:rPr>
        <w:t>A</w:t>
      </w:r>
      <w:r>
        <w:rPr>
          <w:rFonts w:ascii="Times New Roman" w:hAnsi="Times New Roman" w:cs="Times New Roman" w:eastAsia="Times New Roman"/>
          <w:sz w:val="144"/>
          <w:szCs w:val="144"/>
          <w:color w:val="343434"/>
          <w:spacing w:val="98"/>
          <w:w w:val="100"/>
          <w:i/>
          <w:position w:val="-63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343A6B"/>
          <w:spacing w:val="-241"/>
          <w:w w:val="85"/>
          <w:i/>
          <w:position w:val="-63"/>
        </w:rPr>
        <w:t>d</w:t>
      </w:r>
      <w:r>
        <w:rPr>
          <w:rFonts w:ascii="Arial" w:hAnsi="Arial" w:cs="Arial" w:eastAsia="Arial"/>
          <w:sz w:val="21"/>
          <w:szCs w:val="21"/>
          <w:color w:val="B1ACDD"/>
          <w:spacing w:val="0"/>
          <w:w w:val="137"/>
          <w:position w:val="5"/>
        </w:rPr>
        <w:t>·</w:t>
      </w:r>
      <w:r>
        <w:rPr>
          <w:rFonts w:ascii="Arial" w:hAnsi="Arial" w:cs="Arial" w:eastAsia="Arial"/>
          <w:sz w:val="21"/>
          <w:szCs w:val="21"/>
          <w:color w:val="B1ACDD"/>
          <w:spacing w:val="0"/>
          <w:w w:val="100"/>
          <w:position w:val="5"/>
        </w:rPr>
        <w:t> </w:t>
      </w:r>
      <w:r>
        <w:rPr>
          <w:rFonts w:ascii="Arial" w:hAnsi="Arial" w:cs="Arial" w:eastAsia="Arial"/>
          <w:sz w:val="21"/>
          <w:szCs w:val="21"/>
          <w:color w:val="B1ACDD"/>
          <w:spacing w:val="-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343A6B"/>
          <w:spacing w:val="-179"/>
          <w:w w:val="84"/>
          <w:i/>
          <w:position w:val="-63"/>
        </w:rPr>
        <w:t>t</w:t>
      </w:r>
      <w:r>
        <w:rPr>
          <w:rFonts w:ascii="Times New Roman" w:hAnsi="Times New Roman" w:cs="Times New Roman" w:eastAsia="Times New Roman"/>
          <w:sz w:val="144"/>
          <w:szCs w:val="144"/>
          <w:color w:val="2633AC"/>
          <w:spacing w:val="0"/>
          <w:w w:val="9"/>
          <w:i/>
          <w:position w:val="-63"/>
        </w:rPr>
        <w:t>'</w:t>
      </w:r>
      <w:r>
        <w:rPr>
          <w:rFonts w:ascii="Times New Roman" w:hAnsi="Times New Roman" w:cs="Times New Roman" w:eastAsia="Times New Roman"/>
          <w:sz w:val="144"/>
          <w:szCs w:val="144"/>
          <w:color w:val="2633AC"/>
          <w:spacing w:val="-132"/>
          <w:w w:val="100"/>
          <w:i/>
          <w:position w:val="-63"/>
        </w:rPr>
        <w:t> </w:t>
      </w:r>
      <w:r>
        <w:rPr>
          <w:rFonts w:ascii="Arial" w:hAnsi="Arial" w:cs="Arial" w:eastAsia="Arial"/>
          <w:sz w:val="21"/>
          <w:szCs w:val="21"/>
          <w:color w:val="2633AC"/>
          <w:spacing w:val="0"/>
          <w:w w:val="105"/>
          <w:i/>
          <w:position w:val="5"/>
        </w:rPr>
        <w:t>&lt;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" w:right="12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w w:val="137"/>
        </w:rPr>
        <w:t>İ</w:t>
      </w:r>
      <w:r>
        <w:rPr>
          <w:rFonts w:ascii="Arial" w:hAnsi="Arial" w:cs="Arial" w:eastAsia="Arial"/>
          <w:sz w:val="19"/>
          <w:szCs w:val="19"/>
          <w:color w:val="343434"/>
          <w:spacing w:val="-3"/>
          <w:w w:val="13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67"/>
        </w:rPr>
        <w:t>xP'.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-2"/>
          <w:w w:val="66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74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0"/>
          <w:w w:val="75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44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45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2"/>
          <w:w w:val="14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6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01" w:right="1201"/>
        <w:jc w:val="center"/>
        <w:tabs>
          <w:tab w:pos="11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99999A"/>
          <w:spacing w:val="-4"/>
          <w:w w:val="295"/>
        </w:rPr>
        <w:t>·</w:t>
      </w:r>
      <w:r>
        <w:rPr>
          <w:rFonts w:ascii="Arial" w:hAnsi="Arial" w:cs="Arial" w:eastAsia="Arial"/>
          <w:sz w:val="13"/>
          <w:szCs w:val="13"/>
          <w:color w:val="727272"/>
          <w:spacing w:val="0"/>
          <w:w w:val="555"/>
        </w:rPr>
        <w:t>'</w:t>
      </w:r>
      <w:r>
        <w:rPr>
          <w:rFonts w:ascii="Arial" w:hAnsi="Arial" w:cs="Arial" w:eastAsia="Arial"/>
          <w:sz w:val="13"/>
          <w:szCs w:val="13"/>
          <w:color w:val="727272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727272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100"/>
        </w:rPr>
        <w:t>W'</w:t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100"/>
        </w:rPr>
        <w:t>   </w:t>
      </w:r>
      <w:r>
        <w:rPr>
          <w:rFonts w:ascii="Arial" w:hAnsi="Arial" w:cs="Arial" w:eastAsia="Arial"/>
          <w:sz w:val="13"/>
          <w:szCs w:val="13"/>
          <w:color w:val="5B5B5B"/>
          <w:spacing w:val="18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AFB1B1"/>
          <w:spacing w:val="0"/>
          <w:w w:val="146"/>
        </w:rPr>
        <w:t>.</w:t>
      </w:r>
      <w:r>
        <w:rPr>
          <w:rFonts w:ascii="Arial" w:hAnsi="Arial" w:cs="Arial" w:eastAsia="Arial"/>
          <w:sz w:val="13"/>
          <w:szCs w:val="13"/>
          <w:color w:val="AFB1B1"/>
          <w:spacing w:val="-4"/>
          <w:w w:val="146"/>
        </w:rPr>
        <w:t> </w:t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182"/>
        </w:rPr>
        <w:t>"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1" w:after="0" w:line="72" w:lineRule="atLeast"/>
        <w:ind w:left="-47" w:right="960"/>
        <w:jc w:val="center"/>
        <w:tabs>
          <w:tab w:pos="16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5B5B5B"/>
          <w:w w:val="96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45"/>
          <w:w w:val="96"/>
        </w:rPr>
        <w:t>.</w:t>
      </w:r>
      <w:r>
        <w:rPr>
          <w:rFonts w:ascii="Arial" w:hAnsi="Arial" w:cs="Arial" w:eastAsia="Arial"/>
          <w:sz w:val="25"/>
          <w:szCs w:val="25"/>
          <w:color w:val="727272"/>
          <w:spacing w:val="-62"/>
          <w:w w:val="125"/>
          <w:i/>
          <w:position w:val="12"/>
        </w:rPr>
        <w:t>,</w:t>
      </w:r>
      <w:r>
        <w:rPr>
          <w:rFonts w:ascii="Arial" w:hAnsi="Arial" w:cs="Arial" w:eastAsia="Arial"/>
          <w:sz w:val="25"/>
          <w:szCs w:val="25"/>
          <w:color w:val="484949"/>
          <w:spacing w:val="-56"/>
          <w:w w:val="122"/>
          <w:i/>
          <w:position w:val="12"/>
        </w:rPr>
        <w:t>(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96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46"/>
          <w:w w:val="95"/>
          <w:position w:val="0"/>
        </w:rPr>
        <w:t>ı</w:t>
      </w:r>
      <w:r>
        <w:rPr>
          <w:rFonts w:ascii="Arial" w:hAnsi="Arial" w:cs="Arial" w:eastAsia="Arial"/>
          <w:sz w:val="25"/>
          <w:szCs w:val="25"/>
          <w:color w:val="484949"/>
          <w:spacing w:val="-97"/>
          <w:w w:val="122"/>
          <w:i/>
          <w:position w:val="12"/>
        </w:rPr>
        <w:t>_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95"/>
          <w:position w:val="0"/>
        </w:rPr>
        <w:t>ii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61"/>
          <w:w w:val="95"/>
          <w:position w:val="0"/>
        </w:rPr>
        <w:t>i</w:t>
      </w:r>
      <w:r>
        <w:rPr>
          <w:rFonts w:ascii="Arial" w:hAnsi="Arial" w:cs="Arial" w:eastAsia="Arial"/>
          <w:sz w:val="25"/>
          <w:szCs w:val="25"/>
          <w:color w:val="484949"/>
          <w:spacing w:val="-41"/>
          <w:w w:val="122"/>
          <w:i/>
          <w:position w:val="12"/>
        </w:rPr>
        <w:t>j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64"/>
          <w:w w:val="102"/>
          <w:position w:val="0"/>
        </w:rPr>
        <w:t>1</w:t>
      </w:r>
      <w:r>
        <w:rPr>
          <w:rFonts w:ascii="Arial" w:hAnsi="Arial" w:cs="Arial" w:eastAsia="Arial"/>
          <w:sz w:val="25"/>
          <w:szCs w:val="25"/>
          <w:color w:val="484949"/>
          <w:spacing w:val="-15"/>
          <w:w w:val="121"/>
          <w:i/>
          <w:position w:val="12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01"/>
          <w:position w:val="0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43"/>
          <w:w w:val="102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BFBFC1"/>
          <w:spacing w:val="1"/>
          <w:w w:val="77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27272"/>
          <w:spacing w:val="10"/>
          <w:w w:val="124"/>
          <w:position w:val="0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727272"/>
          <w:spacing w:val="0"/>
          <w:w w:val="124"/>
          <w:position w:val="0"/>
        </w:rPr>
        <w:t>f.</w:t>
      </w:r>
      <w:r>
        <w:rPr>
          <w:rFonts w:ascii="Times New Roman" w:hAnsi="Times New Roman" w:cs="Times New Roman" w:eastAsia="Times New Roman"/>
          <w:sz w:val="23"/>
          <w:szCs w:val="23"/>
          <w:color w:val="72727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27272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68"/>
          <w:position w:val="0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3"/>
          <w:szCs w:val="23"/>
          <w:color w:val="858787"/>
          <w:spacing w:val="0"/>
          <w:w w:val="39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858787"/>
          <w:spacing w:val="0"/>
          <w:w w:val="39"/>
          <w:position w:val="0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858787"/>
          <w:spacing w:val="20"/>
          <w:w w:val="39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27272"/>
          <w:spacing w:val="0"/>
          <w:w w:val="114"/>
          <w:position w:val="0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200"/>
          <w:cols w:num="4" w:equalWidth="0">
            <w:col w:w="793" w:space="1778"/>
            <w:col w:w="714" w:space="1331"/>
            <w:col w:w="1800" w:space="2081"/>
            <w:col w:w="2903"/>
          </w:cols>
        </w:sectPr>
      </w:pPr>
      <w:rPr/>
    </w:p>
    <w:p>
      <w:pPr>
        <w:spacing w:before="0" w:after="0" w:line="396" w:lineRule="exact"/>
        <w:ind w:right="-20"/>
        <w:jc w:val="right"/>
        <w:rPr>
          <w:rFonts w:ascii="Times New Roman" w:hAnsi="Times New Roman" w:cs="Times New Roman" w:eastAsia="Times New Roman"/>
          <w:sz w:val="57"/>
          <w:szCs w:val="57"/>
        </w:rPr>
      </w:pPr>
      <w:rPr/>
      <w:r>
        <w:rPr>
          <w:rFonts w:ascii="Arial" w:hAnsi="Arial" w:cs="Arial" w:eastAsia="Arial"/>
          <w:sz w:val="16"/>
          <w:szCs w:val="16"/>
          <w:color w:val="5B5B5B"/>
          <w:spacing w:val="-11"/>
          <w:w w:val="152"/>
          <w:position w:val="20"/>
        </w:rPr>
        <w:t>d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52"/>
          <w:position w:val="20"/>
        </w:rPr>
        <w:t>a</w:t>
      </w:r>
      <w:r>
        <w:rPr>
          <w:rFonts w:ascii="Arial" w:hAnsi="Arial" w:cs="Arial" w:eastAsia="Arial"/>
          <w:sz w:val="16"/>
          <w:szCs w:val="16"/>
          <w:color w:val="5B5B5B"/>
          <w:spacing w:val="-8"/>
          <w:w w:val="152"/>
          <w:position w:val="20"/>
        </w:rPr>
        <w:t> </w:t>
      </w:r>
      <w:r>
        <w:rPr>
          <w:rFonts w:ascii="Times New Roman" w:hAnsi="Times New Roman" w:cs="Times New Roman" w:eastAsia="Times New Roman"/>
          <w:sz w:val="57"/>
          <w:szCs w:val="57"/>
          <w:color w:val="3D428E"/>
          <w:spacing w:val="5"/>
          <w:w w:val="118"/>
          <w:position w:val="-7"/>
        </w:rPr>
        <w:t>r</w:t>
      </w:r>
      <w:r>
        <w:rPr>
          <w:rFonts w:ascii="Times New Roman" w:hAnsi="Times New Roman" w:cs="Times New Roman" w:eastAsia="Times New Roman"/>
          <w:sz w:val="57"/>
          <w:szCs w:val="57"/>
          <w:color w:val="3D428E"/>
          <w:spacing w:val="0"/>
          <w:w w:val="117"/>
          <w:position w:val="-7"/>
        </w:rPr>
        <w:t>;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44"/>
          <w:position w:val="1"/>
        </w:rPr>
        <w:t>mır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1" w:after="0" w:line="211" w:lineRule="exact"/>
        <w:ind w:left="-34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left="162" w:right="93"/>
        <w:jc w:val="center"/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44"/>
          <w:szCs w:val="44"/>
          <w:color w:val="D1D1D1"/>
          <w:spacing w:val="0"/>
          <w:w w:val="51"/>
          <w:position w:val="-28"/>
        </w:rPr>
        <w:t>..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-20"/>
        <w:jc w:val="left"/>
        <w:tabs>
          <w:tab w:pos="16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81"/>
          <w:szCs w:val="81"/>
          <w:color w:val="1C2190"/>
          <w:spacing w:val="0"/>
          <w:w w:val="100"/>
          <w:i/>
          <w:position w:val="6"/>
        </w:rPr>
        <w:t>c</w:t>
      </w:r>
      <w:r>
        <w:rPr>
          <w:rFonts w:ascii="Arial" w:hAnsi="Arial" w:cs="Arial" w:eastAsia="Arial"/>
          <w:sz w:val="81"/>
          <w:szCs w:val="81"/>
          <w:color w:val="1C2190"/>
          <w:spacing w:val="-32"/>
          <w:w w:val="100"/>
          <w:i/>
          <w:position w:val="6"/>
        </w:rPr>
        <w:t> </w:t>
      </w:r>
      <w:r>
        <w:rPr>
          <w:rFonts w:ascii="Arial" w:hAnsi="Arial" w:cs="Arial" w:eastAsia="Arial"/>
          <w:sz w:val="37"/>
          <w:szCs w:val="37"/>
          <w:color w:val="343434"/>
          <w:spacing w:val="-44"/>
          <w:w w:val="72"/>
          <w:position w:val="6"/>
        </w:rPr>
        <w:t>,</w:t>
      </w:r>
      <w:r>
        <w:rPr>
          <w:rFonts w:ascii="Arial" w:hAnsi="Arial" w:cs="Arial" w:eastAsia="Arial"/>
          <w:sz w:val="37"/>
          <w:szCs w:val="37"/>
          <w:color w:val="343A6B"/>
          <w:spacing w:val="0"/>
          <w:w w:val="162"/>
          <w:position w:val="6"/>
        </w:rPr>
        <w:t>uı</w:t>
      </w:r>
      <w:r>
        <w:rPr>
          <w:rFonts w:ascii="Arial" w:hAnsi="Arial" w:cs="Arial" w:eastAsia="Arial"/>
          <w:sz w:val="37"/>
          <w:szCs w:val="37"/>
          <w:color w:val="343A6B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37"/>
          <w:szCs w:val="37"/>
          <w:color w:val="343A6B"/>
          <w:spacing w:val="0"/>
          <w:w w:val="100"/>
          <w:position w:val="6"/>
        </w:rPr>
      </w:r>
      <w:r>
        <w:rPr>
          <w:rFonts w:ascii="Arial" w:hAnsi="Arial" w:cs="Arial" w:eastAsia="Arial"/>
          <w:sz w:val="37"/>
          <w:szCs w:val="37"/>
          <w:color w:val="5B5B5B"/>
          <w:spacing w:val="0"/>
          <w:w w:val="90"/>
          <w:position w:val="6"/>
        </w:rPr>
        <w:t>.</w:t>
      </w:r>
      <w:r>
        <w:rPr>
          <w:rFonts w:ascii="Arial" w:hAnsi="Arial" w:cs="Arial" w:eastAsia="Arial"/>
          <w:sz w:val="37"/>
          <w:szCs w:val="37"/>
          <w:color w:val="5B5B5B"/>
          <w:spacing w:val="-30"/>
          <w:w w:val="90"/>
          <w:position w:val="6"/>
        </w:rPr>
        <w:t> </w:t>
      </w:r>
      <w:r>
        <w:rPr>
          <w:rFonts w:ascii="Arial" w:hAnsi="Arial" w:cs="Arial" w:eastAsia="Arial"/>
          <w:sz w:val="37"/>
          <w:szCs w:val="37"/>
          <w:color w:val="5B5B5B"/>
          <w:spacing w:val="-5"/>
          <w:w w:val="19"/>
          <w:position w:val="6"/>
        </w:rPr>
        <w:t>-</w:t>
      </w:r>
      <w:r>
        <w:rPr>
          <w:rFonts w:ascii="Arial" w:hAnsi="Arial" w:cs="Arial" w:eastAsia="Arial"/>
          <w:sz w:val="37"/>
          <w:szCs w:val="37"/>
          <w:color w:val="99999A"/>
          <w:spacing w:val="0"/>
          <w:w w:val="64"/>
          <w:position w:val="6"/>
        </w:rPr>
        <w:t>.</w:t>
      </w:r>
      <w:r>
        <w:rPr>
          <w:rFonts w:ascii="Arial" w:hAnsi="Arial" w:cs="Arial" w:eastAsia="Arial"/>
          <w:sz w:val="37"/>
          <w:szCs w:val="37"/>
          <w:color w:val="99999A"/>
          <w:spacing w:val="0"/>
          <w:w w:val="100"/>
          <w:position w:val="6"/>
        </w:rPr>
        <w:t> </w:t>
      </w:r>
      <w:r>
        <w:rPr>
          <w:rFonts w:ascii="Arial" w:hAnsi="Arial" w:cs="Arial" w:eastAsia="Arial"/>
          <w:sz w:val="37"/>
          <w:szCs w:val="37"/>
          <w:color w:val="99999A"/>
          <w:spacing w:val="-3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178"/>
          <w:position w:val="6"/>
        </w:rPr>
        <w:t>.ıı.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580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84949"/>
          <w:spacing w:val="0"/>
          <w:w w:val="600"/>
          <w:position w:val="1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484949"/>
          <w:spacing w:val="-64"/>
          <w:w w:val="6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5B5B5B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26"/>
          <w:szCs w:val="26"/>
          <w:color w:val="5B5B5B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5B5B5B"/>
          <w:spacing w:val="0"/>
          <w:w w:val="100"/>
          <w:position w:val="1"/>
        </w:rPr>
        <w:t>,</w:t>
      </w:r>
      <w:r>
        <w:rPr>
          <w:rFonts w:ascii="Arial" w:hAnsi="Arial" w:cs="Arial" w:eastAsia="Arial"/>
          <w:sz w:val="26"/>
          <w:szCs w:val="26"/>
          <w:color w:val="5B5B5B"/>
          <w:spacing w:val="0"/>
          <w:w w:val="100"/>
          <w:position w:val="1"/>
        </w:rPr>
        <w:t>b</w:t>
      </w:r>
      <w:r>
        <w:rPr>
          <w:rFonts w:ascii="Arial" w:hAnsi="Arial" w:cs="Arial" w:eastAsia="Arial"/>
          <w:sz w:val="26"/>
          <w:szCs w:val="26"/>
          <w:color w:val="5B5B5B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5B5B5B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5B5B5B"/>
          <w:spacing w:val="0"/>
          <w:w w:val="78"/>
          <w:position w:val="1"/>
        </w:rPr>
        <w:t>udt1</w:t>
      </w:r>
      <w:r>
        <w:rPr>
          <w:rFonts w:ascii="Arial" w:hAnsi="Arial" w:cs="Arial" w:eastAsia="Arial"/>
          <w:sz w:val="26"/>
          <w:szCs w:val="26"/>
          <w:color w:val="5B5B5B"/>
          <w:spacing w:val="-35"/>
          <w:w w:val="78"/>
          <w:position w:val="1"/>
        </w:rPr>
        <w:t>f</w:t>
      </w:r>
      <w:r>
        <w:rPr>
          <w:rFonts w:ascii="Arial" w:hAnsi="Arial" w:cs="Arial" w:eastAsia="Arial"/>
          <w:sz w:val="26"/>
          <w:szCs w:val="26"/>
          <w:color w:val="858787"/>
          <w:spacing w:val="0"/>
          <w:w w:val="62"/>
          <w:position w:val="1"/>
        </w:rPr>
        <w:t>·q</w:t>
      </w:r>
      <w:r>
        <w:rPr>
          <w:rFonts w:ascii="Arial" w:hAnsi="Arial" w:cs="Arial" w:eastAsia="Arial"/>
          <w:sz w:val="26"/>
          <w:szCs w:val="26"/>
          <w:color w:val="858787"/>
          <w:spacing w:val="-10"/>
          <w:w w:val="62"/>
          <w:position w:val="1"/>
        </w:rPr>
        <w:t>l</w:t>
      </w:r>
      <w:r>
        <w:rPr>
          <w:rFonts w:ascii="Arial" w:hAnsi="Arial" w:cs="Arial" w:eastAsia="Arial"/>
          <w:sz w:val="26"/>
          <w:szCs w:val="26"/>
          <w:color w:val="5B5B5B"/>
          <w:spacing w:val="-10"/>
          <w:w w:val="69"/>
          <w:position w:val="1"/>
        </w:rPr>
        <w:t>v</w:t>
      </w:r>
      <w:r>
        <w:rPr>
          <w:rFonts w:ascii="Arial" w:hAnsi="Arial" w:cs="Arial" w:eastAsia="Arial"/>
          <w:sz w:val="26"/>
          <w:szCs w:val="26"/>
          <w:color w:val="BFBFC1"/>
          <w:spacing w:val="0"/>
          <w:w w:val="54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28" w:after="0" w:line="105" w:lineRule="atLeast"/>
        <w:ind w:left="2076" w:right="1039"/>
        <w:jc w:val="center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5B5B5B"/>
          <w:spacing w:val="0"/>
          <w:w w:val="138"/>
        </w:rPr>
        <w:t>.;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200"/>
          <w:cols w:num="4" w:equalWidth="0">
            <w:col w:w="3312" w:space="380"/>
            <w:col w:w="646" w:space="764"/>
            <w:col w:w="509" w:space="2535"/>
            <w:col w:w="3254"/>
          </w:cols>
        </w:sectPr>
      </w:pPr>
      <w:rPr/>
    </w:p>
    <w:p>
      <w:pPr>
        <w:spacing w:before="0" w:after="0" w:line="10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727272"/>
          <w:spacing w:val="0"/>
          <w:w w:val="234"/>
          <w:position w:val="10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727272"/>
          <w:spacing w:val="0"/>
          <w:w w:val="234"/>
          <w:position w:val="1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27272"/>
          <w:spacing w:val="24"/>
          <w:w w:val="234"/>
          <w:position w:val="10"/>
        </w:rPr>
        <w:t> 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i/>
          <w:position w:val="2"/>
        </w:rPr>
        <w:t>c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5B5B5B"/>
          <w:spacing w:val="8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B5B5B"/>
          <w:spacing w:val="0"/>
          <w:w w:val="262"/>
          <w:position w:val="10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5B5B5B"/>
          <w:spacing w:val="0"/>
          <w:w w:val="262"/>
          <w:position w:val="10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5B5B5B"/>
          <w:spacing w:val="-27"/>
          <w:w w:val="262"/>
          <w:position w:val="1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58787"/>
          <w:spacing w:val="0"/>
          <w:w w:val="100"/>
          <w:position w:val="10"/>
        </w:rPr>
        <w:t>"1</w:t>
      </w:r>
      <w:r>
        <w:rPr>
          <w:rFonts w:ascii="Times New Roman" w:hAnsi="Times New Roman" w:cs="Times New Roman" w:eastAsia="Times New Roman"/>
          <w:sz w:val="11"/>
          <w:szCs w:val="11"/>
          <w:color w:val="858787"/>
          <w:spacing w:val="0"/>
          <w:w w:val="100"/>
          <w:position w:val="10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858787"/>
          <w:spacing w:val="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9999A"/>
          <w:spacing w:val="0"/>
          <w:w w:val="100"/>
          <w:i/>
          <w:position w:val="10"/>
        </w:rPr>
        <w:t>(</w:t>
      </w:r>
      <w:r>
        <w:rPr>
          <w:rFonts w:ascii="Times New Roman" w:hAnsi="Times New Roman" w:cs="Times New Roman" w:eastAsia="Times New Roman"/>
          <w:sz w:val="11"/>
          <w:szCs w:val="11"/>
          <w:color w:val="99999A"/>
          <w:spacing w:val="12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58787"/>
          <w:spacing w:val="0"/>
          <w:w w:val="242"/>
          <w:position w:val="1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-15"/>
          <w:w w:val="69"/>
          <w:position w:val="10"/>
        </w:rPr>
        <w:t>-</w:t>
      </w:r>
      <w:r>
        <w:rPr>
          <w:rFonts w:ascii="Arial" w:hAnsi="Arial" w:cs="Arial" w:eastAsia="Arial"/>
          <w:sz w:val="21"/>
          <w:szCs w:val="21"/>
          <w:color w:val="5B5B5B"/>
          <w:spacing w:val="-18"/>
          <w:w w:val="126"/>
          <w:position w:val="2"/>
        </w:rPr>
        <w:t>-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63"/>
          <w:position w:val="2"/>
        </w:rPr>
        <w:t>·</w:t>
      </w:r>
      <w:r>
        <w:rPr>
          <w:rFonts w:ascii="Arial" w:hAnsi="Arial" w:cs="Arial" w:eastAsia="Arial"/>
          <w:sz w:val="21"/>
          <w:szCs w:val="21"/>
          <w:color w:val="343434"/>
          <w:spacing w:val="1"/>
          <w:w w:val="63"/>
          <w:position w:val="2"/>
        </w:rPr>
        <w:t>·</w:t>
      </w:r>
      <w:r>
        <w:rPr>
          <w:rFonts w:ascii="Arial" w:hAnsi="Arial" w:cs="Arial" w:eastAsia="Arial"/>
          <w:sz w:val="21"/>
          <w:szCs w:val="21"/>
          <w:color w:val="484949"/>
          <w:spacing w:val="0"/>
          <w:w w:val="74"/>
          <w:i/>
          <w:position w:val="2"/>
        </w:rPr>
        <w:t>{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67" w:lineRule="atLeast"/>
        <w:ind w:left="-28" w:right="992"/>
        <w:jc w:val="center"/>
        <w:tabs>
          <w:tab w:pos="4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0"/>
          <w:w w:val="130"/>
        </w:rPr>
        <w:t>·-·</w:t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5B5B5B"/>
          <w:spacing w:val="0"/>
          <w:w w:val="264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63" w:lineRule="exact"/>
        <w:ind w:left="181" w:right="1164"/>
        <w:jc w:val="center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5B5B5B"/>
          <w:spacing w:val="0"/>
          <w:w w:val="100"/>
          <w:i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5B5B5B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0"/>
          <w:w w:val="98"/>
          <w:i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0"/>
          <w:w w:val="97"/>
          <w:i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-3"/>
          <w:w w:val="98"/>
          <w:i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5B5B5B"/>
          <w:spacing w:val="0"/>
          <w:w w:val="79"/>
          <w:i/>
        </w:rPr>
        <w:t>(</w:t>
      </w:r>
      <w:r>
        <w:rPr>
          <w:rFonts w:ascii="Times New Roman" w:hAnsi="Times New Roman" w:cs="Times New Roman" w:eastAsia="Times New Roman"/>
          <w:sz w:val="7"/>
          <w:szCs w:val="7"/>
          <w:color w:val="5B5B5B"/>
          <w:spacing w:val="0"/>
          <w:w w:val="78"/>
          <w:i/>
        </w:rPr>
        <w:t>&gt;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200"/>
          <w:cols w:num="2" w:equalWidth="0">
            <w:col w:w="9655" w:space="182"/>
            <w:col w:w="156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9" w:lineRule="exact"/>
        <w:ind w:left="24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6.414963pt;margin-top:-22.308907pt;width:56.326718pt;height:54.0pt;mso-position-horizontal-relative:page;mso-position-vertical-relative:paragraph;z-index:-14914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Arial" w:hAnsi="Arial" w:cs="Arial" w:eastAsia="Arial"/>
                      <w:sz w:val="108"/>
                      <w:szCs w:val="108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5B5B5B"/>
                      <w:spacing w:val="-4"/>
                      <w:w w:val="52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4F5777"/>
                      <w:spacing w:val="0"/>
                      <w:w w:val="180"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484949"/>
          <w:spacing w:val="0"/>
          <w:w w:val="70"/>
          <w:position w:val="-6"/>
        </w:rPr>
        <w:t>Al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50"/>
          <w:szCs w:val="50"/>
        </w:rPr>
      </w:pPr>
      <w:rPr/>
      <w:r>
        <w:rPr>
          <w:rFonts w:ascii="Arial" w:hAnsi="Arial" w:cs="Arial" w:eastAsia="Arial"/>
          <w:sz w:val="27"/>
          <w:szCs w:val="27"/>
          <w:color w:val="484949"/>
          <w:w w:val="81"/>
          <w:i/>
          <w:position w:val="-11"/>
        </w:rPr>
        <w:t>Ith</w:t>
      </w:r>
      <w:r>
        <w:rPr>
          <w:rFonts w:ascii="Arial" w:hAnsi="Arial" w:cs="Arial" w:eastAsia="Arial"/>
          <w:sz w:val="27"/>
          <w:szCs w:val="27"/>
          <w:color w:val="484949"/>
          <w:spacing w:val="-53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5B5B5B"/>
          <w:spacing w:val="-92"/>
          <w:w w:val="35"/>
          <w:i/>
          <w:position w:val="-23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-5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50"/>
          <w:szCs w:val="50"/>
          <w:color w:val="5B5B5B"/>
          <w:spacing w:val="-175"/>
          <w:w w:val="35"/>
          <w:i/>
          <w:position w:val="-23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70"/>
          <w:position w:val="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-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3D428E"/>
          <w:spacing w:val="-311"/>
          <w:w w:val="136"/>
          <w:i/>
          <w:position w:val="-23"/>
        </w:rPr>
        <w:t>T</w:t>
      </w:r>
      <w:r>
        <w:rPr>
          <w:rFonts w:ascii="Times New Roman" w:hAnsi="Times New Roman" w:cs="Times New Roman" w:eastAsia="Times New Roman"/>
          <w:sz w:val="50"/>
          <w:szCs w:val="50"/>
          <w:color w:val="858787"/>
          <w:spacing w:val="-74"/>
          <w:w w:val="15"/>
          <w:i/>
          <w:position w:val="-23"/>
        </w:rPr>
        <w:t>_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64" w:lineRule="exact"/>
        <w:ind w:right="-141"/>
        <w:jc w:val="left"/>
        <w:rPr>
          <w:rFonts w:ascii="Times New Roman" w:hAnsi="Times New Roman" w:cs="Times New Roman" w:eastAsia="Times New Roman"/>
          <w:sz w:val="67"/>
          <w:szCs w:val="67"/>
        </w:rPr>
      </w:pPr>
      <w:rPr/>
      <w:r>
        <w:rPr>
          <w:rFonts w:ascii="Times New Roman" w:hAnsi="Times New Roman" w:cs="Times New Roman" w:eastAsia="Times New Roman"/>
          <w:sz w:val="67"/>
          <w:szCs w:val="67"/>
          <w:color w:val="5B5B5B"/>
          <w:w w:val="46"/>
          <w:position w:val="-9"/>
        </w:rPr>
        <w:t>ç</w:t>
      </w:r>
      <w:r>
        <w:rPr>
          <w:rFonts w:ascii="Times New Roman" w:hAnsi="Times New Roman" w:cs="Times New Roman" w:eastAsia="Times New Roman"/>
          <w:sz w:val="67"/>
          <w:szCs w:val="67"/>
          <w:color w:val="5B5B5B"/>
          <w:w w:val="47"/>
          <w:position w:val="-9"/>
        </w:rPr>
        <w:t>u</w:t>
      </w:r>
      <w:r>
        <w:rPr>
          <w:rFonts w:ascii="Times New Roman" w:hAnsi="Times New Roman" w:cs="Times New Roman" w:eastAsia="Times New Roman"/>
          <w:sz w:val="67"/>
          <w:szCs w:val="67"/>
          <w:color w:val="5B5B5B"/>
          <w:spacing w:val="-10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67"/>
          <w:szCs w:val="67"/>
          <w:color w:val="3F4DC3"/>
          <w:spacing w:val="0"/>
          <w:w w:val="56"/>
          <w:position w:val="-9"/>
        </w:rPr>
        <w:t>%</w:t>
      </w:r>
      <w:r>
        <w:rPr>
          <w:rFonts w:ascii="Times New Roman" w:hAnsi="Times New Roman" w:cs="Times New Roman" w:eastAsia="Times New Roman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İlke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UGURÇ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368" w:right="4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3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858787"/>
          <w:spacing w:val="0"/>
          <w:w w:val="100"/>
        </w:rPr>
        <w:t>-.</w:t>
      </w:r>
      <w:r>
        <w:rPr>
          <w:rFonts w:ascii="Arial" w:hAnsi="Arial" w:cs="Arial" w:eastAsia="Arial"/>
          <w:sz w:val="14"/>
          <w:szCs w:val="14"/>
          <w:color w:val="858787"/>
          <w:spacing w:val="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858787"/>
          <w:spacing w:val="18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100"/>
          <w:i/>
        </w:rPr>
        <w:t>J'</w:t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100"/>
          <w:i/>
        </w:rPr>
        <w:t>  </w:t>
      </w:r>
      <w:r>
        <w:rPr>
          <w:rFonts w:ascii="Arial" w:hAnsi="Arial" w:cs="Arial" w:eastAsia="Arial"/>
          <w:sz w:val="14"/>
          <w:szCs w:val="14"/>
          <w:color w:val="5B5B5B"/>
          <w:spacing w:val="16"/>
          <w:w w:val="100"/>
          <w:i/>
        </w:rPr>
        <w:t> </w:t>
      </w:r>
      <w:r>
        <w:rPr>
          <w:rFonts w:ascii="Arial" w:hAnsi="Arial" w:cs="Arial" w:eastAsia="Arial"/>
          <w:sz w:val="14"/>
          <w:szCs w:val="14"/>
          <w:color w:val="99999A"/>
          <w:spacing w:val="0"/>
          <w:w w:val="183"/>
          <w:i/>
        </w:rPr>
        <w:t>.</w:t>
      </w:r>
      <w:r>
        <w:rPr>
          <w:rFonts w:ascii="Arial" w:hAnsi="Arial" w:cs="Arial" w:eastAsia="Arial"/>
          <w:sz w:val="14"/>
          <w:szCs w:val="14"/>
          <w:color w:val="99999A"/>
          <w:spacing w:val="0"/>
          <w:w w:val="183"/>
          <w:i/>
        </w:rPr>
        <w:t> </w:t>
      </w:r>
      <w:r>
        <w:rPr>
          <w:rFonts w:ascii="Arial" w:hAnsi="Arial" w:cs="Arial" w:eastAsia="Arial"/>
          <w:sz w:val="14"/>
          <w:szCs w:val="14"/>
          <w:color w:val="99999A"/>
          <w:spacing w:val="21"/>
          <w:w w:val="183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83"/>
        </w:rPr>
        <w:t>(1)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-11"/>
          <w:w w:val="18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83"/>
        </w:rPr>
        <w:t>.·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8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29"/>
          <w:w w:val="18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84949"/>
          <w:spacing w:val="0"/>
          <w:w w:val="100"/>
        </w:rPr>
        <w:t>,.,""</w:t>
      </w:r>
      <w:r>
        <w:rPr>
          <w:rFonts w:ascii="Times New Roman" w:hAnsi="Times New Roman" w:cs="Times New Roman" w:eastAsia="Times New Roman"/>
          <w:sz w:val="13"/>
          <w:szCs w:val="13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8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210"/>
        </w:rPr>
        <w:t>/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358" w:lineRule="exact"/>
        <w:ind w:left="8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FB1B1"/>
          <w:spacing w:val="-43"/>
          <w:w w:val="109"/>
          <w:position w:val="1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858787"/>
          <w:spacing w:val="0"/>
          <w:w w:val="158"/>
          <w:position w:val="1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58787"/>
          <w:spacing w:val="0"/>
          <w:w w:val="100"/>
          <w:position w:val="1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858787"/>
          <w:spacing w:val="-19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9"/>
          <w:w w:val="132"/>
          <w:i/>
          <w:position w:val="14"/>
        </w:rPr>
        <w:t>r</w:t>
      </w:r>
      <w:r>
        <w:rPr>
          <w:rFonts w:ascii="Arial" w:hAnsi="Arial" w:cs="Arial" w:eastAsia="Arial"/>
          <w:sz w:val="27"/>
          <w:szCs w:val="27"/>
          <w:color w:val="99999A"/>
          <w:spacing w:val="0"/>
          <w:w w:val="34"/>
          <w:position w:val="-1"/>
        </w:rPr>
        <w:t>..</w:t>
      </w:r>
      <w:r>
        <w:rPr>
          <w:rFonts w:ascii="Arial" w:hAnsi="Arial" w:cs="Arial" w:eastAsia="Arial"/>
          <w:sz w:val="27"/>
          <w:szCs w:val="27"/>
          <w:color w:val="99999A"/>
          <w:spacing w:val="18"/>
          <w:w w:val="34"/>
          <w:position w:val="-1"/>
        </w:rPr>
        <w:t>.</w:t>
      </w:r>
      <w:r>
        <w:rPr>
          <w:rFonts w:ascii="Arial" w:hAnsi="Arial" w:cs="Arial" w:eastAsia="Arial"/>
          <w:sz w:val="27"/>
          <w:szCs w:val="27"/>
          <w:color w:val="727272"/>
          <w:spacing w:val="18"/>
          <w:w w:val="99"/>
          <w:position w:val="-1"/>
        </w:rPr>
      </w:r>
      <w:r>
        <w:rPr>
          <w:rFonts w:ascii="Arial" w:hAnsi="Arial" w:cs="Arial" w:eastAsia="Arial"/>
          <w:sz w:val="27"/>
          <w:szCs w:val="27"/>
          <w:color w:val="727272"/>
          <w:spacing w:val="-18"/>
          <w:w w:val="99"/>
          <w:u w:val="single" w:color="989899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727272"/>
          <w:spacing w:val="-18"/>
          <w:w w:val="99"/>
          <w:u w:val="single" w:color="989899"/>
          <w:position w:val="-1"/>
        </w:rPr>
      </w:r>
      <w:r>
        <w:rPr>
          <w:rFonts w:ascii="Arial" w:hAnsi="Arial" w:cs="Arial" w:eastAsia="Arial"/>
          <w:sz w:val="27"/>
          <w:szCs w:val="27"/>
          <w:color w:val="727272"/>
          <w:spacing w:val="-18"/>
          <w:w w:val="99"/>
          <w:position w:val="-1"/>
        </w:rPr>
      </w:r>
      <w:r>
        <w:rPr>
          <w:rFonts w:ascii="Arial" w:hAnsi="Arial" w:cs="Arial" w:eastAsia="Arial"/>
          <w:sz w:val="27"/>
          <w:szCs w:val="27"/>
          <w:color w:val="727272"/>
          <w:spacing w:val="-22"/>
          <w:w w:val="41"/>
          <w:position w:val="-1"/>
        </w:rPr>
        <w:t>"</w:t>
      </w:r>
      <w:r>
        <w:rPr>
          <w:rFonts w:ascii="Arial" w:hAnsi="Arial" w:cs="Arial" w:eastAsia="Arial"/>
          <w:sz w:val="27"/>
          <w:szCs w:val="27"/>
          <w:color w:val="727272"/>
          <w:spacing w:val="0"/>
          <w:w w:val="41"/>
          <w:position w:val="-1"/>
        </w:rPr>
        <w:t>':</w:t>
      </w:r>
      <w:r>
        <w:rPr>
          <w:rFonts w:ascii="Arial" w:hAnsi="Arial" w:cs="Arial" w:eastAsia="Arial"/>
          <w:sz w:val="27"/>
          <w:szCs w:val="27"/>
          <w:color w:val="727272"/>
          <w:spacing w:val="-6"/>
          <w:w w:val="41"/>
          <w:position w:val="-1"/>
        </w:rPr>
        <w:t>,</w:t>
      </w:r>
      <w:r>
        <w:rPr>
          <w:rFonts w:ascii="Arial" w:hAnsi="Arial" w:cs="Arial" w:eastAsia="Arial"/>
          <w:sz w:val="27"/>
          <w:szCs w:val="27"/>
          <w:color w:val="343434"/>
          <w:spacing w:val="-39"/>
          <w:w w:val="99"/>
          <w:position w:val="-1"/>
        </w:rPr>
        <w:t>,</w:t>
      </w:r>
      <w:r>
        <w:rPr>
          <w:rFonts w:ascii="Arial" w:hAnsi="Arial" w:cs="Arial" w:eastAsia="Arial"/>
          <w:sz w:val="27"/>
          <w:szCs w:val="27"/>
          <w:color w:val="858787"/>
          <w:spacing w:val="-24"/>
          <w:w w:val="84"/>
          <w:i/>
          <w:position w:val="-1"/>
        </w:rPr>
        <w:t>:</w:t>
      </w:r>
      <w:r>
        <w:rPr>
          <w:rFonts w:ascii="Arial" w:hAnsi="Arial" w:cs="Arial" w:eastAsia="Arial"/>
          <w:sz w:val="27"/>
          <w:szCs w:val="27"/>
          <w:color w:val="BFBFC1"/>
          <w:spacing w:val="-30"/>
          <w:w w:val="57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4"/>
          <w:w w:val="130"/>
          <w:position w:val="14"/>
        </w:rPr>
        <w:t>.</w:t>
      </w:r>
      <w:r>
        <w:rPr>
          <w:rFonts w:ascii="Arial" w:hAnsi="Arial" w:cs="Arial" w:eastAsia="Arial"/>
          <w:sz w:val="27"/>
          <w:szCs w:val="27"/>
          <w:color w:val="BFBFC1"/>
          <w:spacing w:val="4"/>
          <w:w w:val="57"/>
          <w:i/>
          <w:position w:val="-1"/>
        </w:rPr>
        <w:t>.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35"/>
          <w:position w:val="-1"/>
        </w:rPr>
        <w:t>,..,</w:t>
      </w:r>
      <w:r>
        <w:rPr>
          <w:rFonts w:ascii="Arial" w:hAnsi="Arial" w:cs="Arial" w:eastAsia="Arial"/>
          <w:sz w:val="27"/>
          <w:szCs w:val="27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  <w:position w:val="14"/>
        </w:rPr>
        <w:t>"'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12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72"/>
          <w:position w:val="14"/>
        </w:rPr>
        <w:t>J-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00"/>
          <w:cols w:num="5" w:equalWidth="0">
            <w:col w:w="504" w:space="1354"/>
            <w:col w:w="1677" w:space="156"/>
            <w:col w:w="677" w:space="438"/>
            <w:col w:w="1398" w:space="2412"/>
            <w:col w:w="2784"/>
          </w:cols>
        </w:sectPr>
      </w:pPr>
      <w:rPr/>
    </w:p>
    <w:p>
      <w:pPr>
        <w:spacing w:before="0" w:after="0" w:line="235" w:lineRule="exact"/>
        <w:ind w:left="2849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20.581905pt;margin-top:39.315948pt;width:560.737286pt;height:781.866562pt;mso-position-horizontal-relative:page;mso-position-vertical-relative:page;z-index:-14917" coordorigin="412,786" coordsize="11215,15637">
            <v:group style="position:absolute;left:431;top:808;width:2029;height:2" coordorigin="431,808" coordsize="2029,2">
              <v:shape style="position:absolute;left:431;top:808;width:2029;height:2" coordorigin="431,808" coordsize="2029,0" path="m431,808l2460,808e" filled="f" stroked="t" strokeweight=".957298pt" strokecolor="#7C7C7C">
                <v:path arrowok="t"/>
              </v:shape>
            </v:group>
            <v:group style="position:absolute;left:2436;top:801;width:2;height:551" coordorigin="2436,801" coordsize="2,551">
              <v:shape style="position:absolute;left:2436;top:801;width:2;height:551" coordorigin="2436,801" coordsize="0,551" path="m2436,1352l2436,801e" filled="f" stroked="t" strokeweight=".717973pt" strokecolor="#979797">
                <v:path arrowok="t"/>
              </v:shape>
            </v:group>
            <v:group style="position:absolute;left:2388;top:810;width:1407;height:2" coordorigin="2388,810" coordsize="1407,2">
              <v:shape style="position:absolute;left:2388;top:810;width:1407;height:2" coordorigin="2388,810" coordsize="1407,0" path="m2388,810l3796,810e" filled="f" stroked="t" strokeweight=".717973pt" strokecolor="#575757">
                <v:path arrowok="t"/>
              </v:shape>
            </v:group>
            <v:group style="position:absolute;left:3738;top:810;width:215;height:2" coordorigin="3738,810" coordsize="215,2">
              <v:shape style="position:absolute;left:3738;top:810;width:215;height:2" coordorigin="3738,810" coordsize="215,0" path="m3738,810l3954,810e" filled="f" stroked="t" strokeweight=".478649pt" strokecolor="#444444">
                <v:path arrowok="t"/>
              </v:shape>
            </v:group>
            <v:group style="position:absolute;left:3896;top:810;width:3604;height:2" coordorigin="3896,810" coordsize="3604,2">
              <v:shape style="position:absolute;left:3896;top:810;width:3604;height:2" coordorigin="3896,810" coordsize="3604,0" path="m3896,810l7500,810e" filled="f" stroked="t" strokeweight=".717973pt" strokecolor="#4F4F4F">
                <v:path arrowok="t"/>
              </v:shape>
            </v:group>
            <v:group style="position:absolute;left:7443;top:805;width:814;height:2" coordorigin="7443,805" coordsize="814,2">
              <v:shape style="position:absolute;left:7443;top:805;width:814;height:2" coordorigin="7443,805" coordsize="814,0" path="m7443,805l8257,805e" filled="f" stroked="t" strokeweight=".478649pt" strokecolor="#383838">
                <v:path arrowok="t"/>
              </v:shape>
            </v:group>
            <v:group style="position:absolute;left:8199;top:805;width:507;height:2" coordorigin="8199,805" coordsize="507,2">
              <v:shape style="position:absolute;left:8199;top:805;width:507;height:2" coordorigin="8199,805" coordsize="507,0" path="m8199,805l8707,805e" filled="f" stroked="t" strokeweight=".478649pt" strokecolor="#545454">
                <v:path arrowok="t"/>
              </v:shape>
            </v:group>
            <v:group style="position:absolute;left:8611;top:805;width:2996;height:2" coordorigin="8611,805" coordsize="2996,2">
              <v:shape style="position:absolute;left:8611;top:805;width:2996;height:2" coordorigin="8611,805" coordsize="2996,0" path="m8611,805l11607,805e" filled="f" stroked="t" strokeweight=".717973pt" strokecolor="#646464">
                <v:path arrowok="t"/>
              </v:shape>
            </v:group>
            <v:group style="position:absolute;left:11602;top:796;width:2;height:8534" coordorigin="11602,796" coordsize="2,8534">
              <v:shape style="position:absolute;left:11602;top:796;width:2;height:8534" coordorigin="11602,796" coordsize="0,8534" path="m11602,9330l11602,796e" filled="f" stroked="t" strokeweight=".957298pt" strokecolor="#646464">
                <v:path arrowok="t"/>
              </v:shape>
            </v:group>
            <v:group style="position:absolute;left:2436;top:1295;width:2;height:585" coordorigin="2436,1295" coordsize="2,585">
              <v:shape style="position:absolute;left:2436;top:1295;width:2;height:585" coordorigin="2436,1295" coordsize="0,585" path="m2436,1879l2436,1295e" filled="f" stroked="t" strokeweight=".478649pt" strokecolor="#808080">
                <v:path arrowok="t"/>
              </v:shape>
            </v:group>
            <v:group style="position:absolute;left:9259;top:796;width:2;height:868" coordorigin="9259,796" coordsize="2,868">
              <v:shape style="position:absolute;left:9259;top:796;width:2;height:868" coordorigin="9259,796" coordsize="0,868" path="m9259,1664l9259,796e" filled="f" stroked="t" strokeweight=".957298pt" strokecolor="#6B6B6B">
                <v:path arrowok="t"/>
              </v:shape>
            </v:group>
            <v:group style="position:absolute;left:9262;top:1606;width:2;height:734" coordorigin="9262,1606" coordsize="2,734">
              <v:shape style="position:absolute;left:9262;top:1606;width:2;height:734" coordorigin="9262,1606" coordsize="0,734" path="m9262,2340l9262,1606e" filled="f" stroked="t" strokeweight=".478649pt" strokecolor="#383838">
                <v:path arrowok="t"/>
              </v:shape>
            </v:group>
            <v:group style="position:absolute;left:9434;top:2330;width:2178;height:2" coordorigin="9434,2330" coordsize="2178,2">
              <v:shape style="position:absolute;left:9434;top:2330;width:2178;height:2" coordorigin="9434,2330" coordsize="2178,0" path="m9434,2330l11612,2330e" filled="f" stroked="t" strokeweight=".717973pt" strokecolor="#6B6B6B">
                <v:path arrowok="t"/>
              </v:shape>
            </v:group>
            <v:group style="position:absolute;left:431;top:2337;width:1766;height:2" coordorigin="431,2337" coordsize="1766,2">
              <v:shape style="position:absolute;left:431;top:2337;width:1766;height:2" coordorigin="431,2337" coordsize="1766,0" path="m431,2337l2197,2337e" filled="f" stroked="t" strokeweight=".478649pt" strokecolor="#484848">
                <v:path arrowok="t"/>
              </v:shape>
            </v:group>
            <v:group style="position:absolute;left:2140;top:2340;width:761;height:2" coordorigin="2140,2340" coordsize="761,2">
              <v:shape style="position:absolute;left:2140;top:2340;width:761;height:2" coordorigin="2140,2340" coordsize="761,0" path="m2140,2340l2901,2340e" filled="f" stroked="t" strokeweight=".478649pt" strokecolor="#2B2B2B">
                <v:path arrowok="t"/>
              </v:shape>
            </v:group>
            <v:group style="position:absolute;left:2432;top:825;width:2;height:1520" coordorigin="2432,825" coordsize="2,1520">
              <v:shape style="position:absolute;left:2432;top:825;width:2;height:1520" coordorigin="2432,825" coordsize="0,1520" path="m2432,2345l2432,825e" filled="f" stroked="t" strokeweight=".717973pt" strokecolor="#7C7C7C">
                <v:path arrowok="t"/>
              </v:shape>
            </v:group>
            <v:group style="position:absolute;left:2843;top:2337;width:5863;height:2" coordorigin="2843,2337" coordsize="5863,2">
              <v:shape style="position:absolute;left:2843;top:2337;width:5863;height:2" coordorigin="2843,2337" coordsize="5863,0" path="m2843,2337l8707,2337e" filled="f" stroked="t" strokeweight=".957298pt" strokecolor="#606060">
                <v:path arrowok="t"/>
              </v:shape>
            </v:group>
            <v:group style="position:absolute;left:8649;top:2335;width:842;height:2" coordorigin="8649,2335" coordsize="842,2">
              <v:shape style="position:absolute;left:8649;top:2335;width:842;height:2" coordorigin="8649,2335" coordsize="842,0" path="m8649,2335l9492,2335e" filled="f" stroked="t" strokeweight=".478649pt" strokecolor="#484848">
                <v:path arrowok="t"/>
              </v:shape>
            </v:group>
            <v:group style="position:absolute;left:431;top:2582;width:1828;height:2" coordorigin="431,2582" coordsize="1828,2">
              <v:shape style="position:absolute;left:431;top:2582;width:1828;height:2" coordorigin="431,2582" coordsize="1828,0" path="m431,2582l2259,2582e" filled="f" stroked="t" strokeweight=".957298pt" strokecolor="#646464">
                <v:path arrowok="t"/>
              </v:shape>
            </v:group>
            <v:group style="position:absolute;left:1709;top:2584;width:1589;height:2" coordorigin="1709,2584" coordsize="1589,2">
              <v:shape style="position:absolute;left:1709;top:2584;width:1589;height:2" coordorigin="1709,2584" coordsize="1589,0" path="m1709,2584l3298,2584e" filled="f" stroked="t" strokeweight=".717973pt" strokecolor="#4F4F4F">
                <v:path arrowok="t"/>
              </v:shape>
            </v:group>
            <v:group style="position:absolute;left:3240;top:2579;width:263;height:2" coordorigin="3240,2579" coordsize="263,2">
              <v:shape style="position:absolute;left:3240;top:2579;width:263;height:2" coordorigin="3240,2579" coordsize="263,0" path="m3240,2579l3504,2579e" filled="f" stroked="t" strokeweight=".478649pt" strokecolor="#3B3B3B">
                <v:path arrowok="t"/>
              </v:shape>
            </v:group>
            <v:group style="position:absolute;left:3480;top:2325;width:2;height:283" coordorigin="3480,2325" coordsize="2,283">
              <v:shape style="position:absolute;left:3480;top:2325;width:2;height:283" coordorigin="3480,2325" coordsize="0,283" path="m3480,2608l3480,2325e" filled="f" stroked="t" strokeweight=".478649pt" strokecolor="#2B2B2B">
                <v:path arrowok="t"/>
              </v:shape>
            </v:group>
            <v:group style="position:absolute;left:3432;top:2579;width:2422;height:2" coordorigin="3432,2579" coordsize="2422,2">
              <v:shape style="position:absolute;left:3432;top:2579;width:2422;height:2" coordorigin="3432,2579" coordsize="2422,0" path="m3432,2579l5854,2579e" filled="f" stroked="t" strokeweight=".717973pt" strokecolor="#5B5B5B">
                <v:path arrowok="t"/>
              </v:shape>
            </v:group>
            <v:group style="position:absolute;left:5753;top:2579;width:2116;height:2" coordorigin="5753,2579" coordsize="2116,2">
              <v:shape style="position:absolute;left:5753;top:2579;width:2116;height:2" coordorigin="5753,2579" coordsize="2116,0" path="m5753,2579l7869,2579e" filled="f" stroked="t" strokeweight=".478649pt" strokecolor="#4B4B4B">
                <v:path arrowok="t"/>
              </v:shape>
            </v:group>
            <v:group style="position:absolute;left:7812;top:2579;width:1680;height:2" coordorigin="7812,2579" coordsize="1680,2">
              <v:shape style="position:absolute;left:7812;top:2579;width:1680;height:2" coordorigin="7812,2579" coordsize="1680,0" path="m7812,2579l9492,2579e" filled="f" stroked="t" strokeweight=".717973pt" strokecolor="#676767">
                <v:path arrowok="t"/>
              </v:shape>
            </v:group>
            <v:group style="position:absolute;left:9434;top:2575;width:1173;height:2" coordorigin="9434,2575" coordsize="1173,2">
              <v:shape style="position:absolute;left:9434;top:2575;width:1173;height:2" coordorigin="9434,2575" coordsize="1173,0" path="m9434,2575l10607,2575e" filled="f" stroked="t" strokeweight=".478649pt" strokecolor="#3F3F3F">
                <v:path arrowok="t"/>
              </v:shape>
            </v:group>
            <v:group style="position:absolute;left:10549;top:2577;width:1063;height:2" coordorigin="10549,2577" coordsize="1063,2">
              <v:shape style="position:absolute;left:10549;top:2577;width:1063;height:2" coordorigin="10549,2577" coordsize="1063,0" path="m10549,2577l11612,2577e" filled="f" stroked="t" strokeweight=".717973pt" strokecolor="#646464">
                <v:path arrowok="t"/>
              </v:shape>
            </v:group>
            <v:group style="position:absolute;left:431;top:2826;width:8850;height:2" coordorigin="431,2826" coordsize="8850,2">
              <v:shape style="position:absolute;left:431;top:2826;width:8850;height:2" coordorigin="431,2826" coordsize="8850,0" path="m431,2826l9281,2826e" filled="f" stroked="t" strokeweight=".717973pt" strokecolor="#707070">
                <v:path arrowok="t"/>
              </v:shape>
            </v:group>
            <v:group style="position:absolute;left:4595;top:2824;width:1254;height:2" coordorigin="4595,2824" coordsize="1254,2">
              <v:shape style="position:absolute;left:4595;top:2824;width:1254;height:2" coordorigin="4595,2824" coordsize="1254,0" path="m4595,2824l5849,2824e" filled="f" stroked="t" strokeweight=".478649pt" strokecolor="#4B4B4B">
                <v:path arrowok="t"/>
              </v:shape>
            </v:group>
            <v:group style="position:absolute;left:9224;top:2824;width:268;height:2" coordorigin="9224,2824" coordsize="268,2">
              <v:shape style="position:absolute;left:9224;top:2824;width:268;height:2" coordorigin="9224,2824" coordsize="268,0" path="m9224,2824l9492,2824e" filled="f" stroked="t" strokeweight=".478649pt" strokecolor="#606060">
                <v:path arrowok="t"/>
              </v:shape>
            </v:group>
            <v:group style="position:absolute;left:9434;top:2819;width:2178;height:2" coordorigin="9434,2819" coordsize="2178,2">
              <v:shape style="position:absolute;left:9434;top:2819;width:2178;height:2" coordorigin="9434,2819" coordsize="2178,0" path="m9434,2819l11612,2819e" filled="f" stroked="t" strokeweight=".717973pt" strokecolor="#808080">
                <v:path arrowok="t"/>
              </v:shape>
            </v:group>
            <v:group style="position:absolute;left:436;top:3068;width:4217;height:2" coordorigin="436,3068" coordsize="4217,2">
              <v:shape style="position:absolute;left:436;top:3068;width:4217;height:2" coordorigin="436,3068" coordsize="4217,0" path="m436,3068l4652,3068e" filled="f" stroked="t" strokeweight=".478649pt" strokecolor="#676B6B">
                <v:path arrowok="t"/>
              </v:shape>
            </v:group>
            <v:group style="position:absolute;left:8649;top:3064;width:842;height:2" coordorigin="8649,3064" coordsize="842,2">
              <v:shape style="position:absolute;left:8649;top:3064;width:842;height:2" coordorigin="8649,3064" coordsize="842,0" path="m8649,3064l9492,3064e" filled="f" stroked="t" strokeweight=".478649pt" strokecolor="#575757">
                <v:path arrowok="t"/>
              </v:shape>
            </v:group>
            <v:group style="position:absolute;left:455;top:3064;width:11157;height:2" coordorigin="455,3064" coordsize="11157,2">
              <v:shape style="position:absolute;left:455;top:3064;width:11157;height:2" coordorigin="455,3064" coordsize="11157,0" path="m455,3064l11612,3064e" filled="f" stroked="t" strokeweight=".717973pt" strokecolor="#747474">
                <v:path arrowok="t"/>
              </v:shape>
            </v:group>
            <v:group style="position:absolute;left:431;top:3313;width:4222;height:2" coordorigin="431,3313" coordsize="4222,2">
              <v:shape style="position:absolute;left:431;top:3313;width:4222;height:2" coordorigin="431,3313" coordsize="4222,0" path="m431,3313l4652,3313e" filled="f" stroked="t" strokeweight=".717973pt" strokecolor="#575757">
                <v:path arrowok="t"/>
              </v:shape>
            </v:group>
            <v:group style="position:absolute;left:4595;top:3313;width:948;height:2" coordorigin="4595,3313" coordsize="948,2">
              <v:shape style="position:absolute;left:4595;top:3313;width:948;height:2" coordorigin="4595,3313" coordsize="948,0" path="m4595,3313l5543,3313e" filled="f" stroked="t" strokeweight=".478649pt" strokecolor="#3B3B3B">
                <v:path arrowok="t"/>
              </v:shape>
            </v:group>
            <v:group style="position:absolute;left:5466;top:3311;width:1766;height:2" coordorigin="5466,3311" coordsize="1766,2">
              <v:shape style="position:absolute;left:5466;top:3311;width:1766;height:2" coordorigin="5466,3311" coordsize="1766,0" path="m5466,3311l7232,3311e" filled="f" stroked="t" strokeweight=".957298pt" strokecolor="#676767">
                <v:path arrowok="t"/>
              </v:shape>
            </v:group>
            <v:group style="position:absolute;left:7027;top:3313;width:474;height:2" coordorigin="7027,3313" coordsize="474,2">
              <v:shape style="position:absolute;left:7027;top:3313;width:474;height:2" coordorigin="7027,3313" coordsize="474,0" path="m7027,3313l7500,3313e" filled="f" stroked="t" strokeweight=".717973pt" strokecolor="#545454">
                <v:path arrowok="t"/>
              </v:shape>
            </v:group>
            <v:group style="position:absolute;left:7443;top:3308;width:814;height:2" coordorigin="7443,3308" coordsize="814,2">
              <v:shape style="position:absolute;left:7443;top:3308;width:814;height:2" coordorigin="7443,3308" coordsize="814,0" path="m7443,3308l8257,3308e" filled="f" stroked="t" strokeweight=".478649pt" strokecolor="#383838">
                <v:path arrowok="t"/>
              </v:shape>
            </v:group>
            <v:group style="position:absolute;left:8199;top:3308;width:507;height:2" coordorigin="8199,3308" coordsize="507,2">
              <v:shape style="position:absolute;left:8199;top:3308;width:507;height:2" coordorigin="8199,3308" coordsize="507,0" path="m8199,3308l8707,3308e" filled="f" stroked="t" strokeweight=".478649pt" strokecolor="#4F4F4F">
                <v:path arrowok="t"/>
              </v:shape>
            </v:group>
            <v:group style="position:absolute;left:8597;top:3308;width:3015;height:2" coordorigin="8597,3308" coordsize="3015,2">
              <v:shape style="position:absolute;left:8597;top:3308;width:3015;height:2" coordorigin="8597,3308" coordsize="3015,0" path="m8597,3308l11612,3308e" filled="f" stroked="t" strokeweight=".717973pt" strokecolor="#606060">
                <v:path arrowok="t"/>
              </v:shape>
            </v:group>
            <v:group style="position:absolute;left:431;top:3555;width:1335;height:2" coordorigin="431,3555" coordsize="1335,2">
              <v:shape style="position:absolute;left:431;top:3555;width:1335;height:2" coordorigin="431,3555" coordsize="1335,0" path="m431,3555l1766,3555e" filled="f" stroked="t" strokeweight=".478649pt" strokecolor="#4F4F4F">
                <v:path arrowok="t"/>
              </v:shape>
            </v:group>
            <v:group style="position:absolute;left:1556;top:3553;width:10056;height:2" coordorigin="1556,3553" coordsize="10056,2">
              <v:shape style="position:absolute;left:1556;top:3553;width:10056;height:2" coordorigin="1556,3553" coordsize="10056,0" path="m1556,3553l11612,3553e" filled="f" stroked="t" strokeweight=".717973pt" strokecolor="#606060">
                <v:path arrowok="t"/>
              </v:shape>
            </v:group>
            <v:group style="position:absolute;left:436;top:1295;width:2;height:585" coordorigin="436,1295" coordsize="2,585">
              <v:shape style="position:absolute;left:436;top:1295;width:2;height:585" coordorigin="436,1295" coordsize="0,585" path="m436,1879l436,1295e" filled="f" stroked="t" strokeweight=".478649pt" strokecolor="#646464">
                <v:path arrowok="t"/>
              </v:shape>
            </v:group>
            <v:group style="position:absolute;left:438;top:796;width:2;height:5571" coordorigin="438,796" coordsize="2,5571">
              <v:shape style="position:absolute;left:438;top:796;width:2;height:5571" coordorigin="438,796" coordsize="0,5571" path="m438,6367l438,796e" filled="f" stroked="t" strokeweight=".717973pt" strokecolor="#575757">
                <v:path arrowok="t"/>
              </v:shape>
            </v:group>
            <v:group style="position:absolute;left:3932;top:3543;width:2;height:782" coordorigin="3932,3543" coordsize="2,782">
              <v:shape style="position:absolute;left:3932;top:3543;width:2;height:782" coordorigin="3932,3543" coordsize="0,782" path="m3932,4325l3932,3543e" filled="f" stroked="t" strokeweight=".957298pt" strokecolor="#646464">
                <v:path arrowok="t"/>
              </v:shape>
            </v:group>
            <v:group style="position:absolute;left:7065;top:3543;width:2;height:307" coordorigin="7065,3543" coordsize="2,307">
              <v:shape style="position:absolute;left:7065;top:3543;width:2;height:307" coordorigin="7065,3543" coordsize="0,307" path="m7065,3850l7065,3543e" filled="f" stroked="t" strokeweight=".957298pt" strokecolor="#646464">
                <v:path arrowok="t"/>
              </v:shape>
            </v:group>
            <v:group style="position:absolute;left:7050;top:3785;width:1986;height:2" coordorigin="7050,3785" coordsize="1986,2">
              <v:shape style="position:absolute;left:7050;top:3785;width:1986;height:2" coordorigin="7050,3785" coordsize="1986,0" path="m7050,3785l9037,3785e" filled="f" stroked="t" strokeweight=".957298pt" strokecolor="#4B4B4B">
                <v:path arrowok="t"/>
              </v:shape>
            </v:group>
            <v:group style="position:absolute;left:9252;top:3797;width:1326;height:2" coordorigin="9252,3797" coordsize="1326,2">
              <v:shape style="position:absolute;left:9252;top:3797;width:1326;height:2" coordorigin="9252,3797" coordsize="1326,0" path="m9252,3797l10578,3797e" filled="f" stroked="t" strokeweight=".239324pt" strokecolor="#000000">
                <v:path arrowok="t"/>
              </v:shape>
            </v:group>
            <v:group style="position:absolute;left:10578;top:3797;width:1020;height:2" coordorigin="10578,3797" coordsize="1020,2">
              <v:shape style="position:absolute;left:10578;top:3797;width:1020;height:2" coordorigin="10578,3797" coordsize="1020,0" path="m10578,3797l11598,3797e" filled="f" stroked="t" strokeweight=".239324pt" strokecolor="#747474">
                <v:path arrowok="t"/>
              </v:shape>
            </v:group>
            <v:group style="position:absolute;left:11605;top:3529;width:2;height:1573" coordorigin="11605,3529" coordsize="2,1573">
              <v:shape style="position:absolute;left:11605;top:3529;width:2;height:1573" coordorigin="11605,3529" coordsize="0,1573" path="m11605,5101l11605,3529e" filled="f" stroked="t" strokeweight=".717973pt" strokecolor="#545454">
                <v:path arrowok="t"/>
              </v:shape>
            </v:group>
            <v:group style="position:absolute;left:3925;top:4003;width:1967;height:2" coordorigin="3925,4003" coordsize="1967,2">
              <v:shape style="position:absolute;left:3925;top:4003;width:1967;height:2" coordorigin="3925,4003" coordsize="1967,0" path="m3925,4003l5892,4003e" filled="f" stroked="t" strokeweight=".478649pt" strokecolor="#3F3F3F">
                <v:path arrowok="t"/>
              </v:shape>
            </v:group>
            <v:group style="position:absolute;left:7067;top:3769;width:2;height:561" coordorigin="7067,3769" coordsize="2,561">
              <v:shape style="position:absolute;left:7067;top:3769;width:2;height:561" coordorigin="7067,3769" coordsize="0,561" path="m7067,4329l7067,3769e" filled="f" stroked="t" strokeweight=".478649pt" strokecolor="#3B3B3B">
                <v:path arrowok="t"/>
              </v:shape>
            </v:group>
            <v:group style="position:absolute;left:436;top:4317;width:3360;height:2" coordorigin="436,4317" coordsize="3360,2">
              <v:shape style="position:absolute;left:436;top:4317;width:3360;height:2" coordorigin="436,4317" coordsize="3360,0" path="m436,4317l3796,4317e" filled="f" stroked="t" strokeweight=".957298pt" strokecolor="#646464">
                <v:path arrowok="t"/>
              </v:shape>
            </v:group>
            <v:group style="position:absolute;left:3738;top:4315;width:3169;height:2" coordorigin="3738,4315" coordsize="3169,2">
              <v:shape style="position:absolute;left:3738;top:4315;width:3169;height:2" coordorigin="3738,4315" coordsize="3169,0" path="m3738,4315l6907,4315e" filled="f" stroked="t" strokeweight=".957298pt" strokecolor="#3F3F3F">
                <v:path arrowok="t"/>
              </v:shape>
            </v:group>
            <v:group style="position:absolute;left:6849;top:4317;width:4743;height:2" coordorigin="6849,4317" coordsize="4743,2">
              <v:shape style="position:absolute;left:6849;top:4317;width:4743;height:2" coordorigin="6849,4317" coordsize="4743,0" path="m6849,4317l11593,4317e" filled="f" stroked="t" strokeweight=".717973pt" strokecolor="#646464">
                <v:path arrowok="t"/>
              </v:shape>
            </v:group>
            <v:group style="position:absolute;left:10549;top:4317;width:1063;height:2" coordorigin="10549,4317" coordsize="1063,2">
              <v:shape style="position:absolute;left:10549;top:4317;width:1063;height:2" coordorigin="10549,4317" coordsize="1063,0" path="m10549,4317l11612,4317e" filled="f" stroked="t" strokeweight=".957298pt" strokecolor="#777777">
                <v:path arrowok="t"/>
              </v:shape>
            </v:group>
            <v:group style="position:absolute;left:426;top:4598;width:4590;height:2" coordorigin="426,4598" coordsize="4590,2">
              <v:shape style="position:absolute;left:426;top:4598;width:4590;height:2" coordorigin="426,4598" coordsize="4590,0" path="m426,4598l5016,4598e" filled="f" stroked="t" strokeweight=".717973pt" strokecolor="#575757">
                <v:path arrowok="t"/>
              </v:shape>
            </v:group>
            <v:group style="position:absolute;left:2432;top:4310;width:2;height:1764" coordorigin="2432,4310" coordsize="2,1764">
              <v:shape style="position:absolute;left:2432;top:4310;width:2;height:1764" coordorigin="2432,4310" coordsize="0,1764" path="m2432,6075l2432,4310e" filled="f" stroked="t" strokeweight=".478649pt" strokecolor="#282828">
                <v:path arrowok="t"/>
              </v:shape>
            </v:group>
            <v:group style="position:absolute;left:4959;top:4598;width:852;height:2" coordorigin="4959,4598" coordsize="852,2">
              <v:shape style="position:absolute;left:4959;top:4598;width:852;height:2" coordorigin="4959,4598" coordsize="852,0" path="m4959,4598l5811,4598e" filled="f" stroked="t" strokeweight=".478649pt" strokecolor="#383838">
                <v:path arrowok="t"/>
              </v:shape>
            </v:group>
            <v:group style="position:absolute;left:5753;top:4596;width:5859;height:2" coordorigin="5753,4596" coordsize="5859,2">
              <v:shape style="position:absolute;left:5753;top:4596;width:5859;height:2" coordorigin="5753,4596" coordsize="5859,0" path="m5753,4596l11612,4596e" filled="f" stroked="t" strokeweight=".717973pt" strokecolor="#646464">
                <v:path arrowok="t"/>
              </v:shape>
            </v:group>
            <v:group style="position:absolute;left:2427;top:4840;width:2589;height:2" coordorigin="2427,4840" coordsize="2589,2">
              <v:shape style="position:absolute;left:2427;top:4840;width:2589;height:2" coordorigin="2427,4840" coordsize="2589,0" path="m2427,4840l5016,4840e" filled="f" stroked="t" strokeweight=".957298pt" strokecolor="#676767">
                <v:path arrowok="t"/>
              </v:shape>
            </v:group>
            <v:group style="position:absolute;left:4959;top:4840;width:2125;height:2" coordorigin="4959,4840" coordsize="2125,2">
              <v:shape style="position:absolute;left:4959;top:4840;width:2125;height:2" coordorigin="4959,4840" coordsize="2125,0" path="m4959,4840l7084,4840e" filled="f" stroked="t" strokeweight=".478649pt" strokecolor="#4B4B4B">
                <v:path arrowok="t"/>
              </v:shape>
            </v:group>
            <v:group style="position:absolute;left:7027;top:4838;width:4566;height:2" coordorigin="7027,4838" coordsize="4566,2">
              <v:shape style="position:absolute;left:7027;top:4838;width:4566;height:2" coordorigin="7027,4838" coordsize="4566,0" path="m7027,4838l11593,4838e" filled="f" stroked="t" strokeweight=".957298pt" strokecolor="#606060">
                <v:path arrowok="t"/>
              </v:shape>
            </v:group>
            <v:group style="position:absolute;left:8649;top:4838;width:1958;height:2" coordorigin="8649,4838" coordsize="1958,2">
              <v:shape style="position:absolute;left:8649;top:4838;width:1958;height:2" coordorigin="8649,4838" coordsize="1958,0" path="m8649,4838l10607,4838e" filled="f" stroked="t" strokeweight=".478649pt" strokecolor="#444444">
                <v:path arrowok="t"/>
              </v:shape>
            </v:group>
            <v:group style="position:absolute;left:10511;top:4838;width:1101;height:2" coordorigin="10511,4838" coordsize="1101,2">
              <v:shape style="position:absolute;left:10511;top:4838;width:1101;height:2" coordorigin="10511,4838" coordsize="1101,0" path="m10511,4838l11612,4838e" filled="f" stroked="t" strokeweight=".957298pt" strokecolor="#747474">
                <v:path arrowok="t"/>
              </v:shape>
            </v:group>
            <v:group style="position:absolute;left:436;top:4819;width:2;height:527" coordorigin="436,4819" coordsize="2,527">
              <v:shape style="position:absolute;left:436;top:4819;width:2;height:527" coordorigin="436,4819" coordsize="0,527" path="m436,5346l436,4819e" filled="f" stroked="t" strokeweight=".717973pt" strokecolor="#444444">
                <v:path arrowok="t"/>
              </v:shape>
            </v:group>
            <v:group style="position:absolute;left:7840;top:4842;width:2;height:484" coordorigin="7840,4842" coordsize="2,484">
              <v:shape style="position:absolute;left:7840;top:4842;width:2;height:484" coordorigin="7840,4842" coordsize="0,484" path="m7840,5327l7840,4842e" filled="f" stroked="t" strokeweight=".239324pt" strokecolor="#676767">
                <v:path arrowok="t"/>
              </v:shape>
            </v:group>
            <v:group style="position:absolute;left:4992;top:5332;width:1134;height:2" coordorigin="4992,5332" coordsize="1134,2">
              <v:shape style="position:absolute;left:4992;top:5332;width:1134;height:2" coordorigin="4992,5332" coordsize="1134,0" path="m4992,5332l6127,5332e" filled="f" stroked="t" strokeweight=".957298pt" strokecolor="#606060">
                <v:path arrowok="t"/>
              </v:shape>
            </v:group>
            <v:group style="position:absolute;left:5753;top:5332;width:1331;height:2" coordorigin="5753,5332" coordsize="1331,2">
              <v:shape style="position:absolute;left:5753;top:5332;width:1331;height:2" coordorigin="5753,5332" coordsize="1331,0" path="m5753,5332l7084,5332e" filled="f" stroked="t" strokeweight=".478649pt" strokecolor="#484848">
                <v:path arrowok="t"/>
              </v:shape>
            </v:group>
            <v:group style="position:absolute;left:7027;top:5327;width:474;height:2" coordorigin="7027,5327" coordsize="474,2">
              <v:shape style="position:absolute;left:7027;top:5327;width:474;height:2" coordorigin="7027,5327" coordsize="474,0" path="m7027,5327l7500,5327e" filled="f" stroked="t" strokeweight=".717973pt" strokecolor="#4F4F4F">
                <v:path arrowok="t"/>
              </v:shape>
            </v:group>
            <v:group style="position:absolute;left:7314;top:5329;width:2298;height:2" coordorigin="7314,5329" coordsize="2298,2">
              <v:shape style="position:absolute;left:7314;top:5329;width:2298;height:2" coordorigin="7314,5329" coordsize="2298,0" path="m7314,5329l9611,5329e" filled="f" stroked="t" strokeweight=".957298pt" strokecolor="#6B6B6B">
                <v:path arrowok="t"/>
              </v:shape>
            </v:group>
            <v:group style="position:absolute;left:9434;top:5327;width:1173;height:2" coordorigin="9434,5327" coordsize="1173,2">
              <v:shape style="position:absolute;left:9434;top:5327;width:1173;height:2" coordorigin="9434,5327" coordsize="1173,0" path="m9434,5327l10607,5327e" filled="f" stroked="t" strokeweight=".478649pt" strokecolor="#484848">
                <v:path arrowok="t"/>
              </v:shape>
            </v:group>
            <v:group style="position:absolute;left:10549;top:5329;width:1063;height:2" coordorigin="10549,5329" coordsize="1063,2">
              <v:shape style="position:absolute;left:10549;top:5329;width:1063;height:2" coordorigin="10549,5329" coordsize="1063,0" path="m10549,5329l11612,5329e" filled="f" stroked="t" strokeweight=".478649pt" strokecolor="#646464">
                <v:path arrowok="t"/>
              </v:shape>
            </v:group>
            <v:group style="position:absolute;left:440;top:5288;width:2;height:302" coordorigin="440,5288" coordsize="2,302">
              <v:shape style="position:absolute;left:440;top:5288;width:2;height:302" coordorigin="440,5288" coordsize="0,302" path="m440,5590l440,5288e" filled="f" stroked="t" strokeweight=".478649pt" strokecolor="#3B3B3B">
                <v:path arrowok="t"/>
              </v:shape>
            </v:group>
            <v:group style="position:absolute;left:4992;top:5574;width:2092;height:2" coordorigin="4992,5574" coordsize="2092,2">
              <v:shape style="position:absolute;left:4992;top:5574;width:2092;height:2" coordorigin="4992,5574" coordsize="2092,0" path="m4992,5574l7084,5574e" filled="f" stroked="t" strokeweight=".957298pt" strokecolor="#676767">
                <v:path arrowok="t"/>
              </v:shape>
            </v:group>
            <v:group style="position:absolute;left:7027;top:5571;width:1230;height:2" coordorigin="7027,5571" coordsize="1230,2">
              <v:shape style="position:absolute;left:7027;top:5571;width:1230;height:2" coordorigin="7027,5571" coordsize="1230,0" path="m7027,5571l8257,5571e" filled="f" stroked="t" strokeweight=".478649pt" strokecolor="#383838">
                <v:path arrowok="t"/>
              </v:shape>
            </v:group>
            <v:group style="position:absolute;left:8199;top:5571;width:507;height:2" coordorigin="8199,5571" coordsize="507,2">
              <v:shape style="position:absolute;left:8199;top:5571;width:507;height:2" coordorigin="8199,5571" coordsize="507,0" path="m8199,5571l8707,5571e" filled="f" stroked="t" strokeweight=".478649pt" strokecolor="#4F4F4F">
                <v:path arrowok="t"/>
              </v:shape>
            </v:group>
            <v:group style="position:absolute;left:8592;top:5574;width:3025;height:2" coordorigin="8592,5574" coordsize="3025,2">
              <v:shape style="position:absolute;left:8592;top:5574;width:3025;height:2" coordorigin="8592,5574" coordsize="3025,0" path="m8592,5574l11617,5574e" filled="f" stroked="t" strokeweight=".957298pt" strokecolor="#6B6B6B">
                <v:path arrowok="t"/>
              </v:shape>
            </v:group>
            <v:group style="position:absolute;left:4992;top:5818;width:4289;height:2" coordorigin="4992,5818" coordsize="4289,2">
              <v:shape style="position:absolute;left:4992;top:5818;width:4289;height:2" coordorigin="4992,5818" coordsize="4289,0" path="m4992,5818l9281,5818e" filled="f" stroked="t" strokeweight=".717973pt" strokecolor="#5B5B5B">
                <v:path arrowok="t"/>
              </v:shape>
            </v:group>
            <v:group style="position:absolute;left:9224;top:5816;width:1383;height:2" coordorigin="9224,5816" coordsize="1383,2">
              <v:shape style="position:absolute;left:9224;top:5816;width:1383;height:2" coordorigin="9224,5816" coordsize="1383,0" path="m9224,5816l10607,5816e" filled="f" stroked="t" strokeweight=".478649pt" strokecolor="#444444">
                <v:path arrowok="t"/>
              </v:shape>
            </v:group>
            <v:group style="position:absolute;left:10549;top:5818;width:1067;height:2" coordorigin="10549,5818" coordsize="1067,2">
              <v:shape style="position:absolute;left:10549;top:5818;width:1067;height:2" coordorigin="10549,5818" coordsize="1067,0" path="m10549,5818l11617,5818e" filled="f" stroked="t" strokeweight=".478649pt" strokecolor="#575757">
                <v:path arrowok="t"/>
              </v:shape>
            </v:group>
            <v:group style="position:absolute;left:2427;top:6060;width:1067;height:2" coordorigin="2427,6060" coordsize="1067,2">
              <v:shape style="position:absolute;left:2427;top:6060;width:1067;height:2" coordorigin="2427,6060" coordsize="1067,0" path="m2427,6060l3494,6060e" filled="f" stroked="t" strokeweight=".478649pt" strokecolor="#343434">
                <v:path arrowok="t"/>
              </v:shape>
            </v:group>
            <v:group style="position:absolute;left:3437;top:6060;width:359;height:2" coordorigin="3437,6060" coordsize="359,2">
              <v:shape style="position:absolute;left:3437;top:6060;width:359;height:2" coordorigin="3437,6060" coordsize="359,0" path="m3437,6060l3796,6060e" filled="f" stroked="t" strokeweight=".478649pt" strokecolor="#4F4F4F">
                <v:path arrowok="t"/>
              </v:shape>
            </v:group>
            <v:group style="position:absolute;left:3695;top:6060;width:1331;height:2" coordorigin="3695,6060" coordsize="1331,2">
              <v:shape style="position:absolute;left:3695;top:6060;width:1331;height:2" coordorigin="3695,6060" coordsize="1331,0" path="m3695,6060l5026,6060e" filled="f" stroked="t" strokeweight=".957298pt" strokecolor="#646464">
                <v:path arrowok="t"/>
              </v:shape>
            </v:group>
            <v:group style="position:absolute;left:4954;top:6060;width:3303;height:2" coordorigin="4954,6060" coordsize="3303,2">
              <v:shape style="position:absolute;left:4954;top:6060;width:3303;height:2" coordorigin="4954,6060" coordsize="3303,0" path="m4954,6060l8257,6060e" filled="f" stroked="t" strokeweight=".478649pt" strokecolor="#4F4F4F">
                <v:path arrowok="t"/>
              </v:shape>
            </v:group>
            <v:group style="position:absolute;left:8127;top:6058;width:3489;height:2" coordorigin="8127,6058" coordsize="3489,2">
              <v:shape style="position:absolute;left:8127;top:6058;width:3489;height:2" coordorigin="8127,6058" coordsize="3489,0" path="m8127,6058l11617,6058e" filled="f" stroked="t" strokeweight=".957298pt" strokecolor="#6B6B6B">
                <v:path arrowok="t"/>
              </v:shape>
            </v:group>
            <v:group style="position:absolute;left:728;top:6302;width:3226;height:2" coordorigin="728,6302" coordsize="3226,2">
              <v:shape style="position:absolute;left:728;top:6302;width:3226;height:2" coordorigin="728,6302" coordsize="3226,0" path="m728,6302l3954,6302e" filled="f" stroked="t" strokeweight=".957298pt" strokecolor="#646464">
                <v:path arrowok="t"/>
              </v:shape>
            </v:group>
            <v:group style="position:absolute;left:3896;top:6305;width:1130;height:2" coordorigin="3896,6305" coordsize="1130,2">
              <v:shape style="position:absolute;left:3896;top:6305;width:1130;height:2" coordorigin="3896,6305" coordsize="1130,0" path="m3896,6305l5026,6305e" filled="f" stroked="t" strokeweight=".478649pt" strokecolor="#383838">
                <v:path arrowok="t"/>
              </v:shape>
            </v:group>
            <v:group style="position:absolute;left:4999;top:4833;width:2;height:1851" coordorigin="4999,4833" coordsize="2,1851">
              <v:shape style="position:absolute;left:4999;top:4833;width:2;height:1851" coordorigin="4999,4833" coordsize="0,1851" path="m4999,6684l4999,4833e" filled="f" stroked="t" strokeweight=".957298pt" strokecolor="#606060">
                <v:path arrowok="t"/>
              </v:shape>
            </v:group>
            <v:group style="position:absolute;left:4954;top:6305;width:3753;height:2" coordorigin="4954,6305" coordsize="3753,2">
              <v:shape style="position:absolute;left:4954;top:6305;width:3753;height:2" coordorigin="4954,6305" coordsize="3753,0" path="m4954,6305l8707,6305e" filled="f" stroked="t" strokeweight=".717973pt" strokecolor="#606060">
                <v:path arrowok="t"/>
              </v:shape>
            </v:group>
            <v:group style="position:absolute;left:8649;top:6305;width:1958;height:2" coordorigin="8649,6305" coordsize="1958,2">
              <v:shape style="position:absolute;left:8649;top:6305;width:1958;height:2" coordorigin="8649,6305" coordsize="1958,0" path="m8649,6305l10607,6305e" filled="f" stroked="t" strokeweight=".478649pt" strokecolor="#3F3F3F">
                <v:path arrowok="t"/>
              </v:shape>
            </v:group>
            <v:group style="position:absolute;left:10549;top:6305;width:1063;height:2" coordorigin="10549,6305" coordsize="1063,2">
              <v:shape style="position:absolute;left:10549;top:6305;width:1063;height:2" coordorigin="10549,6305" coordsize="1063,0" path="m10549,6305l11612,6305e" filled="f" stroked="t" strokeweight=".957298pt" strokecolor="#747474">
                <v:path arrowok="t"/>
              </v:shape>
            </v:group>
            <v:group style="position:absolute;left:7840;top:6290;width:2;height:729" coordorigin="7840,6290" coordsize="2,729">
              <v:shape style="position:absolute;left:7840;top:6290;width:2;height:729" coordorigin="7840,6290" coordsize="0,729" path="m7840,7019l7840,6290e" filled="f" stroked="t" strokeweight=".239324pt" strokecolor="#646464">
                <v:path arrowok="t"/>
              </v:shape>
            </v:group>
            <v:group style="position:absolute;left:436;top:6463;width:2;height:575" coordorigin="436,6463" coordsize="2,575">
              <v:shape style="position:absolute;left:436;top:6463;width:2;height:575" coordorigin="436,6463" coordsize="0,575" path="m436,7038l436,6463e" filled="f" stroked="t" strokeweight=".478649pt" strokecolor="#383838">
                <v:path arrowok="t"/>
              </v:shape>
            </v:group>
            <v:group style="position:absolute;left:2422;top:6777;width:3418;height:2" coordorigin="2422,6777" coordsize="3418,2">
              <v:shape style="position:absolute;left:2422;top:6777;width:3418;height:2" coordorigin="2422,6777" coordsize="3418,0" path="m2422,6777l5840,6777e" filled="f" stroked="t" strokeweight=".957298pt" strokecolor="#646464">
                <v:path arrowok="t"/>
              </v:shape>
            </v:group>
            <v:group style="position:absolute;left:4997;top:6554;width:2;height:283" coordorigin="4997,6554" coordsize="2,283">
              <v:shape style="position:absolute;left:4997;top:6554;width:2;height:283" coordorigin="4997,6554" coordsize="0,283" path="m4997,6837l4997,6554e" filled="f" stroked="t" strokeweight=".717973pt" strokecolor="#4B4B4B">
                <v:path arrowok="t"/>
              </v:shape>
            </v:group>
            <v:group style="position:absolute;left:5753;top:6779;width:1154;height:2" coordorigin="5753,6779" coordsize="1154,2">
              <v:shape style="position:absolute;left:5753;top:6779;width:1154;height:2" coordorigin="5753,6779" coordsize="1154,0" path="m5753,6779l6907,6779e" filled="f" stroked="t" strokeweight=".478649pt" strokecolor="#545454">
                <v:path arrowok="t"/>
              </v:shape>
            </v:group>
            <v:group style="position:absolute;left:6849;top:6779;width:651;height:2" coordorigin="6849,6779" coordsize="651,2">
              <v:shape style="position:absolute;left:6849;top:6779;width:651;height:2" coordorigin="6849,6779" coordsize="651,0" path="m6849,6779l7500,6779e" filled="f" stroked="t" strokeweight=".478649pt" strokecolor="#2B2B2B">
                <v:path arrowok="t"/>
              </v:shape>
            </v:group>
            <v:group style="position:absolute;left:7443;top:6779;width:431;height:2" coordorigin="7443,6779" coordsize="431,2">
              <v:shape style="position:absolute;left:7443;top:6779;width:431;height:2" coordorigin="7443,6779" coordsize="431,0" path="m7443,6779l7874,6779e" filled="f" stroked="t" strokeweight=".478649pt" strokecolor="#3F3F3F">
                <v:path arrowok="t"/>
              </v:shape>
            </v:group>
            <v:group style="position:absolute;left:7749;top:6777;width:3863;height:2" coordorigin="7749,6777" coordsize="3863,2">
              <v:shape style="position:absolute;left:7749;top:6777;width:3863;height:2" coordorigin="7749,6777" coordsize="3863,0" path="m7749,6777l11612,6777e" filled="f" stroked="t" strokeweight=".717973pt" strokecolor="#676767">
                <v:path arrowok="t"/>
              </v:shape>
            </v:group>
            <v:group style="position:absolute;left:2422;top:7022;width:2604;height:2" coordorigin="2422,7022" coordsize="2604,2">
              <v:shape style="position:absolute;left:2422;top:7022;width:2604;height:2" coordorigin="2422,7022" coordsize="2604,0" path="m2422,7022l5026,7022e" filled="f" stroked="t" strokeweight=".478649pt" strokecolor="#4B4B4B">
                <v:path arrowok="t"/>
              </v:shape>
            </v:group>
            <v:group style="position:absolute;left:5002;top:6765;width:2;height:264" coordorigin="5002,6765" coordsize="2,264">
              <v:shape style="position:absolute;left:5002;top:6765;width:2;height:264" coordorigin="5002,6765" coordsize="0,264" path="m5002,7029l5002,6765e" filled="f" stroked="t" strokeweight=".478649pt" strokecolor="#2B2B2B">
                <v:path arrowok="t"/>
              </v:shape>
            </v:group>
            <v:group style="position:absolute;left:4954;top:7024;width:857;height:2" coordorigin="4954,7024" coordsize="857,2">
              <v:shape style="position:absolute;left:4954;top:7024;width:857;height:2" coordorigin="4954,7024" coordsize="857,0" path="m4954,7024l5811,7024e" filled="f" stroked="t" strokeweight=".478649pt" strokecolor="#383838">
                <v:path arrowok="t"/>
              </v:shape>
            </v:group>
            <v:group style="position:absolute;left:5753;top:7024;width:2953;height:2" coordorigin="5753,7024" coordsize="2953,2">
              <v:shape style="position:absolute;left:5753;top:7024;width:2953;height:2" coordorigin="5753,7024" coordsize="2953,0" path="m5753,7024l8707,7024e" filled="f" stroked="t" strokeweight=".957298pt" strokecolor="#646464">
                <v:path arrowok="t"/>
              </v:shape>
            </v:group>
            <v:group style="position:absolute;left:8649;top:7024;width:842;height:2" coordorigin="8649,7024" coordsize="842,2">
              <v:shape style="position:absolute;left:8649;top:7024;width:842;height:2" coordorigin="8649,7024" coordsize="842,0" path="m8649,7024l9492,7024e" filled="f" stroked="t" strokeweight=".478649pt" strokecolor="#3F3F3F">
                <v:path arrowok="t"/>
              </v:shape>
            </v:group>
            <v:group style="position:absolute;left:9434;top:7019;width:1173;height:2" coordorigin="9434,7019" coordsize="1173,2">
              <v:shape style="position:absolute;left:9434;top:7019;width:1173;height:2" coordorigin="9434,7019" coordsize="1173,0" path="m9434,7019l10607,7019e" filled="f" stroked="t" strokeweight=".717973pt" strokecolor="#5B5B5B">
                <v:path arrowok="t"/>
              </v:shape>
            </v:group>
            <v:group style="position:absolute;left:10358;top:7022;width:1254;height:2" coordorigin="10358,7022" coordsize="1254,2">
              <v:shape style="position:absolute;left:10358;top:7022;width:1254;height:2" coordorigin="10358,7022" coordsize="1254,0" path="m10358,7022l11612,7022e" filled="f" stroked="t" strokeweight=".957298pt" strokecolor="#747474">
                <v:path arrowok="t"/>
              </v:shape>
            </v:group>
            <v:group style="position:absolute;left:431;top:7261;width:2029;height:2" coordorigin="431,7261" coordsize="2029,2">
              <v:shape style="position:absolute;left:431;top:7261;width:2029;height:2" coordorigin="431,7261" coordsize="2029,0" path="m431,7261l2460,7261e" filled="f" stroked="t" strokeweight=".957298pt" strokecolor="#676767">
                <v:path arrowok="t"/>
              </v:shape>
            </v:group>
            <v:group style="position:absolute;left:2388;top:7266;width:9224;height:2" coordorigin="2388,7266" coordsize="9224,2">
              <v:shape style="position:absolute;left:2388;top:7266;width:9224;height:2" coordorigin="2388,7266" coordsize="9224,0" path="m2388,7266l11612,7266e" filled="f" stroked="t" strokeweight=".717973pt" strokecolor="#545454">
                <v:path arrowok="t"/>
              </v:shape>
            </v:group>
            <v:group style="position:absolute;left:4959;top:7264;width:852;height:2" coordorigin="4959,7264" coordsize="852,2">
              <v:shape style="position:absolute;left:4959;top:7264;width:852;height:2" coordorigin="4959,7264" coordsize="852,0" path="m4959,7264l5811,7264e" filled="f" stroked="t" strokeweight=".478649pt" strokecolor="#383838">
                <v:path arrowok="t"/>
              </v:shape>
            </v:group>
            <v:group style="position:absolute;left:6759;top:7264;width:2163;height:2" coordorigin="6759,7264" coordsize="2163,2">
              <v:shape style="position:absolute;left:6759;top:7264;width:2163;height:2" coordorigin="6759,7264" coordsize="2163,0" path="m6759,7264l8922,7264e" filled="f" stroked="t" strokeweight=".957298pt" strokecolor="#676767">
                <v:path arrowok="t"/>
              </v:shape>
            </v:group>
            <v:group style="position:absolute;left:9224;top:7264;width:2365;height:2" coordorigin="9224,7264" coordsize="2365,2">
              <v:shape style="position:absolute;left:9224;top:7264;width:2365;height:2" coordorigin="9224,7264" coordsize="2365,0" path="m9224,7264l11588,7264e" filled="f" stroked="t" strokeweight=".478649pt" strokecolor="#484848">
                <v:path arrowok="t"/>
              </v:shape>
            </v:group>
            <v:group style="position:absolute;left:431;top:7741;width:2652;height:2" coordorigin="431,7741" coordsize="2652,2">
              <v:shape style="position:absolute;left:431;top:7741;width:2652;height:2" coordorigin="431,7741" coordsize="2652,0" path="m431,7741l3082,7741e" filled="f" stroked="t" strokeweight=".957298pt" strokecolor="#6B6B6B">
                <v:path arrowok="t"/>
              </v:shape>
            </v:group>
            <v:group style="position:absolute;left:2388;top:7743;width:2628;height:2" coordorigin="2388,7743" coordsize="2628,2">
              <v:shape style="position:absolute;left:2388;top:7743;width:2628;height:2" coordorigin="2388,7743" coordsize="2628,0" path="m2388,7743l5016,7743e" filled="f" stroked="t" strokeweight=".717973pt" strokecolor="#575757">
                <v:path arrowok="t"/>
              </v:shape>
            </v:group>
            <v:group style="position:absolute;left:4959;top:7743;width:584;height:2" coordorigin="4959,7743" coordsize="584,2">
              <v:shape style="position:absolute;left:4959;top:7743;width:584;height:2" coordorigin="4959,7743" coordsize="584,0" path="m4959,7743l5543,7743e" filled="f" stroked="t" strokeweight=".478649pt" strokecolor="#3B3B3B">
                <v:path arrowok="t"/>
              </v:shape>
            </v:group>
            <v:group style="position:absolute;left:5485;top:7741;width:3221;height:2" coordorigin="5485,7741" coordsize="3221,2">
              <v:shape style="position:absolute;left:5485;top:7741;width:3221;height:2" coordorigin="5485,7741" coordsize="3221,0" path="m5485,7741l8707,7741e" filled="f" stroked="t" strokeweight=".957298pt" strokecolor="#676767">
                <v:path arrowok="t"/>
              </v:shape>
            </v:group>
            <v:group style="position:absolute;left:8649;top:7743;width:1958;height:2" coordorigin="8649,7743" coordsize="1958,2">
              <v:shape style="position:absolute;left:8649;top:7743;width:1958;height:2" coordorigin="8649,7743" coordsize="1958,0" path="m8649,7743l10607,7743e" filled="f" stroked="t" strokeweight=".478649pt" strokecolor="#444444">
                <v:path arrowok="t"/>
              </v:shape>
            </v:group>
            <v:group style="position:absolute;left:10530;top:7741;width:1082;height:2" coordorigin="10530,7741" coordsize="1082,2">
              <v:shape style="position:absolute;left:10530;top:7741;width:1082;height:2" coordorigin="10530,7741" coordsize="1082,0" path="m10530,7741l11612,7741e" filled="f" stroked="t" strokeweight=".957298pt" strokecolor="#808080">
                <v:path arrowok="t"/>
              </v:shape>
            </v:group>
            <v:group style="position:absolute;left:2432;top:7700;width:2;height:820" coordorigin="2432,7700" coordsize="2,820">
              <v:shape style="position:absolute;left:2432;top:7700;width:2;height:820" coordorigin="2432,7700" coordsize="0,820" path="m2432,8520l2432,7700e" filled="f" stroked="t" strokeweight=".957298pt" strokecolor="#606060">
                <v:path arrowok="t"/>
              </v:shape>
            </v:group>
            <v:group style="position:absolute;left:5002;top:7738;width:2;height:762" coordorigin="5002,7738" coordsize="2,762">
              <v:shape style="position:absolute;left:5002;top:7738;width:2;height:762" coordorigin="5002,7738" coordsize="0,762" path="m5002,8501l5002,7738e" filled="f" stroked="t" strokeweight=".478649pt" strokecolor="#383838">
                <v:path arrowok="t"/>
              </v:shape>
            </v:group>
            <v:group style="position:absolute;left:4997;top:7983;width:2872;height:2" coordorigin="4997,7983" coordsize="2872,2">
              <v:shape style="position:absolute;left:4997;top:7983;width:2872;height:2" coordorigin="4997,7983" coordsize="2872,0" path="m4997,7983l7869,7983e" filled="f" stroked="t" strokeweight=".478649pt" strokecolor="#545454">
                <v:path arrowok="t"/>
              </v:shape>
            </v:group>
            <v:group style="position:absolute;left:6969;top:7985;width:2321;height:2" coordorigin="6969,7985" coordsize="2321,2">
              <v:shape style="position:absolute;left:6969;top:7985;width:2321;height:2" coordorigin="6969,7985" coordsize="2321,0" path="m6969,7985l9291,7985e" filled="f" stroked="t" strokeweight=".957298pt" strokecolor="#6B6B6B">
                <v:path arrowok="t"/>
              </v:shape>
            </v:group>
            <v:group style="position:absolute;left:9224;top:7983;width:1383;height:2" coordorigin="9224,7983" coordsize="1383,2">
              <v:shape style="position:absolute;left:9224;top:7983;width:1383;height:2" coordorigin="9224,7983" coordsize="1383,0" path="m9224,7983l10607,7983e" filled="f" stroked="t" strokeweight=".478649pt" strokecolor="#3F3F3F">
                <v:path arrowok="t"/>
              </v:shape>
            </v:group>
            <v:group style="position:absolute;left:10549;top:7985;width:1063;height:2" coordorigin="10549,7985" coordsize="1063,2">
              <v:shape style="position:absolute;left:10549;top:7985;width:1063;height:2" coordorigin="10549,7985" coordsize="1063,0" path="m10549,7985l11612,7985e" filled="f" stroked="t" strokeweight=".478649pt" strokecolor="#606060">
                <v:path arrowok="t"/>
              </v:shape>
            </v:group>
            <v:group style="position:absolute;left:440;top:6463;width:2;height:1779" coordorigin="440,6463" coordsize="2,1779">
              <v:shape style="position:absolute;left:440;top:6463;width:2;height:1779" coordorigin="440,6463" coordsize="0,1779" path="m440,8242l440,6463e" filled="f" stroked="t" strokeweight=".717973pt" strokecolor="#343434">
                <v:path arrowok="t"/>
              </v:shape>
            </v:group>
            <v:group style="position:absolute;left:4997;top:8230;width:1910;height:2" coordorigin="4997,8230" coordsize="1910,2">
              <v:shape style="position:absolute;left:4997;top:8230;width:1910;height:2" coordorigin="4997,8230" coordsize="1910,0" path="m4997,8230l6907,8230e" filled="f" stroked="t" strokeweight=".957298pt" strokecolor="#676767">
                <v:path arrowok="t"/>
              </v:shape>
            </v:group>
            <v:group style="position:absolute;left:6849;top:8227;width:1020;height:2" coordorigin="6849,8227" coordsize="1020,2">
              <v:shape style="position:absolute;left:6849;top:8227;width:1020;height:2" coordorigin="6849,8227" coordsize="1020,0" path="m6849,8227l7869,8227e" filled="f" stroked="t" strokeweight=".478649pt" strokecolor="#383838">
                <v:path arrowok="t"/>
              </v:shape>
            </v:group>
            <v:group style="position:absolute;left:7812;top:8230;width:1680;height:2" coordorigin="7812,8230" coordsize="1680,2">
              <v:shape style="position:absolute;left:7812;top:8230;width:1680;height:2" coordorigin="7812,8230" coordsize="1680,0" path="m7812,8230l9492,8230e" filled="f" stroked="t" strokeweight=".478649pt" strokecolor="#545454">
                <v:path arrowok="t"/>
              </v:shape>
            </v:group>
            <v:group style="position:absolute;left:9300;top:8230;width:2312;height:2" coordorigin="9300,8230" coordsize="2312,2">
              <v:shape style="position:absolute;left:9300;top:8230;width:2312;height:2" coordorigin="9300,8230" coordsize="2312,0" path="m9300,8230l11612,8230e" filled="f" stroked="t" strokeweight=".957298pt" strokecolor="#707070">
                <v:path arrowok="t"/>
              </v:shape>
            </v:group>
            <v:group style="position:absolute;left:426;top:8494;width:1340;height:2" coordorigin="426,8494" coordsize="1340,2">
              <v:shape style="position:absolute;left:426;top:8494;width:1340;height:2" coordorigin="426,8494" coordsize="1340,0" path="m426,8494l1766,8494e" filled="f" stroked="t" strokeweight=".478649pt" strokecolor="#4F4F4F">
                <v:path arrowok="t"/>
              </v:shape>
            </v:group>
            <v:group style="position:absolute;left:1709;top:8496;width:488;height:2" coordorigin="1709,8496" coordsize="488,2">
              <v:shape style="position:absolute;left:1709;top:8496;width:488;height:2" coordorigin="1709,8496" coordsize="488,0" path="m1709,8496l2197,8496e" filled="f" stroked="t" strokeweight=".478649pt" strokecolor="#343434">
                <v:path arrowok="t"/>
              </v:shape>
            </v:group>
            <v:group style="position:absolute;left:2140;top:8494;width:3987;height:2" coordorigin="2140,8494" coordsize="3987,2">
              <v:shape style="position:absolute;left:2140;top:8494;width:3987;height:2" coordorigin="2140,8494" coordsize="3987,0" path="m2140,8494l6127,8494e" filled="f" stroked="t" strokeweight=".957298pt" strokecolor="#606060">
                <v:path arrowok="t"/>
              </v:shape>
            </v:group>
            <v:group style="position:absolute;left:5753;top:8496;width:1154;height:2" coordorigin="5753,8496" coordsize="1154,2">
              <v:shape style="position:absolute;left:5753;top:8496;width:1154;height:2" coordorigin="5753,8496" coordsize="1154,0" path="m5753,8496l6907,8496e" filled="f" stroked="t" strokeweight=".478649pt" strokecolor="#4B4B4B">
                <v:path arrowok="t"/>
              </v:shape>
            </v:group>
            <v:group style="position:absolute;left:6849;top:8496;width:1020;height:2" coordorigin="6849,8496" coordsize="1020,2">
              <v:shape style="position:absolute;left:6849;top:8496;width:1020;height:2" coordorigin="6849,8496" coordsize="1020,0" path="m6849,8496l7869,8496e" filled="f" stroked="t" strokeweight=".478649pt" strokecolor="#2F2F2F">
                <v:path arrowok="t"/>
              </v:shape>
            </v:group>
            <v:group style="position:absolute;left:7812;top:8498;width:3800;height:2" coordorigin="7812,8498" coordsize="3800,2">
              <v:shape style="position:absolute;left:7812;top:8498;width:3800;height:2" coordorigin="7812,8498" coordsize="3800,0" path="m7812,8498l11612,8498e" filled="f" stroked="t" strokeweight=".957298pt" strokecolor="#6B6B6B">
                <v:path arrowok="t"/>
              </v:shape>
            </v:group>
            <v:group style="position:absolute;left:2429;top:4310;width:2;height:12106" coordorigin="2429,4310" coordsize="2,12106">
              <v:shape style="position:absolute;left:2429;top:4310;width:2;height:12106" coordorigin="2429,4310" coordsize="0,12106" path="m2429,16416l2429,4310e" filled="f" stroked="t" strokeweight=".717973pt" strokecolor="#4B4B4B">
                <v:path arrowok="t"/>
              </v:shape>
            </v:group>
            <v:group style="position:absolute;left:426;top:9304;width:3370;height:2" coordorigin="426,9304" coordsize="3370,2">
              <v:shape style="position:absolute;left:426;top:9304;width:3370;height:2" coordorigin="426,9304" coordsize="3370,0" path="m426,9304l3796,9304e" filled="f" stroked="t" strokeweight=".957298pt" strokecolor="#646464">
                <v:path arrowok="t"/>
              </v:shape>
            </v:group>
            <v:group style="position:absolute;left:3738;top:9306;width:2073;height:2" coordorigin="3738,9306" coordsize="2073,2">
              <v:shape style="position:absolute;left:3738;top:9306;width:2073;height:2" coordorigin="3738,9306" coordsize="2073,0" path="m3738,9306l5811,9306e" filled="f" stroked="t" strokeweight=".478649pt" strokecolor="#383838">
                <v:path arrowok="t"/>
              </v:shape>
            </v:group>
            <v:group style="position:absolute;left:5753;top:9306;width:2953;height:2" coordorigin="5753,9306" coordsize="2953,2">
              <v:shape style="position:absolute;left:5753;top:9306;width:2953;height:2" coordorigin="5753,9306" coordsize="2953,0" path="m5753,9306l8707,9306e" filled="f" stroked="t" strokeweight=".957298pt" strokecolor="#646464">
                <v:path arrowok="t"/>
              </v:shape>
            </v:group>
            <v:group style="position:absolute;left:8649;top:9306;width:1958;height:2" coordorigin="8649,9306" coordsize="1958,2">
              <v:shape style="position:absolute;left:8649;top:9306;width:1958;height:2" coordorigin="8649,9306" coordsize="1958,0" path="m8649,9306l10607,9306e" filled="f" stroked="t" strokeweight=".478649pt" strokecolor="#3B3B3B">
                <v:path arrowok="t"/>
              </v:shape>
            </v:group>
            <v:group style="position:absolute;left:10549;top:9309;width:1063;height:2" coordorigin="10549,9309" coordsize="1063,2">
              <v:shape style="position:absolute;left:10549;top:9309;width:1063;height:2" coordorigin="10549,9309" coordsize="1063,0" path="m10549,9309l11612,9309e" filled="f" stroked="t" strokeweight=".478649pt" strokecolor="#606060">
                <v:path arrowok="t"/>
              </v:shape>
            </v:group>
            <v:group style="position:absolute;left:11602;top:9258;width:2;height:1668" coordorigin="11602,9258" coordsize="2,1668">
              <v:shape style="position:absolute;left:11602;top:9258;width:2;height:1668" coordorigin="11602,9258" coordsize="0,1668" path="m11602,10927l11602,9258e" filled="f" stroked="t" strokeweight=".478649pt" strokecolor="#3F3F3F">
                <v:path arrowok="t"/>
              </v:shape>
            </v:group>
            <v:group style="position:absolute;left:426;top:10152;width:1340;height:2" coordorigin="426,10152" coordsize="1340,2">
              <v:shape style="position:absolute;left:426;top:10152;width:1340;height:2" coordorigin="426,10152" coordsize="1340,0" path="m426,10152l1766,10152e" filled="f" stroked="t" strokeweight=".478649pt" strokecolor="#484848">
                <v:path arrowok="t"/>
              </v:shape>
            </v:group>
            <v:group style="position:absolute;left:1709;top:10155;width:751;height:2" coordorigin="1709,10155" coordsize="751,2">
              <v:shape style="position:absolute;left:1709;top:10155;width:751;height:2" coordorigin="1709,10155" coordsize="751,0" path="m1709,10155l2460,10155e" filled="f" stroked="t" strokeweight=".478649pt" strokecolor="#2F2F2F">
                <v:path arrowok="t"/>
              </v:shape>
            </v:group>
            <v:group style="position:absolute;left:2388;top:10160;width:9219;height:2" coordorigin="2388,10160" coordsize="9219,2">
              <v:shape style="position:absolute;left:2388;top:10160;width:9219;height:2" coordorigin="2388,10160" coordsize="9219,0" path="m2388,10160l11607,10160e" filled="f" stroked="t" strokeweight=".717973pt" strokecolor="#606060">
                <v:path arrowok="t"/>
              </v:shape>
            </v:group>
            <v:group style="position:absolute;left:426;top:10402;width:11181;height:2" coordorigin="426,10402" coordsize="11181,2">
              <v:shape style="position:absolute;left:426;top:10402;width:11181;height:2" coordorigin="426,10402" coordsize="11181,0" path="m426,10402l11607,10402e" filled="f" stroked="t" strokeweight=".717973pt" strokecolor="#646464">
                <v:path arrowok="t"/>
              </v:shape>
            </v:group>
            <v:group style="position:absolute;left:4595;top:10399;width:948;height:2" coordorigin="4595,10399" coordsize="948,2">
              <v:shape style="position:absolute;left:4595;top:10399;width:948;height:2" coordorigin="4595,10399" coordsize="948,0" path="m4595,10399l5543,10399e" filled="f" stroked="t" strokeweight=".478649pt" strokecolor="#2B2B2B">
                <v:path arrowok="t"/>
              </v:shape>
            </v:group>
            <v:group style="position:absolute;left:5485;top:10402;width:1599;height:2" coordorigin="5485,10402" coordsize="1599,2">
              <v:shape style="position:absolute;left:5485;top:10402;width:1599;height:2" coordorigin="5485,10402" coordsize="1599,0" path="m5485,10402l7084,10402e" filled="f" stroked="t" strokeweight=".478649pt" strokecolor="#444444">
                <v:path arrowok="t"/>
              </v:shape>
            </v:group>
            <v:group style="position:absolute;left:7027;top:10404;width:842;height:2" coordorigin="7027,10404" coordsize="842,2">
              <v:shape style="position:absolute;left:7027;top:10404;width:842;height:2" coordorigin="7027,10404" coordsize="842,0" path="m7027,10404l7869,10404e" filled="f" stroked="t" strokeweight=".478649pt" strokecolor="#2F2F2F">
                <v:path arrowok="t"/>
              </v:shape>
            </v:group>
            <v:group style="position:absolute;left:426;top:10641;width:2034;height:2" coordorigin="426,10641" coordsize="2034,2">
              <v:shape style="position:absolute;left:426;top:10641;width:2034;height:2" coordorigin="426,10641" coordsize="2034,0" path="m426,10641l2460,10641e" filled="f" stroked="t" strokeweight=".478649pt" strokecolor="#444444">
                <v:path arrowok="t"/>
              </v:shape>
            </v:group>
            <v:group style="position:absolute;left:2388;top:10641;width:3738;height:2" coordorigin="2388,10641" coordsize="3738,2">
              <v:shape style="position:absolute;left:2388;top:10641;width:3738;height:2" coordorigin="2388,10641" coordsize="3738,0" path="m2388,10641l6127,10641e" filled="f" stroked="t" strokeweight=".957298pt" strokecolor="#646464">
                <v:path arrowok="t"/>
              </v:shape>
            </v:group>
            <v:group style="position:absolute;left:5753;top:10644;width:1154;height:2" coordorigin="5753,10644" coordsize="1154,2">
              <v:shape style="position:absolute;left:5753;top:10644;width:1154;height:2" coordorigin="5753,10644" coordsize="1154,0" path="m5753,10644l6907,10644e" filled="f" stroked="t" strokeweight=".478649pt" strokecolor="#484848">
                <v:path arrowok="t"/>
              </v:shape>
            </v:group>
            <v:group style="position:absolute;left:6849;top:10644;width:1407;height:2" coordorigin="6849,10644" coordsize="1407,2">
              <v:shape style="position:absolute;left:6849;top:10644;width:1407;height:2" coordorigin="6849,10644" coordsize="1407,0" path="m6849,10644l8257,10644e" filled="f" stroked="t" strokeweight=".478649pt" strokecolor="#343434">
                <v:path arrowok="t"/>
              </v:shape>
            </v:group>
            <v:group style="position:absolute;left:8199;top:10644;width:507;height:2" coordorigin="8199,10644" coordsize="507,2">
              <v:shape style="position:absolute;left:8199;top:10644;width:507;height:2" coordorigin="8199,10644" coordsize="507,0" path="m8199,10644l8707,10644e" filled="f" stroked="t" strokeweight=".478649pt" strokecolor="#4B4B4B">
                <v:path arrowok="t"/>
              </v:shape>
            </v:group>
            <v:group style="position:absolute;left:9224;top:10649;width:268;height:2" coordorigin="9224,10649" coordsize="268,2">
              <v:shape style="position:absolute;left:9224;top:10649;width:268;height:2" coordorigin="9224,10649" coordsize="268,0" path="m9224,10649l9492,10649e" filled="f" stroked="t" strokeweight=".478649pt" strokecolor="#484848">
                <v:path arrowok="t"/>
              </v:shape>
            </v:group>
            <v:group style="position:absolute;left:8649;top:10646;width:2958;height:2" coordorigin="8649,10646" coordsize="2958,2">
              <v:shape style="position:absolute;left:8649;top:10646;width:2958;height:2" coordorigin="8649,10646" coordsize="2958,0" path="m8649,10646l11607,10646e" filled="f" stroked="t" strokeweight=".717973pt" strokecolor="#6B6B6B">
                <v:path arrowok="t"/>
              </v:shape>
            </v:group>
            <v:group style="position:absolute;left:421;top:11126;width:2877;height:2" coordorigin="421,11126" coordsize="2877,2">
              <v:shape style="position:absolute;left:421;top:11126;width:2877;height:2" coordorigin="421,11126" coordsize="2877,0" path="m421,11126l3298,11126e" filled="f" stroked="t" strokeweight=".957298pt" strokecolor="#6B6B6B">
                <v:path arrowok="t"/>
              </v:shape>
            </v:group>
            <v:group style="position:absolute;left:433;top:6463;width:2;height:9949" coordorigin="433,6463" coordsize="2,9949">
              <v:shape style="position:absolute;left:433;top:6463;width:2;height:9949" coordorigin="433,6463" coordsize="0,9949" path="m433,16412l433,6463e" filled="f" stroked="t" strokeweight=".717973pt" strokecolor="#4F4F4F">
                <v:path arrowok="t"/>
              </v:shape>
            </v:group>
            <v:group style="position:absolute;left:3240;top:11126;width:713;height:2" coordorigin="3240,11126" coordsize="713,2">
              <v:shape style="position:absolute;left:3240;top:11126;width:713;height:2" coordorigin="3240,11126" coordsize="713,0" path="m3240,11126l3954,11126e" filled="f" stroked="t" strokeweight=".717973pt" strokecolor="#575757">
                <v:path arrowok="t"/>
              </v:shape>
            </v:group>
            <v:group style="position:absolute;left:3896;top:11128;width:1915;height:2" coordorigin="3896,11128" coordsize="1915,2">
              <v:shape style="position:absolute;left:3896;top:11128;width:1915;height:2" coordorigin="3896,11128" coordsize="1915,0" path="m3896,11128l5811,11128e" filled="f" stroked="t" strokeweight=".478649pt" strokecolor="#3B3B3B">
                <v:path arrowok="t"/>
              </v:shape>
            </v:group>
            <v:group style="position:absolute;left:5753;top:11131;width:5859;height:2" coordorigin="5753,11131" coordsize="5859,2">
              <v:shape style="position:absolute;left:5753;top:11131;width:5859;height:2" coordorigin="5753,11131" coordsize="5859,0" path="m5753,11131l11612,11131e" filled="f" stroked="t" strokeweight=".717973pt" strokecolor="#676767">
                <v:path arrowok="t"/>
              </v:shape>
            </v:group>
            <v:group style="position:absolute;left:9224;top:11128;width:1819;height:2" coordorigin="9224,11128" coordsize="1819,2">
              <v:shape style="position:absolute;left:9224;top:11128;width:1819;height:2" coordorigin="9224,11128" coordsize="1819,0" path="m9224,11128l11042,11128e" filled="f" stroked="t" strokeweight=".478649pt" strokecolor="#4F4F4F">
                <v:path arrowok="t"/>
              </v:shape>
            </v:group>
            <v:group style="position:absolute;left:421;top:11365;width:3044;height:2" coordorigin="421,11365" coordsize="3044,2">
              <v:shape style="position:absolute;left:421;top:11365;width:3044;height:2" coordorigin="421,11365" coordsize="3044,0" path="m421,11365l3465,11365e" filled="f" stroked="t" strokeweight=".957298pt" strokecolor="#676767">
                <v:path arrowok="t"/>
              </v:shape>
            </v:group>
            <v:group style="position:absolute;left:2843;top:11365;width:2173;height:2" coordorigin="2843,11365" coordsize="2173,2">
              <v:shape style="position:absolute;left:2843;top:11365;width:2173;height:2" coordorigin="2843,11365" coordsize="2173,0" path="m2843,11365l5016,11365e" filled="f" stroked="t" strokeweight=".478649pt" strokecolor="#4F4F4F">
                <v:path arrowok="t"/>
              </v:shape>
            </v:group>
            <v:group style="position:absolute;left:4959;top:11368;width:852;height:2" coordorigin="4959,11368" coordsize="852,2">
              <v:shape style="position:absolute;left:4959;top:11368;width:852;height:2" coordorigin="4959,11368" coordsize="852,0" path="m4959,11368l5811,11368e" filled="f" stroked="t" strokeweight=".478649pt" strokecolor="#3B3B3B">
                <v:path arrowok="t"/>
              </v:shape>
            </v:group>
            <v:group style="position:absolute;left:5753;top:11370;width:5859;height:2" coordorigin="5753,11370" coordsize="5859,2">
              <v:shape style="position:absolute;left:5753;top:11370;width:5859;height:2" coordorigin="5753,11370" coordsize="5859,0" path="m5753,11370l11612,11370e" filled="f" stroked="t" strokeweight=".717973pt" strokecolor="#676767">
                <v:path arrowok="t"/>
              </v:shape>
            </v:group>
            <v:group style="position:absolute;left:11605;top:10869;width:2;height:5547" coordorigin="11605,10869" coordsize="2,5547">
              <v:shape style="position:absolute;left:11605;top:10869;width:2;height:5547" coordorigin="11605,10869" coordsize="0,5547" path="m11605,16416l11605,10869e" filled="f" stroked="t" strokeweight=".717973pt" strokecolor="#606060">
                <v:path arrowok="t"/>
              </v:shape>
            </v:group>
            <v:group style="position:absolute;left:426;top:11732;width:1321;height:2" coordorigin="426,11732" coordsize="1321,2">
              <v:shape style="position:absolute;left:426;top:11732;width:1321;height:2" coordorigin="426,11732" coordsize="1321,0" path="m426,11732l1747,11732e" filled="f" stroked="t" strokeweight=".239324pt" strokecolor="#545454">
                <v:path arrowok="t"/>
              </v:shape>
            </v:group>
            <v:group style="position:absolute;left:1154;top:11353;width:2;height:384" coordorigin="1154,11353" coordsize="2,384">
              <v:shape style="position:absolute;left:1154;top:11353;width:2;height:384" coordorigin="1154,11353" coordsize="0,384" path="m1154,11737l1154,11353e" filled="f" stroked="t" strokeweight=".239324pt" strokecolor="#646464">
                <v:path arrowok="t"/>
              </v:shape>
            </v:group>
            <v:group style="position:absolute;left:1749;top:11358;width:2;height:408" coordorigin="1749,11358" coordsize="2,408">
              <v:shape style="position:absolute;left:1749;top:11358;width:2;height:408" coordorigin="1749,11358" coordsize="0,408" path="m1749,11766l1749,11358e" filled="f" stroked="t" strokeweight=".478649pt" strokecolor="#545454">
                <v:path arrowok="t"/>
              </v:shape>
            </v:group>
            <v:group style="position:absolute;left:1733;top:11732;width:5145;height:2" coordorigin="1733,11732" coordsize="5145,2">
              <v:shape style="position:absolute;left:1733;top:11732;width:5145;height:2" coordorigin="1733,11732" coordsize="5145,0" path="m1733,11732l6878,11732e" filled="f" stroked="t" strokeweight=".239324pt" strokecolor="#3B3B3B">
                <v:path arrowok="t"/>
              </v:shape>
            </v:group>
            <v:group style="position:absolute;left:6878;top:11732;width:177;height:2" coordorigin="6878,11732" coordsize="177,2">
              <v:shape style="position:absolute;left:6878;top:11732;width:177;height:2" coordorigin="6878,11732" coordsize="177,0" path="m6878,11732l7055,11732e" filled="f" stroked="t" strokeweight=".239324pt" strokecolor="#000000">
                <v:path arrowok="t"/>
              </v:shape>
            </v:group>
            <v:group style="position:absolute;left:7055;top:11732;width:785;height:2" coordorigin="7055,11732" coordsize="785,2">
              <v:shape style="position:absolute;left:7055;top:11732;width:785;height:2" coordorigin="7055,11732" coordsize="785,0" path="m7055,11732l7840,11732e" filled="f" stroked="t" strokeweight=".239324pt" strokecolor="#606060">
                <v:path arrowok="t"/>
              </v:shape>
            </v:group>
            <v:group style="position:absolute;left:7479;top:11358;width:2;height:5049" coordorigin="7479,11358" coordsize="2,5049">
              <v:shape style="position:absolute;left:7479;top:11358;width:2;height:5049" coordorigin="7479,11358" coordsize="0,5049" path="m7479,16407l7479,11358e" filled="f" stroked="t" strokeweight=".957298pt" strokecolor="#606060">
                <v:path arrowok="t"/>
              </v:shape>
            </v:group>
            <v:group style="position:absolute;left:7840;top:11732;width:2738;height:2" coordorigin="7840,11732" coordsize="2738,2">
              <v:shape style="position:absolute;left:7840;top:11732;width:2738;height:2" coordorigin="7840,11732" coordsize="2738,0" path="m7840,11732l10578,11732e" filled="f" stroked="t" strokeweight=".239324pt" strokecolor="#000000">
                <v:path arrowok="t"/>
              </v:shape>
            </v:group>
            <v:group style="position:absolute;left:10578;top:11732;width:1020;height:2" coordorigin="10578,11732" coordsize="1020,2">
              <v:shape style="position:absolute;left:10578;top:11732;width:1020;height:2" coordorigin="10578,11732" coordsize="1020,0" path="m10578,11732l11598,11732e" filled="f" stroked="t" strokeweight=".239324pt" strokecolor="#747474">
                <v:path arrowok="t"/>
              </v:shape>
            </v:group>
            <v:group style="position:absolute;left:436;top:11703;width:2;height:427" coordorigin="436,11703" coordsize="2,427">
              <v:shape style="position:absolute;left:436;top:11703;width:2;height:427" coordorigin="436,11703" coordsize="0,427" path="m436,12130l436,11703e" filled="f" stroked="t" strokeweight=".478649pt" strokecolor="#343434">
                <v:path arrowok="t"/>
              </v:shape>
            </v:group>
            <v:group style="position:absolute;left:1154;top:11732;width:2;height:1841" coordorigin="1154,11732" coordsize="2,1841">
              <v:shape style="position:absolute;left:1154;top:11732;width:2;height:1841" coordorigin="1154,11732" coordsize="0,1841" path="m1154,13573l1154,11732e" filled="f" stroked="t" strokeweight=".239324pt" strokecolor="#000000">
                <v:path arrowok="t"/>
              </v:shape>
            </v:group>
            <v:group style="position:absolute;left:2427;top:11703;width:2;height:921" coordorigin="2427,11703" coordsize="2,921">
              <v:shape style="position:absolute;left:2427;top:11703;width:2;height:921" coordorigin="2427,11703" coordsize="0,921" path="m2427,12624l2427,11703e" filled="f" stroked="t" strokeweight=".478649pt" strokecolor="#282828">
                <v:path arrowok="t"/>
              </v:shape>
            </v:group>
            <v:group style="position:absolute;left:436;top:12073;width:2;height:551" coordorigin="436,12073" coordsize="2,551">
              <v:shape style="position:absolute;left:436;top:12073;width:2;height:551" coordorigin="436,12073" coordsize="0,551" path="m436,12624l436,12073e" filled="f" stroked="t" strokeweight=".478649pt" strokecolor="#1C1C1C">
                <v:path arrowok="t"/>
              </v:shape>
            </v:group>
            <v:group style="position:absolute;left:436;top:12566;width:2;height:853" coordorigin="436,12566" coordsize="2,853">
              <v:shape style="position:absolute;left:436;top:12566;width:2;height:853" coordorigin="436,12566" coordsize="0,853" path="m436,13420l436,12566e" filled="f" stroked="t" strokeweight=".478649pt" strokecolor="#343434">
                <v:path arrowok="t"/>
              </v:shape>
            </v:group>
            <v:group style="position:absolute;left:1749;top:11703;width:2;height:2263" coordorigin="1749,11703" coordsize="2,2263">
              <v:shape style="position:absolute;left:1749;top:11703;width:2;height:2263" coordorigin="1749,11703" coordsize="0,2263" path="m1749,13966l1749,11703e" filled="f" stroked="t" strokeweight=".957298pt" strokecolor="#707070">
                <v:path arrowok="t"/>
              </v:shape>
            </v:group>
            <v:group style="position:absolute;left:2429;top:12581;width:2;height:1769" coordorigin="2429,12581" coordsize="2,1769">
              <v:shape style="position:absolute;left:2429;top:12581;width:2;height:1769" coordorigin="2429,12581" coordsize="0,1769" path="m2429,14350l2429,12581e" filled="f" stroked="t" strokeweight=".957298pt" strokecolor="#606060">
                <v:path arrowok="t"/>
              </v:shape>
            </v:group>
            <v:group style="position:absolute;left:426;top:13700;width:1771;height:2" coordorigin="426,13700" coordsize="1771,2">
              <v:shape style="position:absolute;left:426;top:13700;width:1771;height:2" coordorigin="426,13700" coordsize="1771,0" path="m426,13700l2197,13700e" filled="f" stroked="t" strokeweight=".478649pt" strokecolor="#4F4F4F">
                <v:path arrowok="t"/>
              </v:shape>
            </v:group>
            <v:group style="position:absolute;left:1154;top:13573;width:2;height:230" coordorigin="1154,13573" coordsize="2,230">
              <v:shape style="position:absolute;left:1154;top:13573;width:2;height:230" coordorigin="1154,13573" coordsize="0,230" path="m1154,13803l1154,13573e" filled="f" stroked="t" strokeweight=".239324pt" strokecolor="#575757">
                <v:path arrowok="t"/>
              </v:shape>
            </v:group>
            <v:group style="position:absolute;left:2140;top:13703;width:297;height:2" coordorigin="2140,13703" coordsize="297,2">
              <v:shape style="position:absolute;left:2140;top:13703;width:297;height:2" coordorigin="2140,13703" coordsize="297,0" path="m2140,13703l2436,13703e" filled="f" stroked="t" strokeweight=".478649pt" strokecolor="#3B3B3B">
                <v:path arrowok="t"/>
              </v:shape>
            </v:group>
            <v:group style="position:absolute;left:7840;top:13803;width:3757;height:2" coordorigin="7840,13803" coordsize="3757,2">
              <v:shape style="position:absolute;left:7840;top:13803;width:3757;height:2" coordorigin="7840,13803" coordsize="3757,0" path="m7840,13803l11598,13803e" filled="f" stroked="t" strokeweight="1.435947pt" strokecolor="#3B4470">
                <v:path arrowok="t"/>
              </v:shape>
            </v:group>
            <v:group style="position:absolute;left:1154;top:13803;width:2;height:1947" coordorigin="1154,13803" coordsize="2,1947">
              <v:shape style="position:absolute;left:1154;top:13803;width:2;height:1947" coordorigin="1154,13803" coordsize="0,1947" path="m1154,15750l1154,13803e" filled="f" stroked="t" strokeweight=".239324pt" strokecolor="#000000">
                <v:path arrowok="t"/>
              </v:shape>
            </v:group>
            <v:group style="position:absolute;left:1747;top:13775;width:2;height:2632" coordorigin="1747,13775" coordsize="2,2632">
              <v:shape style="position:absolute;left:1747;top:13775;width:2;height:2632" coordorigin="1747,13775" coordsize="0,2632" path="m1747,16407l1747,13775e" filled="f" stroked="t" strokeweight=".957298pt" strokecolor="#484848">
                <v:path arrowok="t"/>
              </v:shape>
            </v:group>
            <v:group style="position:absolute;left:3767;top:13803;width:2;height:441" coordorigin="3767,13803" coordsize="2,441">
              <v:shape style="position:absolute;left:3767;top:13803;width:2;height:441" coordorigin="3767,13803" coordsize="0,441" path="m3767,14245l3767,13803e" filled="f" stroked="t" strokeweight="1.914596pt" strokecolor="#545BA0">
                <v:path arrowok="t"/>
              </v:shape>
            </v:group>
            <v:group style="position:absolute;left:1752;top:13990;width:2;height:2388" coordorigin="1752,13990" coordsize="2,2388">
              <v:shape style="position:absolute;left:1752;top:13990;width:2;height:2388" coordorigin="1752,13990" coordsize="0,2388" path="m1752,16378l1752,13990e" filled="f" stroked="t" strokeweight=".478649pt" strokecolor="#3B3B3B">
                <v:path arrowok="t"/>
              </v:shape>
            </v:group>
            <v:group style="position:absolute;left:11602;top:13990;width:2;height:1788" coordorigin="11602,13990" coordsize="2,1788">
              <v:shape style="position:absolute;left:11602;top:13990;width:2;height:1788" coordorigin="11602,13990" coordsize="0,1788" path="m11602,15779l11602,13990e" filled="f" stroked="t" strokeweight=".478649pt" strokecolor="#484848">
                <v:path arrowok="t"/>
              </v:shape>
            </v:group>
            <v:group style="position:absolute;left:2432;top:14384;width:2;height:1007" coordorigin="2432,14384" coordsize="2,1007">
              <v:shape style="position:absolute;left:2432;top:14384;width:2;height:1007" coordorigin="2432,14384" coordsize="0,1007" path="m2432,15390l2432,14384e" filled="f" stroked="t" strokeweight=".478649pt" strokecolor="#181818">
                <v:path arrowok="t"/>
              </v:shape>
            </v:group>
            <v:group style="position:absolute;left:431;top:16404;width:5696;height:2" coordorigin="431,16404" coordsize="5696,2">
              <v:shape style="position:absolute;left:431;top:16404;width:5696;height:2" coordorigin="431,16404" coordsize="5696,0" path="m431,16404l6127,16404e" filled="f" stroked="t" strokeweight=".717973pt" strokecolor="#747470">
                <v:path arrowok="t"/>
              </v:shape>
            </v:group>
            <v:group style="position:absolute;left:1154;top:15750;width:2;height:647" coordorigin="1154,15750" coordsize="2,647">
              <v:shape style="position:absolute;left:1154;top:15750;width:2;height:647" coordorigin="1154,15750" coordsize="0,647" path="m1154,16397l1154,15750e" filled="f" stroked="t" strokeweight=".239324pt" strokecolor="#646464">
                <v:path arrowok="t"/>
              </v:shape>
            </v:group>
            <v:group style="position:absolute;left:5753;top:16402;width:1154;height:2" coordorigin="5753,16402" coordsize="1154,2">
              <v:shape style="position:absolute;left:5753;top:16402;width:1154;height:2" coordorigin="5753,16402" coordsize="1154,0" path="m5753,16402l6907,16402e" filled="f" stroked="t" strokeweight=".478649pt" strokecolor="#646464">
                <v:path arrowok="t"/>
              </v:shape>
            </v:group>
            <v:group style="position:absolute;left:6849;top:16402;width:1407;height:2" coordorigin="6849,16402" coordsize="1407,2">
              <v:shape style="position:absolute;left:6849;top:16402;width:1407;height:2" coordorigin="6849,16402" coordsize="1407,0" path="m6849,16402l8257,16402e" filled="f" stroked="t" strokeweight=".478649pt" strokecolor="#444444">
                <v:path arrowok="t"/>
              </v:shape>
            </v:group>
            <v:group style="position:absolute;left:8199;top:16404;width:1292;height:2" coordorigin="8199,16404" coordsize="1292,2">
              <v:shape style="position:absolute;left:8199;top:16404;width:1292;height:2" coordorigin="8199,16404" coordsize="1292,0" path="m8199,16404l9492,16404e" filled="f" stroked="t" strokeweight=".478649pt" strokecolor="#575757">
                <v:path arrowok="t"/>
              </v:shape>
            </v:group>
            <v:group style="position:absolute;left:9434;top:16404;width:2173;height:2" coordorigin="9434,16404" coordsize="2173,2">
              <v:shape style="position:absolute;left:9434;top:16404;width:2173;height:2" coordorigin="9434,16404" coordsize="2173,0" path="m9434,16404l11607,16404e" filled="f" stroked="t" strokeweight=".957298pt" strokecolor="#7C7C7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727272"/>
          <w:w w:val="107"/>
        </w:rPr>
        <w:t>-</w:t>
      </w:r>
      <w:r>
        <w:rPr>
          <w:rFonts w:ascii="Arial" w:hAnsi="Arial" w:cs="Arial" w:eastAsia="Arial"/>
          <w:sz w:val="23"/>
          <w:szCs w:val="23"/>
          <w:color w:val="727272"/>
          <w:spacing w:val="-6"/>
          <w:w w:val="107"/>
        </w:rPr>
        <w:t>-</w:t>
      </w:r>
      <w:r>
        <w:rPr>
          <w:rFonts w:ascii="Arial" w:hAnsi="Arial" w:cs="Arial" w:eastAsia="Arial"/>
          <w:sz w:val="23"/>
          <w:szCs w:val="23"/>
          <w:color w:val="3D428E"/>
          <w:spacing w:val="-6"/>
          <w:w w:val="321"/>
        </w:rPr>
        <w:t>A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83"/>
        </w:rPr>
        <w:t>mi</w:t>
      </w:r>
      <w:r>
        <w:rPr>
          <w:rFonts w:ascii="Arial" w:hAnsi="Arial" w:cs="Arial" w:eastAsia="Arial"/>
          <w:sz w:val="23"/>
          <w:szCs w:val="23"/>
          <w:color w:val="5B5B5B"/>
          <w:spacing w:val="-11"/>
          <w:w w:val="83"/>
        </w:rPr>
        <w:t>r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189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503609pt;margin-top:-15.62572pt;width:40.532402pt;height:45pt;mso-position-horizontal-relative:page;mso-position-vertical-relative:paragraph;z-index:-14911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33433"/>
                      <w:spacing w:val="0"/>
                      <w:w w:val="162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3850" w:right="-20"/>
        <w:jc w:val="left"/>
        <w:tabs>
          <w:tab w:pos="10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4"/>
          <w:position w:val="-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"/>
          <w:w w:val="114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4"/>
          <w:position w:val="-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4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4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8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4"/>
          <w:position w:val="-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9"/>
          <w:w w:val="115"/>
          <w:position w:val="-5"/>
        </w:rPr>
        <w:t>G</w:t>
      </w:r>
      <w:r>
        <w:rPr>
          <w:rFonts w:ascii="Arial" w:hAnsi="Arial" w:cs="Arial" w:eastAsia="Arial"/>
          <w:sz w:val="20"/>
          <w:szCs w:val="20"/>
          <w:color w:val="333433"/>
          <w:spacing w:val="0"/>
          <w:w w:val="299"/>
          <w:position w:val="-5"/>
        </w:rPr>
        <w:t>I</w:t>
      </w:r>
      <w:r>
        <w:rPr>
          <w:rFonts w:ascii="Arial" w:hAnsi="Arial" w:cs="Arial" w:eastAsia="Arial"/>
          <w:sz w:val="20"/>
          <w:szCs w:val="20"/>
          <w:color w:val="33343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333433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1"/>
          <w:position w:val="1"/>
        </w:rPr>
        <w:t>.,..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91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433"/>
          <w:spacing w:val="0"/>
          <w:w w:val="115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638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33433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6"/>
          <w:szCs w:val="16"/>
          <w:color w:val="3334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334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6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1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6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5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7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681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33433"/>
          <w:spacing w:val="0"/>
          <w:w w:val="109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33433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334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9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9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4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433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.929441" w:type="dxa"/>
      </w:tblPr>
      <w:tblGrid/>
      <w:tr>
        <w:trPr>
          <w:trHeight w:val="237" w:hRule="exact"/>
        </w:trPr>
        <w:tc>
          <w:tcPr>
            <w:tcW w:w="1221" w:type="dxa"/>
            <w:tcBorders>
              <w:top w:val="single" w:sz="7.636888" w:space="0" w:color="7C7C7C"/>
              <w:bottom w:val="single" w:sz="7.63688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71" w:type="dxa"/>
            <w:tcBorders>
              <w:top w:val="nil" w:sz="6" w:space="0" w:color="auto"/>
              <w:bottom w:val="single" w:sz="3.81844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5"/>
              </w:rPr>
              <w:t>09.05.2017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28" w:type="dxa"/>
            <w:tcBorders>
              <w:top w:val="single" w:sz="5.727664" w:space="0" w:color="707070"/>
              <w:bottom w:val="single" w:sz="5.72766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3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6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4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10" w:type="dxa"/>
            <w:tcBorders>
              <w:top w:val="nil" w:sz="6" w:space="0" w:color="auto"/>
              <w:bottom w:val="single" w:sz="5.727664" w:space="0" w:color="6B6B6B"/>
              <w:left w:val="nil" w:sz="6" w:space="0" w:color="auto"/>
              <w:right w:val="single" w:sz="5.727664" w:space="0" w:color="6B6B6B"/>
            </w:tcBorders>
          </w:tcPr>
          <w:p>
            <w:pPr>
              <w:spacing w:before="9" w:after="0" w:line="240" w:lineRule="auto"/>
              <w:ind w:left="252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10:34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!Tel: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0533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660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5"/>
              </w:rPr>
              <w:t>3392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221" w:type="dxa"/>
            <w:tcBorders>
              <w:top w:val="single" w:sz="7.636888" w:space="0" w:color="777777"/>
              <w:bottom w:val="single" w:sz="5.727664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83"/>
              </w:rPr>
              <w:t>Ka_yıt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8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71" w:type="dxa"/>
            <w:tcBorders>
              <w:top w:val="single" w:sz="3.818448" w:space="0" w:color="606060"/>
              <w:bottom w:val="single" w:sz="5.727664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21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2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36"/>
                <w:w w:val="12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21"/>
              </w:rPr>
              <w:t>09.05.2017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28" w:type="dxa"/>
            <w:tcBorders>
              <w:top w:val="single" w:sz="5.727664" w:space="0" w:color="6B6B6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303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2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13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20"/>
              </w:rPr>
              <w:t>2903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10" w:type="dxa"/>
            <w:tcBorders>
              <w:top w:val="single" w:sz="5.727664" w:space="0" w:color="6B6B6B"/>
              <w:bottom w:val="nil" w:sz="6" w:space="0" w:color="auto"/>
              <w:left w:val="nil" w:sz="6" w:space="0" w:color="auto"/>
              <w:right w:val="single" w:sz="5.727664" w:space="0" w:color="6B6B6B"/>
            </w:tcBorders>
          </w:tcPr>
          <w:p>
            <w:pPr>
              <w:spacing w:before="2" w:after="0" w:line="240" w:lineRule="auto"/>
              <w:ind w:left="25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6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Kadi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10"/>
                <w:w w:val="10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433"/>
                <w:spacing w:val="0"/>
                <w:w w:val="102"/>
              </w:rPr>
              <w:t>ALDIZ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9" w:lineRule="exact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57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2"/>
        </w:rPr>
        <w:t>Organi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ze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Tuzcuoğl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9"/>
        </w:rPr>
        <w:t>Fabrikası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8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9"/>
        </w:rPr>
        <w:t>ALiAdA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65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Çorakla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5006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7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6"/>
          <w:w w:val="106"/>
        </w:rPr>
        <w:t>:</w:t>
      </w:r>
      <w:r>
        <w:rPr>
          <w:rFonts w:ascii="Arial" w:hAnsi="Arial" w:cs="Arial" w:eastAsia="Arial"/>
          <w:sz w:val="19"/>
          <w:szCs w:val="19"/>
          <w:color w:val="333433"/>
          <w:spacing w:val="0"/>
          <w:w w:val="203"/>
        </w:rPr>
        <w:t>lll</w:t>
      </w:r>
      <w:r>
        <w:rPr>
          <w:rFonts w:ascii="Arial" w:hAnsi="Arial" w:cs="Arial" w:eastAsia="Arial"/>
          <w:sz w:val="19"/>
          <w:szCs w:val="19"/>
          <w:color w:val="3334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Tuzcuoğl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8"/>
        </w:rPr>
        <w:t>Fabrikası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8"/>
        </w:rPr>
        <w:t>ALIAdA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1" w:right="-20"/>
        <w:jc w:val="left"/>
        <w:tabs>
          <w:tab w:pos="1780" w:val="left"/>
          <w:tab w:pos="4520" w:val="left"/>
          <w:tab w:pos="590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3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5" w:lineRule="exact"/>
        <w:ind w:left="161" w:right="-20"/>
        <w:jc w:val="left"/>
        <w:tabs>
          <w:tab w:pos="370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29"/>
          <w:position w:val="-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92"/>
          <w:position w:val="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3"/>
          <w:position w:val="-8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0" w:left="140" w:right="300"/>
        </w:sectPr>
      </w:pPr>
      <w:rPr/>
    </w:p>
    <w:p>
      <w:pPr>
        <w:spacing w:before="0" w:after="0" w:line="567" w:lineRule="exact"/>
        <w:ind w:left="3702" w:right="-94"/>
        <w:jc w:val="left"/>
        <w:tabs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443573pt;margin-top:.330619pt;width:22.807221pt;height:9.5pt;mso-position-horizontal-relative:page;mso-position-vertical-relative:paragraph;z-index:-1491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84848"/>
                      <w:spacing w:val="0"/>
                      <w:w w:val="100"/>
                    </w:rPr>
                    <w:t>Ahşap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"/>
          <w:w w:val="90"/>
          <w:position w:val="2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90"/>
          <w:position w:val="2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90"/>
          <w:position w:val="29"/>
        </w:rPr>
        <w:t>tonar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1"/>
          <w:w w:val="90"/>
          <w:position w:val="2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0"/>
          <w:position w:val="2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90"/>
          <w:position w:val="29"/>
        </w:rPr>
        <w:t> </w:t>
      </w:r>
      <w:r>
        <w:rPr>
          <w:rFonts w:ascii="Arial" w:hAnsi="Arial" w:cs="Arial" w:eastAsia="Arial"/>
          <w:sz w:val="52"/>
          <w:szCs w:val="52"/>
          <w:color w:val="333433"/>
          <w:spacing w:val="-38"/>
          <w:w w:val="62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0"/>
          <w:w w:val="77"/>
          <w:position w:val="2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5"/>
          <w:position w:val="2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6"/>
          <w:position w:val="2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93"/>
          <w:position w:val="2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94"/>
          <w:position w:val="2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2"/>
          <w:w w:val="100"/>
          <w:position w:val="29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5D5D5D"/>
          <w:spacing w:val="0"/>
          <w:w w:val="73"/>
          <w:position w:val="-6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5D5D5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5D5D5D"/>
          <w:spacing w:val="0"/>
          <w:w w:val="100"/>
          <w:position w:val="-6"/>
        </w:rPr>
      </w:r>
      <w:r>
        <w:rPr>
          <w:rFonts w:ascii="Arial" w:hAnsi="Arial" w:cs="Arial" w:eastAsia="Arial"/>
          <w:sz w:val="38"/>
          <w:szCs w:val="38"/>
          <w:color w:val="BCBCBC"/>
          <w:spacing w:val="0"/>
          <w:w w:val="19"/>
          <w:position w:val="15"/>
        </w:rPr>
        <w:t>1</w:t>
      </w:r>
      <w:r>
        <w:rPr>
          <w:rFonts w:ascii="Arial" w:hAnsi="Arial" w:cs="Arial" w:eastAsia="Arial"/>
          <w:sz w:val="38"/>
          <w:szCs w:val="38"/>
          <w:color w:val="BCBCBC"/>
          <w:spacing w:val="0"/>
          <w:w w:val="19"/>
          <w:position w:val="15"/>
        </w:rPr>
        <w:t>  </w:t>
      </w:r>
      <w:r>
        <w:rPr>
          <w:rFonts w:ascii="Arial" w:hAnsi="Arial" w:cs="Arial" w:eastAsia="Arial"/>
          <w:sz w:val="38"/>
          <w:szCs w:val="38"/>
          <w:color w:val="BCBCBC"/>
          <w:spacing w:val="19"/>
          <w:w w:val="19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109"/>
          <w:position w:val="2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79"/>
          <w:w w:val="108"/>
          <w:position w:val="29"/>
        </w:rPr>
        <w:t>e</w:t>
      </w:r>
      <w:r>
        <w:rPr>
          <w:rFonts w:ascii="Arial" w:hAnsi="Arial" w:cs="Arial" w:eastAsia="Arial"/>
          <w:sz w:val="38"/>
          <w:szCs w:val="38"/>
          <w:color w:val="333433"/>
          <w:spacing w:val="1"/>
          <w:w w:val="59"/>
          <w:position w:val="15"/>
        </w:rPr>
        <w:t>*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23"/>
          <w:w w:val="84"/>
          <w:position w:val="29"/>
        </w:rPr>
        <w:t>l</w:t>
      </w:r>
      <w:r>
        <w:rPr>
          <w:rFonts w:ascii="Arial" w:hAnsi="Arial" w:cs="Arial" w:eastAsia="Arial"/>
          <w:sz w:val="38"/>
          <w:szCs w:val="38"/>
          <w:color w:val="BCBCBC"/>
          <w:spacing w:val="-192"/>
          <w:w w:val="106"/>
          <w:position w:val="15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84"/>
          <w:position w:val="29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1"/>
          <w:w w:val="100"/>
          <w:position w:val="29"/>
        </w:rPr>
        <w:t> </w:t>
      </w:r>
      <w:r>
        <w:rPr>
          <w:rFonts w:ascii="Arial" w:hAnsi="Arial" w:cs="Arial" w:eastAsia="Arial"/>
          <w:sz w:val="38"/>
          <w:szCs w:val="38"/>
          <w:color w:val="333433"/>
          <w:spacing w:val="25"/>
          <w:w w:val="24"/>
          <w:position w:val="15"/>
        </w:rPr>
        <w:t>1</w:t>
      </w:r>
      <w:r>
        <w:rPr>
          <w:rFonts w:ascii="Arial" w:hAnsi="Arial" w:cs="Arial" w:eastAsia="Arial"/>
          <w:sz w:val="38"/>
          <w:szCs w:val="38"/>
          <w:color w:val="333433"/>
          <w:spacing w:val="25"/>
          <w:w w:val="99"/>
          <w:position w:val="15"/>
        </w:rPr>
      </w:r>
      <w:r>
        <w:rPr>
          <w:rFonts w:ascii="Arial" w:hAnsi="Arial" w:cs="Arial" w:eastAsia="Arial"/>
          <w:sz w:val="38"/>
          <w:szCs w:val="38"/>
          <w:color w:val="333433"/>
          <w:spacing w:val="-37"/>
          <w:w w:val="99"/>
          <w:u w:val="thick" w:color="BBBBBB"/>
          <w:position w:val="15"/>
        </w:rPr>
        <w:t> </w:t>
      </w:r>
      <w:r>
        <w:rPr>
          <w:rFonts w:ascii="Arial" w:hAnsi="Arial" w:cs="Arial" w:eastAsia="Arial"/>
          <w:sz w:val="38"/>
          <w:szCs w:val="38"/>
          <w:color w:val="333433"/>
          <w:spacing w:val="-37"/>
          <w:w w:val="99"/>
          <w:u w:val="thick" w:color="BBBBBB"/>
          <w:position w:val="15"/>
        </w:rPr>
      </w:r>
      <w:r>
        <w:rPr>
          <w:rFonts w:ascii="Arial" w:hAnsi="Arial" w:cs="Arial" w:eastAsia="Arial"/>
          <w:sz w:val="38"/>
          <w:szCs w:val="38"/>
          <w:color w:val="333433"/>
          <w:spacing w:val="-37"/>
          <w:w w:val="99"/>
          <w:position w:val="15"/>
        </w:rPr>
      </w:r>
      <w:r>
        <w:rPr>
          <w:rFonts w:ascii="Arial" w:hAnsi="Arial" w:cs="Arial" w:eastAsia="Arial"/>
          <w:sz w:val="38"/>
          <w:szCs w:val="38"/>
          <w:color w:val="333433"/>
          <w:spacing w:val="-37"/>
          <w:w w:val="99"/>
          <w:position w:val="15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9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  <w:position w:val="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  <w:position w:val="29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2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55"/>
          <w:w w:val="117"/>
        </w:rPr>
        <w:t> </w:t>
      </w:r>
      <w:r>
        <w:rPr>
          <w:rFonts w:ascii="Arial" w:hAnsi="Arial" w:cs="Arial" w:eastAsia="Arial"/>
          <w:sz w:val="19"/>
          <w:szCs w:val="19"/>
          <w:color w:val="333433"/>
          <w:spacing w:val="0"/>
          <w:w w:val="251"/>
        </w:rPr>
        <w:t>ll</w:t>
      </w:r>
      <w:r>
        <w:rPr>
          <w:rFonts w:ascii="Arial" w:hAnsi="Arial" w:cs="Arial" w:eastAsia="Arial"/>
          <w:sz w:val="19"/>
          <w:szCs w:val="19"/>
          <w:color w:val="3334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3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00"/>
          <w:cols w:num="3" w:equalWidth="0">
            <w:col w:w="6748" w:space="66"/>
            <w:col w:w="576" w:space="0"/>
            <w:col w:w="4090"/>
          </w:cols>
        </w:sectPr>
      </w:pPr>
      <w:rPr/>
    </w:p>
    <w:p>
      <w:pPr>
        <w:spacing w:before="0" w:after="0" w:line="199" w:lineRule="exact"/>
        <w:ind w:left="165" w:right="-69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Alaaddi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3"/>
        </w:rPr>
        <w:t>TUZCUOGLU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D5D5D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Alaaddi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3"/>
          <w:position w:val="1"/>
        </w:rPr>
        <w:t>TUZCUOGLU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00"/>
          <w:cols w:num="2" w:equalWidth="0">
            <w:col w:w="4994" w:space="785"/>
            <w:col w:w="5701"/>
          </w:cols>
        </w:sectPr>
      </w:pPr>
      <w:rPr/>
    </w:p>
    <w:p>
      <w:pPr>
        <w:spacing w:before="5" w:after="0" w:line="268" w:lineRule="auto"/>
        <w:ind w:left="2208" w:right="1913" w:firstLine="788"/>
        <w:jc w:val="left"/>
        <w:tabs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Önde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TUZCUOGLU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Önde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3"/>
        </w:rPr>
        <w:t>TUZCUOGLU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6"/>
        </w:rPr>
        <w:t>COneyt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ÖZ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3"/>
        </w:rPr>
        <w:t>RK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208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10:35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3"/>
        </w:rPr>
        <w:t>10:52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7"/>
        </w:rPr>
        <w:t>918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4" w:lineRule="exact"/>
        <w:ind w:left="170" w:right="-20"/>
        <w:jc w:val="left"/>
        <w:tabs>
          <w:tab w:pos="340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2"/>
        </w:rPr>
        <w:t>541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  <w:position w:val="-1"/>
        </w:rPr>
        <w:t>ekt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5" w:after="0" w:line="240" w:lineRule="auto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664474pt;margin-top:-23.135344pt;width:330.772742pt;height:49.809211pt;mso-position-horizontal-relative:page;mso-position-vertical-relative:paragraph;z-index:-14912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49" w:hRule="exact"/>
                    </w:trPr>
                    <w:tc>
                      <w:tcPr>
                        <w:tcW w:w="2830" w:type="dxa"/>
                        <w:tcBorders>
                          <w:top w:val="single" w:sz="5.727664" w:space="0" w:color="747474"/>
                          <w:bottom w:val="single" w:sz="5.727664" w:space="0" w:color="707070"/>
                          <w:left w:val="single" w:sz="7.636888" w:space="0" w:color="676767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8" w:lineRule="exact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9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</w:rPr>
                          <w:t>Gel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32323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3232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32323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4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75" w:type="dxa"/>
                        <w:tcBorders>
                          <w:top w:val="nil" w:sz="6" w:space="0" w:color="auto"/>
                          <w:bottom w:val="single" w:sz="5.727664" w:space="0" w:color="70707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2830" w:type="dxa"/>
                        <w:tcBorders>
                          <w:top w:val="single" w:sz="5.727664" w:space="0" w:color="707070"/>
                          <w:bottom w:val="single" w:sz="5.727664" w:space="0" w:color="707070"/>
                          <w:left w:val="single" w:sz="7.636888" w:space="0" w:color="676767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w w:val="9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mni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-4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19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75" w:type="dxa"/>
                        <w:tcBorders>
                          <w:top w:val="single" w:sz="5.727664" w:space="0" w:color="70707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9" w:hRule="exact"/>
                    </w:trPr>
                    <w:tc>
                      <w:tcPr>
                        <w:tcW w:w="2830" w:type="dxa"/>
                        <w:tcBorders>
                          <w:top w:val="single" w:sz="5.727664" w:space="0" w:color="707070"/>
                          <w:bottom w:val="single" w:sz="5.727664" w:space="0" w:color="6B6B6B"/>
                          <w:left w:val="single" w:sz="3.818448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8" w:lineRule="exact"/>
                          <w:ind w:left="2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5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75" w:type="dxa"/>
                        <w:tcBorders>
                          <w:top w:val="nil" w:sz="6" w:space="0" w:color="auto"/>
                          <w:bottom w:val="single" w:sz="5.727664" w:space="0" w:color="77777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54" w:hRule="exact"/>
                    </w:trPr>
                    <w:tc>
                      <w:tcPr>
                        <w:tcW w:w="2830" w:type="dxa"/>
                        <w:tcBorders>
                          <w:top w:val="single" w:sz="5.727664" w:space="0" w:color="6B6B6B"/>
                          <w:bottom w:val="nil" w:sz="6" w:space="0" w:color="auto"/>
                          <w:left w:val="single" w:sz="3.818448" w:space="0" w:color="545454"/>
                          <w:right w:val="single" w:sz="1.909224" w:space="0" w:color="707070"/>
                        </w:tcBorders>
                      </w:tcPr>
                      <w:p>
                        <w:pPr>
                          <w:spacing w:before="0" w:after="0" w:line="218" w:lineRule="exact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75" w:type="dxa"/>
                        <w:tcBorders>
                          <w:top w:val="single" w:sz="5.727664" w:space="0" w:color="777777"/>
                          <w:bottom w:val="nil" w:sz="6" w:space="0" w:color="auto"/>
                          <w:left w:val="single" w:sz="1.909224" w:space="0" w:color="707070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3" w:lineRule="exact"/>
                          <w:ind w:left="10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433"/>
                            <w:spacing w:val="0"/>
                            <w:w w:val="102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8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7" w:lineRule="auto"/>
        <w:ind w:left="2208" w:right="8191" w:firstLine="-20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rrıkı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2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8ki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5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fabrikanı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bahçesinde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soğutma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kulesinin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1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65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0"/>
        </w:rPr>
        <w:t>lduğ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ALOSB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ekibini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mildehale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etmekte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95"/>
        </w:rPr>
        <w:t>görül9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9"/>
          <w:w w:val="9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728" w:right="38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5" w:lineRule="exact"/>
        <w:ind w:left="161" w:right="-20"/>
        <w:jc w:val="left"/>
        <w:tabs>
          <w:tab w:pos="3240" w:val="left"/>
          <w:tab w:pos="4760" w:val="left"/>
          <w:tab w:pos="668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3"/>
        </w:rPr>
        <w:t>Tilrü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4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96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5114" w:right="3089"/>
        <w:jc w:val="center"/>
        <w:tabs>
          <w:tab w:pos="6620" w:val="left"/>
          <w:tab w:pos="81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4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33433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3334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333433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2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soğutma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kulesini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polyeste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ünite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1"/>
          <w:position w:val="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61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kayna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metal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kesme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motor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tamamen;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soğutma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kulesini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metal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yüzeyi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ısıda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etkitenrne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70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görmüştilr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20.000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0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2" w:lineRule="auto"/>
        <w:ind w:left="133" w:right="108" w:firstLine="2148"/>
        <w:jc w:val="righ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fabrikanı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girişine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soğutma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kulesinde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görülmil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yapım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aşamasındaki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fabrikanı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99"/>
        </w:rPr>
        <w:t>soğutma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kulesinde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kayna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açığa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polyeste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malzemeyi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1"/>
        </w:rPr>
        <w:t>yangının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2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21"/>
        </w:rPr>
        <w:t>ıkmı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2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10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65" w:right="-20"/>
        <w:jc w:val="left"/>
        <w:tabs>
          <w:tab w:pos="220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96"/>
        </w:rPr>
        <w:t>IBede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0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5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25" w:lineRule="exact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7.051674pt;margin-top:14.450186pt;width:22.134526pt;height:9.5pt;mso-position-horizontal-relative:page;mso-position-vertical-relative:paragraph;z-index:-14909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433"/>
                      <w:spacing w:val="0"/>
                      <w:w w:val="104"/>
                    </w:rPr>
                    <w:t>Kıme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433"/>
          <w:spacing w:val="0"/>
          <w:w w:val="100"/>
          <w:i/>
          <w:position w:val="-9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333433"/>
          <w:spacing w:val="0"/>
          <w:w w:val="100"/>
          <w:i/>
          <w:position w:val="-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433"/>
          <w:spacing w:val="-16"/>
          <w:w w:val="10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9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2"/>
          <w:position w:val="-9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00"/>
        </w:sectPr>
      </w:pPr>
      <w:rPr/>
    </w:p>
    <w:p>
      <w:pPr>
        <w:spacing w:before="64" w:after="0" w:line="119" w:lineRule="exact"/>
        <w:ind w:left="156" w:right="-73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484848"/>
          <w:spacing w:val="0"/>
          <w:w w:val="77"/>
          <w:i/>
          <w:position w:val="-3"/>
        </w:rPr>
        <w:t>-::-::'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14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-22"/>
          <w:w w:val="112"/>
          <w:position w:val="-1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333433"/>
          <w:spacing w:val="0"/>
          <w:w w:val="70"/>
          <w:position w:val="-1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3334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6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3" w:lineRule="exact"/>
        <w:ind w:left="158" w:right="-20"/>
        <w:jc w:val="left"/>
        <w:tabs>
          <w:tab w:pos="1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33433"/>
          <w:spacing w:val="0"/>
          <w:w w:val="100"/>
          <w:position w:val="9"/>
        </w:rPr>
        <w:t>.</w:t>
      </w:r>
      <w:r>
        <w:rPr>
          <w:rFonts w:ascii="Arial" w:hAnsi="Arial" w:cs="Arial" w:eastAsia="Arial"/>
          <w:sz w:val="23"/>
          <w:szCs w:val="23"/>
          <w:color w:val="333433"/>
          <w:spacing w:val="-62"/>
          <w:w w:val="100"/>
          <w:position w:val="9"/>
        </w:rPr>
        <w:t> </w:t>
      </w:r>
      <w:r>
        <w:rPr>
          <w:rFonts w:ascii="Arial" w:hAnsi="Arial" w:cs="Arial" w:eastAsia="Arial"/>
          <w:sz w:val="23"/>
          <w:szCs w:val="23"/>
          <w:color w:val="33343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23"/>
          <w:szCs w:val="23"/>
          <w:color w:val="3334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3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3"/>
        </w:rPr>
        <w:t>çalışanlarına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-3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5"/>
          <w:position w:val="-3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00"/>
          <w:cols w:num="3" w:equalWidth="0">
            <w:col w:w="356" w:space="306"/>
            <w:col w:w="490" w:space="50"/>
            <w:col w:w="10278"/>
          </w:cols>
        </w:sectPr>
      </w:pPr>
      <w:rPr/>
    </w:p>
    <w:p>
      <w:pPr>
        <w:spacing w:before="25" w:after="0" w:line="240" w:lineRule="auto"/>
        <w:ind w:left="2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6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9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16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75" w:right="-20"/>
        <w:jc w:val="left"/>
        <w:tabs>
          <w:tab w:pos="220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ISaatİ: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4"/>
          <w:position w:val="1"/>
        </w:rPr>
        <w:t>11:50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66" w:right="-20"/>
        <w:jc w:val="left"/>
        <w:tabs>
          <w:tab w:pos="1080" w:val="left"/>
          <w:tab w:pos="158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Ölil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5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82" w:lineRule="exact"/>
        <w:ind w:left="4891" w:right="-20"/>
        <w:jc w:val="left"/>
        <w:tabs>
          <w:tab w:pos="10980" w:val="left"/>
        </w:tabs>
        <w:rPr>
          <w:rFonts w:ascii="Arial" w:hAnsi="Arial" w:cs="Arial" w:eastAsia="Arial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</w:r>
      <w:r>
        <w:rPr>
          <w:rFonts w:ascii="Arial" w:hAnsi="Arial" w:cs="Arial" w:eastAsia="Arial"/>
          <w:sz w:val="40"/>
          <w:szCs w:val="40"/>
          <w:color w:val="A3A5A7"/>
          <w:spacing w:val="-38"/>
          <w:w w:val="72"/>
          <w:position w:val="-7"/>
        </w:rPr>
        <w:t>·</w:t>
      </w:r>
      <w:r>
        <w:rPr>
          <w:rFonts w:ascii="Arial" w:hAnsi="Arial" w:cs="Arial" w:eastAsia="Arial"/>
          <w:sz w:val="40"/>
          <w:szCs w:val="40"/>
          <w:color w:val="333433"/>
          <w:spacing w:val="-68"/>
          <w:w w:val="86"/>
          <w:position w:val="-7"/>
        </w:rPr>
        <w:t>"</w:t>
      </w:r>
      <w:r>
        <w:rPr>
          <w:rFonts w:ascii="Arial" w:hAnsi="Arial" w:cs="Arial" w:eastAsia="Arial"/>
          <w:sz w:val="40"/>
          <w:szCs w:val="40"/>
          <w:color w:val="5D5D5D"/>
          <w:spacing w:val="0"/>
          <w:w w:val="24"/>
          <w:position w:val="-7"/>
        </w:rPr>
        <w:t>·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00"/>
        </w:sectPr>
      </w:pPr>
      <w:rPr/>
    </w:p>
    <w:p>
      <w:pPr>
        <w:spacing w:before="0" w:after="0" w:line="206" w:lineRule="exact"/>
        <w:ind w:left="2336" w:right="193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433"/>
          <w:w w:val="9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433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2695" w:right="-79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164C6"/>
          <w:w w:val="86"/>
          <w:position w:val="-7"/>
        </w:rPr>
        <w:t>ut</w:t>
      </w:r>
      <w:r>
        <w:rPr>
          <w:rFonts w:ascii="Times New Roman" w:hAnsi="Times New Roman" w:cs="Times New Roman" w:eastAsia="Times New Roman"/>
          <w:sz w:val="26"/>
          <w:szCs w:val="26"/>
          <w:color w:val="3164C6"/>
          <w:spacing w:val="5"/>
          <w:w w:val="86"/>
          <w:position w:val="-7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5D79CA"/>
          <w:spacing w:val="0"/>
          <w:w w:val="89"/>
          <w:position w:val="-7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5D79CA"/>
          <w:spacing w:val="-4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1A66ED"/>
          <w:spacing w:val="0"/>
          <w:w w:val="90"/>
          <w:position w:val="-7"/>
        </w:rPr>
        <w:t>rrem</w:t>
      </w:r>
      <w:r>
        <w:rPr>
          <w:rFonts w:ascii="Times New Roman" w:hAnsi="Times New Roman" w:cs="Times New Roman" w:eastAsia="Times New Roman"/>
          <w:sz w:val="26"/>
          <w:szCs w:val="26"/>
          <w:color w:val="1A66ED"/>
          <w:spacing w:val="6"/>
          <w:w w:val="90"/>
          <w:position w:val="-7"/>
        </w:rPr>
        <w:t> </w:t>
      </w:r>
      <w:r>
        <w:rPr>
          <w:rFonts w:ascii="Arial" w:hAnsi="Arial" w:cs="Arial" w:eastAsia="Arial"/>
          <w:sz w:val="23"/>
          <w:szCs w:val="23"/>
          <w:color w:val="3164C6"/>
          <w:spacing w:val="-7"/>
          <w:w w:val="100"/>
          <w:b/>
          <w:bCs/>
          <w:position w:val="-7"/>
        </w:rPr>
        <w:t>I</w:t>
      </w:r>
      <w:r>
        <w:rPr>
          <w:rFonts w:ascii="Arial" w:hAnsi="Arial" w:cs="Arial" w:eastAsia="Arial"/>
          <w:sz w:val="23"/>
          <w:szCs w:val="23"/>
          <w:color w:val="1A66ED"/>
          <w:spacing w:val="0"/>
          <w:w w:val="100"/>
          <w:b/>
          <w:bCs/>
          <w:position w:val="-7"/>
        </w:rPr>
        <w:t>NALBAY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95" w:lineRule="exact"/>
        <w:ind w:right="-20"/>
        <w:jc w:val="left"/>
        <w:tabs>
          <w:tab w:pos="366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19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-29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16"/>
        </w:rPr>
      </w:r>
      <w:r>
        <w:rPr>
          <w:rFonts w:ascii="Arial" w:hAnsi="Arial" w:cs="Arial" w:eastAsia="Arial"/>
          <w:sz w:val="27"/>
          <w:szCs w:val="27"/>
          <w:color w:val="333433"/>
          <w:spacing w:val="0"/>
          <w:w w:val="94"/>
          <w:position w:val="0"/>
        </w:rPr>
        <w:t>1</w:t>
      </w:r>
      <w:r>
        <w:rPr>
          <w:rFonts w:ascii="Arial" w:hAnsi="Arial" w:cs="Arial" w:eastAsia="Arial"/>
          <w:sz w:val="27"/>
          <w:szCs w:val="27"/>
          <w:color w:val="333433"/>
          <w:spacing w:val="-5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33433"/>
          <w:spacing w:val="0"/>
          <w:w w:val="52"/>
          <w:position w:val="0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333433"/>
          <w:spacing w:val="0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33433"/>
          <w:spacing w:val="6"/>
          <w:w w:val="52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33433"/>
          <w:spacing w:val="0"/>
          <w:w w:val="81"/>
          <w:position w:val="0"/>
        </w:rPr>
        <w:t>M</w:t>
      </w:r>
      <w:r>
        <w:rPr>
          <w:rFonts w:ascii="Arial" w:hAnsi="Arial" w:cs="Arial" w:eastAsia="Arial"/>
          <w:sz w:val="27"/>
          <w:szCs w:val="27"/>
          <w:color w:val="333433"/>
          <w:spacing w:val="0"/>
          <w:w w:val="81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33433"/>
          <w:spacing w:val="0"/>
          <w:w w:val="81"/>
          <w:position w:val="0"/>
        </w:rPr>
        <w:t>%</w:t>
      </w:r>
      <w:r>
        <w:rPr>
          <w:rFonts w:ascii="Arial" w:hAnsi="Arial" w:cs="Arial" w:eastAsia="Arial"/>
          <w:sz w:val="27"/>
          <w:szCs w:val="27"/>
          <w:color w:val="333433"/>
          <w:spacing w:val="60"/>
          <w:w w:val="81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33433"/>
          <w:spacing w:val="0"/>
          <w:w w:val="81"/>
          <w:position w:val="0"/>
        </w:rPr>
        <w:t>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00"/>
          <w:cols w:num="2" w:equalWidth="0">
            <w:col w:w="4548" w:space="572"/>
            <w:col w:w="6360"/>
          </w:cols>
        </w:sectPr>
      </w:pPr>
      <w:rPr/>
    </w:p>
    <w:p>
      <w:pPr>
        <w:spacing w:before="0" w:after="0" w:line="194" w:lineRule="exact"/>
        <w:ind w:left="18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4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A66ED"/>
          <w:w w:val="78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1A66ED"/>
          <w:w w:val="7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1A66E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EB6F4"/>
          <w:spacing w:val="0"/>
          <w:w w:val="46"/>
        </w:rPr>
        <w:t>&lt;:;</w:t>
      </w:r>
      <w:r>
        <w:rPr>
          <w:rFonts w:ascii="Times New Roman" w:hAnsi="Times New Roman" w:cs="Times New Roman" w:eastAsia="Times New Roman"/>
          <w:sz w:val="19"/>
          <w:szCs w:val="19"/>
          <w:color w:val="9EB6F4"/>
          <w:spacing w:val="0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EB6F4"/>
          <w:spacing w:val="11"/>
          <w:w w:val="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5A7"/>
          <w:spacing w:val="0"/>
          <w:w w:val="100"/>
        </w:rPr>
        <w:t>:"</w:t>
      </w:r>
      <w:r>
        <w:rPr>
          <w:rFonts w:ascii="Times New Roman" w:hAnsi="Times New Roman" w:cs="Times New Roman" w:eastAsia="Times New Roman"/>
          <w:sz w:val="19"/>
          <w:szCs w:val="19"/>
          <w:color w:val="A3A5A7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3A5A7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A3E4"/>
          <w:spacing w:val="0"/>
          <w:w w:val="69"/>
        </w:rPr>
        <w:t>i&lt;</w:t>
      </w:r>
      <w:r>
        <w:rPr>
          <w:rFonts w:ascii="Times New Roman" w:hAnsi="Times New Roman" w:cs="Times New Roman" w:eastAsia="Times New Roman"/>
          <w:sz w:val="19"/>
          <w:szCs w:val="19"/>
          <w:color w:val="77A3E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66ED"/>
          <w:spacing w:val="0"/>
          <w:w w:val="100"/>
        </w:rPr>
        <w:t>uze</w:t>
      </w:r>
      <w:r>
        <w:rPr>
          <w:rFonts w:ascii="Times New Roman" w:hAnsi="Times New Roman" w:cs="Times New Roman" w:eastAsia="Times New Roman"/>
          <w:sz w:val="19"/>
          <w:szCs w:val="19"/>
          <w:color w:val="1A66E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A66E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66E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144EF"/>
          <w:spacing w:val="0"/>
          <w:w w:val="106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0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D5E"/>
          <w:w w:val="94"/>
          <w:position w:val="5"/>
        </w:rPr>
        <w:t>.iı</w:t>
      </w:r>
      <w:r>
        <w:rPr>
          <w:rFonts w:ascii="Times New Roman" w:hAnsi="Times New Roman" w:cs="Times New Roman" w:eastAsia="Times New Roman"/>
          <w:sz w:val="20"/>
          <w:szCs w:val="20"/>
          <w:color w:val="383D5E"/>
          <w:spacing w:val="-2"/>
          <w:w w:val="95"/>
          <w:position w:val="5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D5E"/>
          <w:spacing w:val="-76"/>
          <w:w w:val="95"/>
          <w:position w:val="5"/>
        </w:rPr>
        <w:t>u</w:t>
      </w:r>
      <w:r>
        <w:rPr>
          <w:rFonts w:ascii="Arial" w:hAnsi="Arial" w:cs="Arial" w:eastAsia="Arial"/>
          <w:sz w:val="27"/>
          <w:szCs w:val="27"/>
          <w:color w:val="232D8C"/>
          <w:spacing w:val="-53"/>
          <w:w w:val="81"/>
          <w:i/>
          <w:position w:val="-10"/>
        </w:rPr>
        <w:t>)</w:t>
      </w:r>
      <w:r>
        <w:rPr>
          <w:rFonts w:ascii="Times New Roman" w:hAnsi="Times New Roman" w:cs="Times New Roman" w:eastAsia="Times New Roman"/>
          <w:sz w:val="14"/>
          <w:szCs w:val="14"/>
          <w:color w:val="232D8C"/>
          <w:spacing w:val="-41"/>
          <w:w w:val="68"/>
          <w:position w:val="4"/>
        </w:rPr>
        <w:t>"</w:t>
      </w:r>
      <w:r>
        <w:rPr>
          <w:rFonts w:ascii="Arial" w:hAnsi="Arial" w:cs="Arial" w:eastAsia="Arial"/>
          <w:sz w:val="27"/>
          <w:szCs w:val="27"/>
          <w:color w:val="A8ACCF"/>
          <w:spacing w:val="9"/>
          <w:w w:val="28"/>
          <w:i/>
          <w:position w:val="-1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232D8C"/>
          <w:spacing w:val="0"/>
          <w:w w:val="68"/>
          <w:position w:val="4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232D8C"/>
          <w:spacing w:val="-45"/>
          <w:w w:val="68"/>
          <w:position w:val="4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33433"/>
          <w:spacing w:val="-68"/>
          <w:w w:val="126"/>
          <w:position w:val="5"/>
        </w:rPr>
        <w:t>h</w:t>
      </w:r>
      <w:r>
        <w:rPr>
          <w:rFonts w:ascii="Times New Roman" w:hAnsi="Times New Roman" w:cs="Times New Roman" w:eastAsia="Times New Roman"/>
          <w:sz w:val="14"/>
          <w:szCs w:val="14"/>
          <w:color w:val="232D8C"/>
          <w:spacing w:val="0"/>
          <w:w w:val="68"/>
          <w:position w:val="4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232D8C"/>
          <w:spacing w:val="-62"/>
          <w:w w:val="68"/>
          <w:position w:val="4"/>
        </w:rPr>
        <w:t>S</w:t>
      </w:r>
      <w:r>
        <w:rPr>
          <w:rFonts w:ascii="Arial" w:hAnsi="Arial" w:cs="Arial" w:eastAsia="Arial"/>
          <w:sz w:val="27"/>
          <w:szCs w:val="27"/>
          <w:color w:val="A795B8"/>
          <w:spacing w:val="0"/>
          <w:w w:val="66"/>
          <w:i/>
          <w:position w:val="-10"/>
        </w:rPr>
        <w:t>'</w:t>
      </w:r>
      <w:r>
        <w:rPr>
          <w:rFonts w:ascii="Arial" w:hAnsi="Arial" w:cs="Arial" w:eastAsia="Arial"/>
          <w:sz w:val="27"/>
          <w:szCs w:val="27"/>
          <w:color w:val="A795B8"/>
          <w:spacing w:val="-41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433"/>
          <w:spacing w:val="-31"/>
          <w:w w:val="100"/>
          <w:position w:val="5"/>
        </w:rPr>
        <w:t>e</w:t>
      </w:r>
      <w:r>
        <w:rPr>
          <w:rFonts w:ascii="Arial" w:hAnsi="Arial" w:cs="Arial" w:eastAsia="Arial"/>
          <w:sz w:val="27"/>
          <w:szCs w:val="27"/>
          <w:color w:val="908E90"/>
          <w:spacing w:val="15"/>
          <w:w w:val="100"/>
          <w:position w:val="-1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CB397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CB397"/>
          <w:spacing w:val="29"/>
          <w:w w:val="100"/>
          <w:position w:val="4"/>
        </w:rPr>
        <w:t> </w:t>
      </w:r>
      <w:r>
        <w:rPr>
          <w:rFonts w:ascii="Arial" w:hAnsi="Arial" w:cs="Arial" w:eastAsia="Arial"/>
          <w:sz w:val="27"/>
          <w:szCs w:val="27"/>
          <w:color w:val="BCBCBC"/>
          <w:spacing w:val="-30"/>
          <w:w w:val="100"/>
          <w:position w:val="-10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0"/>
          <w:w w:val="100"/>
          <w:position w:val="4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0"/>
          <w:w w:val="100"/>
          <w:position w:val="4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0"/>
          <w:w w:val="251"/>
          <w:position w:val="4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0"/>
          <w:w w:val="251"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25"/>
          <w:w w:val="251"/>
          <w:position w:val="4"/>
        </w:rPr>
        <w:t> </w:t>
      </w:r>
      <w:r>
        <w:rPr>
          <w:rFonts w:ascii="Arial" w:hAnsi="Arial" w:cs="Arial" w:eastAsia="Arial"/>
          <w:sz w:val="27"/>
          <w:szCs w:val="27"/>
          <w:color w:val="BCBCBC"/>
          <w:spacing w:val="0"/>
          <w:w w:val="100"/>
          <w:position w:val="-10"/>
        </w:rPr>
        <w:t>·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00"/>
          <w:cols w:num="3" w:equalWidth="0">
            <w:col w:w="833" w:space="1886"/>
            <w:col w:w="1626" w:space="4250"/>
            <w:col w:w="2885"/>
          </w:cols>
        </w:sectPr>
      </w:pPr>
      <w:rPr/>
    </w:p>
    <w:p>
      <w:pPr>
        <w:spacing w:before="0" w:after="0" w:line="175" w:lineRule="exact"/>
        <w:ind w:left="2614" w:right="-20"/>
        <w:jc w:val="left"/>
        <w:tabs>
          <w:tab w:pos="9100" w:val="left"/>
          <w:tab w:pos="98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1.961517pt;margin-top:7.148857pt;width:95.383246pt;height:25pt;mso-position-horizontal-relative:page;mso-position-vertical-relative:paragraph;z-index:-14908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tabs>
                      <w:tab w:pos="1660" w:val="left"/>
                    </w:tabs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5D5D5D"/>
                      <w:w w:val="35"/>
                      <w:position w:val="-1"/>
                    </w:rPr>
                    <w:t>(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5D5D5D"/>
                      <w:spacing w:val="-39"/>
                      <w:w w:val="34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383D5E"/>
                      <w:spacing w:val="0"/>
                      <w:w w:val="116"/>
                      <w:position w:val="-1"/>
                    </w:rPr>
                    <w:t>f.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383D5E"/>
                      <w:spacing w:val="-57"/>
                      <w:w w:val="116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5D5D5D"/>
                      <w:spacing w:val="0"/>
                      <w:w w:val="29"/>
                      <w:position w:val="-1"/>
                    </w:rPr>
                    <w:t>ıiy.e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5D5D5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5D5D5D"/>
                      <w:spacing w:val="0"/>
                      <w:w w:val="49"/>
                      <w:position w:val="-1"/>
                    </w:rPr>
                    <w:t>cil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1A66ED"/>
          <w:spacing w:val="0"/>
          <w:w w:val="100"/>
          <w:position w:val="-3"/>
        </w:rPr>
        <w:t>2.Posı</w:t>
      </w:r>
      <w:r>
        <w:rPr>
          <w:rFonts w:ascii="Arial" w:hAnsi="Arial" w:cs="Arial" w:eastAsia="Arial"/>
          <w:sz w:val="18"/>
          <w:szCs w:val="18"/>
          <w:color w:val="1A66ED"/>
          <w:spacing w:val="0"/>
          <w:w w:val="100"/>
          <w:position w:val="-3"/>
        </w:rPr>
        <w:t>a</w:t>
      </w:r>
      <w:r>
        <w:rPr>
          <w:rFonts w:ascii="Arial" w:hAnsi="Arial" w:cs="Arial" w:eastAsia="Arial"/>
          <w:sz w:val="18"/>
          <w:szCs w:val="18"/>
          <w:color w:val="1A66ED"/>
          <w:spacing w:val="40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1A66ED"/>
          <w:spacing w:val="0"/>
          <w:w w:val="100"/>
          <w:position w:val="-3"/>
        </w:rPr>
        <w:t>Gr</w:t>
      </w:r>
      <w:r>
        <w:rPr>
          <w:rFonts w:ascii="Arial" w:hAnsi="Arial" w:cs="Arial" w:eastAsia="Arial"/>
          <w:sz w:val="18"/>
          <w:szCs w:val="18"/>
          <w:color w:val="1A66ED"/>
          <w:spacing w:val="-9"/>
          <w:w w:val="100"/>
          <w:position w:val="-3"/>
        </w:rPr>
        <w:t>u</w:t>
      </w:r>
      <w:r>
        <w:rPr>
          <w:rFonts w:ascii="Arial" w:hAnsi="Arial" w:cs="Arial" w:eastAsia="Arial"/>
          <w:sz w:val="18"/>
          <w:szCs w:val="18"/>
          <w:color w:val="0144EF"/>
          <w:spacing w:val="0"/>
          <w:w w:val="100"/>
          <w:position w:val="-3"/>
        </w:rPr>
        <w:t>plar</w:t>
      </w:r>
      <w:r>
        <w:rPr>
          <w:rFonts w:ascii="Arial" w:hAnsi="Arial" w:cs="Arial" w:eastAsia="Arial"/>
          <w:sz w:val="18"/>
          <w:szCs w:val="18"/>
          <w:color w:val="0144EF"/>
          <w:spacing w:val="39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0144EF"/>
          <w:spacing w:val="0"/>
          <w:w w:val="100"/>
          <w:position w:val="-3"/>
        </w:rPr>
        <w:t>Amiri</w:t>
      </w:r>
      <w:r>
        <w:rPr>
          <w:rFonts w:ascii="Arial" w:hAnsi="Arial" w:cs="Arial" w:eastAsia="Arial"/>
          <w:sz w:val="18"/>
          <w:szCs w:val="18"/>
          <w:color w:val="0144EF"/>
          <w:spacing w:val="-17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0144E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0144E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A3A5A7"/>
          <w:spacing w:val="0"/>
          <w:w w:val="100"/>
          <w:position w:val="5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3A5A7"/>
          <w:spacing w:val="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27272"/>
          <w:spacing w:val="0"/>
          <w:w w:val="175"/>
          <w:position w:val="5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727272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727272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1"/>
          <w:szCs w:val="11"/>
          <w:color w:val="5D5D5D"/>
          <w:spacing w:val="0"/>
          <w:w w:val="107"/>
          <w:position w:val="5"/>
        </w:rPr>
        <w:t>.ı..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right="886"/>
        <w:jc w:val="right"/>
        <w:tabs>
          <w:tab w:pos="10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D5D5D"/>
          <w:w w:val="266"/>
          <w:position w:val="1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3A427C"/>
          <w:w w:val="117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A427C"/>
          <w:spacing w:val="1"/>
          <w:w w:val="116"/>
          <w:position w:val="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2"/>
          <w:w w:val="61"/>
          <w:position w:val="1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90"/>
          <w:position w:val="1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89"/>
          <w:position w:val="1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90"/>
          <w:position w:val="1"/>
        </w:rPr>
        <w:t>'Io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100"/>
          <w:position w:val="1"/>
        </w:rPr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130"/>
          <w:position w:val="1"/>
        </w:rPr>
        <w:t>Jl</w:t>
      </w:r>
      <w:r>
        <w:rPr>
          <w:rFonts w:ascii="Arial" w:hAnsi="Arial" w:cs="Arial" w:eastAsia="Arial"/>
          <w:sz w:val="10"/>
          <w:szCs w:val="10"/>
          <w:color w:val="5D5D5D"/>
          <w:spacing w:val="13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27272"/>
          <w:spacing w:val="0"/>
          <w:w w:val="162"/>
          <w:position w:val="1"/>
        </w:rPr>
        <w:t>VO'</w:t>
      </w:r>
      <w:r>
        <w:rPr>
          <w:rFonts w:ascii="Times New Roman" w:hAnsi="Times New Roman" w:cs="Times New Roman" w:eastAsia="Times New Roman"/>
          <w:sz w:val="14"/>
          <w:szCs w:val="14"/>
          <w:color w:val="727272"/>
          <w:spacing w:val="0"/>
          <w:w w:val="161"/>
          <w:position w:val="1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727272"/>
          <w:spacing w:val="-8"/>
          <w:w w:val="162"/>
          <w:position w:val="1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0"/>
          <w:w w:val="125"/>
          <w:position w:val="1"/>
        </w:rPr>
        <w:t>J.</w:t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-15"/>
          <w:w w:val="125"/>
          <w:position w:val="1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-6"/>
          <w:w w:val="126"/>
          <w:position w:val="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27272"/>
          <w:spacing w:val="0"/>
          <w:w w:val="133"/>
          <w:position w:val="1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9" w:after="0" w:line="204" w:lineRule="exact"/>
        <w:ind w:right="1376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433"/>
          <w:spacing w:val="0"/>
          <w:w w:val="85"/>
          <w:position w:val="-1"/>
        </w:rPr>
        <w:t>Yangı</w:t>
      </w:r>
      <w:r>
        <w:rPr>
          <w:rFonts w:ascii="Arial" w:hAnsi="Arial" w:cs="Arial" w:eastAsia="Arial"/>
          <w:sz w:val="19"/>
          <w:szCs w:val="19"/>
          <w:color w:val="333433"/>
          <w:spacing w:val="0"/>
          <w:w w:val="85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333433"/>
          <w:spacing w:val="7"/>
          <w:w w:val="85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33433"/>
          <w:spacing w:val="0"/>
          <w:w w:val="85"/>
          <w:position w:val="-1"/>
        </w:rPr>
        <w:t>ve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right="843"/>
        <w:jc w:val="right"/>
        <w:tabs>
          <w:tab w:pos="2460" w:val="left"/>
          <w:tab w:pos="2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D5D"/>
          <w:w w:val="11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w w:val="189"/>
          <w:position w:val="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0"/>
        </w:rPr>
        <w:t>dafı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  <w:position w:val="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5"/>
          <w:position w:val="0"/>
        </w:rPr>
        <w:t>Müdürı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3"/>
          <w:w w:val="85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3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433"/>
          <w:spacing w:val="-10"/>
          <w:w w:val="55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0"/>
          <w:w w:val="116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987"/>
        <w:jc w:val="right"/>
        <w:tabs>
          <w:tab w:pos="640" w:val="left"/>
          <w:tab w:pos="1140" w:val="left"/>
          <w:tab w:pos="154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33433"/>
          <w:spacing w:val="0"/>
          <w:w w:val="52"/>
          <w:b/>
          <w:bCs/>
          <w:position w:val="-2"/>
        </w:rPr>
        <w:t>c::t</w:t>
      </w:r>
      <w:r>
        <w:rPr>
          <w:rFonts w:ascii="Times New Roman" w:hAnsi="Times New Roman" w:cs="Times New Roman" w:eastAsia="Times New Roman"/>
          <w:sz w:val="16"/>
          <w:szCs w:val="16"/>
          <w:color w:val="333433"/>
          <w:spacing w:val="0"/>
          <w:w w:val="52"/>
          <w:b/>
          <w:bCs/>
          <w:position w:val="-2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333433"/>
          <w:spacing w:val="17"/>
          <w:w w:val="52"/>
          <w:b/>
          <w:bCs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A3A5A7"/>
          <w:spacing w:val="0"/>
          <w:w w:val="100"/>
          <w:b/>
          <w:bCs/>
          <w:position w:val="-2"/>
        </w:rPr>
        <w:t>1</w:t>
      </w:r>
      <w:r>
        <w:rPr>
          <w:rFonts w:ascii="Arial" w:hAnsi="Arial" w:cs="Arial" w:eastAsia="Arial"/>
          <w:sz w:val="6"/>
          <w:szCs w:val="6"/>
          <w:color w:val="A3A5A7"/>
          <w:spacing w:val="12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141"/>
          <w:i/>
          <w:position w:val="-2"/>
        </w:rPr>
        <w:t>l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0"/>
          <w:szCs w:val="10"/>
          <w:color w:val="A3A5A7"/>
          <w:spacing w:val="0"/>
          <w:w w:val="113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A3A5A7"/>
          <w:spacing w:val="-12"/>
          <w:w w:val="113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A3A5A7"/>
          <w:spacing w:val="0"/>
          <w:w w:val="96"/>
          <w:position w:val="-2"/>
        </w:rPr>
        <w:t>•</w:t>
      </w:r>
      <w:r>
        <w:rPr>
          <w:rFonts w:ascii="Arial" w:hAnsi="Arial" w:cs="Arial" w:eastAsia="Arial"/>
          <w:sz w:val="10"/>
          <w:szCs w:val="10"/>
          <w:color w:val="A3A5A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0"/>
          <w:szCs w:val="10"/>
          <w:color w:val="A3A5A7"/>
          <w:spacing w:val="0"/>
          <w:w w:val="96"/>
          <w:position w:val="-2"/>
        </w:rPr>
        <w:t>•</w:t>
      </w:r>
      <w:r>
        <w:rPr>
          <w:rFonts w:ascii="Arial" w:hAnsi="Arial" w:cs="Arial" w:eastAsia="Arial"/>
          <w:sz w:val="10"/>
          <w:szCs w:val="10"/>
          <w:color w:val="A3A5A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0"/>
          <w:szCs w:val="10"/>
          <w:color w:val="A3A5A7"/>
          <w:spacing w:val="0"/>
          <w:w w:val="100"/>
          <w:position w:val="-2"/>
        </w:rPr>
      </w:r>
      <w:r>
        <w:rPr>
          <w:rFonts w:ascii="Arial" w:hAnsi="Arial" w:cs="Arial" w:eastAsia="Arial"/>
          <w:sz w:val="10"/>
          <w:szCs w:val="10"/>
          <w:color w:val="BCBCBC"/>
          <w:spacing w:val="0"/>
          <w:w w:val="100"/>
          <w:position w:val="-2"/>
        </w:rPr>
        <w:t>,_</w:t>
      </w:r>
      <w:r>
        <w:rPr>
          <w:rFonts w:ascii="Arial" w:hAnsi="Arial" w:cs="Arial" w:eastAsia="Arial"/>
          <w:sz w:val="10"/>
          <w:szCs w:val="10"/>
          <w:color w:val="BCBCBC"/>
          <w:spacing w:val="0"/>
          <w:w w:val="100"/>
          <w:position w:val="-2"/>
        </w:rPr>
        <w:t>    </w:t>
      </w:r>
      <w:r>
        <w:rPr>
          <w:rFonts w:ascii="Arial" w:hAnsi="Arial" w:cs="Arial" w:eastAsia="Arial"/>
          <w:sz w:val="10"/>
          <w:szCs w:val="10"/>
          <w:color w:val="BCBCBC"/>
          <w:spacing w:val="16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190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right="1045"/>
        <w:jc w:val="right"/>
        <w:tabs>
          <w:tab w:pos="300" w:val="left"/>
          <w:tab w:pos="580" w:val="left"/>
          <w:tab w:pos="1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3.487091pt;margin-top:4.285032pt;width:3.94448pt;height:16pt;mso-position-horizontal-relative:page;mso-position-vertical-relative:paragraph;z-index:-14907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A3A5A7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5D5D5D"/>
          <w:w w:val="53"/>
          <w:position w:val="4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w w:val="96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A3A5A7"/>
          <w:w w:val="91"/>
          <w:position w:val="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A3A5A7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3A5A7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-3"/>
          <w:w w:val="191"/>
          <w:i/>
          <w:position w:val="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-87"/>
          <w:w w:val="192"/>
          <w:i/>
          <w:position w:val="4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A3A5A7"/>
          <w:spacing w:val="-14"/>
          <w:w w:val="60"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3A5A7"/>
          <w:spacing w:val="0"/>
          <w:w w:val="60"/>
          <w:position w:val="-2"/>
        </w:rPr>
        <w:t>..</w:t>
      </w:r>
      <w:r>
        <w:rPr>
          <w:rFonts w:ascii="Times New Roman" w:hAnsi="Times New Roman" w:cs="Times New Roman" w:eastAsia="Times New Roman"/>
          <w:sz w:val="28"/>
          <w:szCs w:val="28"/>
          <w:color w:val="A3A5A7"/>
          <w:spacing w:val="-33"/>
          <w:w w:val="60"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-1"/>
          <w:w w:val="3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33433"/>
          <w:spacing w:val="-61"/>
          <w:w w:val="145"/>
          <w:position w:val="4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-15"/>
          <w:w w:val="3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73"/>
          <w:i/>
          <w:position w:val="4"/>
        </w:rPr>
        <w:t>;.t</w:t>
      </w:r>
      <w:r>
        <w:rPr>
          <w:rFonts w:ascii="Times New Roman" w:hAnsi="Times New Roman" w:cs="Times New Roman" w:eastAsia="Times New Roman"/>
          <w:sz w:val="18"/>
          <w:szCs w:val="18"/>
          <w:color w:val="A3A5A7"/>
          <w:spacing w:val="0"/>
          <w:w w:val="123"/>
          <w:position w:val="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3A5A7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3A5A7"/>
          <w:spacing w:val="13"/>
          <w:w w:val="100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A3A5A7"/>
          <w:spacing w:val="0"/>
          <w:w w:val="51"/>
          <w:position w:val="-2"/>
        </w:rPr>
        <w:t>..</w:t>
      </w:r>
      <w:r>
        <w:rPr>
          <w:rFonts w:ascii="Arial" w:hAnsi="Arial" w:cs="Arial" w:eastAsia="Arial"/>
          <w:sz w:val="17"/>
          <w:szCs w:val="17"/>
          <w:color w:val="A3A5A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A3A5A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321"/>
          <w:position w:val="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82"/>
          <w:w w:val="32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08E90"/>
          <w:spacing w:val="0"/>
          <w:w w:val="98"/>
          <w:position w:val="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left="4616" w:right="-20"/>
        <w:jc w:val="left"/>
        <w:tabs>
          <w:tab w:pos="8580" w:val="left"/>
          <w:tab w:pos="9220" w:val="left"/>
          <w:tab w:pos="95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427C"/>
          <w:w w:val="166"/>
          <w:position w:val="-8"/>
        </w:rPr>
        <w:t>_...,a.</w:t>
      </w:r>
      <w:r>
        <w:rPr>
          <w:rFonts w:ascii="Times New Roman" w:hAnsi="Times New Roman" w:cs="Times New Roman" w:eastAsia="Times New Roman"/>
          <w:sz w:val="21"/>
          <w:szCs w:val="21"/>
          <w:color w:val="3A427C"/>
          <w:spacing w:val="1"/>
          <w:w w:val="167"/>
          <w:position w:val="-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A427C"/>
          <w:spacing w:val="1"/>
          <w:w w:val="105"/>
          <w:position w:val="-8"/>
        </w:rPr>
      </w:r>
      <w:r>
        <w:rPr>
          <w:rFonts w:ascii="Times New Roman" w:hAnsi="Times New Roman" w:cs="Times New Roman" w:eastAsia="Times New Roman"/>
          <w:sz w:val="15"/>
          <w:szCs w:val="15"/>
          <w:color w:val="3A427C"/>
          <w:spacing w:val="0"/>
          <w:w w:val="105"/>
          <w:emboss/>
          <w:position w:val="-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A427C"/>
          <w:spacing w:val="0"/>
          <w:w w:val="105"/>
          <w:emboss/>
          <w:position w:val="-8"/>
        </w:rPr>
      </w:r>
      <w:r>
        <w:rPr>
          <w:rFonts w:ascii="Times New Roman" w:hAnsi="Times New Roman" w:cs="Times New Roman" w:eastAsia="Times New Roman"/>
          <w:sz w:val="15"/>
          <w:szCs w:val="15"/>
          <w:color w:val="3A427C"/>
          <w:spacing w:val="0"/>
          <w:w w:val="105"/>
          <w:position w:val="-8"/>
        </w:rPr>
      </w:r>
      <w:r>
        <w:rPr>
          <w:rFonts w:ascii="Times New Roman" w:hAnsi="Times New Roman" w:cs="Times New Roman" w:eastAsia="Times New Roman"/>
          <w:sz w:val="15"/>
          <w:szCs w:val="15"/>
          <w:color w:val="3A427C"/>
          <w:spacing w:val="0"/>
          <w:w w:val="104"/>
          <w:position w:val="-8"/>
        </w:rPr>
        <w:t>...:Jt-/</w:t>
      </w:r>
      <w:r>
        <w:rPr>
          <w:rFonts w:ascii="Times New Roman" w:hAnsi="Times New Roman" w:cs="Times New Roman" w:eastAsia="Times New Roman"/>
          <w:sz w:val="15"/>
          <w:szCs w:val="15"/>
          <w:color w:val="3A427C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A427C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3"/>
          <w:szCs w:val="13"/>
          <w:color w:val="727272"/>
          <w:spacing w:val="0"/>
          <w:w w:val="148"/>
          <w:position w:val="-5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727272"/>
          <w:spacing w:val="0"/>
          <w:w w:val="148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27272"/>
          <w:spacing w:val="17"/>
          <w:w w:val="148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0"/>
          <w:w w:val="315"/>
          <w:position w:val="-5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-52"/>
          <w:w w:val="315"/>
          <w:position w:val="-5"/>
        </w:rPr>
        <w:t> </w:t>
      </w:r>
      <w:r>
        <w:rPr>
          <w:rFonts w:ascii="Arial" w:hAnsi="Arial" w:cs="Arial" w:eastAsia="Arial"/>
          <w:sz w:val="9"/>
          <w:szCs w:val="9"/>
          <w:color w:val="BCBCBC"/>
          <w:spacing w:val="0"/>
          <w:w w:val="315"/>
          <w:position w:val="-5"/>
        </w:rPr>
        <w:t>'</w:t>
      </w:r>
      <w:r>
        <w:rPr>
          <w:rFonts w:ascii="Arial" w:hAnsi="Arial" w:cs="Arial" w:eastAsia="Arial"/>
          <w:sz w:val="9"/>
          <w:szCs w:val="9"/>
          <w:color w:val="BCBCBC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9"/>
          <w:szCs w:val="9"/>
          <w:color w:val="BCBCBC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3"/>
          <w:szCs w:val="13"/>
          <w:color w:val="A3A5A7"/>
          <w:spacing w:val="0"/>
          <w:w w:val="315"/>
          <w:position w:val="-5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3A5A7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3A5A7"/>
          <w:spacing w:val="0"/>
          <w:w w:val="100"/>
          <w:position w:val="-5"/>
        </w:rPr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144"/>
          <w:position w:val="-5"/>
        </w:rPr>
        <w:t>\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145"/>
          <w:position w:val="-5"/>
        </w:rPr>
        <w:t>)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144"/>
          <w:position w:val="-5"/>
        </w:rPr>
        <w:t>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00"/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8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08E90"/>
          <w:spacing w:val="-23"/>
          <w:w w:val="107"/>
          <w:position w:val="-10"/>
        </w:rPr>
        <w:t>'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173"/>
          <w:position w:val="0"/>
        </w:rPr>
        <w:t>'</w:t>
      </w:r>
      <w:r>
        <w:rPr>
          <w:rFonts w:ascii="Arial" w:hAnsi="Arial" w:cs="Arial" w:eastAsia="Arial"/>
          <w:sz w:val="22"/>
          <w:szCs w:val="22"/>
          <w:color w:val="5D5D5D"/>
          <w:spacing w:val="-39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A3A5A7"/>
          <w:spacing w:val="0"/>
          <w:w w:val="107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7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33433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0" w:after="0" w:line="163" w:lineRule="exact"/>
        <w:ind w:left="-34" w:right="-54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33433"/>
          <w:spacing w:val="0"/>
          <w:w w:val="100"/>
          <w:position w:val="-2"/>
        </w:rPr>
        <w:t>ftfaiy</w:t>
      </w:r>
      <w:r>
        <w:rPr>
          <w:rFonts w:ascii="Arial" w:hAnsi="Arial" w:cs="Arial" w:eastAsia="Arial"/>
          <w:sz w:val="18"/>
          <w:szCs w:val="18"/>
          <w:color w:val="333433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8"/>
          <w:szCs w:val="18"/>
          <w:color w:val="333433"/>
          <w:spacing w:val="2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33433"/>
          <w:spacing w:val="0"/>
          <w:w w:val="98"/>
          <w:position w:val="-2"/>
        </w:rPr>
        <w:t>Kuze</w:t>
      </w:r>
      <w:r>
        <w:rPr>
          <w:rFonts w:ascii="Arial" w:hAnsi="Arial" w:cs="Arial" w:eastAsia="Arial"/>
          <w:sz w:val="18"/>
          <w:szCs w:val="18"/>
          <w:color w:val="333433"/>
          <w:spacing w:val="0"/>
          <w:w w:val="98"/>
          <w:position w:val="-2"/>
        </w:rPr>
        <w:t>y</w:t>
      </w:r>
      <w:r>
        <w:rPr>
          <w:rFonts w:ascii="Arial" w:hAnsi="Arial" w:cs="Arial" w:eastAsia="Arial"/>
          <w:sz w:val="18"/>
          <w:szCs w:val="18"/>
          <w:color w:val="333433"/>
          <w:spacing w:val="-16"/>
          <w:w w:val="98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33433"/>
          <w:spacing w:val="0"/>
          <w:w w:val="100"/>
          <w:position w:val="-2"/>
        </w:rPr>
        <w:t>Bölg</w:t>
      </w:r>
      <w:r>
        <w:rPr>
          <w:rFonts w:ascii="Arial" w:hAnsi="Arial" w:cs="Arial" w:eastAsia="Arial"/>
          <w:sz w:val="18"/>
          <w:szCs w:val="18"/>
          <w:color w:val="333433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8"/>
          <w:szCs w:val="18"/>
          <w:color w:val="333433"/>
          <w:spacing w:val="13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33433"/>
          <w:spacing w:val="0"/>
          <w:w w:val="112"/>
          <w:position w:val="-2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1015" w:right="727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3"/>
          <w:szCs w:val="23"/>
          <w:color w:val="BCBCBC"/>
          <w:spacing w:val="0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BCBCBC"/>
          <w:spacing w:val="-5"/>
          <w:w w:val="82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33433"/>
          <w:spacing w:val="-48"/>
          <w:w w:val="124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333433"/>
          <w:spacing w:val="-47"/>
          <w:w w:val="138"/>
          <w:position w:val="1"/>
        </w:rPr>
        <w:t>,</w:t>
      </w:r>
      <w:r>
        <w:rPr>
          <w:rFonts w:ascii="Arial" w:hAnsi="Arial" w:cs="Arial" w:eastAsia="Arial"/>
          <w:sz w:val="26"/>
          <w:szCs w:val="26"/>
          <w:color w:val="908E90"/>
          <w:spacing w:val="0"/>
          <w:w w:val="91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0" w:after="0" w:line="184" w:lineRule="exact"/>
        <w:ind w:left="1007" w:right="840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33433"/>
          <w:spacing w:val="0"/>
          <w:w w:val="107"/>
          <w:position w:val="-2"/>
        </w:rPr>
        <w:t>,r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873" w:right="1047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D5D5D"/>
          <w:spacing w:val="0"/>
          <w:w w:val="132"/>
          <w:position w:val="-2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4"/>
        </w:rPr>
        <w:t>DAGLIOGLU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3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3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3" w:lineRule="exact"/>
        <w:ind w:left="-29" w:right="1213"/>
        <w:jc w:val="center"/>
        <w:tabs>
          <w:tab w:pos="560" w:val="left"/>
          <w:tab w:pos="124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333433"/>
          <w:spacing w:val="-31"/>
          <w:w w:val="153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53"/>
        </w:rPr>
        <w:t>t&gt;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-27"/>
          <w:w w:val="15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727272"/>
          <w:spacing w:val="0"/>
          <w:w w:val="153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727272"/>
          <w:spacing w:val="0"/>
          <w:w w:val="153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727272"/>
          <w:spacing w:val="18"/>
          <w:w w:val="15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-21"/>
          <w:w w:val="153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153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727272"/>
          <w:spacing w:val="0"/>
          <w:w w:val="91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727272"/>
          <w:spacing w:val="0"/>
          <w:w w:val="92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22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12"/>
          <w:w w:val="100"/>
        </w:rPr>
        <w:t> </w:t>
      </w:r>
      <w:r>
        <w:rPr>
          <w:rFonts w:ascii="Arial" w:hAnsi="Arial" w:cs="Arial" w:eastAsia="Arial"/>
          <w:sz w:val="6"/>
          <w:szCs w:val="6"/>
          <w:color w:val="5D5D5D"/>
          <w:spacing w:val="0"/>
          <w:w w:val="245"/>
          <w:i/>
        </w:rPr>
        <w:t>j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0" w:after="0" w:line="160" w:lineRule="exact"/>
        <w:ind w:left="601" w:right="-20"/>
        <w:jc w:val="left"/>
        <w:tabs>
          <w:tab w:pos="900" w:val="left"/>
          <w:tab w:pos="142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33433"/>
          <w:spacing w:val="0"/>
          <w:w w:val="71"/>
        </w:rPr>
        <w:t>.,</w:t>
      </w:r>
      <w:r>
        <w:rPr>
          <w:rFonts w:ascii="Arial" w:hAnsi="Arial" w:cs="Arial" w:eastAsia="Arial"/>
          <w:sz w:val="16"/>
          <w:szCs w:val="16"/>
          <w:color w:val="333433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333433"/>
          <w:spacing w:val="0"/>
          <w:w w:val="318"/>
        </w:rPr>
        <w:t>-</w:t>
      </w:r>
      <w:r>
        <w:rPr>
          <w:rFonts w:ascii="Arial" w:hAnsi="Arial" w:cs="Arial" w:eastAsia="Arial"/>
          <w:sz w:val="16"/>
          <w:szCs w:val="16"/>
          <w:color w:val="333433"/>
          <w:spacing w:val="0"/>
          <w:w w:val="72"/>
        </w:rPr>
        <w:t>7'</w:t>
      </w:r>
      <w:r>
        <w:rPr>
          <w:rFonts w:ascii="Arial" w:hAnsi="Arial" w:cs="Arial" w:eastAsia="Arial"/>
          <w:sz w:val="16"/>
          <w:szCs w:val="16"/>
          <w:color w:val="333433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333433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206"/>
          <w:i/>
        </w:rPr>
        <w:t>/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63" w:lineRule="exact"/>
        <w:ind w:left="413" w:right="1531"/>
        <w:jc w:val="center"/>
        <w:tabs>
          <w:tab w:pos="12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A3A5A7"/>
          <w:spacing w:val="3"/>
          <w:w w:val="132"/>
          <w:position w:val="-1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0"/>
          <w:w w:val="132"/>
          <w:position w:val="-1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20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0"/>
          <w:w w:val="100"/>
          <w:position w:val="-1"/>
        </w:rPr>
        <w:t>.••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33433"/>
          <w:spacing w:val="0"/>
          <w:w w:val="145"/>
          <w:position w:val="-1"/>
        </w:rPr>
        <w:t>.·</w:t>
      </w:r>
      <w:r>
        <w:rPr>
          <w:rFonts w:ascii="Times New Roman" w:hAnsi="Times New Roman" w:cs="Times New Roman" w:eastAsia="Times New Roman"/>
          <w:sz w:val="8"/>
          <w:szCs w:val="8"/>
          <w:color w:val="333433"/>
          <w:spacing w:val="0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33433"/>
          <w:spacing w:val="18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33433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8"/>
          <w:szCs w:val="8"/>
          <w:color w:val="33343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33433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333433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334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3334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BCBCBC"/>
          <w:spacing w:val="0"/>
          <w:w w:val="128"/>
          <w:position w:val="-1"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802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BCBCBC"/>
          <w:spacing w:val="-10"/>
          <w:w w:val="125"/>
        </w:rPr>
        <w:t>-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63"/>
        </w:rPr>
        <w:t>·</w:t>
      </w:r>
      <w:r>
        <w:rPr>
          <w:rFonts w:ascii="Arial" w:hAnsi="Arial" w:cs="Arial" w:eastAsia="Arial"/>
          <w:sz w:val="21"/>
          <w:szCs w:val="21"/>
          <w:color w:val="727272"/>
          <w:spacing w:val="-16"/>
          <w:w w:val="63"/>
        </w:rPr>
        <w:t>·</w:t>
      </w:r>
      <w:r>
        <w:rPr>
          <w:rFonts w:ascii="Arial" w:hAnsi="Arial" w:cs="Arial" w:eastAsia="Arial"/>
          <w:sz w:val="21"/>
          <w:szCs w:val="21"/>
          <w:color w:val="908E90"/>
          <w:spacing w:val="0"/>
          <w:w w:val="83"/>
        </w:rPr>
        <w:t>··-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00"/>
          <w:cols w:num="5" w:equalWidth="0">
            <w:col w:w="556" w:space="1104"/>
            <w:col w:w="171" w:space="464"/>
            <w:col w:w="2053" w:space="687"/>
            <w:col w:w="1743" w:space="1827"/>
            <w:col w:w="2875"/>
          </w:cols>
        </w:sectPr>
      </w:pPr>
      <w:rPr/>
    </w:p>
    <w:p>
      <w:pPr>
        <w:spacing w:before="0" w:after="0" w:line="229" w:lineRule="exact"/>
        <w:ind w:right="122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3.245229pt;margin-top:39.858784pt;width:562.743235pt;height:793.32132pt;mso-position-horizontal-relative:page;mso-position-vertical-relative:page;z-index:-14913" coordorigin="265,797" coordsize="11255,15866">
            <v:group style="position:absolute;left:272;top:812;width:764;height:2" coordorigin="272,812" coordsize="764,2">
              <v:shape style="position:absolute;left:272;top:812;width:764;height:2" coordorigin="272,812" coordsize="764,0" path="m272,812l1036,812e" filled="f" stroked="t" strokeweight=".477306pt" strokecolor="#707070">
                <v:path arrowok="t"/>
              </v:shape>
            </v:group>
            <v:group style="position:absolute;left:291;top:804;width:2;height:15852" coordorigin="291,804" coordsize="2,15852">
              <v:shape style="position:absolute;left:291;top:804;width:2;height:15852" coordorigin="291,804" coordsize="0,15852" path="m291,16656l291,804e" filled="f" stroked="t" strokeweight=".715958pt" strokecolor="#646464">
                <v:path arrowok="t"/>
              </v:shape>
            </v:group>
            <v:group style="position:absolute;left:978;top:816;width:1379;height:2" coordorigin="978,816" coordsize="1379,2">
              <v:shape style="position:absolute;left:978;top:816;width:1379;height:2" coordorigin="978,816" coordsize="1379,0" path="m978,816l2358,816e" filled="f" stroked="t" strokeweight=".477306pt" strokecolor="#545454">
                <v:path arrowok="t"/>
              </v:shape>
            </v:group>
            <v:group style="position:absolute;left:2329;top:814;width:2;height:857" coordorigin="2329,814" coordsize="2,857">
              <v:shape style="position:absolute;left:2329;top:814;width:2;height:857" coordorigin="2329,814" coordsize="0,857" path="m2329,1671l2329,814e" filled="f" stroked="t" strokeweight=".477306pt" strokecolor="#343434">
                <v:path arrowok="t"/>
              </v:shape>
            </v:group>
            <v:group style="position:absolute;left:2286;top:819;width:477;height:2" coordorigin="2286,819" coordsize="477,2">
              <v:shape style="position:absolute;left:2286;top:819;width:477;height:2" coordorigin="2286,819" coordsize="477,0" path="m2286,819l2764,819e" filled="f" stroked="t" strokeweight=".477306pt" strokecolor="#3F3F3F">
                <v:path arrowok="t"/>
              </v:shape>
            </v:group>
            <v:group style="position:absolute;left:2706;top:816;width:8763;height:2" coordorigin="2706,816" coordsize="8763,2">
              <v:shape style="position:absolute;left:2706;top:816;width:8763;height:2" coordorigin="2706,816" coordsize="8763,0" path="m2706,816l11470,816e" filled="f" stroked="t" strokeweight=".715958pt" strokecolor="#6B6B70">
                <v:path arrowok="t"/>
              </v:shape>
            </v:group>
            <v:group style="position:absolute;left:9093;top:809;width:2;height:546" coordorigin="9093,809" coordsize="2,546">
              <v:shape style="position:absolute;left:9093;top:809;width:2;height:546" coordorigin="9093,809" coordsize="0,546" path="m9093,1355l9093,809e" filled="f" stroked="t" strokeweight=".954611pt" strokecolor="#676767">
                <v:path arrowok="t"/>
              </v:shape>
            </v:group>
            <v:group style="position:absolute;left:11474;top:809;width:2;height:7124" coordorigin="11474,809" coordsize="2,7124">
              <v:shape style="position:absolute;left:11474;top:809;width:2;height:7124" coordorigin="11474,809" coordsize="0,7124" path="m11474,7933l11474,809e" filled="f" stroked="t" strokeweight=".715958pt" strokecolor="#6B6B6B">
                <v:path arrowok="t"/>
              </v:shape>
            </v:group>
            <v:group style="position:absolute;left:9097;top:1297;width:2;height:373" coordorigin="9097,1297" coordsize="2,373">
              <v:shape style="position:absolute;left:9097;top:1297;width:2;height:373" coordorigin="9097,1297" coordsize="0,373" path="m9097,1671l9097,1297e" filled="f" stroked="t" strokeweight=".477306pt" strokecolor="#3B3B3B">
                <v:path arrowok="t"/>
              </v:shape>
            </v:group>
            <v:group style="position:absolute;left:11465;top:1297;width:2;height:244" coordorigin="11465,1297" coordsize="2,244">
              <v:shape style="position:absolute;left:11465;top:1297;width:2;height:244" coordorigin="11465,1297" coordsize="0,244" path="m11465,1542l11465,1297e" filled="f" stroked="t" strokeweight=".477306pt" strokecolor="#484848">
                <v:path arrowok="t"/>
              </v:shape>
            </v:group>
            <v:group style="position:absolute;left:2329;top:1613;width:2;height:268" coordorigin="2329,1613" coordsize="2,268">
              <v:shape style="position:absolute;left:2329;top:1613;width:2;height:268" coordorigin="2329,1613" coordsize="0,268" path="m2329,1882l2329,1613e" filled="f" stroked="t" strokeweight=".477306pt" strokecolor="#4B4B4B">
                <v:path arrowok="t"/>
              </v:shape>
            </v:group>
            <v:group style="position:absolute;left:282;top:804;width:2;height:5736" coordorigin="282,804" coordsize="2,5736">
              <v:shape style="position:absolute;left:282;top:804;width:2;height:5736" coordorigin="282,804" coordsize="0,5736" path="m282,6540l282,804e" filled="f" stroked="t" strokeweight=".715958pt" strokecolor="#606060">
                <v:path arrowok="t"/>
              </v:shape>
            </v:group>
            <v:group style="position:absolute;left:2329;top:1824;width:2;height:522" coordorigin="2329,1824" coordsize="2,522">
              <v:shape style="position:absolute;left:2329;top:1824;width:2;height:522" coordorigin="2329,1824" coordsize="0,522" path="m2329,2346l2329,1824e" filled="f" stroked="t" strokeweight=".954611pt" strokecolor="#646464">
                <v:path arrowok="t"/>
              </v:shape>
            </v:group>
            <v:group style="position:absolute;left:9100;top:1613;width:2;height:728" coordorigin="9100,1613" coordsize="2,728">
              <v:shape style="position:absolute;left:9100;top:1613;width:2;height:728" coordorigin="9100,1613" coordsize="0,728" path="m9100,2341l9100,1613e" filled="f" stroked="t" strokeweight=".954611pt" strokecolor="#6B6B6B">
                <v:path arrowok="t"/>
              </v:shape>
            </v:group>
            <v:group style="position:absolute;left:11470;top:2293;width:2;height:551" coordorigin="11470,2293" coordsize="2,551">
              <v:shape style="position:absolute;left:11470;top:2293;width:2;height:551" coordorigin="11470,2293" coordsize="0,551" path="m11470,2844l11470,2293e" filled="f" stroked="t" strokeweight=".477306pt" strokecolor="#484848">
                <v:path arrowok="t"/>
              </v:shape>
            </v:group>
            <v:group style="position:absolute;left:272;top:3059;width:6525;height:2" coordorigin="272,3059" coordsize="6525,2">
              <v:shape style="position:absolute;left:272;top:3059;width:6525;height:2" coordorigin="272,3059" coordsize="6525,0" path="m272,3059l6797,3059e" filled="f" stroked="t" strokeweight=".715958pt" strokecolor="#707070">
                <v:path arrowok="t"/>
              </v:shape>
            </v:group>
            <v:group style="position:absolute;left:6740;top:3059;width:1002;height:2" coordorigin="6740,3059" coordsize="1002,2">
              <v:shape style="position:absolute;left:6740;top:3059;width:1002;height:2" coordorigin="6740,3059" coordsize="1002,0" path="m6740,3059l7742,3059e" filled="f" stroked="t" strokeweight=".477306pt" strokecolor="#484848">
                <v:path arrowok="t"/>
              </v:shape>
            </v:group>
            <v:group style="position:absolute;left:7685;top:3059;width:1461;height:2" coordorigin="7685,3059" coordsize="1461,2">
              <v:shape style="position:absolute;left:7685;top:3059;width:1461;height:2" coordorigin="7685,3059" coordsize="1461,0" path="m7685,3059l9145,3059e" filled="f" stroked="t" strokeweight=".954611pt" strokecolor="#777777">
                <v:path arrowok="t"/>
              </v:shape>
            </v:group>
            <v:group style="position:absolute;left:9054;top:3059;width:358;height:2" coordorigin="9054,3059" coordsize="358,2">
              <v:shape style="position:absolute;left:9054;top:3059;width:358;height:2" coordorigin="9054,3059" coordsize="358,0" path="m9054,3059l9412,3059e" filled="f" stroked="t" strokeweight=".477306pt" strokecolor="#606060">
                <v:path arrowok="t"/>
              </v:shape>
            </v:group>
            <v:group style="position:absolute;left:9355;top:3059;width:635;height:2" coordorigin="9355,3059" coordsize="635,2">
              <v:shape style="position:absolute;left:9355;top:3059;width:635;height:2" coordorigin="9355,3059" coordsize="635,0" path="m9355,3059l9990,3059e" filled="f" stroked="t" strokeweight=".477306pt" strokecolor="#484848">
                <v:path arrowok="t"/>
              </v:shape>
            </v:group>
            <v:group style="position:absolute;left:9933;top:3059;width:1551;height:2" coordorigin="9933,3059" coordsize="1551,2">
              <v:shape style="position:absolute;left:9933;top:3059;width:1551;height:2" coordorigin="9933,3059" coordsize="1551,0" path="m9933,3059l11484,3059e" filled="f" stroked="t" strokeweight=".715958pt" strokecolor="#777777">
                <v:path arrowok="t"/>
              </v:shape>
            </v:group>
            <v:group style="position:absolute;left:272;top:3299;width:8892;height:2" coordorigin="272,3299" coordsize="8892,2">
              <v:shape style="position:absolute;left:272;top:3299;width:8892;height:2" coordorigin="272,3299" coordsize="8892,0" path="m272,3299l9164,3299e" filled="f" stroked="t" strokeweight=".715958pt" strokecolor="#707070">
                <v:path arrowok="t"/>
              </v:shape>
            </v:group>
            <v:group style="position:absolute;left:9054;top:3299;width:358;height:2" coordorigin="9054,3299" coordsize="358,2">
              <v:shape style="position:absolute;left:9054;top:3299;width:358;height:2" coordorigin="9054,3299" coordsize="358,0" path="m9054,3299l9412,3299e" filled="f" stroked="t" strokeweight=".477306pt" strokecolor="#6B6B6B">
                <v:path arrowok="t"/>
              </v:shape>
            </v:group>
            <v:group style="position:absolute;left:9355;top:3299;width:635;height:2" coordorigin="9355,3299" coordsize="635,2">
              <v:shape style="position:absolute;left:9355;top:3299;width:635;height:2" coordorigin="9355,3299" coordsize="635,0" path="m9355,3299l9990,3299e" filled="f" stroked="t" strokeweight=".477306pt" strokecolor="#484848">
                <v:path arrowok="t"/>
              </v:shape>
            </v:group>
            <v:group style="position:absolute;left:9933;top:3299;width:1546;height:2" coordorigin="9933,3299" coordsize="1546,2">
              <v:shape style="position:absolute;left:9933;top:3299;width:1546;height:2" coordorigin="9933,3299" coordsize="1546,0" path="m9933,3299l11479,3299e" filled="f" stroked="t" strokeweight=".715958pt" strokecolor="#747474">
                <v:path arrowok="t"/>
              </v:shape>
            </v:group>
            <v:group style="position:absolute;left:272;top:3543;width:1422;height:2" coordorigin="272,3543" coordsize="1422,2">
              <v:shape style="position:absolute;left:272;top:3543;width:1422;height:2" coordorigin="272,3543" coordsize="1422,0" path="m272,3543l1694,3543e" filled="f" stroked="t" strokeweight=".477306pt" strokecolor="#4F4F4F">
                <v:path arrowok="t"/>
              </v:shape>
            </v:group>
            <v:group style="position:absolute;left:1637;top:3543;width:1661;height:2" coordorigin="1637,3543" coordsize="1661,2">
              <v:shape style="position:absolute;left:1637;top:3543;width:1661;height:2" coordorigin="1637,3543" coordsize="1661,0" path="m1637,3543l3298,3543e" filled="f" stroked="t" strokeweight=".715958pt" strokecolor="#707070">
                <v:path arrowok="t"/>
              </v:shape>
            </v:group>
            <v:group style="position:absolute;left:3241;top:3543;width:601;height:2" coordorigin="3241,3543" coordsize="601,2">
              <v:shape style="position:absolute;left:3241;top:3543;width:601;height:2" coordorigin="3241,3543" coordsize="601,0" path="m3241,3543l3842,3543e" filled="f" stroked="t" strokeweight=".477306pt" strokecolor="#484848">
                <v:path arrowok="t"/>
              </v:shape>
            </v:group>
            <v:group style="position:absolute;left:3785;top:3541;width:3604;height:2" coordorigin="3785,3541" coordsize="3604,2">
              <v:shape style="position:absolute;left:3785;top:3541;width:3604;height:2" coordorigin="3785,3541" coordsize="3604,0" path="m3785,3541l7389,3541e" filled="f" stroked="t" strokeweight=".715958pt" strokecolor="#747474">
                <v:path arrowok="t"/>
              </v:shape>
            </v:group>
            <v:group style="position:absolute;left:7331;top:3538;width:410;height:2" coordorigin="7331,3538" coordsize="410,2">
              <v:shape style="position:absolute;left:7331;top:3538;width:410;height:2" coordorigin="7331,3538" coordsize="410,0" path="m7331,3538l7742,3538e" filled="f" stroked="t" strokeweight=".477306pt" strokecolor="#484848">
                <v:path arrowok="t"/>
              </v:shape>
            </v:group>
            <v:group style="position:absolute;left:7685;top:3538;width:3795;height:2" coordorigin="7685,3538" coordsize="3795,2">
              <v:shape style="position:absolute;left:7685;top:3538;width:3795;height:2" coordorigin="7685,3538" coordsize="3795,0" path="m7685,3538l11479,3538e" filled="f" stroked="t" strokeweight=".715958pt" strokecolor="#707070">
                <v:path arrowok="t"/>
              </v:shape>
            </v:group>
            <v:group style="position:absolute;left:3818;top:3529;width:2;height:278" coordorigin="3818,3529" coordsize="2,278">
              <v:shape style="position:absolute;left:3818;top:3529;width:2;height:278" coordorigin="3818,3529" coordsize="0,278" path="m3818,3806l3818,3529e" filled="f" stroked="t" strokeweight=".477306pt" strokecolor="#343434">
                <v:path arrowok="t"/>
              </v:shape>
            </v:group>
            <v:group style="position:absolute;left:6935;top:3533;width:2;height:766" coordorigin="6935,3533" coordsize="2,766">
              <v:shape style="position:absolute;left:6935;top:3533;width:2;height:766" coordorigin="6935,3533" coordsize="0,766" path="m6935,4299l6935,3533e" filled="f" stroked="t" strokeweight=".954611pt" strokecolor="#606060">
                <v:path arrowok="t"/>
              </v:shape>
            </v:group>
            <v:group style="position:absolute;left:6926;top:3924;width:1150;height:2" coordorigin="6926,3924" coordsize="1150,2">
              <v:shape style="position:absolute;left:6926;top:3924;width:1150;height:2" coordorigin="6926,3924" coordsize="1150,0" path="m6926,3924l8076,3924e" filled="f" stroked="t" strokeweight=".238653pt" strokecolor="#777777">
                <v:path arrowok="t"/>
              </v:shape>
            </v:group>
            <v:group style="position:absolute;left:11474;top:3495;width:2;height:493" coordorigin="11474,3495" coordsize="2,493">
              <v:shape style="position:absolute;left:11474;top:3495;width:2;height:493" coordorigin="11474,3495" coordsize="0,493" path="m11474,3988l11474,3495e" filled="f" stroked="t" strokeweight=".477306pt" strokecolor="#484848">
                <v:path arrowok="t"/>
              </v:shape>
            </v:group>
            <v:group style="position:absolute;left:3828;top:3749;width:2;height:555" coordorigin="3828,3749" coordsize="2,555">
              <v:shape style="position:absolute;left:3828;top:3749;width:2;height:555" coordorigin="3828,3749" coordsize="0,555" path="m3828,4304l3828,3749e" filled="f" stroked="t" strokeweight="1.193264pt" strokecolor="#545454">
                <v:path arrowok="t"/>
              </v:shape>
            </v:group>
            <v:group style="position:absolute;left:3814;top:3964;width:2057;height:2" coordorigin="3814,3964" coordsize="2057,2">
              <v:shape style="position:absolute;left:3814;top:3964;width:2057;height:2" coordorigin="3814,3964" coordsize="2057,0" path="m3814,3964l5871,3964e" filled="f" stroked="t" strokeweight=".715958pt" strokecolor="#707070">
                <v:path arrowok="t"/>
              </v:shape>
            </v:group>
            <v:group style="position:absolute;left:9054;top:3924;width:936;height:2" coordorigin="9054,3924" coordsize="936,2">
              <v:shape style="position:absolute;left:9054;top:3924;width:936;height:2" coordorigin="9054,3924" coordsize="936,0" path="m9054,3924l9990,3924e" filled="f" stroked="t" strokeweight=".238653pt" strokecolor="#747474">
                <v:path arrowok="t"/>
              </v:shape>
            </v:group>
            <v:group style="position:absolute;left:9961;top:3955;width:1523;height:2" coordorigin="9961,3955" coordsize="1523,2">
              <v:shape style="position:absolute;left:9961;top:3955;width:1523;height:2" coordorigin="9961,3955" coordsize="1523,0" path="m9961,3955l11484,3955e" filled="f" stroked="t" strokeweight=".238653pt" strokecolor="#545454">
                <v:path arrowok="t"/>
              </v:shape>
            </v:group>
            <v:group style="position:absolute;left:277;top:4297;width:2072;height:2" coordorigin="277,4297" coordsize="2072,2">
              <v:shape style="position:absolute;left:277;top:4297;width:2072;height:2" coordorigin="277,4297" coordsize="2072,0" path="m277,4297l2348,4297e" filled="f" stroked="t" strokeweight=".954611pt" strokecolor="#747474">
                <v:path arrowok="t"/>
              </v:shape>
            </v:group>
            <v:group style="position:absolute;left:2291;top:4295;width:473;height:2" coordorigin="2291,4295" coordsize="473,2">
              <v:shape style="position:absolute;left:2291;top:4295;width:473;height:2" coordorigin="2291,4295" coordsize="473,0" path="m2291,4295l2764,4295e" filled="f" stroked="t" strokeweight=".477306pt" strokecolor="#444444">
                <v:path arrowok="t"/>
              </v:shape>
            </v:group>
            <v:group style="position:absolute;left:2706;top:4295;width:425;height:2" coordorigin="2706,4295" coordsize="425,2">
              <v:shape style="position:absolute;left:2706;top:4295;width:425;height:2" coordorigin="2706,4295" coordsize="425,0" path="m2706,4295l3131,4295e" filled="f" stroked="t" strokeweight=".477306pt" strokecolor="#575757">
                <v:path arrowok="t"/>
              </v:shape>
            </v:group>
            <v:group style="position:absolute;left:3074;top:4295;width:783;height:2" coordorigin="3074,4295" coordsize="783,2">
              <v:shape style="position:absolute;left:3074;top:4295;width:783;height:2" coordorigin="3074,4295" coordsize="783,0" path="m3074,4295l3857,4295e" filled="f" stroked="t" strokeweight=".954611pt" strokecolor="#6B6B6B">
                <v:path arrowok="t"/>
              </v:shape>
            </v:group>
            <v:group style="position:absolute;left:3341;top:4283;width:2296;height:2" coordorigin="3341,4283" coordsize="2296,2">
              <v:shape style="position:absolute;left:3341;top:4283;width:2296;height:2" coordorigin="3341,4283" coordsize="2296,0" path="m3341,4283l5637,4283e" filled="f" stroked="t" strokeweight="1.431917pt" strokecolor="#707070">
                <v:path arrowok="t"/>
              </v:shape>
            </v:group>
            <v:group style="position:absolute;left:5580;top:4292;width:5909;height:2" coordorigin="5580,4292" coordsize="5909,2">
              <v:shape style="position:absolute;left:5580;top:4292;width:5909;height:2" coordorigin="5580,4292" coordsize="5909,0" path="m5580,4292l11489,4292e" filled="f" stroked="t" strokeweight=".715958pt" strokecolor="#6B6B6B">
                <v:path arrowok="t"/>
              </v:shape>
            </v:group>
            <v:group style="position:absolute;left:2329;top:4290;width:2;height:321" coordorigin="2329,4290" coordsize="2,321">
              <v:shape style="position:absolute;left:2329;top:4290;width:2;height:321" coordorigin="2329,4290" coordsize="0,321" path="m2329,4611l2329,4290e" filled="f" stroked="t" strokeweight=".954611pt" strokecolor="#6B6B6B">
                <v:path arrowok="t"/>
              </v:shape>
            </v:group>
            <v:group style="position:absolute;left:5580;top:4764;width:5904;height:2" coordorigin="5580,4764" coordsize="5904,2">
              <v:shape style="position:absolute;left:5580;top:4764;width:5904;height:2" coordorigin="5580,4764" coordsize="5904,0" path="m5580,4764l11484,4764e" filled="f" stroked="t" strokeweight=".715958pt" strokecolor="#707070">
                <v:path arrowok="t"/>
              </v:shape>
            </v:group>
            <v:group style="position:absolute;left:277;top:4769;width:759;height:2" coordorigin="277,4769" coordsize="759,2">
              <v:shape style="position:absolute;left:277;top:4769;width:759;height:2" coordorigin="277,4769" coordsize="759,0" path="m277,4769l1036,4769e" filled="f" stroked="t" strokeweight=".715958pt" strokecolor="#777777">
                <v:path arrowok="t"/>
              </v:shape>
            </v:group>
            <v:group style="position:absolute;left:978;top:4769;width:716;height:2" coordorigin="978,4769" coordsize="716,2">
              <v:shape style="position:absolute;left:978;top:4769;width:716;height:2" coordorigin="978,4769" coordsize="716,0" path="m978,4769l1694,4769e" filled="f" stroked="t" strokeweight=".477306pt" strokecolor="#444444">
                <v:path arrowok="t"/>
              </v:shape>
            </v:group>
            <v:group style="position:absolute;left:1637;top:4769;width:263;height:2" coordorigin="1637,4769" coordsize="263,2">
              <v:shape style="position:absolute;left:1637;top:4769;width:263;height:2" coordorigin="1637,4769" coordsize="263,0" path="m1637,4769l1900,4769e" filled="f" stroked="t" strokeweight=".477306pt" strokecolor="#606060">
                <v:path arrowok="t"/>
              </v:shape>
            </v:group>
            <v:group style="position:absolute;left:1842;top:4769;width:3088;height:2" coordorigin="1842,4769" coordsize="3088,2">
              <v:shape style="position:absolute;left:1842;top:4769;width:3088;height:2" coordorigin="1842,4769" coordsize="3088,0" path="m1842,4769l4931,4769e" filled="f" stroked="t" strokeweight=".715958pt" strokecolor="#707070">
                <v:path arrowok="t"/>
              </v:shape>
            </v:group>
            <v:group style="position:absolute;left:2329;top:4510;width:2;height:282" coordorigin="2329,4510" coordsize="2,282">
              <v:shape style="position:absolute;left:2329;top:4510;width:2;height:282" coordorigin="2329,4510" coordsize="0,282" path="m2329,4792l2329,4510e" filled="f" stroked="t" strokeweight=".715958pt" strokecolor="#575757">
                <v:path arrowok="t"/>
              </v:shape>
            </v:group>
            <v:group style="position:absolute;left:4873;top:4764;width:353;height:2" coordorigin="4873,4764" coordsize="353,2">
              <v:shape style="position:absolute;left:4873;top:4764;width:353;height:2" coordorigin="4873,4764" coordsize="353,0" path="m4873,4764l5226,4764e" filled="f" stroked="t" strokeweight=".477306pt" strokecolor="#4B4B4B">
                <v:path arrowok="t"/>
              </v:shape>
            </v:group>
            <v:group style="position:absolute;left:5169;top:4764;width:468;height:2" coordorigin="5169,4764" coordsize="468,2">
              <v:shape style="position:absolute;left:5169;top:4764;width:468;height:2" coordorigin="5169,4764" coordsize="468,0" path="m5169,4764l5637,4764e" filled="f" stroked="t" strokeweight=".477306pt" strokecolor="#606060">
                <v:path arrowok="t"/>
              </v:shape>
            </v:group>
            <v:group style="position:absolute;left:2334;top:4721;width:2;height:546" coordorigin="2334,4721" coordsize="2,546">
              <v:shape style="position:absolute;left:2334;top:4721;width:2;height:546" coordorigin="2334,4721" coordsize="0,546" path="m2334,5266l2334,4721e" filled="f" stroked="t" strokeweight=".477306pt" strokecolor="#343434">
                <v:path arrowok="t"/>
              </v:shape>
            </v:group>
            <v:group style="position:absolute;left:2329;top:5008;width:3308;height:2" coordorigin="2329,5008" coordsize="3308,2">
              <v:shape style="position:absolute;left:2329;top:5008;width:3308;height:2" coordorigin="2329,5008" coordsize="3308,0" path="m2329,5008l5637,5008e" filled="f" stroked="t" strokeweight=".715958pt" strokecolor="#747474">
                <v:path arrowok="t"/>
              </v:shape>
            </v:group>
            <v:group style="position:absolute;left:5580;top:5008;width:496;height:2" coordorigin="5580,5008" coordsize="496,2">
              <v:shape style="position:absolute;left:5580;top:5008;width:496;height:2" coordorigin="5580,5008" coordsize="496,0" path="m5580,5008l6076,5008e" filled="f" stroked="t" strokeweight=".477306pt" strokecolor="#575757">
                <v:path arrowok="t"/>
              </v:shape>
            </v:group>
            <v:group style="position:absolute;left:6005;top:5006;width:1384;height:2" coordorigin="6005,5006" coordsize="1384,2">
              <v:shape style="position:absolute;left:6005;top:5006;width:1384;height:2" coordorigin="6005,5006" coordsize="1384,0" path="m6005,5006l7389,5006e" filled="f" stroked="t" strokeweight=".954611pt" strokecolor="#7C7C7C">
                <v:path arrowok="t"/>
              </v:shape>
            </v:group>
            <v:group style="position:absolute;left:7331;top:5006;width:1017;height:2" coordorigin="7331,5006" coordsize="1017,2">
              <v:shape style="position:absolute;left:7331;top:5006;width:1017;height:2" coordorigin="7331,5006" coordsize="1017,0" path="m7331,5006l8348,5006e" filled="f" stroked="t" strokeweight=".477306pt" strokecolor="#5B5B5B">
                <v:path arrowok="t"/>
              </v:shape>
            </v:group>
            <v:group style="position:absolute;left:8291;top:5006;width:1231;height:2" coordorigin="8291,5006" coordsize="1231,2">
              <v:shape style="position:absolute;left:8291;top:5006;width:1231;height:2" coordorigin="8291,5006" coordsize="1231,0" path="m8291,5006l9522,5006e" filled="f" stroked="t" strokeweight=".954611pt" strokecolor="#777777">
                <v:path arrowok="t"/>
              </v:shape>
            </v:group>
            <v:group style="position:absolute;left:9355;top:5003;width:635;height:2" coordorigin="9355,5003" coordsize="635,2">
              <v:shape style="position:absolute;left:9355;top:5003;width:635;height:2" coordorigin="9355,5003" coordsize="635,0" path="m9355,5003l9990,5003e" filled="f" stroked="t" strokeweight=".477306pt" strokecolor="#575757">
                <v:path arrowok="t"/>
              </v:shape>
            </v:group>
            <v:group style="position:absolute;left:9933;top:5003;width:1551;height:2" coordorigin="9933,5003" coordsize="1551,2">
              <v:shape style="position:absolute;left:9933;top:5003;width:1551;height:2" coordorigin="9933,5003" coordsize="1551,0" path="m9933,5003l11484,5003e" filled="f" stroked="t" strokeweight=".715958pt" strokecolor="#707070">
                <v:path arrowok="t"/>
              </v:shape>
            </v:group>
            <v:group style="position:absolute;left:4883;top:4998;width:2;height:517" coordorigin="4883,4998" coordsize="2,517">
              <v:shape style="position:absolute;left:4883;top:4998;width:2;height:517" coordorigin="4883,4998" coordsize="0,517" path="m4883,5515l4883,4998e" filled="f" stroked="t" strokeweight=".477306pt" strokecolor="#484848">
                <v:path arrowok="t"/>
              </v:shape>
            </v:group>
            <v:group style="position:absolute;left:7713;top:5018;width:2;height:220" coordorigin="7713,5018" coordsize="2,220">
              <v:shape style="position:absolute;left:7713;top:5018;width:2;height:220" coordorigin="7713,5018" coordsize="0,220" path="m7713,5238l7713,5018e" filled="f" stroked="t" strokeweight=".238653pt" strokecolor="#000000">
                <v:path arrowok="t"/>
              </v:shape>
            </v:group>
            <v:group style="position:absolute;left:11479;top:4989;width:2;height:536" coordorigin="11479,4989" coordsize="2,536">
              <v:shape style="position:absolute;left:11479;top:4989;width:2;height:536" coordorigin="11479,4989" coordsize="0,536" path="m11479,5525l11479,4989e" filled="f" stroked="t" strokeweight=".477306pt" strokecolor="#4B4B4B">
                <v:path arrowok="t"/>
              </v:shape>
            </v:group>
            <v:group style="position:absolute;left:2334;top:5209;width:2;height:306" coordorigin="2334,5209" coordsize="2,306">
              <v:shape style="position:absolute;left:2334;top:5209;width:2;height:306" coordorigin="2334,5209" coordsize="0,306" path="m2334,5515l2334,5209e" filled="f" stroked="t" strokeweight=".477306pt" strokecolor="#484848">
                <v:path arrowok="t"/>
              </v:shape>
            </v:group>
            <v:group style="position:absolute;left:4873;top:5501;width:764;height:2" coordorigin="4873,5501" coordsize="764,2">
              <v:shape style="position:absolute;left:4873;top:5501;width:764;height:2" coordorigin="4873,5501" coordsize="764,0" path="m4873,5501l5637,5501e" filled="f" stroked="t" strokeweight=".477306pt" strokecolor="#575757">
                <v:path arrowok="t"/>
              </v:shape>
            </v:group>
            <v:group style="position:absolute;left:5580;top:5501;width:1217;height:2" coordorigin="5580,5501" coordsize="1217,2">
              <v:shape style="position:absolute;left:5580;top:5501;width:1217;height:2" coordorigin="5580,5501" coordsize="1217,0" path="m5580,5501l6797,5501e" filled="f" stroked="t" strokeweight=".954611pt" strokecolor="#747474">
                <v:path arrowok="t"/>
              </v:shape>
            </v:group>
            <v:group style="position:absolute;left:6740;top:5501;width:210;height:2" coordorigin="6740,5501" coordsize="210,2">
              <v:shape style="position:absolute;left:6740;top:5501;width:210;height:2" coordorigin="6740,5501" coordsize="210,0" path="m6740,5501l6950,5501e" filled="f" stroked="t" strokeweight=".477306pt" strokecolor="#606060">
                <v:path arrowok="t"/>
              </v:shape>
            </v:group>
            <v:group style="position:absolute;left:6892;top:5501;width:854;height:2" coordorigin="6892,5501" coordsize="854,2">
              <v:shape style="position:absolute;left:6892;top:5501;width:854;height:2" coordorigin="6892,5501" coordsize="854,0" path="m6892,5501l7747,5501e" filled="f" stroked="t" strokeweight=".477306pt" strokecolor="#484848">
                <v:path arrowok="t"/>
              </v:shape>
            </v:group>
            <v:group style="position:absolute;left:7713;top:5238;width:2;height:259" coordorigin="7713,5238" coordsize="2,259">
              <v:shape style="position:absolute;left:7713;top:5238;width:2;height:259" coordorigin="7713,5238" coordsize="0,259" path="m7713,5496l7713,5238e" filled="f" stroked="t" strokeweight=".238653pt" strokecolor="#676767">
                <v:path arrowok="t"/>
              </v:shape>
            </v:group>
            <v:group style="position:absolute;left:7685;top:5501;width:1728;height:2" coordorigin="7685,5501" coordsize="1728,2">
              <v:shape style="position:absolute;left:7685;top:5501;width:1728;height:2" coordorigin="7685,5501" coordsize="1728,0" path="m7685,5501l9412,5501e" filled="f" stroked="t" strokeweight=".715958pt" strokecolor="#747474">
                <v:path arrowok="t"/>
              </v:shape>
            </v:group>
            <v:group style="position:absolute;left:9355;top:5501;width:635;height:2" coordorigin="9355,5501" coordsize="635,2">
              <v:shape style="position:absolute;left:9355;top:5501;width:635;height:2" coordorigin="9355,5501" coordsize="635,0" path="m9355,5501l9990,5501e" filled="f" stroked="t" strokeweight=".477306pt" strokecolor="#3F3F3F">
                <v:path arrowok="t"/>
              </v:shape>
            </v:group>
            <v:group style="position:absolute;left:9933;top:5501;width:1551;height:2" coordorigin="9933,5501" coordsize="1551,2">
              <v:shape style="position:absolute;left:9933;top:5501;width:1551;height:2" coordorigin="9933,5501" coordsize="1551,0" path="m9933,5501l11484,5501e" filled="f" stroked="t" strokeweight=".715958pt" strokecolor="#747474">
                <v:path arrowok="t"/>
              </v:shape>
            </v:group>
            <v:group style="position:absolute;left:2339;top:5458;width:2;height:11198" coordorigin="2339,5458" coordsize="2,11198">
              <v:shape style="position:absolute;left:2339;top:5458;width:2;height:11198" coordorigin="2339,5458" coordsize="0,11198" path="m2339,16656l2339,5458e" filled="f" stroked="t" strokeweight=".715958pt" strokecolor="#5B5B5B">
                <v:path arrowok="t"/>
              </v:shape>
            </v:group>
            <v:group style="position:absolute;left:4883;top:5458;width:2;height:814" coordorigin="4883,5458" coordsize="2,814">
              <v:shape style="position:absolute;left:4883;top:5458;width:2;height:814" coordorigin="4883,5458" coordsize="0,814" path="m4883,6272l4883,5458e" filled="f" stroked="t" strokeweight=".954611pt" strokecolor="#676767">
                <v:path arrowok="t"/>
              </v:shape>
            </v:group>
            <v:group style="position:absolute;left:11484;top:6444;width:2;height:570" coordorigin="11484,6444" coordsize="2,570">
              <v:shape style="position:absolute;left:11484;top:6444;width:2;height:570" coordorigin="11484,6444" coordsize="0,570" path="m11484,7014l11484,6444e" filled="f" stroked="t" strokeweight=".477306pt" strokecolor="#545454">
                <v:path arrowok="t"/>
              </v:shape>
            </v:group>
            <v:group style="position:absolute;left:282;top:6559;width:2;height:656" coordorigin="282,6559" coordsize="2,656">
              <v:shape style="position:absolute;left:282;top:6559;width:2;height:656" coordorigin="282,6559" coordsize="0,656" path="m282,7215l282,6559e" filled="f" stroked="t" strokeweight=".477306pt" strokecolor="#484848">
                <v:path arrowok="t"/>
              </v:shape>
            </v:group>
            <v:group style="position:absolute;left:2329;top:6961;width:1064;height:2" coordorigin="2329,6961" coordsize="1064,2">
              <v:shape style="position:absolute;left:2329;top:6961;width:1064;height:2" coordorigin="2329,6961" coordsize="1064,0" path="m2329,6961l3394,6961e" filled="f" stroked="t" strokeweight=".954611pt" strokecolor="#777777">
                <v:path arrowok="t"/>
              </v:shape>
            </v:group>
            <v:group style="position:absolute;left:3336;top:6961;width:506;height:2" coordorigin="3336,6961" coordsize="506,2">
              <v:shape style="position:absolute;left:3336;top:6961;width:506;height:2" coordorigin="3336,6961" coordsize="506,0" path="m3336,6961l3842,6961e" filled="f" stroked="t" strokeweight=".477306pt" strokecolor="#444444">
                <v:path arrowok="t"/>
              </v:shape>
            </v:group>
            <v:group style="position:absolute;left:3785;top:6961;width:1155;height:2" coordorigin="3785,6961" coordsize="1155,2">
              <v:shape style="position:absolute;left:3785;top:6961;width:1155;height:2" coordorigin="3785,6961" coordsize="1155,0" path="m3785,6961l4940,6961e" filled="f" stroked="t" strokeweight=".715958pt" strokecolor="#777777">
                <v:path arrowok="t"/>
              </v:shape>
            </v:group>
            <v:group style="position:absolute;left:4885;top:6200;width:2;height:1001" coordorigin="4885,6200" coordsize="2,1001">
              <v:shape style="position:absolute;left:4885;top:6200;width:2;height:1001" coordorigin="4885,6200" coordsize="0,1001" path="m4885,7201l4885,6200e" filled="f" stroked="t" strokeweight=".477306pt" strokecolor="#545454">
                <v:path arrowok="t"/>
              </v:shape>
            </v:group>
            <v:group style="position:absolute;left:4869;top:6959;width:988;height:2" coordorigin="4869,6959" coordsize="988,2">
              <v:shape style="position:absolute;left:4869;top:6959;width:988;height:2" coordorigin="4869,6959" coordsize="988,0" path="m4869,6959l5857,6959e" filled="f" stroked="t" strokeweight=".477306pt" strokecolor="#606060">
                <v:path arrowok="t"/>
              </v:shape>
            </v:group>
            <v:group style="position:absolute;left:5785;top:6959;width:1165;height:2" coordorigin="5785,6959" coordsize="1165,2">
              <v:shape style="position:absolute;left:5785;top:6959;width:1165;height:2" coordorigin="5785,6959" coordsize="1165,0" path="m5785,6959l6950,6959e" filled="f" stroked="t" strokeweight=".954611pt" strokecolor="#7C7C7C">
                <v:path arrowok="t"/>
              </v:shape>
            </v:group>
            <v:group style="position:absolute;left:6892;top:6957;width:854;height:2" coordorigin="6892,6957" coordsize="854,2">
              <v:shape style="position:absolute;left:6892;top:6957;width:854;height:2" coordorigin="6892,6957" coordsize="854,0" path="m6892,6957l7747,6957e" filled="f" stroked="t" strokeweight=".477306pt" strokecolor="#4B4B4B">
                <v:path arrowok="t"/>
              </v:shape>
            </v:group>
            <v:group style="position:absolute;left:7713;top:6473;width:2;height:292" coordorigin="7713,6473" coordsize="2,292">
              <v:shape style="position:absolute;left:7713;top:6473;width:2;height:292" coordorigin="7713,6473" coordsize="0,292" path="m7713,6765l7713,6473e" filled="f" stroked="t" strokeweight=".238653pt" strokecolor="#707070">
                <v:path arrowok="t"/>
              </v:shape>
            </v:group>
            <v:group style="position:absolute;left:7713;top:6765;width:2;height:431" coordorigin="7713,6765" coordsize="2,431">
              <v:shape style="position:absolute;left:7713;top:6765;width:2;height:431" coordorigin="7713,6765" coordsize="0,431" path="m7713,7196l7713,6765e" filled="f" stroked="t" strokeweight=".238653pt" strokecolor="#545454">
                <v:path arrowok="t"/>
              </v:shape>
            </v:group>
            <v:group style="position:absolute;left:7685;top:6957;width:3809;height:2" coordorigin="7685,6957" coordsize="3809,2">
              <v:shape style="position:absolute;left:7685;top:6957;width:3809;height:2" coordorigin="7685,6957" coordsize="3809,0" path="m7685,6957l11494,6957e" filled="f" stroked="t" strokeweight=".715958pt" strokecolor="#747474">
                <v:path arrowok="t"/>
              </v:shape>
            </v:group>
            <v:group style="position:absolute;left:9355;top:6957;width:635;height:2" coordorigin="9355,6957" coordsize="635,2">
              <v:shape style="position:absolute;left:9355;top:6957;width:635;height:2" coordorigin="9355,6957" coordsize="635,0" path="m9355,6957l9990,6957e" filled="f" stroked="t" strokeweight=".477306pt" strokecolor="#444444">
                <v:path arrowok="t"/>
              </v:shape>
            </v:group>
            <v:group style="position:absolute;left:2329;top:7198;width:9164;height:2" coordorigin="2329,7198" coordsize="9164,2">
              <v:shape style="position:absolute;left:2329;top:7198;width:9164;height:2" coordorigin="2329,7198" coordsize="9164,0" path="m2329,7198l11494,7198e" filled="f" stroked="t" strokeweight=".715958pt" strokecolor="#747474">
                <v:path arrowok="t"/>
              </v:shape>
            </v:group>
            <v:group style="position:absolute;left:6740;top:7196;width:210;height:2" coordorigin="6740,7196" coordsize="210,2">
              <v:shape style="position:absolute;left:6740;top:7196;width:210;height:2" coordorigin="6740,7196" coordsize="210,0" path="m6740,7196l6950,7196e" filled="f" stroked="t" strokeweight=".477306pt" strokecolor="#676767">
                <v:path arrowok="t"/>
              </v:shape>
            </v:group>
            <v:group style="position:absolute;left:6892;top:7196;width:854;height:2" coordorigin="6892,7196" coordsize="854,2">
              <v:shape style="position:absolute;left:6892;top:7196;width:854;height:2" coordorigin="6892,7196" coordsize="854,0" path="m6892,7196l7747,7196e" filled="f" stroked="t" strokeweight=".477306pt" strokecolor="#4F4F4F">
                <v:path arrowok="t"/>
              </v:shape>
            </v:group>
            <v:group style="position:absolute;left:9054;top:7196;width:358;height:2" coordorigin="9054,7196" coordsize="358,2">
              <v:shape style="position:absolute;left:9054;top:7196;width:358;height:2" coordorigin="9054,7196" coordsize="358,0" path="m9054,7196l9412,7196e" filled="f" stroked="t" strokeweight=".477306pt" strokecolor="#676767">
                <v:path arrowok="t"/>
              </v:shape>
            </v:group>
            <v:group style="position:absolute;left:9355;top:7196;width:635;height:2" coordorigin="9355,7196" coordsize="635,2">
              <v:shape style="position:absolute;left:9355;top:7196;width:635;height:2" coordorigin="9355,7196" coordsize="635,0" path="m9355,7196l9990,7196e" filled="f" stroked="t" strokeweight=".477306pt" strokecolor="#4B4B4B">
                <v:path arrowok="t"/>
              </v:shape>
            </v:group>
            <v:group style="position:absolute;left:277;top:7442;width:1418;height:2" coordorigin="277,7442" coordsize="1418,2">
              <v:shape style="position:absolute;left:277;top:7442;width:1418;height:2" coordorigin="277,7442" coordsize="1418,0" path="m277,7442l1694,7442e" filled="f" stroked="t" strokeweight=".954611pt" strokecolor="#7C7C7C">
                <v:path arrowok="t"/>
              </v:shape>
            </v:group>
            <v:group style="position:absolute;left:284;top:6559;width:2;height:3787" coordorigin="284,6559" coordsize="2,3787">
              <v:shape style="position:absolute;left:284;top:6559;width:2;height:3787" coordorigin="284,6559" coordsize="0,3787" path="m284,10346l284,6559e" filled="f" stroked="t" strokeweight=".715958pt" strokecolor="#646464">
                <v:path arrowok="t"/>
              </v:shape>
            </v:group>
            <v:group style="position:absolute;left:1637;top:7442;width:721;height:2" coordorigin="1637,7442" coordsize="721,2">
              <v:shape style="position:absolute;left:1637;top:7442;width:721;height:2" coordorigin="1637,7442" coordsize="721,0" path="m1637,7442l2358,7442e" filled="f" stroked="t" strokeweight=".477306pt" strokecolor="#5B5B5B">
                <v:path arrowok="t"/>
              </v:shape>
            </v:group>
            <v:group style="position:absolute;left:5169;top:7435;width:468;height:2" coordorigin="5169,7435" coordsize="468,2">
              <v:shape style="position:absolute;left:5169;top:7435;width:468;height:2" coordorigin="5169,7435" coordsize="468,0" path="m5169,7435l5637,7435e" filled="f" stroked="t" strokeweight=".477306pt" strokecolor="#646464">
                <v:path arrowok="t"/>
              </v:shape>
            </v:group>
            <v:group style="position:absolute;left:6892;top:7435;width:850;height:2" coordorigin="6892,7435" coordsize="850,2">
              <v:shape style="position:absolute;left:6892;top:7435;width:850;height:2" coordorigin="6892,7435" coordsize="850,0" path="m6892,7435l7742,7435e" filled="f" stroked="t" strokeweight=".477306pt" strokecolor="#575757">
                <v:path arrowok="t"/>
              </v:shape>
            </v:group>
            <v:group style="position:absolute;left:2286;top:7438;width:9207;height:2" coordorigin="2286,7438" coordsize="9207,2">
              <v:shape style="position:absolute;left:2286;top:7438;width:9207;height:2" coordorigin="2286,7438" coordsize="9207,0" path="m2286,7438l11494,7438e" filled="f" stroked="t" strokeweight=".715958pt" strokecolor="#747474">
                <v:path arrowok="t"/>
              </v:shape>
            </v:group>
            <v:group style="position:absolute;left:9054;top:7435;width:358;height:2" coordorigin="9054,7435" coordsize="358,2">
              <v:shape style="position:absolute;left:9054;top:7435;width:358;height:2" coordorigin="9054,7435" coordsize="358,0" path="m9054,7435l9412,7435e" filled="f" stroked="t" strokeweight=".477306pt" strokecolor="#676767">
                <v:path arrowok="t"/>
              </v:shape>
            </v:group>
            <v:group style="position:absolute;left:9355;top:7435;width:635;height:2" coordorigin="9355,7435" coordsize="635,2">
              <v:shape style="position:absolute;left:9355;top:7435;width:635;height:2" coordorigin="9355,7435" coordsize="635,0" path="m9355,7435l9990,7435e" filled="f" stroked="t" strokeweight=".477306pt" strokecolor="#484848">
                <v:path arrowok="t"/>
              </v:shape>
            </v:group>
            <v:group style="position:absolute;left:277;top:7912;width:1418;height:2" coordorigin="277,7912" coordsize="1418,2">
              <v:shape style="position:absolute;left:277;top:7912;width:1418;height:2" coordorigin="277,7912" coordsize="1418,0" path="m277,7912l1694,7912e" filled="f" stroked="t" strokeweight=".954611pt" strokecolor="#7C7C7C">
                <v:path arrowok="t"/>
              </v:shape>
            </v:group>
            <v:group style="position:absolute;left:1637;top:7912;width:721;height:2" coordorigin="1637,7912" coordsize="721,2">
              <v:shape style="position:absolute;left:1637;top:7912;width:721;height:2" coordorigin="1637,7912" coordsize="721,0" path="m1637,7912l2358,7912e" filled="f" stroked="t" strokeweight=".477306pt" strokecolor="#606060">
                <v:path arrowok="t"/>
              </v:shape>
            </v:group>
            <v:group style="position:absolute;left:2286;top:7905;width:6825;height:2" coordorigin="2286,7905" coordsize="6825,2">
              <v:shape style="position:absolute;left:2286;top:7905;width:6825;height:2" coordorigin="2286,7905" coordsize="6825,0" path="m2286,7905l9112,7905e" filled="f" stroked="t" strokeweight=".715958pt" strokecolor="#707070">
                <v:path arrowok="t"/>
              </v:shape>
            </v:group>
            <v:group style="position:absolute;left:9054;top:7905;width:358;height:2" coordorigin="9054,7905" coordsize="358,2">
              <v:shape style="position:absolute;left:9054;top:7905;width:358;height:2" coordorigin="9054,7905" coordsize="358,0" path="m9054,7905l9412,7905e" filled="f" stroked="t" strokeweight=".477306pt" strokecolor="#646464">
                <v:path arrowok="t"/>
              </v:shape>
            </v:group>
            <v:group style="position:absolute;left:9355;top:7902;width:2138;height:2" coordorigin="9355,7902" coordsize="2138,2">
              <v:shape style="position:absolute;left:9355;top:7902;width:2138;height:2" coordorigin="9355,7902" coordsize="2138,0" path="m9355,7902l11494,7902e" filled="f" stroked="t" strokeweight=".715958pt" strokecolor="#747474">
                <v:path arrowok="t"/>
              </v:shape>
            </v:group>
            <v:group style="position:absolute;left:4888;top:7900;width:2;height:737" coordorigin="4888,7900" coordsize="2,737">
              <v:shape style="position:absolute;left:4888;top:7900;width:2;height:737" coordorigin="4888,7900" coordsize="0,737" path="m4888,8637l4888,7900e" filled="f" stroked="t" strokeweight=".477306pt" strokecolor="#4B4B4B">
                <v:path arrowok="t"/>
              </v:shape>
            </v:group>
            <v:group style="position:absolute;left:4883;top:8144;width:6611;height:2" coordorigin="4883,8144" coordsize="6611,2">
              <v:shape style="position:absolute;left:4883;top:8144;width:6611;height:2" coordorigin="4883,8144" coordsize="6611,0" path="m4883,8144l11494,8144e" filled="f" stroked="t" strokeweight=".715958pt" strokecolor="#777777">
                <v:path arrowok="t"/>
              </v:shape>
            </v:group>
            <v:group style="position:absolute;left:9355;top:8144;width:635;height:2" coordorigin="9355,8144" coordsize="635,2">
              <v:shape style="position:absolute;left:9355;top:8144;width:635;height:2" coordorigin="9355,8144" coordsize="635,0" path="m9355,8144l9990,8144e" filled="f" stroked="t" strokeweight=".477306pt" strokecolor="#4F4F4F">
                <v:path arrowok="t"/>
              </v:shape>
            </v:group>
            <v:group style="position:absolute;left:11494;top:7861;width:2;height:4007" coordorigin="11494,7861" coordsize="2,4007">
              <v:shape style="position:absolute;left:11494;top:7861;width:2;height:4007" coordorigin="11494,7861" coordsize="0,4007" path="m11494,11869l11494,7861e" filled="f" stroked="t" strokeweight=".715958pt" strokecolor="#707070">
                <v:path arrowok="t"/>
              </v:shape>
            </v:group>
            <v:group style="position:absolute;left:4883;top:8388;width:754;height:2" coordorigin="4883,8388" coordsize="754,2">
              <v:shape style="position:absolute;left:4883;top:8388;width:754;height:2" coordorigin="4883,8388" coordsize="754,0" path="m4883,8388l5637,8388e" filled="f" stroked="t" strokeweight=".954611pt" strokecolor="#777777">
                <v:path arrowok="t"/>
              </v:shape>
            </v:group>
            <v:group style="position:absolute;left:5580;top:8388;width:277;height:2" coordorigin="5580,8388" coordsize="277,2">
              <v:shape style="position:absolute;left:5580;top:8388;width:277;height:2" coordorigin="5580,8388" coordsize="277,0" path="m5580,8388l5857,8388e" filled="f" stroked="t" strokeweight=".477306pt" strokecolor="#646464">
                <v:path arrowok="t"/>
              </v:shape>
            </v:group>
            <v:group style="position:absolute;left:5799;top:8388;width:277;height:2" coordorigin="5799,8388" coordsize="277,2">
              <v:shape style="position:absolute;left:5799;top:8388;width:277;height:2" coordorigin="5799,8388" coordsize="277,0" path="m5799,8388l6076,8388e" filled="f" stroked="t" strokeweight=".477306pt" strokecolor="#4F4F4F">
                <v:path arrowok="t"/>
              </v:shape>
            </v:group>
            <v:group style="position:absolute;left:6019;top:8386;width:3394;height:2" coordorigin="6019,8386" coordsize="3394,2">
              <v:shape style="position:absolute;left:6019;top:8386;width:3394;height:2" coordorigin="6019,8386" coordsize="3394,0" path="m6019,8386l9412,8386e" filled="f" stroked="t" strokeweight=".715958pt" strokecolor="#747474">
                <v:path arrowok="t"/>
              </v:shape>
            </v:group>
            <v:group style="position:absolute;left:9355;top:8383;width:635;height:2" coordorigin="9355,8383" coordsize="635,2">
              <v:shape style="position:absolute;left:9355;top:8383;width:635;height:2" coordorigin="9355,8383" coordsize="635,0" path="m9355,8383l9990,8383e" filled="f" stroked="t" strokeweight=".477306pt" strokecolor="#5B5B5B">
                <v:path arrowok="t"/>
              </v:shape>
            </v:group>
            <v:group style="position:absolute;left:9933;top:8383;width:1561;height:2" coordorigin="9933,8383" coordsize="1561,2">
              <v:shape style="position:absolute;left:9933;top:8383;width:1561;height:2" coordorigin="9933,8383" coordsize="1561,0" path="m9933,8383l11494,8383e" filled="f" stroked="t" strokeweight=".715958pt" strokecolor="#747474">
                <v:path arrowok="t"/>
              </v:shape>
            </v:group>
            <v:group style="position:absolute;left:282;top:8635;width:2076;height:2" coordorigin="282,8635" coordsize="2076,2">
              <v:shape style="position:absolute;left:282;top:8635;width:2076;height:2" coordorigin="282,8635" coordsize="2076,0" path="m282,8635l2358,8635e" filled="f" stroked="t" strokeweight=".715958pt" strokecolor="#747474">
                <v:path arrowok="t"/>
              </v:shape>
            </v:group>
            <v:group style="position:absolute;left:2286;top:8632;width:845;height:2" coordorigin="2286,8632" coordsize="845,2">
              <v:shape style="position:absolute;left:2286;top:8632;width:845;height:2" coordorigin="2286,8632" coordsize="845,0" path="m2286,8632l3131,8632e" filled="f" stroked="t" strokeweight=".477306pt" strokecolor="#4F4F4F">
                <v:path arrowok="t"/>
              </v:shape>
            </v:group>
            <v:group style="position:absolute;left:3074;top:8632;width:931;height:2" coordorigin="3074,8632" coordsize="931,2">
              <v:shape style="position:absolute;left:3074;top:8632;width:931;height:2" coordorigin="3074,8632" coordsize="931,0" path="m3074,8632l4005,8632e" filled="f" stroked="t" strokeweight=".954611pt" strokecolor="#747474">
                <v:path arrowok="t"/>
              </v:shape>
            </v:group>
            <v:group style="position:absolute;left:3785;top:8630;width:1155;height:2" coordorigin="3785,8630" coordsize="1155,2">
              <v:shape style="position:absolute;left:3785;top:8630;width:1155;height:2" coordorigin="3785,8630" coordsize="1155,0" path="m3785,8630l4940,8630e" filled="f" stroked="t" strokeweight=".477306pt" strokecolor="#606060">
                <v:path arrowok="t"/>
              </v:shape>
            </v:group>
            <v:group style="position:absolute;left:4869;top:8627;width:1208;height:2" coordorigin="4869,8627" coordsize="1208,2">
              <v:shape style="position:absolute;left:4869;top:8627;width:1208;height:2" coordorigin="4869,8627" coordsize="1208,0" path="m4869,8627l6076,8627e" filled="f" stroked="t" strokeweight=".715958pt" strokecolor="#747474">
                <v:path arrowok="t"/>
              </v:shape>
            </v:group>
            <v:group style="position:absolute;left:6019;top:8627;width:778;height:2" coordorigin="6019,8627" coordsize="778,2">
              <v:shape style="position:absolute;left:6019;top:8627;width:778;height:2" coordorigin="6019,8627" coordsize="778,0" path="m6019,8627l6797,8627e" filled="f" stroked="t" strokeweight=".477306pt" strokecolor="#575757">
                <v:path arrowok="t"/>
              </v:shape>
            </v:group>
            <v:group style="position:absolute;left:6720;top:8625;width:4778;height:2" coordorigin="6720,8625" coordsize="4778,2">
              <v:shape style="position:absolute;left:6720;top:8625;width:4778;height:2" coordorigin="6720,8625" coordsize="4778,0" path="m6720,8625l11498,8625e" filled="f" stroked="t" strokeweight=".715958pt" strokecolor="#747474">
                <v:path arrowok="t"/>
              </v:shape>
            </v:group>
            <v:group style="position:absolute;left:286;top:8852;width:2;height:287" coordorigin="286,8852" coordsize="2,287">
              <v:shape style="position:absolute;left:286;top:8852;width:2;height:287" coordorigin="286,8852" coordsize="0,287" path="m286,9140l286,8852e" filled="f" stroked="t" strokeweight=".477306pt" strokecolor="#484848">
                <v:path arrowok="t"/>
              </v:shape>
            </v:group>
            <v:group style="position:absolute;left:277;top:9456;width:2081;height:2" coordorigin="277,9456" coordsize="2081,2">
              <v:shape style="position:absolute;left:277;top:9456;width:2081;height:2" coordorigin="277,9456" coordsize="2081,0" path="m277,9456l2358,9456e" filled="f" stroked="t" strokeweight=".715958pt" strokecolor="#6B6B6B">
                <v:path arrowok="t"/>
              </v:shape>
            </v:group>
            <v:group style="position:absolute;left:2234;top:9446;width:6878;height:2" coordorigin="2234,9446" coordsize="6878,2">
              <v:shape style="position:absolute;left:2234;top:9446;width:6878;height:2" coordorigin="2234,9446" coordsize="6878,0" path="m2234,9446l9112,9446e" filled="f" stroked="t" strokeweight=".715958pt" strokecolor="#707070">
                <v:path arrowok="t"/>
              </v:shape>
            </v:group>
            <v:group style="position:absolute;left:9054;top:9446;width:358;height:2" coordorigin="9054,9446" coordsize="358,2">
              <v:shape style="position:absolute;left:9054;top:9446;width:358;height:2" coordorigin="9054,9446" coordsize="358,0" path="m9054,9446l9412,9446e" filled="f" stroked="t" strokeweight=".477306pt" strokecolor="#6B6B6B">
                <v:path arrowok="t"/>
              </v:shape>
            </v:group>
            <v:group style="position:absolute;left:9355;top:9444;width:2138;height:2" coordorigin="9355,9444" coordsize="2138,2">
              <v:shape style="position:absolute;left:9355;top:9444;width:2138;height:2" coordorigin="9355,9444" coordsize="2138,0" path="m9355,9444l11494,9444e" filled="f" stroked="t" strokeweight=".715958pt" strokecolor="#777777">
                <v:path arrowok="t"/>
              </v:shape>
            </v:group>
            <v:group style="position:absolute;left:11489;top:9398;width:2;height:560" coordorigin="11489,9398" coordsize="2,560">
              <v:shape style="position:absolute;left:11489;top:9398;width:2;height:560" coordorigin="11489,9398" coordsize="0,560" path="m11489,9958l11489,9398e" filled="f" stroked="t" strokeweight=".477306pt" strokecolor="#5B5B5B">
                <v:path arrowok="t"/>
              </v:shape>
            </v:group>
            <v:group style="position:absolute;left:2344;top:9901;width:2;height:287" coordorigin="2344,9901" coordsize="2,287">
              <v:shape style="position:absolute;left:2344;top:9901;width:2;height:287" coordorigin="2344,9901" coordsize="0,287" path="m2344,10188l2344,9901e" filled="f" stroked="t" strokeweight=".715958pt" strokecolor="#444444">
                <v:path arrowok="t"/>
              </v:shape>
            </v:group>
            <v:group style="position:absolute;left:1637;top:10382;width:263;height:2" coordorigin="1637,10382" coordsize="263,2">
              <v:shape style="position:absolute;left:1637;top:10382;width:263;height:2" coordorigin="1637,10382" coordsize="263,0" path="m1637,10382l1900,10382e" filled="f" stroked="t" strokeweight=".715958pt" strokecolor="#676767">
                <v:path arrowok="t"/>
              </v:shape>
            </v:group>
            <v:group style="position:absolute;left:1842;top:10385;width:515;height:2" coordorigin="1842,10385" coordsize="515,2">
              <v:shape style="position:absolute;left:1842;top:10385;width:515;height:2" coordorigin="1842,10385" coordsize="515,0" path="m1842,10385l2358,10385e" filled="f" stroked="t" strokeweight=".477306pt" strokecolor="#4F4F4F">
                <v:path arrowok="t"/>
              </v:shape>
            </v:group>
            <v:group style="position:absolute;left:282;top:10380;width:7107;height:2" coordorigin="282,10380" coordsize="7107,2">
              <v:shape style="position:absolute;left:282;top:10380;width:7107;height:2" coordorigin="282,10380" coordsize="7107,0" path="m282,10380l7389,10380e" filled="f" stroked="t" strokeweight=".715958pt" strokecolor="#747474">
                <v:path arrowok="t"/>
              </v:shape>
            </v:group>
            <v:group style="position:absolute;left:7331;top:10375;width:410;height:2" coordorigin="7331,10375" coordsize="410,2">
              <v:shape style="position:absolute;left:7331;top:10375;width:410;height:2" coordorigin="7331,10375" coordsize="410,0" path="m7331,10375l7742,10375e" filled="f" stroked="t" strokeweight=".477306pt" strokecolor="#4F4F4F">
                <v:path arrowok="t"/>
              </v:shape>
            </v:group>
            <v:group style="position:absolute;left:7685;top:10375;width:1427;height:2" coordorigin="7685,10375" coordsize="1427,2">
              <v:shape style="position:absolute;left:7685;top:10375;width:1427;height:2" coordorigin="7685,10375" coordsize="1427,0" path="m7685,10375l9112,10375e" filled="f" stroked="t" strokeweight=".954611pt" strokecolor="#7C7C7C">
                <v:path arrowok="t"/>
              </v:shape>
            </v:group>
            <v:group style="position:absolute;left:9054;top:10375;width:936;height:2" coordorigin="9054,10375" coordsize="936,2">
              <v:shape style="position:absolute;left:9054;top:10375;width:936;height:2" coordorigin="9054,10375" coordsize="936,0" path="m9054,10375l9990,10375e" filled="f" stroked="t" strokeweight=".477306pt" strokecolor="#646464">
                <v:path arrowok="t"/>
              </v:shape>
            </v:group>
            <v:group style="position:absolute;left:9933;top:10375;width:1570;height:2" coordorigin="9933,10375" coordsize="1570,2">
              <v:shape style="position:absolute;left:9933;top:10375;width:1570;height:2" coordorigin="9933,10375" coordsize="1570,0" path="m9933,10375l11503,10375e" filled="f" stroked="t" strokeweight=".715958pt" strokecolor="#777777">
                <v:path arrowok="t"/>
              </v:shape>
            </v:group>
            <v:group style="position:absolute;left:282;top:10629;width:1413;height:2" coordorigin="282,10629" coordsize="1413,2">
              <v:shape style="position:absolute;left:282;top:10629;width:1413;height:2" coordorigin="282,10629" coordsize="1413,0" path="m282,10629l1694,10629e" filled="f" stroked="t" strokeweight=".477306pt" strokecolor="#646464">
                <v:path arrowok="t"/>
              </v:shape>
            </v:group>
            <v:group style="position:absolute;left:1637;top:10629;width:1756;height:2" coordorigin="1637,10629" coordsize="1756,2">
              <v:shape style="position:absolute;left:1637;top:10629;width:1756;height:2" coordorigin="1637,10629" coordsize="1756,0" path="m1637,10629l3394,10629e" filled="f" stroked="t" strokeweight=".715958pt" strokecolor="#747474">
                <v:path arrowok="t"/>
              </v:shape>
            </v:group>
            <v:group style="position:absolute;left:3336;top:10629;width:396;height:2" coordorigin="3336,10629" coordsize="396,2">
              <v:shape style="position:absolute;left:3336;top:10629;width:396;height:2" coordorigin="3336,10629" coordsize="396,0" path="m3336,10629l3733,10629e" filled="f" stroked="t" strokeweight=".477306pt" strokecolor="#545454">
                <v:path arrowok="t"/>
              </v:shape>
            </v:group>
            <v:group style="position:absolute;left:3675;top:10624;width:940;height:2" coordorigin="3675,10624" coordsize="940,2">
              <v:shape style="position:absolute;left:3675;top:10624;width:940;height:2" coordorigin="3675,10624" coordsize="940,0" path="m3675,10624l4616,10624e" filled="f" stroked="t" strokeweight=".715958pt" strokecolor="#7C7C7C">
                <v:path arrowok="t"/>
              </v:shape>
            </v:group>
            <v:group style="position:absolute;left:4558;top:10624;width:668;height:2" coordorigin="4558,10624" coordsize="668,2">
              <v:shape style="position:absolute;left:4558;top:10624;width:668;height:2" coordorigin="4558,10624" coordsize="668,0" path="m4558,10624l5226,10624e" filled="f" stroked="t" strokeweight=".477306pt" strokecolor="#4B4B4B">
                <v:path arrowok="t"/>
              </v:shape>
            </v:group>
            <v:group style="position:absolute;left:5169;top:10624;width:1045;height:2" coordorigin="5169,10624" coordsize="1045,2">
              <v:shape style="position:absolute;left:5169;top:10624;width:1045;height:2" coordorigin="5169,10624" coordsize="1045,0" path="m5169,10624l6215,10624e" filled="f" stroked="t" strokeweight=".715958pt" strokecolor="#7C7C7C">
                <v:path arrowok="t"/>
              </v:shape>
            </v:group>
            <v:group style="position:absolute;left:6019;top:10622;width:931;height:2" coordorigin="6019,10622" coordsize="931,2">
              <v:shape style="position:absolute;left:6019;top:10622;width:931;height:2" coordorigin="6019,10622" coordsize="931,0" path="m6019,10622l6950,10622e" filled="f" stroked="t" strokeweight=".477306pt" strokecolor="#676767">
                <v:path arrowok="t"/>
              </v:shape>
            </v:group>
            <v:group style="position:absolute;left:6892;top:10619;width:1456;height:2" coordorigin="6892,10619" coordsize="1456,2">
              <v:shape style="position:absolute;left:6892;top:10619;width:1456;height:2" coordorigin="6892,10619" coordsize="1456,0" path="m6892,10619l8348,10619e" filled="f" stroked="t" strokeweight=".715958pt" strokecolor="#7C7C7C">
                <v:path arrowok="t"/>
              </v:shape>
            </v:group>
            <v:group style="position:absolute;left:8291;top:10619;width:821;height:2" coordorigin="8291,10619" coordsize="821,2">
              <v:shape style="position:absolute;left:8291;top:10619;width:821;height:2" coordorigin="8291,10619" coordsize="821,0" path="m8291,10619l9112,10619e" filled="f" stroked="t" strokeweight=".477306pt" strokecolor="#606060">
                <v:path arrowok="t"/>
              </v:shape>
            </v:group>
            <v:group style="position:absolute;left:8954;top:10617;width:2549;height:2" coordorigin="8954,10617" coordsize="2549,2">
              <v:shape style="position:absolute;left:8954;top:10617;width:2549;height:2" coordorigin="8954,10617" coordsize="2549,0" path="m8954,10617l11503,10617e" filled="f" stroked="t" strokeweight=".715958pt" strokecolor="#777777">
                <v:path arrowok="t"/>
              </v:shape>
            </v:group>
            <v:group style="position:absolute;left:816;top:10873;width:1704;height:2" coordorigin="816,10873" coordsize="1704,2">
              <v:shape style="position:absolute;left:816;top:10873;width:1704;height:2" coordorigin="816,10873" coordsize="1704,0" path="m816,10873l2520,10873e" filled="f" stroked="t" strokeweight=".477306pt" strokecolor="#3F3F3F">
                <v:path arrowok="t"/>
              </v:shape>
            </v:group>
            <v:group style="position:absolute;left:2463;top:10873;width:301;height:2" coordorigin="2463,10873" coordsize="301,2">
              <v:shape style="position:absolute;left:2463;top:10873;width:301;height:2" coordorigin="2463,10873" coordsize="301,0" path="m2463,10873l2764,10873e" filled="f" stroked="t" strokeweight=".477306pt" strokecolor="#545454">
                <v:path arrowok="t"/>
              </v:shape>
            </v:group>
            <v:group style="position:absolute;left:5580;top:10868;width:496;height:2" coordorigin="5580,10868" coordsize="496,2">
              <v:shape style="position:absolute;left:5580;top:10868;width:496;height:2" coordorigin="5580,10868" coordsize="496,0" path="m5580,10868l6076,10868e" filled="f" stroked="t" strokeweight=".477306pt" strokecolor="#4F4F4F">
                <v:path arrowok="t"/>
              </v:shape>
            </v:group>
            <v:group style="position:absolute;left:2706;top:10866;width:8792;height:2" coordorigin="2706,10866" coordsize="8792,2">
              <v:shape style="position:absolute;left:2706;top:10866;width:8792;height:2" coordorigin="2706,10866" coordsize="8792,0" path="m2706,10866l11498,10866e" filled="f" stroked="t" strokeweight=".715958pt" strokecolor="#747474">
                <v:path arrowok="t"/>
              </v:shape>
            </v:group>
            <v:group style="position:absolute;left:7331;top:10863;width:410;height:2" coordorigin="7331,10863" coordsize="410,2">
              <v:shape style="position:absolute;left:7331;top:10863;width:410;height:2" coordorigin="7331,10863" coordsize="410,0" path="m7331,10863l7742,10863e" filled="f" stroked="t" strokeweight=".477306pt" strokecolor="#4F4F4F">
                <v:path arrowok="t"/>
              </v:shape>
            </v:group>
            <v:group style="position:absolute;left:9355;top:10863;width:635;height:2" coordorigin="9355,10863" coordsize="635,2">
              <v:shape style="position:absolute;left:9355;top:10863;width:635;height:2" coordorigin="9355,10863" coordsize="635,0" path="m9355,10863l9990,10863e" filled="f" stroked="t" strokeweight=".477306pt" strokecolor="#545454">
                <v:path arrowok="t"/>
              </v:shape>
            </v:group>
            <v:group style="position:absolute;left:11494;top:10581;width:2;height:378" coordorigin="11494,10581" coordsize="2,378">
              <v:shape style="position:absolute;left:11494;top:10581;width:2;height:378" coordorigin="11494,10581" coordsize="0,378" path="m11494,10959l11494,10581e" filled="f" stroked="t" strokeweight=".477306pt" strokecolor="#575757">
                <v:path arrowok="t"/>
              </v:shape>
            </v:group>
            <v:group style="position:absolute;left:286;top:10902;width:2;height:235" coordorigin="286,10902" coordsize="2,235">
              <v:shape style="position:absolute;left:286;top:10902;width:2;height:235" coordorigin="286,10902" coordsize="0,235" path="m286,11136l286,10902e" filled="f" stroked="t" strokeweight=".477306pt" strokecolor="#343434">
                <v:path arrowok="t"/>
              </v:shape>
            </v:group>
            <v:group style="position:absolute;left:282;top:11364;width:1413;height:2" coordorigin="282,11364" coordsize="1413,2">
              <v:shape style="position:absolute;left:282;top:11364;width:1413;height:2" coordorigin="282,11364" coordsize="1413,0" path="m282,11364l1694,11364e" filled="f" stroked="t" strokeweight=".477306pt" strokecolor="#606060">
                <v:path arrowok="t"/>
              </v:shape>
            </v:group>
            <v:group style="position:absolute;left:3069;top:11366;width:325;height:2" coordorigin="3069,11366" coordsize="325,2">
              <v:shape style="position:absolute;left:3069;top:11366;width:325;height:2" coordorigin="3069,11366" coordsize="325,0" path="m3069,11366l3394,11366e" filled="f" stroked="t" strokeweight=".477306pt" strokecolor="#676767">
                <v:path arrowok="t"/>
              </v:shape>
            </v:group>
            <v:group style="position:absolute;left:4558;top:11361;width:372;height:2" coordorigin="4558,11361" coordsize="372,2">
              <v:shape style="position:absolute;left:4558;top:11361;width:372;height:2" coordorigin="4558,11361" coordsize="372,0" path="m4558,11361l4931,11361e" filled="f" stroked="t" strokeweight=".477306pt" strokecolor="#5B5B5B">
                <v:path arrowok="t"/>
              </v:shape>
            </v:group>
            <v:group style="position:absolute;left:5799;top:11356;width:998;height:2" coordorigin="5799,11356" coordsize="998,2">
              <v:shape style="position:absolute;left:5799;top:11356;width:998;height:2" coordorigin="5799,11356" coordsize="998,0" path="m5799,11356l6797,11356e" filled="f" stroked="t" strokeweight=".477306pt" strokecolor="#575757">
                <v:path arrowok="t"/>
              </v:shape>
            </v:group>
            <v:group style="position:absolute;left:1451;top:11359;width:10057;height:2" coordorigin="1451,11359" coordsize="10057,2">
              <v:shape style="position:absolute;left:1451;top:11359;width:10057;height:2" coordorigin="1451,11359" coordsize="10057,0" path="m1451,11359l11508,11359e" filled="f" stroked="t" strokeweight=".715958pt" strokecolor="#747474">
                <v:path arrowok="t"/>
              </v:shape>
            </v:group>
            <v:group style="position:absolute;left:9355;top:11352;width:635;height:2" coordorigin="9355,11352" coordsize="635,2">
              <v:shape style="position:absolute;left:9355;top:11352;width:635;height:2" coordorigin="9355,11352" coordsize="635,0" path="m9355,11352l9990,11352e" filled="f" stroked="t" strokeweight=".477306pt" strokecolor="#4F4F4F">
                <v:path arrowok="t"/>
              </v:shape>
            </v:group>
            <v:group style="position:absolute;left:282;top:11605;width:4649;height:2" coordorigin="282,11605" coordsize="4649,2">
              <v:shape style="position:absolute;left:282;top:11605;width:4649;height:2" coordorigin="282,11605" coordsize="4649,0" path="m282,11605l4931,11605e" filled="f" stroked="t" strokeweight=".715958pt" strokecolor="#747474">
                <v:path arrowok="t"/>
              </v:shape>
            </v:group>
            <v:group style="position:absolute;left:4873;top:11601;width:353;height:2" coordorigin="4873,11601" coordsize="353,2">
              <v:shape style="position:absolute;left:4873;top:11601;width:353;height:2" coordorigin="4873,11601" coordsize="353,0" path="m4873,11601l5226,11601e" filled="f" stroked="t" strokeweight=".477306pt" strokecolor="#4F4F4F">
                <v:path arrowok="t"/>
              </v:shape>
            </v:group>
            <v:group style="position:absolute;left:5169;top:11598;width:3179;height:2" coordorigin="5169,11598" coordsize="3179,2">
              <v:shape style="position:absolute;left:5169;top:11598;width:3179;height:2" coordorigin="5169,11598" coordsize="3179,0" path="m5169,11598l8348,11598e" filled="f" stroked="t" strokeweight=".715958pt" strokecolor="#777777">
                <v:path arrowok="t"/>
              </v:shape>
            </v:group>
            <v:group style="position:absolute;left:8291;top:11596;width:821;height:2" coordorigin="8291,11596" coordsize="821,2">
              <v:shape style="position:absolute;left:8291;top:11596;width:821;height:2" coordorigin="8291,11596" coordsize="821,0" path="m8291,11596l9112,11596e" filled="f" stroked="t" strokeweight=".477306pt" strokecolor="#575757">
                <v:path arrowok="t"/>
              </v:shape>
            </v:group>
            <v:group style="position:absolute;left:9054;top:11593;width:2453;height:2" coordorigin="9054,11593" coordsize="2453,2">
              <v:shape style="position:absolute;left:9054;top:11593;width:2453;height:2" coordorigin="9054,11593" coordsize="2453,0" path="m9054,11593l11508,11593e" filled="f" stroked="t" strokeweight=".715958pt" strokecolor="#777777">
                <v:path arrowok="t"/>
              </v:shape>
            </v:group>
            <v:group style="position:absolute;left:1007;top:11581;width:2;height:747" coordorigin="1007,11581" coordsize="2,747">
              <v:shape style="position:absolute;left:1007;top:11581;width:2;height:747" coordorigin="1007,11581" coordsize="0,747" path="m1007,12328l1007,11581e" filled="f" stroked="t" strokeweight=".238653pt" strokecolor="#545454">
                <v:path arrowok="t"/>
              </v:shape>
            </v:group>
            <v:group style="position:absolute;left:277;top:11852;width:4654;height:2" coordorigin="277,11852" coordsize="4654,2">
              <v:shape style="position:absolute;left:277;top:11852;width:4654;height:2" coordorigin="277,11852" coordsize="4654,0" path="m277,11852l4931,11852e" filled="f" stroked="t" strokeweight=".715958pt" strokecolor="#6B6B6B">
                <v:path arrowok="t"/>
              </v:shape>
            </v:group>
            <v:group style="position:absolute;left:1673;top:11601;width:2;height:268" coordorigin="1673,11601" coordsize="2,268">
              <v:shape style="position:absolute;left:1673;top:11601;width:2;height:268" coordorigin="1673,11601" coordsize="0,268" path="m1673,11869l1673,11601e" filled="f" stroked="t" strokeweight=".715958pt" strokecolor="#646464">
                <v:path arrowok="t"/>
              </v:shape>
            </v:group>
            <v:group style="position:absolute;left:4830;top:11845;width:807;height:2" coordorigin="4830,11845" coordsize="807,2">
              <v:shape style="position:absolute;left:4830;top:11845;width:807;height:2" coordorigin="4830,11845" coordsize="807,0" path="m4830,11845l5637,11845e" filled="f" stroked="t" strokeweight=".954611pt" strokecolor="#808080">
                <v:path arrowok="t"/>
              </v:shape>
            </v:group>
            <v:group style="position:absolute;left:5580;top:11845;width:496;height:2" coordorigin="5580,11845" coordsize="496,2">
              <v:shape style="position:absolute;left:5580;top:11845;width:496;height:2" coordorigin="5580,11845" coordsize="496,0" path="m5580,11845l6076,11845e" filled="f" stroked="t" strokeweight=".477306pt" strokecolor="#545454">
                <v:path arrowok="t"/>
              </v:shape>
            </v:group>
            <v:group style="position:absolute;left:6019;top:11842;width:1413;height:2" coordorigin="6019,11842" coordsize="1413,2">
              <v:shape style="position:absolute;left:6019;top:11842;width:1413;height:2" coordorigin="6019,11842" coordsize="1413,0" path="m6019,11842l7432,11842e" filled="f" stroked="t" strokeweight=".954611pt" strokecolor="#777777">
                <v:path arrowok="t"/>
              </v:shape>
            </v:group>
            <v:group style="position:absolute;left:7365;top:11586;width:2;height:4251" coordorigin="7365,11586" coordsize="2,4251">
              <v:shape style="position:absolute;left:7365;top:11586;width:2;height:4251" coordorigin="7365,11586" coordsize="0,4251" path="m7365,15838l7365,11586e" filled="f" stroked="t" strokeweight=".715958pt" strokecolor="#646464">
                <v:path arrowok="t"/>
              </v:shape>
            </v:group>
            <v:group style="position:absolute;left:7327;top:11840;width:415;height:2" coordorigin="7327,11840" coordsize="415,2">
              <v:shape style="position:absolute;left:7327;top:11840;width:415;height:2" coordorigin="7327,11840" coordsize="415,0" path="m7327,11840l7742,11840e" filled="f" stroked="t" strokeweight=".477306pt" strokecolor="#606060">
                <v:path arrowok="t"/>
              </v:shape>
            </v:group>
            <v:group style="position:absolute;left:7685;top:11840;width:3823;height:2" coordorigin="7685,11840" coordsize="3823,2">
              <v:shape style="position:absolute;left:7685;top:11840;width:3823;height:2" coordorigin="7685,11840" coordsize="3823,0" path="m7685,11840l11508,11840e" filled="f" stroked="t" strokeweight=".715958pt" strokecolor="#747474">
                <v:path arrowok="t"/>
              </v:shape>
            </v:group>
            <v:group style="position:absolute;left:1675;top:11797;width:2;height:560" coordorigin="1675,11797" coordsize="2,560">
              <v:shape style="position:absolute;left:1675;top:11797;width:2;height:560" coordorigin="1675,11797" coordsize="0,560" path="m1675,12357l1675,11797e" filled="f" stroked="t" strokeweight=".477306pt" strokecolor="#3B3B3B">
                <v:path arrowok="t"/>
              </v:shape>
            </v:group>
            <v:group style="position:absolute;left:2346;top:11596;width:2;height:4639" coordorigin="2346,11596" coordsize="2,4639">
              <v:shape style="position:absolute;left:2346;top:11596;width:2;height:4639" coordorigin="2346,11596" coordsize="0,4639" path="m2346,16235l2346,11596e" filled="f" stroked="t" strokeweight=".715958pt" strokecolor="#575757">
                <v:path arrowok="t"/>
              </v:shape>
            </v:group>
            <v:group style="position:absolute;left:11498;top:11797;width:2;height:560" coordorigin="11498,11797" coordsize="2,560">
              <v:shape style="position:absolute;left:11498;top:11797;width:2;height:560" coordorigin="11498,11797" coordsize="0,560" path="m11498,12357l11498,11797e" filled="f" stroked="t" strokeweight=".477306pt" strokecolor="#575757">
                <v:path arrowok="t"/>
              </v:shape>
            </v:group>
            <v:group style="position:absolute;left:1007;top:12328;width:2;height:1590" coordorigin="1007,12328" coordsize="2,1590">
              <v:shape style="position:absolute;left:1007;top:12328;width:2;height:1590" coordorigin="1007,12328" coordsize="0,1590" path="m1007,13918l1007,12328e" filled="f" stroked="t" strokeweight=".238653pt" strokecolor="#000000">
                <v:path arrowok="t"/>
              </v:shape>
            </v:group>
            <v:group style="position:absolute;left:11501;top:9882;width:2;height:6353" coordorigin="11501,9882" coordsize="2,6353">
              <v:shape style="position:absolute;left:11501;top:9882;width:2;height:6353" coordorigin="11501,9882" coordsize="0,6353" path="m11501,16235l11501,9882e" filled="f" stroked="t" strokeweight=".477306pt" strokecolor="#6B6B6B">
                <v:path arrowok="t"/>
              </v:shape>
            </v:group>
            <v:group style="position:absolute;left:1678;top:12300;width:2;height:929" coordorigin="1678,12300" coordsize="2,929">
              <v:shape style="position:absolute;left:1678;top:12300;width:2;height:929" coordorigin="1678,12300" coordsize="0,929" path="m1678,13228l1678,12300e" filled="f" stroked="t" strokeweight=".954611pt" strokecolor="#707070">
                <v:path arrowok="t"/>
              </v:shape>
            </v:group>
            <v:group style="position:absolute;left:1680;top:13171;width:2;height:235" coordorigin="1680,13171" coordsize="2,235">
              <v:shape style="position:absolute;left:1680;top:13171;width:2;height:235" coordorigin="1680,13171" coordsize="0,235" path="m1680,13406l1680,13171e" filled="f" stroked="t" strokeweight=".477306pt" strokecolor="#484848">
                <v:path arrowok="t"/>
              </v:shape>
            </v:group>
            <v:group style="position:absolute;left:2348;top:13171;width:2;height:555" coordorigin="2348,13171" coordsize="2,555">
              <v:shape style="position:absolute;left:2348;top:13171;width:2;height:555" coordorigin="2348,13171" coordsize="0,555" path="m2348,13726l2348,13171e" filled="f" stroked="t" strokeweight=".477306pt" strokecolor="#383838">
                <v:path arrowok="t"/>
              </v:shape>
            </v:group>
            <v:group style="position:absolute;left:11503;top:13257;width:2;height:230" coordorigin="11503,13257" coordsize="2,230">
              <v:shape style="position:absolute;left:11503;top:13257;width:2;height:230" coordorigin="11503,13257" coordsize="0,230" path="m11503,13487l11503,13257e" filled="f" stroked="t" strokeweight=".477306pt" strokecolor="#4F4F4F">
                <v:path arrowok="t"/>
              </v:shape>
            </v:group>
            <v:group style="position:absolute;left:1680;top:13348;width:2;height:378" coordorigin="1680,13348" coordsize="2,378">
              <v:shape style="position:absolute;left:1680;top:13348;width:2;height:378" coordorigin="1680,13348" coordsize="0,378" path="m1680,13726l1680,13348e" filled="f" stroked="t" strokeweight=".477306pt" strokecolor="#232323">
                <v:path arrowok="t"/>
              </v:shape>
            </v:group>
            <v:group style="position:absolute;left:9083;top:13377;width:2;height:62" coordorigin="9083,13377" coordsize="2,62">
              <v:shape style="position:absolute;left:9083;top:13377;width:2;height:62" coordorigin="9083,13377" coordsize="0,62" path="m9083,13439l9083,13377e" filled="f" stroked="t" strokeweight=".238653pt" strokecolor="#000000">
                <v:path arrowok="t"/>
              </v:shape>
            </v:group>
            <v:group style="position:absolute;left:9026;top:13461;width:1680;height:2" coordorigin="9026,13461" coordsize="1680,2">
              <v:shape style="position:absolute;left:9026;top:13461;width:1680;height:2" coordorigin="9026,13461" coordsize="1680,0" path="m9026,13461l10706,13461e" filled="f" stroked="t" strokeweight="1.193264pt" strokecolor="#444F7C">
                <v:path arrowok="t"/>
              </v:shape>
            </v:group>
            <v:group style="position:absolute;left:7370;top:13410;width:2;height:531" coordorigin="7370,13410" coordsize="2,531">
              <v:shape style="position:absolute;left:7370;top:13410;width:2;height:531" coordorigin="7370,13410" coordsize="0,531" path="m7370,13942l7370,13410e" filled="f" stroked="t" strokeweight=".477306pt" strokecolor="#3F3F3F">
                <v:path arrowok="t"/>
              </v:shape>
            </v:group>
            <v:group style="position:absolute;left:286;top:13942;width:1613;height:2" coordorigin="286,13942" coordsize="1613,2">
              <v:shape style="position:absolute;left:286;top:13942;width:1613;height:2" coordorigin="286,13942" coordsize="1613,0" path="m286,13942l1900,13942e" filled="f" stroked="t" strokeweight=".477306pt" strokecolor="#707070">
                <v:path arrowok="t"/>
              </v:shape>
            </v:group>
            <v:group style="position:absolute;left:1680;top:13669;width:2;height:278" coordorigin="1680,13669" coordsize="2,278">
              <v:shape style="position:absolute;left:1680;top:13669;width:2;height:278" coordorigin="1680,13669" coordsize="0,278" path="m1680,13947l1680,13669e" filled="f" stroked="t" strokeweight=".477306pt" strokecolor="#3F3F3F">
                <v:path arrowok="t"/>
              </v:shape>
            </v:group>
            <v:group style="position:absolute;left:1842;top:13944;width:511;height:2" coordorigin="1842,13944" coordsize="511,2">
              <v:shape style="position:absolute;left:1842;top:13944;width:511;height:2" coordorigin="1842,13944" coordsize="511,0" path="m1842,13944l2353,13944e" filled="f" stroked="t" strokeweight=".238653pt" strokecolor="#5B5B5B">
                <v:path arrowok="t"/>
              </v:shape>
            </v:group>
            <v:group style="position:absolute;left:4902;top:13913;width:1866;height:2" coordorigin="4902,13913" coordsize="1866,2">
              <v:shape style="position:absolute;left:4902;top:13913;width:1866;height:2" coordorigin="4902,13913" coordsize="1866,0" path="m4902,13913l6768,13913e" filled="f" stroked="t" strokeweight=".238653pt" strokecolor="#5B5B9C">
                <v:path arrowok="t"/>
              </v:shape>
            </v:group>
            <v:group style="position:absolute;left:1007;top:13913;width:2;height:268" coordorigin="1007,13913" coordsize="2,268">
              <v:shape style="position:absolute;left:1007;top:13913;width:2;height:268" coordorigin="1007,13913" coordsize="0,268" path="m1007,14181l1007,13913e" filled="f" stroked="t" strokeweight=".238653pt" strokecolor="#7C7C7C">
                <v:path arrowok="t"/>
              </v:shape>
            </v:group>
            <v:group style="position:absolute;left:1683;top:13884;width:2;height:938" coordorigin="1683,13884" coordsize="2,938">
              <v:shape style="position:absolute;left:1683;top:13884;width:2;height:938" coordorigin="1683,13884" coordsize="0,938" path="m1683,14823l1683,13884e" filled="f" stroked="t" strokeweight=".954611pt" strokecolor="#6B6B6B">
                <v:path arrowok="t"/>
              </v:shape>
            </v:group>
            <v:group style="position:absolute;left:7372;top:13884;width:2;height:326" coordorigin="7372,13884" coordsize="2,326">
              <v:shape style="position:absolute;left:7372;top:13884;width:2;height:326" coordorigin="7372,13884" coordsize="0,326" path="m7372,14210l7372,13884e" filled="f" stroked="t" strokeweight=".715958pt" strokecolor="#676767">
                <v:path arrowok="t"/>
              </v:shape>
            </v:group>
            <v:group style="position:absolute;left:291;top:14152;width:2;height:330" coordorigin="291,14152" coordsize="2,330">
              <v:shape style="position:absolute;left:291;top:14152;width:2;height:330" coordorigin="291,14152" coordsize="0,330" path="m291,14483l291,14152e" filled="f" stroked="t" strokeweight=".477306pt" strokecolor="#484848">
                <v:path arrowok="t"/>
              </v:shape>
            </v:group>
            <v:group style="position:absolute;left:1007;top:14181;width:2;height:2356" coordorigin="1007,14181" coordsize="2,2356">
              <v:shape style="position:absolute;left:1007;top:14181;width:2;height:2356" coordorigin="1007,14181" coordsize="0,2356" path="m1007,16537l1007,14181e" filled="f" stroked="t" strokeweight=".238653pt" strokecolor="#000000">
                <v:path arrowok="t"/>
              </v:shape>
            </v:group>
            <v:group style="position:absolute;left:3270;top:14315;width:2;height:139" coordorigin="3270,14315" coordsize="2,139">
              <v:shape style="position:absolute;left:3270;top:14315;width:2;height:139" coordorigin="3270,14315" coordsize="0,139" path="m3270,14454l3270,14315e" filled="f" stroked="t" strokeweight=".238653pt" strokecolor="#000000">
                <v:path arrowok="t"/>
              </v:shape>
            </v:group>
            <v:group style="position:absolute;left:4974;top:14552;width:253;height:2" coordorigin="4974,14552" coordsize="253,2">
              <v:shape style="position:absolute;left:4974;top:14552;width:253;height:2" coordorigin="4974,14552" coordsize="253,0" path="m4974,14552l5226,14552e" filled="f" stroked="t" strokeweight="1.431917pt" strokecolor="#445493">
                <v:path arrowok="t"/>
              </v:shape>
            </v:group>
            <v:group style="position:absolute;left:5203;top:14521;width:401;height:2" coordorigin="5203,14521" coordsize="401,2">
              <v:shape style="position:absolute;left:5203;top:14521;width:401;height:2" coordorigin="5203,14521" coordsize="401,0" path="m5203,14521l5604,14521e" filled="f" stroked="t" strokeweight="1.909222pt" strokecolor="#3F4887">
                <v:path arrowok="t"/>
              </v:shape>
            </v:group>
            <v:group style="position:absolute;left:5580;top:14533;width:515;height:2" coordorigin="5580,14533" coordsize="515,2">
              <v:shape style="position:absolute;left:5580;top:14533;width:515;height:2" coordorigin="5580,14533" coordsize="515,0" path="m5580,14533l6095,14533e" filled="f" stroked="t" strokeweight=".954611pt" strokecolor="#5460A3">
                <v:path arrowok="t"/>
              </v:shape>
            </v:group>
            <v:group style="position:absolute;left:11505;top:14425;width:2;height:847" coordorigin="11505,14425" coordsize="2,847">
              <v:shape style="position:absolute;left:11505;top:14425;width:2;height:847" coordorigin="11505,14425" coordsize="0,847" path="m11505,15273l11505,14425e" filled="f" stroked="t" strokeweight=".477306pt" strokecolor="#545454">
                <v:path arrowok="t"/>
              </v:shape>
            </v:group>
            <v:group style="position:absolute;left:2351;top:14550;width:2;height:541" coordorigin="2351,14550" coordsize="2,541">
              <v:shape style="position:absolute;left:2351;top:14550;width:2;height:541" coordorigin="2351,14550" coordsize="0,541" path="m2351,15091l2351,14550e" filled="f" stroked="t" strokeweight=".477306pt" strokecolor="#2F2F2F">
                <v:path arrowok="t"/>
              </v:shape>
            </v:group>
            <v:group style="position:absolute;left:7374;top:14550;width:2;height:723" coordorigin="7374,14550" coordsize="2,723">
              <v:shape style="position:absolute;left:7374;top:14550;width:2;height:723" coordorigin="7374,14550" coordsize="0,723" path="m7374,15273l7374,14550e" filled="f" stroked="t" strokeweight=".477306pt" strokecolor="#484848">
                <v:path arrowok="t"/>
              </v:shape>
            </v:group>
            <v:group style="position:absolute;left:1685;top:14765;width:2;height:507" coordorigin="1685,14765" coordsize="2,507">
              <v:shape style="position:absolute;left:1685;top:14765;width:2;height:507" coordorigin="1685,14765" coordsize="0,507" path="m1685,15273l1685,14765e" filled="f" stroked="t" strokeweight=".477306pt" strokecolor="#484848">
                <v:path arrowok="t"/>
              </v:shape>
            </v:group>
            <v:group style="position:absolute;left:2351;top:15033;width:2;height:239" coordorigin="2351,15033" coordsize="2,239">
              <v:shape style="position:absolute;left:2351;top:15033;width:2;height:239" coordorigin="2351,15033" coordsize="0,239" path="m2351,15273l2351,15033e" filled="f" stroked="t" strokeweight=".477306pt" strokecolor="#484848">
                <v:path arrowok="t"/>
              </v:shape>
            </v:group>
            <v:group style="position:absolute;left:296;top:15215;width:2;height:565" coordorigin="296,15215" coordsize="2,565">
              <v:shape style="position:absolute;left:296;top:15215;width:2;height:565" coordorigin="296,15215" coordsize="0,565" path="m296,15780l296,15215e" filled="f" stroked="t" strokeweight=".477306pt" strokecolor="#5B5B5B">
                <v:path arrowok="t"/>
              </v:shape>
            </v:group>
            <v:group style="position:absolute;left:1685;top:15215;width:2;height:1441" coordorigin="1685,15215" coordsize="2,1441">
              <v:shape style="position:absolute;left:1685;top:15215;width:2;height:1441" coordorigin="1685,15215" coordsize="0,1441" path="m1685,16656l1685,15215e" filled="f" stroked="t" strokeweight=".715958pt" strokecolor="#646464">
                <v:path arrowok="t"/>
              </v:shape>
            </v:group>
            <v:group style="position:absolute;left:7374;top:15215;width:2;height:598" coordorigin="7374,15215" coordsize="2,598">
              <v:shape style="position:absolute;left:7374;top:15215;width:2;height:598" coordorigin="7374,15215" coordsize="0,598" path="m7374,15814l7374,15215e" filled="f" stroked="t" strokeweight=".954611pt" strokecolor="#7C7C7C">
                <v:path arrowok="t"/>
              </v:shape>
            </v:group>
            <v:group style="position:absolute;left:2348;top:15306;width:2;height:800" coordorigin="2348,15306" coordsize="2,800">
              <v:shape style="position:absolute;left:2348;top:15306;width:2;height:800" coordorigin="2348,15306" coordsize="0,800" path="m2348,16106l2348,15306e" filled="f" stroked="t" strokeweight=".954611pt" strokecolor="#6B6B6B">
                <v:path arrowok="t"/>
              </v:shape>
            </v:group>
            <v:group style="position:absolute;left:296;top:15723;width:2;height:254" coordorigin="296,15723" coordsize="2,254">
              <v:shape style="position:absolute;left:296;top:15723;width:2;height:254" coordorigin="296,15723" coordsize="0,254" path="m296,15977l296,15723e" filled="f" stroked="t" strokeweight=".477306pt" strokecolor="#3F3F3F">
                <v:path arrowok="t"/>
              </v:shape>
            </v:group>
            <v:group style="position:absolute;left:7374;top:15723;width:2;height:254" coordorigin="7374,15723" coordsize="2,254">
              <v:shape style="position:absolute;left:7374;top:15723;width:2;height:254" coordorigin="7374,15723" coordsize="0,254" path="m7374,15977l7374,15723e" filled="f" stroked="t" strokeweight=".715958pt" strokecolor="#646464">
                <v:path arrowok="t"/>
              </v:shape>
            </v:group>
            <v:group style="position:absolute;left:7379;top:15919;width:2;height:646" coordorigin="7379,15919" coordsize="2,646">
              <v:shape style="position:absolute;left:7379;top:15919;width:2;height:646" coordorigin="7379,15919" coordsize="0,646" path="m7379,16565l7379,15919e" filled="f" stroked="t" strokeweight=".477306pt" strokecolor="#484848">
                <v:path arrowok="t"/>
              </v:shape>
            </v:group>
            <v:group style="position:absolute;left:2320;top:16206;width:2;height:330" coordorigin="2320,16206" coordsize="2,330">
              <v:shape style="position:absolute;left:2320;top:16206;width:2;height:330" coordorigin="2320,16206" coordsize="0,330" path="m2320,16537l2320,16206e" filled="f" stroked="t" strokeweight=".238653pt" strokecolor="#DFDFDF">
                <v:path arrowok="t"/>
              </v:shape>
            </v:group>
            <v:group style="position:absolute;left:11474;top:16206;width:2;height:330" coordorigin="11474,16206" coordsize="2,330">
              <v:shape style="position:absolute;left:11474;top:16206;width:2;height:330" coordorigin="11474,16206" coordsize="0,330" path="m11474,16537l11474,16206e" filled="f" stroked="t" strokeweight=".238653pt" strokecolor="#000000">
                <v:path arrowok="t"/>
              </v:shape>
            </v:group>
            <v:group style="position:absolute;left:291;top:16649;width:749;height:2" coordorigin="291,16649" coordsize="749,2">
              <v:shape style="position:absolute;left:291;top:16649;width:749;height:2" coordorigin="291,16649" coordsize="749,0" path="m291,16649l1041,16649e" filled="f" stroked="t" strokeweight=".954611pt" strokecolor="#838383">
                <v:path arrowok="t"/>
              </v:shape>
            </v:group>
            <v:group style="position:absolute;left:1007;top:16537;width:2;height:115" coordorigin="1007,16537" coordsize="2,115">
              <v:shape style="position:absolute;left:1007;top:16537;width:2;height:115" coordorigin="1007,16537" coordsize="0,115" path="m1007,16652l1007,16537e" filled="f" stroked="t" strokeweight=".238653pt" strokecolor="#646464">
                <v:path arrowok="t"/>
              </v:shape>
            </v:group>
            <v:group style="position:absolute;left:978;top:16647;width:726;height:2" coordorigin="978,16647" coordsize="726,2">
              <v:shape style="position:absolute;left:978;top:16647;width:726;height:2" coordorigin="978,16647" coordsize="726,0" path="m978,16647l1704,16647e" filled="f" stroked="t" strokeweight=".477306pt" strokecolor="#5B5B5B">
                <v:path arrowok="t"/>
              </v:shape>
            </v:group>
            <v:group style="position:absolute;left:1632;top:16647;width:267;height:2" coordorigin="1632,16647" coordsize="267,2">
              <v:shape style="position:absolute;left:1632;top:16647;width:267;height:2" coordorigin="1632,16647" coordsize="267,0" path="m1632,16647l1900,16647e" filled="f" stroked="t" strokeweight=".477306pt" strokecolor="#747474">
                <v:path arrowok="t"/>
              </v:shape>
            </v:group>
            <v:group style="position:absolute;left:2351;top:16508;width:2;height:148" coordorigin="2351,16508" coordsize="2,148">
              <v:shape style="position:absolute;left:2351;top:16508;width:2;height:148" coordorigin="2351,16508" coordsize="0,148" path="m2351,16656l2351,16508e" filled="f" stroked="t" strokeweight=".715958pt" strokecolor="#4B4B4B">
                <v:path arrowok="t"/>
              </v:shape>
            </v:group>
            <v:group style="position:absolute;left:1833;top:16644;width:2783;height:2" coordorigin="1833,16644" coordsize="2783,2">
              <v:shape style="position:absolute;left:1833;top:16644;width:2783;height:2" coordorigin="1833,16644" coordsize="2783,0" path="m1833,16644l4616,16644e" filled="f" stroked="t" strokeweight=".715958pt" strokecolor="#747474">
                <v:path arrowok="t"/>
              </v:shape>
            </v:group>
            <v:group style="position:absolute;left:5169;top:16633;width:468;height:2" coordorigin="5169,16633" coordsize="468,2">
              <v:shape style="position:absolute;left:5169;top:16633;width:468;height:2" coordorigin="5169,16633" coordsize="468,0" path="m5169,16633l5637,16633e" filled="f" stroked="t" strokeweight=".477306pt" strokecolor="#707070">
                <v:path arrowok="t"/>
              </v:shape>
            </v:group>
            <v:group style="position:absolute;left:6892;top:16633;width:506;height:2" coordorigin="6892,16633" coordsize="506,2">
              <v:shape style="position:absolute;left:6892;top:16633;width:506;height:2" coordorigin="6892,16633" coordsize="506,0" path="m6892,16633l7398,16633e" filled="f" stroked="t" strokeweight=".477306pt" strokecolor="#545454">
                <v:path arrowok="t"/>
              </v:shape>
            </v:group>
            <v:group style="position:absolute;left:7379;top:16508;width:2;height:129" coordorigin="7379,16508" coordsize="2,129">
              <v:shape style="position:absolute;left:7379;top:16508;width:2;height:129" coordorigin="7379,16508" coordsize="0,129" path="m7379,16637l7379,16508e" filled="f" stroked="t" strokeweight=".715958pt" strokecolor="#646464">
                <v:path arrowok="t"/>
              </v:shape>
            </v:group>
            <v:group style="position:absolute;left:4558;top:16633;width:6954;height:2" coordorigin="4558,16633" coordsize="6954,2">
              <v:shape style="position:absolute;left:4558;top:16633;width:6954;height:2" coordorigin="4558,16633" coordsize="6954,0" path="m4558,16633l11513,16633e" filled="f" stroked="t" strokeweight=".715958pt" strokecolor="#747474">
                <v:path arrowok="t"/>
              </v:shape>
            </v:group>
            <v:group style="position:absolute;left:8291;top:16628;width:821;height:2" coordorigin="8291,16628" coordsize="821,2">
              <v:shape style="position:absolute;left:8291;top:16628;width:821;height:2" coordorigin="8291,16628" coordsize="821,0" path="m8291,16628l9112,16628e" filled="f" stroked="t" strokeweight=".477306pt" strokecolor="#575757">
                <v:path arrowok="t"/>
              </v:shape>
            </v:group>
            <v:group style="position:absolute;left:9933;top:16628;width:1575;height:2" coordorigin="9933,16628" coordsize="1575,2">
              <v:shape style="position:absolute;left:9933;top:16628;width:1575;height:2" coordorigin="9933,16628" coordsize="1575,0" path="m9933,16628l11508,16628e" filled="f" stroked="t" strokeweight=".477306pt" strokecolor="#676767">
                <v:path arrowok="t"/>
              </v:shape>
            </v:group>
            <v:group style="position:absolute;left:11474;top:16537;width:2;height:115" coordorigin="11474,16537" coordsize="2,115">
              <v:shape style="position:absolute;left:11474;top:16537;width:2;height:115" coordorigin="11474,16537" coordsize="0,115" path="m11474,16652l11474,16537e" filled="f" stroked="t" strokeweight=".238653pt" strokecolor="#878787">
                <v:path arrowok="t"/>
              </v:shape>
            </v:group>
            <v:group style="position:absolute;left:9198;top:13141;width:2;height:357" coordorigin="9198,13141" coordsize="2,357">
              <v:shape style="position:absolute;left:9198;top:13141;width:2;height:357" coordorigin="9198,13141" coordsize="0,357" path="m9198,13498l9198,13141e" filled="f" stroked="t" strokeweight="1.184455pt" strokecolor="#C1C3D1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5"/>
        </w:rPr>
        <w:t>:i'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353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2"/>
          <w:szCs w:val="32"/>
          <w:color w:val="BCBCBC"/>
          <w:spacing w:val="-14"/>
          <w:w w:val="74"/>
          <w:position w:val="-2"/>
        </w:rPr>
        <w:t>.</w:t>
      </w:r>
      <w:r>
        <w:rPr>
          <w:rFonts w:ascii="Arial" w:hAnsi="Arial" w:cs="Arial" w:eastAsia="Arial"/>
          <w:sz w:val="32"/>
          <w:szCs w:val="32"/>
          <w:color w:val="A3A5A7"/>
          <w:spacing w:val="15"/>
          <w:w w:val="74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0"/>
          <w:w w:val="84"/>
          <w:position w:val="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7" w:lineRule="exact"/>
        <w:ind w:right="29"/>
        <w:jc w:val="right"/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727272"/>
          <w:spacing w:val="0"/>
          <w:w w:val="71"/>
          <w:position w:val="-4"/>
        </w:rPr>
        <w:t>..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-61" w:right="-20"/>
        <w:jc w:val="right"/>
        <w:tabs>
          <w:tab w:pos="5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8"/>
          <w:szCs w:val="8"/>
          <w:color w:val="BCBCBC"/>
          <w:spacing w:val="0"/>
          <w:w w:val="100"/>
        </w:rPr>
        <w:t>..;</w:t>
      </w:r>
      <w:r>
        <w:rPr>
          <w:rFonts w:ascii="Arial" w:hAnsi="Arial" w:cs="Arial" w:eastAsia="Arial"/>
          <w:sz w:val="8"/>
          <w:szCs w:val="8"/>
          <w:color w:val="BCBCBC"/>
          <w:spacing w:val="0"/>
          <w:w w:val="100"/>
        </w:rPr>
        <w:t>       </w:t>
      </w:r>
      <w:r>
        <w:rPr>
          <w:rFonts w:ascii="Arial" w:hAnsi="Arial" w:cs="Arial" w:eastAsia="Arial"/>
          <w:sz w:val="8"/>
          <w:szCs w:val="8"/>
          <w:color w:val="BCBCBC"/>
          <w:spacing w:val="3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A3A5A7"/>
          <w:spacing w:val="0"/>
          <w:w w:val="100"/>
          <w:position w:val="3"/>
        </w:rPr>
        <w:t>'</w:t>
      </w:r>
      <w:r>
        <w:rPr>
          <w:rFonts w:ascii="Arial" w:hAnsi="Arial" w:cs="Arial" w:eastAsia="Arial"/>
          <w:sz w:val="26"/>
          <w:szCs w:val="26"/>
          <w:color w:val="A3A5A7"/>
          <w:spacing w:val="-68"/>
          <w:w w:val="100"/>
          <w:position w:val="3"/>
        </w:rPr>
        <w:t> </w:t>
      </w:r>
      <w:r>
        <w:rPr>
          <w:rFonts w:ascii="Arial" w:hAnsi="Arial" w:cs="Arial" w:eastAsia="Arial"/>
          <w:sz w:val="26"/>
          <w:szCs w:val="26"/>
          <w:color w:val="A3A5A7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A3A5A7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5"/>
          <w:szCs w:val="25"/>
          <w:color w:val="DDDDDD"/>
          <w:spacing w:val="0"/>
          <w:w w:val="53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43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108"/>
          <w:position w:val="-2"/>
        </w:rPr>
        <w:t>•ı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right="-20"/>
        <w:jc w:val="left"/>
        <w:tabs>
          <w:tab w:pos="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8.488861pt;margin-top:3.431506pt;width:2.75pt;height:10pt;mso-position-horizontal-relative:page;mso-position-vertical-relative:paragraph;z-index:-1490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84848"/>
                      <w:spacing w:val="0"/>
                      <w:w w:val="55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BCBCBC"/>
          <w:spacing w:val="0"/>
          <w:w w:val="100"/>
          <w:position w:val="5"/>
        </w:rPr>
        <w:t>1</w:t>
      </w:r>
      <w:r>
        <w:rPr>
          <w:rFonts w:ascii="Times New Roman" w:hAnsi="Times New Roman" w:cs="Times New Roman" w:eastAsia="Times New Roman"/>
          <w:sz w:val="9"/>
          <w:szCs w:val="9"/>
          <w:color w:val="BCBCBC"/>
          <w:spacing w:val="-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CBCBC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CBCBC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6"/>
          <w:w w:val="104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5"/>
          <w:w w:val="154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46"/>
          <w:i/>
          <w:position w:val="-3"/>
        </w:rPr>
        <w:t>7-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384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Arial" w:hAnsi="Arial" w:cs="Arial" w:eastAsia="Arial"/>
          <w:sz w:val="18"/>
          <w:szCs w:val="18"/>
          <w:color w:val="5D5D5D"/>
          <w:w w:val="69"/>
          <w:position w:val="1"/>
        </w:rPr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69"/>
          <w:emboss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69"/>
          <w:emboss/>
          <w:position w:val="1"/>
        </w:rPr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69"/>
          <w:position w:val="1"/>
        </w:rPr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69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69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5D5D5D"/>
          <w:spacing w:val="16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27272"/>
          <w:spacing w:val="0"/>
          <w:w w:val="187"/>
          <w:position w:val="1"/>
        </w:rPr>
        <w:t>: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300"/>
          <w:cols w:num="3" w:equalWidth="0">
            <w:col w:w="2011" w:space="45"/>
            <w:col w:w="665" w:space="180"/>
            <w:col w:w="857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471.104523pt;margin-top:681.553833pt;width:.1pt;height:7.608155pt;mso-position-horizontal-relative:page;mso-position-vertical-relative:page;z-index:-14898" coordorigin="9422,13631" coordsize="2,152">
            <v:shape style="position:absolute;left:9422;top:13631;width:2;height:152" coordorigin="9422,13631" coordsize="0,152" path="m9422,13631l9422,13783,9422,13631xe" filled="t" fillcolor="#EBEBEB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.120pt;margin-top:24.960001pt;width:568.800012pt;height:772.800002pt;mso-position-horizontal-relative:page;mso-position-vertical-relative:page;z-index:-14893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458" w:hRule="exact"/>
                    </w:trPr>
                    <w:tc>
                      <w:tcPr>
                        <w:tcW w:w="2070" w:type="dxa"/>
                        <w:gridSpan w:val="4"/>
                        <w:tcBorders>
                          <w:top w:val="single" w:sz="5.76" w:space="0" w:color="444444"/>
                          <w:bottom w:val="single" w:sz="7.68" w:space="0" w:color="4B4B4B"/>
                          <w:left w:val="single" w:sz="5.76" w:space="0" w:color="383838"/>
                          <w:right w:val="single" w:sz="3.84" w:space="0" w:color="383838"/>
                        </w:tcBorders>
                      </w:tcPr>
                      <w:p>
                        <w:pPr>
                          <w:spacing w:before="8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17" w:lineRule="auto"/>
                          <w:ind w:left="436" w:right="438" w:firstLine="-42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9"/>
                            <w:szCs w:val="89"/>
                            <w:color w:val="242424"/>
                            <w:spacing w:val="0"/>
                            <w:w w:val="178"/>
                            <w:b/>
                            <w:bCs/>
                            <w:i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89"/>
                            <w:szCs w:val="89"/>
                            <w:color w:val="242424"/>
                            <w:spacing w:val="0"/>
                            <w:w w:val="178"/>
                            <w:b/>
                            <w:bCs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42424"/>
                            <w:spacing w:val="0"/>
                            <w:w w:val="103"/>
                            <w:b/>
                            <w:bCs/>
                          </w:rPr>
                          <w:t>BÜYÜKSEHIR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42424"/>
                            <w:spacing w:val="0"/>
                            <w:w w:val="103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242424"/>
                            <w:spacing w:val="0"/>
                            <w:w w:val="116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830" w:type="dxa"/>
                        <w:gridSpan w:val="7"/>
                        <w:tcBorders>
                          <w:top w:val="single" w:sz="7.68" w:space="0" w:color="484848"/>
                          <w:bottom w:val="nil" w:sz="6" w:space="0" w:color="auto"/>
                          <w:left w:val="single" w:sz="3.84" w:space="0" w:color="383838"/>
                          <w:right w:val="single" w:sz="7.68" w:space="0" w:color="3B3B3B"/>
                        </w:tcBorders>
                      </w:tcPr>
                      <w:p>
                        <w:pPr>
                          <w:spacing w:before="9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512" w:right="1769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5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2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5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5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6" w:after="0" w:line="240" w:lineRule="auto"/>
                          <w:ind w:left="1630" w:right="1841"/>
                          <w:jc w:val="center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6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6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5"/>
                          </w:rPr>
                          <w:t>BAŞKANLI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5"/>
                            <w:w w:val="116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42424"/>
                            <w:spacing w:val="0"/>
                            <w:w w:val="287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2" w:after="0" w:line="240" w:lineRule="auto"/>
                          <w:ind w:left="1135" w:right="1177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5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5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5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7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5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1" w:after="0" w:line="240" w:lineRule="auto"/>
                          <w:ind w:left="2284" w:right="2657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YANGl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05" w:type="dxa"/>
                        <w:tcBorders>
                          <w:top w:val="single" w:sz="7.68" w:space="0" w:color="4F4F4F"/>
                          <w:bottom w:val="nil" w:sz="6" w:space="0" w:color="auto"/>
                          <w:left w:val="single" w:sz="7.68" w:space="0" w:color="3B3B3B"/>
                          <w:right w:val="single" w:sz="3.84" w:space="0" w:color="1F1F1F"/>
                        </w:tcBorders>
                      </w:tcPr>
                      <w:p>
                        <w:pPr>
                          <w:spacing w:before="0" w:after="0" w:line="1448" w:lineRule="exact"/>
                          <w:ind w:left="595" w:right="-195"/>
                          <w:jc w:val="left"/>
                          <w:rPr>
                            <w:rFonts w:ascii="Arial" w:hAnsi="Arial" w:cs="Arial" w:eastAsia="Arial"/>
                            <w:sz w:val="144"/>
                            <w:szCs w:val="14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383838"/>
                            <w:spacing w:val="0"/>
                            <w:w w:val="344"/>
                            <w:position w:val="-18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11305" w:type="dxa"/>
                        <w:gridSpan w:val="12"/>
                        <w:tcBorders>
                          <w:top w:val="nil" w:sz="6" w:space="0" w:color="auto"/>
                          <w:bottom w:val="nil" w:sz="6" w:space="0" w:color="auto"/>
                          <w:left w:val="single" w:sz="7.68" w:space="0" w:color="2F2F2F"/>
                          <w:right w:val="single" w:sz="5.76" w:space="0" w:color="2F2F2F"/>
                        </w:tcBorders>
                      </w:tcPr>
                      <w:p>
                        <w:pPr>
                          <w:spacing w:before="9" w:after="0" w:line="226" w:lineRule="exact"/>
                          <w:ind w:left="-4" w:right="-20"/>
                          <w:jc w:val="left"/>
                          <w:tabs>
                            <w:tab w:pos="1380" w:val="left"/>
                            <w:tab w:pos="3080" w:val="left"/>
                            <w:tab w:pos="5480" w:val="left"/>
                            <w:tab w:pos="75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20"/>
                            <w:position w:val="1"/>
                          </w:rPr>
                          <w:t>bla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20"/>
                            <w:position w:val="1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6"/>
                            <w:w w:val="12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8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:09.05.2017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No:4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4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:06:35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"/>
                          </w:rPr>
                          <w:t>tı'el: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11305" w:type="dxa"/>
                        <w:gridSpan w:val="12"/>
                        <w:tcBorders>
                          <w:top w:val="nil" w:sz="6" w:space="0" w:color="auto"/>
                          <w:bottom w:val="nil" w:sz="6" w:space="0" w:color="auto"/>
                          <w:left w:val="single" w:sz="7.68" w:space="0" w:color="2F2F2F"/>
                          <w:right w:val="single" w:sz="5.76" w:space="0" w:color="2F2F2F"/>
                        </w:tcBorders>
                      </w:tcPr>
                      <w:p>
                        <w:pPr>
                          <w:spacing w:before="14" w:after="0" w:line="221" w:lineRule="exact"/>
                          <w:ind w:left="25" w:right="-20"/>
                          <w:jc w:val="left"/>
                          <w:tabs>
                            <w:tab w:pos="1380" w:val="left"/>
                            <w:tab w:pos="3080" w:val="left"/>
                            <w:tab w:pos="4460" w:val="left"/>
                            <w:tab w:pos="54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:09.05.2017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!Kayıt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:2902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Hüseyi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5"/>
                            <w:position w:val="-1"/>
                          </w:rPr>
                          <w:t>KOÇYİGİT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11305" w:type="dxa"/>
                        <w:gridSpan w:val="12"/>
                        <w:tcBorders>
                          <w:top w:val="nil" w:sz="6" w:space="0" w:color="auto"/>
                          <w:bottom w:val="nil" w:sz="6" w:space="0" w:color="auto"/>
                          <w:left w:val="single" w:sz="7.68" w:space="0" w:color="2F2F2F"/>
                          <w:right w:val="single" w:sz="7.68" w:space="0" w:color="444444"/>
                        </w:tcBorders>
                      </w:tcPr>
                      <w:p>
                        <w:pPr>
                          <w:spacing w:before="24" w:after="0" w:line="240" w:lineRule="auto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1"/>
                          </w:rPr>
                          <w:t>!f3ildiri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9"/>
                            <w:w w:val="9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91"/>
                          </w:rPr>
                          <w:t>eıı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18"/>
                            <w:w w:val="9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Cumhuriyet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Enstit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Caddesi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No:2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Tire/İzmir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1305" w:type="dxa"/>
                        <w:gridSpan w:val="12"/>
                        <w:tcBorders>
                          <w:top w:val="nil" w:sz="6" w:space="0" w:color="auto"/>
                          <w:bottom w:val="single" w:sz="7.68" w:space="0" w:color="3F3F3F"/>
                          <w:left w:val="single" w:sz="7.68" w:space="0" w:color="2F2F2F"/>
                          <w:right w:val="single" w:sz="7.68" w:space="0" w:color="444444"/>
                        </w:tcBorders>
                      </w:tcPr>
                      <w:p>
                        <w:pPr>
                          <w:spacing w:before="14" w:after="0" w:line="240" w:lineRule="auto"/>
                          <w:ind w:left="25" w:right="-20"/>
                          <w:jc w:val="left"/>
                          <w:tabs>
                            <w:tab w:pos="13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Do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40"/>
                          </w:rPr>
                          <w:t>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-15"/>
                            <w:w w:val="14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40"/>
                          </w:rPr>
                          <w:t>:C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umhuri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</w:rPr>
                          <w:t>yet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Enstit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Caddesi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No:2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1"/>
                          </w:rPr>
                          <w:t>-Ti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"/>
                            <w:w w:val="102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9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1"/>
                            <w:w w:val="109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71"/>
                          </w:rPr>
                          <w:t>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3"/>
                          </w:rPr>
                          <w:t>zmir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305" w:type="dxa"/>
                        <w:gridSpan w:val="12"/>
                        <w:tcBorders>
                          <w:top w:val="single" w:sz="7.68" w:space="0" w:color="3F3F3F"/>
                          <w:bottom w:val="single" w:sz="7.68" w:space="0" w:color="444444"/>
                          <w:left w:val="single" w:sz="7.68" w:space="0" w:color="2F2F2F"/>
                          <w:right w:val="single" w:sz="7.68" w:space="0" w:color="444444"/>
                        </w:tcBorders>
                      </w:tcPr>
                      <w:p>
                        <w:pPr>
                          <w:spacing w:before="5" w:after="0" w:line="216" w:lineRule="exact"/>
                          <w:ind w:left="-4" w:right="-20"/>
                          <w:jc w:val="left"/>
                          <w:tabs>
                            <w:tab w:pos="1420" w:val="left"/>
                            <w:tab w:pos="4780" w:val="left"/>
                            <w:tab w:pos="73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4"/>
                          </w:rPr>
                          <w:t>!Yangı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7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7"/>
                          </w:rPr>
                          <w:t>:Bina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1"/>
                            <w:w w:val="11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Sınıfı:A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Sebebi: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Baca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Kızışması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36" w:hRule="exact"/>
                    </w:trPr>
                    <w:tc>
                      <w:tcPr>
                        <w:tcW w:w="3582" w:type="dxa"/>
                        <w:vMerge w:val="restart"/>
                        <w:gridSpan w:val="5"/>
                        <w:tcBorders>
                          <w:top w:val="nil" w:sz="6" w:space="0" w:color="auto"/>
                          <w:left w:val="single" w:sz="7.68" w:space="0" w:color="2F2F2F"/>
                          <w:right w:val="single" w:sz="7.68" w:space="0" w:color="383838"/>
                        </w:tcBorders>
                      </w:tcPr>
                      <w:p>
                        <w:pPr>
                          <w:spacing w:before="10" w:after="0" w:line="240" w:lineRule="auto"/>
                          <w:ind w:left="2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32"/>
                          </w:rPr>
                          <w:t>ise: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667" w:type="dxa"/>
                        <w:vMerge w:val="restart"/>
                        <w:gridSpan w:val="4"/>
                        <w:tcBorders>
                          <w:top w:val="single" w:sz="7.68" w:space="0" w:color="444444"/>
                          <w:left w:val="single" w:sz="7.68" w:space="0" w:color="383838"/>
                          <w:right w:val="single" w:sz="7.68" w:space="0" w:color="3B3B3B"/>
                        </w:tcBorders>
                      </w:tcPr>
                      <w:p>
                        <w:pPr>
                          <w:spacing w:before="0" w:after="0" w:line="209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8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8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8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11" w:lineRule="exact"/>
                          <w:ind w:left="10" w:right="-20"/>
                          <w:jc w:val="left"/>
                          <w:tabs>
                            <w:tab w:pos="1680" w:val="left"/>
                            <w:tab w:pos="2380" w:val="left"/>
                            <w:tab w:pos="30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Betonarme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</w:rPr>
                          <w:t>Kagir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Ahşap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Çelik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5"/>
                            <w:position w:val="-1"/>
                          </w:rPr>
                          <w:t>Diger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056" w:type="dxa"/>
                        <w:gridSpan w:val="3"/>
                        <w:tcBorders>
                          <w:top w:val="single" w:sz="7.68" w:space="0" w:color="444444"/>
                          <w:bottom w:val="nil" w:sz="6" w:space="0" w:color="auto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>
                          <w:spacing w:before="0" w:after="0" w:line="237" w:lineRule="exact"/>
                          <w:ind w:left="14" w:right="-20"/>
                          <w:jc w:val="left"/>
                          <w:tabs>
                            <w:tab w:pos="23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Kullamr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83838"/>
                            <w:spacing w:val="0"/>
                            <w:w w:val="93"/>
                          </w:rPr>
                          <w:t>:iş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83838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Restaurant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26" w:hRule="exact"/>
                    </w:trPr>
                    <w:tc>
                      <w:tcPr>
                        <w:tcW w:w="3582" w:type="dxa"/>
                        <w:vMerge/>
                        <w:gridSpan w:val="5"/>
                        <w:tcBorders>
                          <w:left w:val="single" w:sz="7.68" w:space="0" w:color="2F2F2F"/>
                          <w:right w:val="single" w:sz="7.68" w:space="0" w:color="38383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667" w:type="dxa"/>
                        <w:vMerge/>
                        <w:gridSpan w:val="4"/>
                        <w:tcBorders>
                          <w:bottom w:val="single" w:sz="7.68" w:space="0" w:color="4B4B4B"/>
                          <w:left w:val="single" w:sz="7.68" w:space="0" w:color="383838"/>
                          <w:right w:val="single" w:sz="7.68" w:space="0" w:color="3B3B3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056" w:type="dxa"/>
                        <w:vMerge w:val="restart"/>
                        <w:gridSpan w:val="3"/>
                        <w:tcBorders>
                          <w:top w:val="nil" w:sz="6" w:space="0" w:color="auto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>
                          <w:spacing w:before="3" w:after="0" w:line="160" w:lineRule="exact"/>
                          <w:jc w:val="left"/>
                          <w:rPr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Alınma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5"/>
                          </w:rPr>
                          <w:t>:06:45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02" w:hRule="exact"/>
                    </w:trPr>
                    <w:tc>
                      <w:tcPr>
                        <w:tcW w:w="3582" w:type="dxa"/>
                        <w:vMerge/>
                        <w:gridSpan w:val="5"/>
                        <w:tcBorders>
                          <w:bottom w:val="nil" w:sz="6" w:space="0" w:color="auto"/>
                          <w:left w:val="single" w:sz="7.68" w:space="0" w:color="2F2F2F"/>
                          <w:right w:val="single" w:sz="7.68" w:space="0" w:color="38383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995" w:type="dxa"/>
                        <w:gridSpan w:val="2"/>
                        <w:tcBorders>
                          <w:top w:val="single" w:sz="7.68" w:space="0" w:color="4B4B4B"/>
                          <w:bottom w:val="single" w:sz="9.6" w:space="0" w:color="3B3B3B"/>
                          <w:left w:val="single" w:sz="7.68" w:space="0" w:color="383838"/>
                          <w:right w:val="single" w:sz="7.68" w:space="0" w:color="3F3F3F"/>
                        </w:tcBorders>
                      </w:tcPr>
                      <w:p>
                        <w:pPr>
                          <w:spacing w:before="0" w:after="0" w:line="281" w:lineRule="exact"/>
                          <w:ind w:left="322" w:right="-20"/>
                          <w:jc w:val="left"/>
                          <w:tabs>
                            <w:tab w:pos="740" w:val="left"/>
                            <w:tab w:pos="1480" w:val="left"/>
                            <w:tab w:pos="2220" w:val="left"/>
                          </w:tabs>
                          <w:rPr>
                            <w:rFonts w:ascii="Arial" w:hAnsi="Arial" w:cs="Arial" w:eastAsia="Arial"/>
                            <w:sz w:val="44"/>
                            <w:szCs w:val="4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42424"/>
                            <w:spacing w:val="0"/>
                            <w:w w:val="100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42424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4242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42424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131313"/>
                            <w:spacing w:val="0"/>
                            <w:w w:val="53"/>
                            <w:position w:val="-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131313"/>
                            <w:spacing w:val="-55"/>
                            <w:w w:val="53"/>
                            <w:position w:val="-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131313"/>
                            <w:spacing w:val="0"/>
                            <w:w w:val="100"/>
                            <w:position w:val="-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131313"/>
                            <w:spacing w:val="0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131313"/>
                            <w:spacing w:val="0"/>
                            <w:w w:val="53"/>
                            <w:position w:val="-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131313"/>
                            <w:spacing w:val="0"/>
                            <w:w w:val="100"/>
                            <w:position w:val="-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131313"/>
                            <w:spacing w:val="0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131313"/>
                            <w:spacing w:val="0"/>
                            <w:w w:val="53"/>
                            <w:position w:val="-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72" w:type="dxa"/>
                        <w:gridSpan w:val="2"/>
                        <w:tcBorders>
                          <w:top w:val="single" w:sz="7.68" w:space="0" w:color="4B4B4B"/>
                          <w:bottom w:val="single" w:sz="7.68" w:space="0" w:color="1C1C1C"/>
                          <w:left w:val="single" w:sz="7.68" w:space="0" w:color="3F3F3F"/>
                          <w:right w:val="single" w:sz="7.68" w:space="0" w:color="3B3B3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056" w:type="dxa"/>
                        <w:vMerge/>
                        <w:gridSpan w:val="3"/>
                        <w:tcBorders>
                          <w:bottom w:val="nil" w:sz="6" w:space="0" w:color="auto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83" w:hRule="exact"/>
                    </w:trPr>
                    <w:tc>
                      <w:tcPr>
                        <w:tcW w:w="2070" w:type="dxa"/>
                        <w:gridSpan w:val="4"/>
                        <w:tcBorders>
                          <w:top w:val="nil" w:sz="6" w:space="0" w:color="auto"/>
                          <w:bottom w:val="single" w:sz="7.68" w:space="0" w:color="444444"/>
                          <w:left w:val="single" w:sz="7.68" w:space="0" w:color="2F2F2F"/>
                          <w:right w:val="single" w:sz="7.68" w:space="0" w:color="4B4B4B"/>
                        </w:tcBorders>
                      </w:tcPr>
                      <w:p>
                        <w:pPr>
                          <w:spacing w:before="19" w:after="0" w:line="240" w:lineRule="auto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2"/>
                          </w:rPr>
                          <w:t>[Yana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5" w:type="dxa"/>
                        <w:gridSpan w:val="8"/>
                        <w:tcBorders>
                          <w:top w:val="nil" w:sz="6" w:space="0" w:color="auto"/>
                          <w:bottom w:val="single" w:sz="7.68" w:space="0" w:color="3B3B3B"/>
                          <w:left w:val="single" w:sz="7.68" w:space="0" w:color="4B4B4B"/>
                          <w:right w:val="single" w:sz="7.68" w:space="0" w:color="444444"/>
                        </w:tcBorders>
                      </w:tcPr>
                      <w:p>
                        <w:pPr>
                          <w:spacing w:before="29" w:after="0" w:line="240" w:lineRule="auto"/>
                          <w:ind w:left="55" w:right="-20"/>
                          <w:jc w:val="left"/>
                          <w:tabs>
                            <w:tab w:pos="36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25"/>
                          </w:rPr>
                          <w:t>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1"/>
                            <w:w w:val="1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GÜMÜŞ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IKiracı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Kullana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Kendisi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70" w:type="dxa"/>
                        <w:vMerge w:val="restart"/>
                        <w:gridSpan w:val="4"/>
                        <w:tcBorders>
                          <w:top w:val="single" w:sz="7.68" w:space="0" w:color="444444"/>
                          <w:left w:val="single" w:sz="7.68" w:space="0" w:color="2F2F2F"/>
                          <w:right w:val="single" w:sz="7.68" w:space="0" w:color="4B4B4B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1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lGiden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7" w:after="0" w:line="240" w:lineRule="auto"/>
                          <w:ind w:left="2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5" w:type="dxa"/>
                        <w:gridSpan w:val="8"/>
                        <w:tcBorders>
                          <w:top w:val="single" w:sz="7.68" w:space="0" w:color="3B3B3B"/>
                          <w:bottom w:val="single" w:sz="7.68" w:space="0" w:color="3F3F3F"/>
                          <w:left w:val="single" w:sz="7.68" w:space="0" w:color="4B4B4B"/>
                          <w:right w:val="single" w:sz="3.84" w:space="0" w:color="2B2B2B"/>
                        </w:tcBorders>
                      </w:tcPr>
                      <w:p>
                        <w:pPr>
                          <w:spacing w:before="5" w:after="0" w:line="216" w:lineRule="exact"/>
                          <w:ind w:left="6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42"/>
                          </w:rPr>
                          <w:t>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2"/>
                            <w:w w:val="14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:Hacı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Ahmet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1"/>
                          </w:rPr>
                          <w:t>KIRTAŞ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0" w:hRule="exact"/>
                    </w:trPr>
                    <w:tc>
                      <w:tcPr>
                        <w:tcW w:w="2070" w:type="dxa"/>
                        <w:vMerge/>
                        <w:gridSpan w:val="4"/>
                        <w:tcBorders>
                          <w:left w:val="single" w:sz="7.68" w:space="0" w:color="2F2F2F"/>
                          <w:right w:val="single" w:sz="7.6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78" w:type="dxa"/>
                        <w:vMerge w:val="restart"/>
                        <w:gridSpan w:val="2"/>
                        <w:tcBorders>
                          <w:top w:val="single" w:sz="7.68" w:space="0" w:color="3F3F3F"/>
                          <w:left w:val="single" w:sz="7.68" w:space="0" w:color="4B4B4B"/>
                          <w:right w:val="single" w:sz="7.68" w:space="0" w:color="3B3B3B"/>
                        </w:tcBorders>
                      </w:tcPr>
                      <w:p>
                        <w:pPr>
                          <w:spacing w:before="10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4"/>
                          </w:rPr>
                          <w:t>!Araç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4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6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4"/>
                          </w:rPr>
                          <w:t>!Araç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Plakası:3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CFE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7"/>
                          </w:rPr>
                          <w:t>85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58" w:type="dxa"/>
                        <w:gridSpan w:val="6"/>
                        <w:tcBorders>
                          <w:top w:val="single" w:sz="7.68" w:space="0" w:color="3F3F3F"/>
                          <w:bottom w:val="single" w:sz="7.68" w:space="0" w:color="444444"/>
                          <w:left w:val="single" w:sz="7.68" w:space="0" w:color="3B3B3B"/>
                          <w:right w:val="nil" w:sz="6" w:space="0" w:color="auto"/>
                        </w:tcBorders>
                      </w:tcPr>
                      <w:p>
                        <w:pPr>
                          <w:spacing w:before="14" w:after="0" w:line="240" w:lineRule="auto"/>
                          <w:ind w:left="59" w:right="-20"/>
                          <w:jc w:val="left"/>
                          <w:tabs>
                            <w:tab w:pos="29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44"/>
                            <w:position w:val="1"/>
                          </w:rPr>
                          <w:t>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44"/>
                            <w:position w:val="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0"/>
                            <w:w w:val="144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06:36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31313"/>
                            <w:spacing w:val="0"/>
                            <w:w w:val="94"/>
                            <w:position w:val="0"/>
                          </w:rPr>
                          <w:t>!Varı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31313"/>
                            <w:spacing w:val="0"/>
                            <w:w w:val="94"/>
                            <w:position w:val="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31313"/>
                            <w:spacing w:val="9"/>
                            <w:w w:val="94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  <w:position w:val="0"/>
                          </w:rPr>
                          <w:t>06:40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2070" w:type="dxa"/>
                        <w:vMerge/>
                        <w:gridSpan w:val="4"/>
                        <w:tcBorders>
                          <w:left w:val="single" w:sz="7.68" w:space="0" w:color="2F2F2F"/>
                          <w:right w:val="single" w:sz="7.6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78" w:type="dxa"/>
                        <w:vMerge/>
                        <w:gridSpan w:val="2"/>
                        <w:tcBorders>
                          <w:left w:val="single" w:sz="7.68" w:space="0" w:color="4B4B4B"/>
                          <w:right w:val="single" w:sz="7.68" w:space="0" w:color="3B3B3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58" w:type="dxa"/>
                        <w:gridSpan w:val="6"/>
                        <w:tcBorders>
                          <w:top w:val="single" w:sz="7.68" w:space="0" w:color="444444"/>
                          <w:bottom w:val="single" w:sz="7.68" w:space="0" w:color="484848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>
                          <w:spacing w:before="14" w:after="0" w:line="216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70" w:type="dxa"/>
                        <w:vMerge/>
                        <w:gridSpan w:val="4"/>
                        <w:tcBorders>
                          <w:left w:val="single" w:sz="7.68" w:space="0" w:color="2F2F2F"/>
                          <w:right w:val="single" w:sz="7.6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78" w:type="dxa"/>
                        <w:vMerge/>
                        <w:gridSpan w:val="2"/>
                        <w:tcBorders>
                          <w:left w:val="single" w:sz="7.68" w:space="0" w:color="4B4B4B"/>
                          <w:right w:val="single" w:sz="7.68" w:space="0" w:color="3B3B3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58" w:type="dxa"/>
                        <w:gridSpan w:val="6"/>
                        <w:tcBorders>
                          <w:top w:val="single" w:sz="7.68" w:space="0" w:color="484848"/>
                          <w:bottom w:val="single" w:sz="7.68" w:space="0" w:color="444444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>
                          <w:spacing w:before="5" w:after="0" w:line="216" w:lineRule="exact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70" w:type="dxa"/>
                        <w:vMerge/>
                        <w:gridSpan w:val="4"/>
                        <w:tcBorders>
                          <w:left w:val="single" w:sz="7.68" w:space="0" w:color="2F2F2F"/>
                          <w:right w:val="single" w:sz="7.6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78" w:type="dxa"/>
                        <w:vMerge/>
                        <w:gridSpan w:val="2"/>
                        <w:tcBorders>
                          <w:bottom w:val="single" w:sz="7.68" w:space="0" w:color="484848"/>
                          <w:left w:val="single" w:sz="7.68" w:space="0" w:color="4B4B4B"/>
                          <w:right w:val="single" w:sz="7.68" w:space="0" w:color="3B3B3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58" w:type="dxa"/>
                        <w:gridSpan w:val="6"/>
                        <w:tcBorders>
                          <w:top w:val="single" w:sz="7.68" w:space="0" w:color="444444"/>
                          <w:bottom w:val="single" w:sz="7.68" w:space="0" w:color="444444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>
                          <w:spacing w:before="10" w:after="0" w:line="211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15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52" w:hRule="exact"/>
                    </w:trPr>
                    <w:tc>
                      <w:tcPr>
                        <w:tcW w:w="2070" w:type="dxa"/>
                        <w:vMerge/>
                        <w:gridSpan w:val="4"/>
                        <w:tcBorders>
                          <w:left w:val="single" w:sz="7.68" w:space="0" w:color="2F2F2F"/>
                          <w:right w:val="single" w:sz="7.6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78" w:type="dxa"/>
                        <w:gridSpan w:val="2"/>
                        <w:tcBorders>
                          <w:top w:val="single" w:sz="7.68" w:space="0" w:color="484848"/>
                          <w:bottom w:val="single" w:sz="7.68" w:space="0" w:color="484848"/>
                          <w:left w:val="single" w:sz="7.68" w:space="0" w:color="4B4B4B"/>
                          <w:right w:val="single" w:sz="7.68" w:space="0" w:color="3B3B3B"/>
                        </w:tcBorders>
                      </w:tcPr>
                      <w:p>
                        <w:pPr>
                          <w:spacing w:before="14" w:after="0" w:line="218" w:lineRule="exact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5"/>
                          </w:rPr>
                          <w:t>IPersonel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36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"/>
                            <w:w w:val="13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36"/>
                          </w:rPr>
                          <w:t>ısı:3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58" w:type="dxa"/>
                        <w:gridSpan w:val="6"/>
                        <w:tcBorders>
                          <w:top w:val="single" w:sz="7.68" w:space="0" w:color="444444"/>
                          <w:bottom w:val="nil" w:sz="6" w:space="0" w:color="auto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>
                          <w:spacing w:before="10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3" w:hRule="exact"/>
                    </w:trPr>
                    <w:tc>
                      <w:tcPr>
                        <w:tcW w:w="2070" w:type="dxa"/>
                        <w:vMerge/>
                        <w:gridSpan w:val="4"/>
                        <w:tcBorders>
                          <w:left w:val="single" w:sz="7.68" w:space="0" w:color="2F2F2F"/>
                          <w:right w:val="single" w:sz="7.6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78" w:type="dxa"/>
                        <w:gridSpan w:val="2"/>
                        <w:tcBorders>
                          <w:top w:val="single" w:sz="7.68" w:space="0" w:color="484848"/>
                          <w:bottom w:val="single" w:sz="7.68" w:space="0" w:color="4B4B4B"/>
                          <w:left w:val="single" w:sz="5.76" w:space="0" w:color="2B2B2B"/>
                          <w:right w:val="single" w:sz="7.68" w:space="0" w:color="3B3B3B"/>
                        </w:tcBorders>
                      </w:tcPr>
                      <w:p>
                        <w:pPr>
                          <w:spacing w:before="2" w:after="0" w:line="201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4"/>
                            <w:position w:val="-2"/>
                          </w:rPr>
                          <w:t>[Yardıma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5"/>
                            <w:w w:val="94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2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2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6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6"/>
                            <w:position w:val="-2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658" w:type="dxa"/>
                        <w:gridSpan w:val="6"/>
                        <w:tcBorders>
                          <w:top w:val="nil" w:sz="6" w:space="0" w:color="auto"/>
                          <w:bottom w:val="nil" w:sz="6" w:space="0" w:color="auto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>
                          <w:spacing w:before="0" w:after="0" w:line="223" w:lineRule="exact"/>
                          <w:ind w:left="2869" w:right="3631"/>
                          <w:jc w:val="center"/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83838"/>
                            <w:spacing w:val="0"/>
                            <w:w w:val="53"/>
                            <w:b/>
                            <w:bCs/>
                            <w:position w:val="-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57" w:hRule="exact"/>
                    </w:trPr>
                    <w:tc>
                      <w:tcPr>
                        <w:tcW w:w="2070" w:type="dxa"/>
                        <w:vMerge/>
                        <w:gridSpan w:val="4"/>
                        <w:tcBorders>
                          <w:bottom w:val="single" w:sz="7.68" w:space="0" w:color="444444"/>
                          <w:left w:val="single" w:sz="7.68" w:space="0" w:color="2F2F2F"/>
                          <w:right w:val="single" w:sz="7.6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235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3.84" w:space="0" w:color="131818"/>
                          <w:right w:val="single" w:sz="7.68" w:space="0" w:color="444444"/>
                        </w:tcBorders>
                      </w:tcPr>
                      <w:p>
                        <w:pPr>
                          <w:spacing w:before="29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2"/>
                          </w:rPr>
                          <w:t>!Eki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2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Adı-Soyadı: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62" w:hRule="exact"/>
                    </w:trPr>
                    <w:tc>
                      <w:tcPr>
                        <w:tcW w:w="2070" w:type="dxa"/>
                        <w:gridSpan w:val="4"/>
                        <w:tcBorders>
                          <w:top w:val="single" w:sz="7.68" w:space="0" w:color="444444"/>
                          <w:bottom w:val="single" w:sz="7.68" w:space="0" w:color="3F3F3F"/>
                          <w:left w:val="single" w:sz="7.68" w:space="0" w:color="2F2F2F"/>
                          <w:right w:val="single" w:sz="3.84" w:space="0" w:color="131818"/>
                        </w:tcBorders>
                      </w:tcPr>
                      <w:p>
                        <w:pPr>
                          <w:spacing w:before="7" w:after="0" w:line="240" w:lineRule="auto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8"/>
                          </w:rPr>
                          <w:t>Playı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8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8"/>
                            <w:w w:val="10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8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7" w:after="0" w:line="210" w:lineRule="exact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  <w:position w:val="-1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235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3.84" w:space="0" w:color="131818"/>
                          <w:right w:val="single" w:sz="7.68" w:space="0" w:color="444444"/>
                        </w:tcBorders>
                      </w:tcPr>
                      <w:p>
                        <w:pPr>
                          <w:spacing w:before="12" w:after="0" w:line="253" w:lineRule="auto"/>
                          <w:ind w:right="222" w:firstLine="96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6"/>
                          </w:rPr>
                          <w:t>varıldığında;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"/>
                            <w:w w:val="10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Mutfa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kısmı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buluna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hacanı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hacaya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bağlı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fırını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plduğ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5"/>
                          </w:rPr>
                          <w:t>görülmüştür.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6" w:hRule="exact"/>
                    </w:trPr>
                    <w:tc>
                      <w:tcPr>
                        <w:tcW w:w="2070" w:type="dxa"/>
                        <w:vMerge w:val="restart"/>
                        <w:gridSpan w:val="4"/>
                        <w:tcBorders>
                          <w:top w:val="single" w:sz="7.68" w:space="0" w:color="3F3F3F"/>
                          <w:left w:val="single" w:sz="7.68" w:space="0" w:color="2F2F2F"/>
                          <w:right w:val="single" w:sz="3.84" w:space="0" w:color="131818"/>
                        </w:tcBorders>
                      </w:tcPr>
                      <w:p>
                        <w:pPr>
                          <w:spacing w:before="6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78" w:type="dxa"/>
                        <w:vMerge w:val="restart"/>
                        <w:gridSpan w:val="2"/>
                        <w:tcBorders>
                          <w:top w:val="single" w:sz="7.68" w:space="0" w:color="3F3F3F"/>
                          <w:left w:val="single" w:sz="3.84" w:space="0" w:color="131818"/>
                          <w:right w:val="single" w:sz="7.68" w:space="0" w:color="3B3B3B"/>
                        </w:tcBorders>
                      </w:tcPr>
                      <w:p>
                        <w:pPr>
                          <w:spacing w:before="6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1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58" w:type="dxa"/>
                        <w:gridSpan w:val="6"/>
                        <w:tcBorders>
                          <w:top w:val="nil" w:sz="6" w:space="0" w:color="auto"/>
                          <w:bottom w:val="nil" w:sz="6" w:space="0" w:color="auto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>
                          <w:spacing w:before="20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70" w:type="dxa"/>
                        <w:vMerge/>
                        <w:gridSpan w:val="4"/>
                        <w:tcBorders>
                          <w:left w:val="single" w:sz="7.68" w:space="0" w:color="2F2F2F"/>
                          <w:right w:val="single" w:sz="3.84" w:space="0" w:color="13181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78" w:type="dxa"/>
                        <w:vMerge/>
                        <w:gridSpan w:val="2"/>
                        <w:tcBorders>
                          <w:left w:val="single" w:sz="3.84" w:space="0" w:color="131818"/>
                          <w:right w:val="single" w:sz="7.68" w:space="0" w:color="3B3B3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930" w:type="dxa"/>
                        <w:tcBorders>
                          <w:top w:val="single" w:sz="7.68" w:space="0" w:color="444444"/>
                          <w:bottom w:val="single" w:sz="7.68" w:space="0" w:color="3F3F3F"/>
                          <w:left w:val="single" w:sz="7.68" w:space="0" w:color="3B3B3B"/>
                          <w:right w:val="single" w:sz="7.68" w:space="0" w:color="3B3B3B"/>
                        </w:tcBorders>
                      </w:tcPr>
                      <w:p>
                        <w:pPr>
                          <w:spacing w:before="14" w:after="0" w:line="206" w:lineRule="exact"/>
                          <w:ind w:left="-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1"/>
                            <w:position w:val="-1"/>
                          </w:rPr>
                          <w:t>lsum3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584" w:type="dxa"/>
                        <w:gridSpan w:val="3"/>
                        <w:tcBorders>
                          <w:top w:val="single" w:sz="7.68" w:space="0" w:color="444444"/>
                          <w:bottom w:val="single" w:sz="7.68" w:space="0" w:color="3F3F3F"/>
                          <w:left w:val="single" w:sz="7.68" w:space="0" w:color="3B3B3B"/>
                          <w:right w:val="single" w:sz="7.68" w:space="0" w:color="3B3B3B"/>
                        </w:tcBorders>
                      </w:tcPr>
                      <w:p>
                        <w:pPr>
                          <w:spacing w:before="5" w:after="0" w:line="216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w w:val="112"/>
                          </w:rPr>
                          <w:t>KöpükK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4"/>
                            <w:w w:val="112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1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144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>
                          <w:spacing w:before="14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0" w:hRule="exact"/>
                    </w:trPr>
                    <w:tc>
                      <w:tcPr>
                        <w:tcW w:w="2070" w:type="dxa"/>
                        <w:vMerge/>
                        <w:gridSpan w:val="4"/>
                        <w:tcBorders>
                          <w:bottom w:val="single" w:sz="7.68" w:space="0" w:color="3F3F3F"/>
                          <w:left w:val="single" w:sz="7.68" w:space="0" w:color="2F2F2F"/>
                          <w:right w:val="single" w:sz="3.84" w:space="0" w:color="13181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78" w:type="dxa"/>
                        <w:vMerge/>
                        <w:gridSpan w:val="2"/>
                        <w:tcBorders>
                          <w:bottom w:val="single" w:sz="7.68" w:space="0" w:color="3F3F3F"/>
                          <w:left w:val="single" w:sz="3.84" w:space="0" w:color="131818"/>
                          <w:right w:val="single" w:sz="7.68" w:space="0" w:color="3B3B3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930" w:type="dxa"/>
                        <w:tcBorders>
                          <w:top w:val="single" w:sz="7.68" w:space="0" w:color="3F3F3F"/>
                          <w:bottom w:val="single" w:sz="7.68" w:space="0" w:color="3F3F3F"/>
                          <w:left w:val="single" w:sz="7.68" w:space="0" w:color="3B3B3B"/>
                          <w:right w:val="single" w:sz="7.68" w:space="0" w:color="3B3B3B"/>
                        </w:tcBorders>
                      </w:tcPr>
                      <w:p>
                        <w:pPr>
                          <w:spacing w:before="5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16" w:lineRule="exact"/>
                          <w:ind w:left="811" w:right="767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0.5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84" w:type="dxa"/>
                        <w:gridSpan w:val="3"/>
                        <w:tcBorders>
                          <w:top w:val="single" w:sz="7.68" w:space="0" w:color="3F3F3F"/>
                          <w:bottom w:val="single" w:sz="7.68" w:space="0" w:color="3F3F3F"/>
                          <w:left w:val="single" w:sz="7.68" w:space="0" w:color="3B3B3B"/>
                          <w:right w:val="single" w:sz="7.68" w:space="0" w:color="3B3B3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144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806" w:hRule="exact"/>
                    </w:trPr>
                    <w:tc>
                      <w:tcPr>
                        <w:tcW w:w="2070" w:type="dxa"/>
                        <w:gridSpan w:val="4"/>
                        <w:tcBorders>
                          <w:top w:val="single" w:sz="7.68" w:space="0" w:color="3F3F3F"/>
                          <w:bottom w:val="single" w:sz="7.68" w:space="0" w:color="3F3F3F"/>
                          <w:left w:val="nil" w:sz="6" w:space="0" w:color="auto"/>
                          <w:right w:val="single" w:sz="3.84" w:space="0" w:color="131818"/>
                        </w:tcBorders>
                      </w:tcPr>
                      <w:p>
                        <w:pPr>
                          <w:spacing w:before="0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</w:rPr>
                          <w:t>SöndUrme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2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5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3.84" w:space="0" w:color="131818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58" w:lineRule="auto"/>
                          <w:ind w:left="19" w:right="-69" w:firstLine="-5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GÜNEŞ'e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yerini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mutfa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bacası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fırını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kısmı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kavrulmak,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odanı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kısmı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</w:rPr>
                          <w:t>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islenme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ısianma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sureti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görmüştür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Tahmini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ziya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1.000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TL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850" w:hRule="exact"/>
                    </w:trPr>
                    <w:tc>
                      <w:tcPr>
                        <w:tcW w:w="2070" w:type="dxa"/>
                        <w:gridSpan w:val="4"/>
                        <w:tcBorders>
                          <w:top w:val="single" w:sz="7.68" w:space="0" w:color="3F3F3F"/>
                          <w:bottom w:val="single" w:sz="7.68" w:space="0" w:color="444444"/>
                          <w:left w:val="single" w:sz="7.68" w:space="0" w:color="3F3F3F"/>
                          <w:right w:val="single" w:sz="3.84" w:space="0" w:color="131818"/>
                        </w:tcBorders>
                      </w:tcPr>
                      <w:p>
                        <w:pPr>
                          <w:spacing w:before="0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5" w:type="dxa"/>
                        <w:gridSpan w:val="8"/>
                        <w:tcBorders>
                          <w:top w:val="nil" w:sz="6" w:space="0" w:color="auto"/>
                          <w:bottom w:val="single" w:sz="7.68" w:space="0" w:color="444444"/>
                          <w:left w:val="single" w:sz="3.84" w:space="0" w:color="131818"/>
                          <w:right w:val="single" w:sz="7.68" w:space="0" w:color="444444"/>
                        </w:tcBorders>
                      </w:tcPr>
                      <w:p>
                        <w:pPr>
                          <w:spacing w:before="14" w:after="0" w:line="240" w:lineRule="auto"/>
                          <w:ind w:left="53" w:right="-56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verile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adresteki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zemi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5.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katlı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binanı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zemi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katınd&lt;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10" w:right="-9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buluna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restaurant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hacasında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olu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soruşturmada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ızgara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hacasında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biriken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6" w:after="0" w:line="240" w:lineRule="auto"/>
                          <w:ind w:left="4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5"/>
                          </w:rPr>
                          <w:t>&lt;.urumları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5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5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kıvılcım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marifetiyle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tutuşara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sonuc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çıktıgı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kaanatine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2070" w:type="dxa"/>
                        <w:gridSpan w:val="4"/>
                        <w:tcBorders>
                          <w:top w:val="single" w:sz="7.68" w:space="0" w:color="444444"/>
                          <w:bottom w:val="single" w:sz="7.68" w:space="0" w:color="3F3F3F"/>
                          <w:left w:val="single" w:sz="7.68" w:space="0" w:color="3F3F3F"/>
                          <w:right w:val="single" w:sz="3.84" w:space="0" w:color="131818"/>
                        </w:tcBorders>
                      </w:tcPr>
                      <w:p>
                        <w:pPr>
                          <w:spacing w:before="10" w:after="0" w:line="216" w:lineRule="exact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9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5" w:type="dxa"/>
                        <w:gridSpan w:val="8"/>
                        <w:tcBorders>
                          <w:top w:val="single" w:sz="7.68" w:space="0" w:color="444444"/>
                          <w:bottom w:val="nil" w:sz="6" w:space="0" w:color="auto"/>
                          <w:left w:val="single" w:sz="3.84" w:space="0" w:color="131818"/>
                          <w:right w:val="single" w:sz="7.68" w:space="0" w:color="444444"/>
                        </w:tcBorders>
                      </w:tcPr>
                      <w:p>
                        <w:pPr>
                          <w:spacing w:before="14" w:after="0" w:line="240" w:lineRule="auto"/>
                          <w:ind w:right="-20"/>
                          <w:jc w:val="left"/>
                          <w:tabs>
                            <w:tab w:pos="46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242424"/>
                            <w:spacing w:val="-11"/>
                            <w:w w:val="52"/>
                            <w:position w:val="1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8"/>
                            <w:position w:val="0"/>
                          </w:rPr>
                          <w:t>$irke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4"/>
                            <w:w w:val="108"/>
                            <w:position w:val="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1"/>
                            <w:position w:val="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2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"/>
                            <w:w w:val="100"/>
                            <w:position w:val="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2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31313"/>
                            <w:spacing w:val="-16"/>
                            <w:w w:val="92"/>
                            <w:position w:val="0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  <w:position w:val="0"/>
                          </w:rPr>
                          <w:t>Bedeli: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70" w:type="dxa"/>
                        <w:gridSpan w:val="4"/>
                        <w:tcBorders>
                          <w:top w:val="single" w:sz="7.68" w:space="0" w:color="3F3F3F"/>
                          <w:bottom w:val="single" w:sz="7.68" w:space="0" w:color="3B3B3B"/>
                          <w:left w:val="single" w:sz="7.68" w:space="0" w:color="3F3F3F"/>
                          <w:right w:val="single" w:sz="3.84" w:space="0" w:color="131818"/>
                        </w:tcBorders>
                      </w:tcPr>
                      <w:p>
                        <w:pPr>
                          <w:spacing w:before="5" w:after="0" w:line="216" w:lineRule="exact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5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3.84" w:space="0" w:color="131818"/>
                          <w:right w:val="single" w:sz="7.68" w:space="0" w:color="44444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82" w:hRule="exact"/>
                    </w:trPr>
                    <w:tc>
                      <w:tcPr>
                        <w:tcW w:w="2070" w:type="dxa"/>
                        <w:gridSpan w:val="4"/>
                        <w:tcBorders>
                          <w:top w:val="single" w:sz="7.68" w:space="0" w:color="3B3B3B"/>
                          <w:bottom w:val="single" w:sz="7.68" w:space="0" w:color="444444"/>
                          <w:left w:val="single" w:sz="7.68" w:space="0" w:color="3F3F3F"/>
                          <w:right w:val="single" w:sz="3.84" w:space="0" w:color="131818"/>
                        </w:tcBorders>
                      </w:tcPr>
                      <w:p>
                        <w:pPr>
                          <w:spacing w:before="10" w:after="0" w:line="240" w:lineRule="auto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Teslim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31313"/>
                            <w:spacing w:val="0"/>
                            <w:w w:val="103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5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3.84" w:space="0" w:color="131818"/>
                          <w:right w:val="single" w:sz="7.68" w:space="0" w:color="44444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3" w:hRule="exact"/>
                    </w:trPr>
                    <w:tc>
                      <w:tcPr>
                        <w:tcW w:w="601" w:type="dxa"/>
                        <w:vMerge w:val="restart"/>
                        <w:tcBorders>
                          <w:top w:val="single" w:sz="7.68" w:space="0" w:color="444444"/>
                          <w:left w:val="single" w:sz="7.68" w:space="0" w:color="3F3F3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78" w:lineRule="exact"/>
                          <w:ind w:left="6" w:right="-193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w w:val="96"/>
                            <w:position w:val="-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w w:val="97"/>
                            <w:position w:val="-2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-32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0"/>
                            <w:position w:val="-2"/>
                          </w:rPr>
                          <w:t>i!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5"/>
                            <w:w w:val="91"/>
                            <w:position w:val="-2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-11"/>
                            <w:w w:val="120"/>
                            <w:position w:val="-2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68"/>
                            <w:position w:val="-2"/>
                          </w:rPr>
                          <w:t>..,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8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  <w:position w:val="-2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83" w:lineRule="exact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484848"/>
                            <w:spacing w:val="-14"/>
                            <w:w w:val="151"/>
                            <w:position w:val="6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07"/>
                            <w:w w:val="99"/>
                            <w:position w:val="-2"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484848"/>
                            <w:spacing w:val="-5"/>
                            <w:w w:val="150"/>
                            <w:position w:val="6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484848"/>
                            <w:spacing w:val="-46"/>
                            <w:w w:val="151"/>
                            <w:position w:val="6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8"/>
                            <w:position w:val="-2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9"/>
                            <w:position w:val="-2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9C9C9E"/>
                            <w:spacing w:val="-6"/>
                            <w:w w:val="100"/>
                            <w:position w:val="-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  <w:position w:val="-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469" w:type="dxa"/>
                        <w:gridSpan w:val="3"/>
                        <w:tcBorders>
                          <w:top w:val="single" w:sz="7.68" w:space="0" w:color="444444"/>
                          <w:bottom w:val="single" w:sz="7.68" w:space="0" w:color="444444"/>
                          <w:left w:val="nil" w:sz="6" w:space="0" w:color="auto"/>
                          <w:right w:val="single" w:sz="3.84" w:space="0" w:color="131818"/>
                        </w:tcBorders>
                      </w:tcPr>
                      <w:p>
                        <w:pPr>
                          <w:spacing w:before="0" w:after="0" w:line="207" w:lineRule="exact"/>
                          <w:ind w:left="12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5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3.84" w:space="0" w:color="131818"/>
                          <w:right w:val="single" w:sz="7.68" w:space="0" w:color="444444"/>
                        </w:tcBorders>
                      </w:tcPr>
                      <w:p>
                        <w:pPr>
                          <w:spacing w:before="17" w:after="0" w:line="216" w:lineRule="exact"/>
                          <w:ind w:right="-20"/>
                          <w:jc w:val="left"/>
                          <w:tabs>
                            <w:tab w:pos="39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-16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7"/>
                          </w:rPr>
                          <w:t>09.05.2017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31313"/>
                            <w:spacing w:val="-32"/>
                            <w:w w:val="100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6"/>
                          </w:rPr>
                          <w:t>07:00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70" w:hRule="exact"/>
                    </w:trPr>
                    <w:tc>
                      <w:tcPr>
                        <w:tcW w:w="601" w:type="dxa"/>
                        <w:vMerge/>
                        <w:tcBorders>
                          <w:bottom w:val="single" w:sz="3.84" w:space="0" w:color="2B2B2B"/>
                          <w:left w:val="single" w:sz="7.68" w:space="0" w:color="3F3F3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78" w:type="dxa"/>
                        <w:gridSpan w:val="2"/>
                        <w:tcBorders>
                          <w:top w:val="single" w:sz="7.68" w:space="0" w:color="444444"/>
                          <w:bottom w:val="single" w:sz="3.84" w:space="0" w:color="2B2B2B"/>
                          <w:left w:val="nil" w:sz="6" w:space="0" w:color="auto"/>
                          <w:right w:val="single" w:sz="5.76" w:space="0" w:color="3F3F3F"/>
                        </w:tcBorders>
                      </w:tcPr>
                      <w:p>
                        <w:pPr>
                          <w:spacing w:before="0" w:after="0" w:line="233" w:lineRule="exact"/>
                          <w:ind w:left="32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83838"/>
                            <w:spacing w:val="5"/>
                            <w:w w:val="111"/>
                            <w:position w:val="8"/>
                          </w:rPr>
                          <w:t>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42424"/>
                            <w:spacing w:val="0"/>
                            <w:w w:val="65"/>
                            <w:position w:val="0"/>
                          </w:rPr>
                          <w:t>lO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91" w:type="dxa"/>
                        <w:tcBorders>
                          <w:top w:val="single" w:sz="7.68" w:space="0" w:color="444444"/>
                          <w:bottom w:val="single" w:sz="3.84" w:space="0" w:color="131313"/>
                          <w:left w:val="single" w:sz="5.76" w:space="0" w:color="3F3F3F"/>
                          <w:right w:val="single" w:sz="3.84" w:space="0" w:color="131818"/>
                        </w:tcBorders>
                      </w:tcPr>
                      <w:p>
                        <w:pPr>
                          <w:spacing w:before="14" w:after="0" w:line="240" w:lineRule="auto"/>
                          <w:ind w:left="4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35" w:type="dxa"/>
                        <w:gridSpan w:val="4"/>
                        <w:tcBorders>
                          <w:top w:val="nil" w:sz="6" w:space="0" w:color="auto"/>
                          <w:bottom w:val="single" w:sz="3.84" w:space="0" w:color="131313"/>
                          <w:left w:val="single" w:sz="3.84" w:space="0" w:color="131818"/>
                          <w:right w:val="single" w:sz="7.68" w:space="0" w:color="3B3B3B"/>
                        </w:tcBorders>
                      </w:tcPr>
                      <w:p>
                        <w:pPr>
                          <w:spacing w:before="19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EKiP: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TiRE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GRUB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1.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00" w:type="dxa"/>
                        <w:gridSpan w:val="4"/>
                        <w:tcBorders>
                          <w:top w:val="single" w:sz="7.68" w:space="0" w:color="444444"/>
                          <w:bottom w:val="single" w:sz="3.84" w:space="0" w:color="000000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>
                          <w:spacing w:before="5" w:after="0" w:line="240" w:lineRule="auto"/>
                          <w:ind w:left="1454" w:right="1407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8"/>
                            <w:w w:val="101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63" w:hRule="exact"/>
                    </w:trPr>
                    <w:tc>
                      <w:tcPr>
                        <w:tcW w:w="712" w:type="dxa"/>
                        <w:gridSpan w:val="2"/>
                        <w:tcBorders>
                          <w:top w:val="single" w:sz="3.84" w:space="0" w:color="2B2B2B"/>
                          <w:bottom w:val="single" w:sz="3.84" w:space="0" w:color="1F1F1F"/>
                          <w:left w:val="single" w:sz="7.68" w:space="0" w:color="3F3F3F"/>
                          <w:right w:val="single" w:sz="3.84" w:space="0" w:color="000000"/>
                        </w:tcBorders>
                      </w:tcPr>
                      <w:p>
                        <w:pPr>
                          <w:spacing w:before="1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32" w:lineRule="exact"/>
                          <w:ind w:left="323" w:right="-20"/>
                          <w:jc w:val="left"/>
                          <w:rPr>
                            <w:rFonts w:ascii="Courier New" w:hAnsi="Courier New" w:cs="Courier New" w:eastAsia="Courier New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22"/>
                            <w:szCs w:val="22"/>
                            <w:color w:val="242424"/>
                            <w:spacing w:val="0"/>
                            <w:w w:val="70"/>
                          </w:rPr>
                          <w:t>'G</w:t>
                        </w:r>
                        <w:r>
                          <w:rPr>
                            <w:rFonts w:ascii="Courier New" w:hAnsi="Courier New" w:cs="Courier New" w:eastAsia="Courier New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47" w:lineRule="exact"/>
                          <w:ind w:left="371" w:right="-20"/>
                          <w:jc w:val="left"/>
                          <w:rPr>
                            <w:rFonts w:ascii="Arial" w:hAnsi="Arial" w:cs="Arial" w:eastAsia="Arial"/>
                            <w:sz w:val="8"/>
                            <w:szCs w:val="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242424"/>
                            <w:w w:val="115"/>
                            <w:position w:val="-1"/>
                          </w:rPr>
                          <w:t>Q</w:t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242424"/>
                            <w:w w:val="116"/>
                            <w:position w:val="-1"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00000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26" w:lineRule="exact"/>
                          <w:ind w:left="371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242424"/>
                            <w:spacing w:val="0"/>
                            <w:w w:val="74"/>
                          </w:rPr>
                          <w:t>;;.-.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9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9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55"/>
                          </w:rPr>
                          <w:t>.......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single" w:sz="3.84" w:space="0" w:color="2B2B2B"/>
                          <w:bottom w:val="single" w:sz="3.84" w:space="0" w:color="383838"/>
                          <w:left w:val="single" w:sz="3.84" w:space="0" w:color="000000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91" w:type="dxa"/>
                        <w:tcBorders>
                          <w:top w:val="single" w:sz="3.84" w:space="0" w:color="131313"/>
                          <w:bottom w:val="single" w:sz="5.76" w:space="0" w:color="3F3F3F"/>
                          <w:left w:val="nil" w:sz="6" w:space="0" w:color="auto"/>
                          <w:right w:val="single" w:sz="3.84" w:space="0" w:color="131818"/>
                        </w:tcBorders>
                      </w:tcPr>
                      <w:p>
                        <w:pPr>
                          <w:spacing w:before="7" w:after="0" w:line="140" w:lineRule="exact"/>
                          <w:jc w:val="left"/>
                          <w:rPr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right="33"/>
                          <w:jc w:val="righ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858989"/>
                            <w:spacing w:val="0"/>
                            <w:w w:val="106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35" w:type="dxa"/>
                        <w:vMerge w:val="restart"/>
                        <w:gridSpan w:val="4"/>
                        <w:tcBorders>
                          <w:top w:val="single" w:sz="3.84" w:space="0" w:color="131313"/>
                          <w:left w:val="single" w:sz="3.84" w:space="0" w:color="131818"/>
                          <w:right w:val="single" w:sz="7.68" w:space="0" w:color="3B3B3B"/>
                        </w:tcBorders>
                      </w:tcPr>
                      <w:p>
                        <w:pPr>
                          <w:spacing w:before="0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9" w:right="-20"/>
                          <w:jc w:val="left"/>
                          <w:tabs>
                            <w:tab w:pos="29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Üst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5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iri: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7" w:after="0" w:line="240" w:lineRule="auto"/>
                          <w:ind w:left="313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15" w:lineRule="exact"/>
                          <w:ind w:left="72" w:right="-20"/>
                          <w:jc w:val="left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858989"/>
                            <w:spacing w:val="0"/>
                            <w:w w:val="100"/>
                            <w:position w:val="-5"/>
                          </w:rPr>
                          <w:t>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858989"/>
                            <w:spacing w:val="0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858989"/>
                            <w:spacing w:val="31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F6279"/>
                            <w:spacing w:val="0"/>
                            <w:w w:val="100"/>
                            <w:position w:val="-2"/>
                          </w:rPr>
                          <w:t>al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F6279"/>
                            <w:spacing w:val="0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F6279"/>
                            <w:spacing w:val="0"/>
                            <w:w w:val="100"/>
                            <w:b/>
                            <w:bCs/>
                            <w:position w:val="-2"/>
                          </w:rPr>
                          <w:t>YILDIRI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F6279"/>
                            <w:spacing w:val="0"/>
                            <w:w w:val="100"/>
                            <w:b/>
                            <w:bCs/>
                            <w:position w:val="-2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F6279"/>
                            <w:spacing w:val="0"/>
                            <w:w w:val="100"/>
                            <w:b/>
                            <w:bCs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F6279"/>
                            <w:spacing w:val="22"/>
                            <w:w w:val="100"/>
                            <w:b/>
                            <w:bCs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83838"/>
                            <w:spacing w:val="0"/>
                            <w:w w:val="69"/>
                            <w:position w:val="-2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30" w:lineRule="exact"/>
                          <w:ind w:left="10" w:right="-20"/>
                          <w:jc w:val="left"/>
                          <w:tabs>
                            <w:tab w:pos="2740" w:val="left"/>
                          </w:tabs>
                          <w:rPr>
                            <w:rFonts w:ascii="Times New Roman" w:hAnsi="Times New Roman" w:cs="Times New Roman" w:eastAsia="Times New Roman"/>
                            <w:sz w:val="80"/>
                            <w:szCs w:val="8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F6279"/>
                            <w:spacing w:val="0"/>
                            <w:w w:val="100"/>
                            <w:position w:val="12"/>
                          </w:rPr>
                          <w:t>iney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F6279"/>
                            <w:spacing w:val="54"/>
                            <w:w w:val="100"/>
                            <w:position w:val="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70757B"/>
                            <w:spacing w:val="0"/>
                            <w:w w:val="100"/>
                            <w:b/>
                            <w:bCs/>
                            <w:position w:val="12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70757B"/>
                            <w:spacing w:val="0"/>
                            <w:w w:val="100"/>
                            <w:b/>
                            <w:bCs/>
                            <w:position w:val="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70757B"/>
                            <w:spacing w:val="7"/>
                            <w:w w:val="100"/>
                            <w:b/>
                            <w:bCs/>
                            <w:position w:val="1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F6279"/>
                            <w:spacing w:val="1"/>
                            <w:w w:val="66"/>
                            <w:b/>
                            <w:bCs/>
                            <w:position w:val="16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70757B"/>
                            <w:spacing w:val="0"/>
                            <w:w w:val="106"/>
                            <w:b/>
                            <w:bCs/>
                            <w:position w:val="16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70757B"/>
                            <w:spacing w:val="0"/>
                            <w:w w:val="107"/>
                            <w:b/>
                            <w:bCs/>
                            <w:position w:val="16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70757B"/>
                            <w:spacing w:val="6"/>
                            <w:w w:val="100"/>
                            <w:b/>
                            <w:bCs/>
                            <w:position w:val="1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F6279"/>
                            <w:spacing w:val="0"/>
                            <w:w w:val="100"/>
                            <w:b/>
                            <w:bCs/>
                            <w:position w:val="16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F6279"/>
                            <w:spacing w:val="0"/>
                            <w:w w:val="100"/>
                            <w:b/>
                            <w:bCs/>
                            <w:position w:val="16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F6279"/>
                            <w:spacing w:val="8"/>
                            <w:w w:val="100"/>
                            <w:b/>
                            <w:bCs/>
                            <w:position w:val="1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F6279"/>
                            <w:spacing w:val="0"/>
                            <w:w w:val="100"/>
                            <w:b/>
                            <w:bCs/>
                            <w:position w:val="16"/>
                          </w:rPr>
                          <w:t>Posta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F6279"/>
                            <w:spacing w:val="-17"/>
                            <w:w w:val="100"/>
                            <w:b/>
                            <w:bCs/>
                            <w:position w:val="1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F6279"/>
                            <w:spacing w:val="0"/>
                            <w:w w:val="100"/>
                            <w:b/>
                            <w:bCs/>
                            <w:position w:val="16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F6279"/>
                            <w:spacing w:val="0"/>
                            <w:w w:val="100"/>
                            <w:b/>
                            <w:bCs/>
                            <w:position w:val="1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0"/>
                            <w:szCs w:val="80"/>
                            <w:color w:val="242424"/>
                            <w:spacing w:val="0"/>
                            <w:w w:val="24"/>
                            <w:position w:val="-16"/>
                          </w:rPr>
                          <w:t>Ha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0"/>
                            <w:szCs w:val="80"/>
                            <w:color w:val="242424"/>
                            <w:spacing w:val="-4"/>
                            <w:w w:val="24"/>
                            <w:position w:val="-16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0"/>
                            <w:szCs w:val="80"/>
                            <w:color w:val="444864"/>
                            <w:spacing w:val="0"/>
                            <w:w w:val="110"/>
                            <w:position w:val="-16"/>
                          </w:rPr>
                          <w:t>lfl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0"/>
                            <w:szCs w:val="80"/>
                            <w:color w:val="444864"/>
                            <w:spacing w:val="0"/>
                            <w:w w:val="111"/>
                            <w:position w:val="-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0"/>
                            <w:szCs w:val="80"/>
                            <w:color w:val="444864"/>
                            <w:spacing w:val="-120"/>
                            <w:w w:val="100"/>
                            <w:position w:val="-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0"/>
                            <w:szCs w:val="80"/>
                            <w:color w:val="484848"/>
                            <w:spacing w:val="0"/>
                            <w:w w:val="24"/>
                            <w:position w:val="-16"/>
                          </w:rPr>
                          <w:t>AŞ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0"/>
                            <w:szCs w:val="8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04" w:lineRule="exact"/>
                          <w:ind w:left="182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858989"/>
                            <w:spacing w:val="0"/>
                            <w:w w:val="108"/>
                            <w:position w:val="2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6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58" w:lineRule="auto"/>
                          <w:ind w:left="3389" w:right="822" w:firstLine="-35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Mustafa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ULU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İtf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Şöf.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5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64" w:right="2775"/>
                          <w:jc w:val="center"/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383838"/>
                            <w:spacing w:val="0"/>
                            <w:w w:val="100"/>
                          </w:rPr>
                          <w:t>J!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383838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383838"/>
                            <w:spacing w:val="0"/>
                            <w:w w:val="100"/>
                          </w:rPr>
                          <w:t>rı;H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383838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858989"/>
                            <w:spacing w:val="0"/>
                            <w:w w:val="109"/>
                            <w:b/>
                            <w:bCs/>
                          </w:rPr>
                          <w:t>KAYA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54" w:lineRule="exact"/>
                          <w:ind w:left="289" w:right="2561"/>
                          <w:jc w:val="center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0"/>
                            <w:w w:val="78"/>
                          </w:rPr>
                          <w:t>ltfaiyeı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-1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0"/>
                            <w:w w:val="78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4"/>
                            <w:w w:val="78"/>
                          </w:rPr>
                          <w:t>ü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0"/>
                            <w:w w:val="78"/>
                          </w:rPr>
                          <w:t>nev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6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0"/>
                            <w:w w:val="78"/>
                          </w:rPr>
                          <w:t>Bölg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0"/>
                            <w:w w:val="7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-1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0"/>
                            <w:w w:val="83"/>
                          </w:rPr>
                          <w:t>Amiri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5" w:after="0" w:line="140" w:lineRule="exact"/>
                          <w:jc w:val="left"/>
                          <w:rPr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965" w:right="-20"/>
                          <w:jc w:val="left"/>
                          <w:tabs>
                            <w:tab w:pos="1640" w:val="left"/>
                          </w:tabs>
                          <w:rPr>
                            <w:rFonts w:ascii="Arial" w:hAnsi="Arial" w:cs="Arial" w:eastAsia="Arial"/>
                            <w:sz w:val="30"/>
                            <w:szCs w:val="3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31449E"/>
                            <w:spacing w:val="0"/>
                            <w:w w:val="273"/>
                            <w:b/>
                            <w:bCs/>
                            <w:i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31449E"/>
                            <w:spacing w:val="0"/>
                            <w:w w:val="100"/>
                            <w:b/>
                            <w:bCs/>
                            <w:i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31449E"/>
                            <w:spacing w:val="0"/>
                            <w:w w:val="273"/>
                            <w:b/>
                            <w:bCs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00" w:type="dxa"/>
                        <w:vMerge w:val="restart"/>
                        <w:gridSpan w:val="4"/>
                        <w:tcBorders>
                          <w:top w:val="single" w:sz="3.84" w:space="0" w:color="000000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>
                          <w:spacing w:before="1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580" w:right="1349"/>
                          <w:jc w:val="center"/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3"/>
                            <w:szCs w:val="33"/>
                            <w:color w:val="242424"/>
                            <w:w w:val="61"/>
                            <w:b/>
                            <w:bCs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3"/>
                            <w:szCs w:val="33"/>
                            <w:color w:val="242424"/>
                            <w:spacing w:val="-44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3"/>
                            <w:szCs w:val="43"/>
                            <w:color w:val="242424"/>
                            <w:spacing w:val="0"/>
                            <w:w w:val="52"/>
                            <w:i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43"/>
                            <w:szCs w:val="43"/>
                            <w:color w:val="242424"/>
                            <w:spacing w:val="0"/>
                            <w:w w:val="52"/>
                            <w:i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43"/>
                            <w:szCs w:val="43"/>
                            <w:color w:val="242424"/>
                            <w:spacing w:val="0"/>
                            <w:w w:val="52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3"/>
                            <w:szCs w:val="43"/>
                            <w:color w:val="242424"/>
                            <w:spacing w:val="21"/>
                            <w:w w:val="52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242424"/>
                            <w:spacing w:val="0"/>
                            <w:w w:val="57"/>
                          </w:rPr>
                          <w:t>Cf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242424"/>
                            <w:spacing w:val="-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242424"/>
                            <w:spacing w:val="0"/>
                            <w:w w:val="57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242424"/>
                            <w:spacing w:val="-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242424"/>
                            <w:spacing w:val="0"/>
                            <w:w w:val="57"/>
                          </w:rPr>
                          <w:t>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5" w:after="0" w:line="587" w:lineRule="exact"/>
                          <w:ind w:left="1341" w:right="586"/>
                          <w:jc w:val="center"/>
                          <w:rPr>
                            <w:rFonts w:ascii="Arial" w:hAnsi="Arial" w:cs="Arial" w:eastAsia="Arial"/>
                            <w:sz w:val="91"/>
                            <w:szCs w:val="9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1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858989"/>
                            <w:spacing w:val="-142"/>
                            <w:w w:val="33"/>
                            <w:i/>
                            <w:position w:val="-38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62"/>
                            <w:w w:val="91"/>
                            <w:position w:val="11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858989"/>
                            <w:spacing w:val="-10"/>
                            <w:w w:val="32"/>
                            <w:i/>
                            <w:position w:val="-38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626464"/>
                            <w:spacing w:val="-496"/>
                            <w:w w:val="101"/>
                            <w:i/>
                            <w:position w:val="-38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1"/>
                            <w:position w:val="11"/>
                          </w:rPr>
                          <w:t>irit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1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"/>
                            <w:w w:val="100"/>
                            <w:position w:val="1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0"/>
                            <w:w w:val="92"/>
                            <w:position w:val="11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626464"/>
                            <w:spacing w:val="-184"/>
                            <w:w w:val="101"/>
                            <w:i/>
                            <w:position w:val="-38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1"/>
                            <w:position w:val="11"/>
                          </w:rPr>
                          <w:t>rft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0"/>
                            <w:w w:val="91"/>
                            <w:position w:val="11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626464"/>
                            <w:spacing w:val="-30"/>
                            <w:w w:val="100"/>
                            <w:i/>
                            <w:position w:val="-38"/>
                          </w:rPr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626464"/>
                            <w:spacing w:val="-177"/>
                            <w:w w:val="100"/>
                            <w:shadow/>
                            <w:i/>
                            <w:position w:val="-38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626464"/>
                            <w:spacing w:val="-177"/>
                            <w:w w:val="100"/>
                            <w:shadow/>
                            <w:i/>
                            <w:position w:val="-38"/>
                          </w:rPr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626464"/>
                            <w:spacing w:val="-177"/>
                            <w:w w:val="100"/>
                            <w:i/>
                            <w:position w:val="-38"/>
                          </w:rPr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626464"/>
                            <w:spacing w:val="-177"/>
                            <w:w w:val="100"/>
                            <w:i/>
                            <w:position w:val="-3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1"/>
                            <w:position w:val="1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"/>
                            <w:w w:val="92"/>
                            <w:position w:val="11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9C9C9E"/>
                            <w:spacing w:val="-1"/>
                            <w:w w:val="77"/>
                            <w:position w:val="11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27"/>
                            <w:w w:val="66"/>
                            <w:position w:val="11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58989"/>
                            <w:spacing w:val="0"/>
                            <w:w w:val="76"/>
                            <w:position w:val="11"/>
                          </w:rPr>
                          <w:t>.,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58989"/>
                            <w:spacing w:val="-31"/>
                            <w:w w:val="76"/>
                            <w:position w:val="11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58989"/>
                            <w:spacing w:val="0"/>
                            <w:w w:val="106"/>
                            <w:position w:val="1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58989"/>
                            <w:spacing w:val="-33"/>
                            <w:w w:val="106"/>
                            <w:position w:val="1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E"/>
                            <w:spacing w:val="-13"/>
                            <w:w w:val="140"/>
                            <w:position w:val="11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E"/>
                            <w:spacing w:val="-59"/>
                            <w:w w:val="141"/>
                            <w:position w:val="1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858989"/>
                            <w:spacing w:val="0"/>
                            <w:w w:val="104"/>
                            <w:position w:val="-38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405" w:lineRule="atLeast"/>
                          <w:ind w:left="1012" w:right="286"/>
                          <w:jc w:val="center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9C9C9E"/>
                            <w:spacing w:val="0"/>
                            <w:w w:val="66"/>
                            <w:position w:val="-3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9C9C9E"/>
                            <w:spacing w:val="-1"/>
                            <w:w w:val="66"/>
                            <w:position w:val="-3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484848"/>
                            <w:spacing w:val="-63"/>
                            <w:w w:val="91"/>
                            <w:position w:val="-3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444864"/>
                            <w:spacing w:val="0"/>
                            <w:w w:val="54"/>
                            <w:position w:val="-3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444864"/>
                            <w:spacing w:val="-30"/>
                            <w:w w:val="53"/>
                            <w:position w:val="-3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2"/>
                            <w:szCs w:val="72"/>
                            <w:color w:val="9C9C9E"/>
                            <w:spacing w:val="-112"/>
                            <w:w w:val="26"/>
                            <w:position w:val="0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444864"/>
                            <w:spacing w:val="0"/>
                            <w:w w:val="53"/>
                            <w:position w:val="-3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444864"/>
                            <w:spacing w:val="29"/>
                            <w:w w:val="53"/>
                            <w:position w:val="-3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2"/>
                            <w:szCs w:val="72"/>
                            <w:color w:val="4F6279"/>
                            <w:spacing w:val="-150"/>
                            <w:w w:val="71"/>
                            <w:b/>
                            <w:bCs/>
                            <w:i/>
                            <w:position w:val="0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444864"/>
                            <w:spacing w:val="0"/>
                            <w:w w:val="54"/>
                            <w:position w:val="-34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444864"/>
                            <w:spacing w:val="-136"/>
                            <w:w w:val="53"/>
                            <w:position w:val="-34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2"/>
                            <w:szCs w:val="72"/>
                            <w:color w:val="4F6279"/>
                            <w:spacing w:val="-77"/>
                            <w:w w:val="70"/>
                            <w:b/>
                            <w:bCs/>
                            <w:i/>
                            <w:position w:val="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444864"/>
                            <w:spacing w:val="-7"/>
                            <w:w w:val="54"/>
                            <w:position w:val="-34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70757B"/>
                            <w:spacing w:val="-174"/>
                            <w:w w:val="38"/>
                            <w:position w:val="-34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444864"/>
                            <w:spacing w:val="-254"/>
                            <w:w w:val="54"/>
                            <w:position w:val="-3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2"/>
                            <w:szCs w:val="72"/>
                            <w:color w:val="AEB1B1"/>
                            <w:spacing w:val="-6"/>
                            <w:w w:val="27"/>
                            <w:position w:val="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70757B"/>
                            <w:spacing w:val="-290"/>
                            <w:w w:val="38"/>
                            <w:position w:val="-34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2"/>
                            <w:szCs w:val="72"/>
                            <w:color w:val="AEB1B1"/>
                            <w:spacing w:val="0"/>
                            <w:w w:val="27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2"/>
                            <w:szCs w:val="72"/>
                            <w:color w:val="AEB1B1"/>
                            <w:spacing w:val="-11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2"/>
                            <w:szCs w:val="72"/>
                            <w:color w:val="AEB1B1"/>
                            <w:spacing w:val="-191"/>
                            <w:w w:val="32"/>
                            <w:position w:val="0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70757B"/>
                            <w:spacing w:val="-142"/>
                            <w:w w:val="37"/>
                            <w:position w:val="-34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84848"/>
                            <w:spacing w:val="-86"/>
                            <w:w w:val="111"/>
                            <w:position w:val="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484848"/>
                            <w:spacing w:val="-308"/>
                            <w:w w:val="27"/>
                            <w:position w:val="-34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AEB1B1"/>
                            <w:spacing w:val="41"/>
                            <w:w w:val="13"/>
                            <w:position w:val="-3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84848"/>
                            <w:spacing w:val="0"/>
                            <w:w w:val="110"/>
                            <w:position w:val="0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858989"/>
                            <w:spacing w:val="0"/>
                            <w:w w:val="162"/>
                            <w:position w:val="0"/>
                          </w:rPr>
                          <w:t>;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44864"/>
                            <w:spacing w:val="0"/>
                            <w:w w:val="104"/>
                            <w:position w:val="0"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44864"/>
                            <w:spacing w:val="0"/>
                            <w:w w:val="103"/>
                            <w:position w:val="0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44864"/>
                            <w:spacing w:val="-74"/>
                            <w:w w:val="104"/>
                            <w:position w:val="0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1"/>
                            <w:szCs w:val="111"/>
                            <w:color w:val="444864"/>
                            <w:spacing w:val="-285"/>
                            <w:w w:val="91"/>
                            <w:position w:val="2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44864"/>
                            <w:spacing w:val="0"/>
                            <w:w w:val="104"/>
                            <w:position w:val="0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44864"/>
                            <w:spacing w:val="-1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3"/>
                            <w:szCs w:val="113"/>
                            <w:color w:val="484848"/>
                            <w:spacing w:val="0"/>
                            <w:w w:val="51"/>
                            <w:i/>
                            <w:position w:val="-34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13"/>
                            <w:szCs w:val="113"/>
                            <w:color w:val="484848"/>
                            <w:spacing w:val="-434"/>
                            <w:w w:val="51"/>
                            <w:i/>
                            <w:position w:val="-34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1"/>
                            <w:szCs w:val="111"/>
                            <w:color w:val="858989"/>
                            <w:spacing w:val="-167"/>
                            <w:w w:val="49"/>
                            <w:position w:val="2"/>
                          </w:rPr>
                          <w:t>\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9C9C9E"/>
                            <w:spacing w:val="0"/>
                            <w:w w:val="72"/>
                            <w:position w:val="0"/>
                          </w:rPr>
                          <w:t>ı•,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90" w:lineRule="atLeast"/>
                          <w:ind w:left="1423" w:right="1086"/>
                          <w:jc w:val="center"/>
                          <w:tabs>
                            <w:tab w:pos="2560" w:val="left"/>
                          </w:tabs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242424"/>
                            <w:spacing w:val="0"/>
                            <w:w w:val="100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24242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242424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AEB1B1"/>
                            <w:spacing w:val="0"/>
                            <w:w w:val="96"/>
                            <w:b/>
                            <w:bCs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AEB1B1"/>
                            <w:spacing w:val="-10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70757B"/>
                            <w:spacing w:val="0"/>
                            <w:w w:val="86"/>
                            <w:b/>
                            <w:bCs/>
                          </w:rPr>
                          <w:t>..: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70757B"/>
                            <w:spacing w:val="-7"/>
                            <w:w w:val="86"/>
                            <w:b/>
                            <w:bCs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9C9C9E"/>
                            <w:spacing w:val="0"/>
                            <w:w w:val="89"/>
                            <w:b/>
                            <w:bCs/>
                          </w:rPr>
                          <w:t>·'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9C9C9E"/>
                            <w:spacing w:val="0"/>
                            <w:w w:val="90"/>
                            <w:b/>
                            <w:bCs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9C9C9E"/>
                            <w:spacing w:val="-11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70757B"/>
                            <w:spacing w:val="0"/>
                            <w:w w:val="100"/>
                            <w:b/>
                            <w:bCs/>
                          </w:rPr>
                          <w:t>.ff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70757B"/>
                            <w:spacing w:val="7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9C9C9E"/>
                            <w:spacing w:val="-10"/>
                            <w:w w:val="136"/>
                            <w:b/>
                            <w:bCs/>
                          </w:rPr>
                          <w:t>]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70757B"/>
                            <w:spacing w:val="0"/>
                            <w:w w:val="116"/>
                            <w:b/>
                            <w:bCs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70757B"/>
                            <w:spacing w:val="0"/>
                            <w:w w:val="115"/>
                            <w:b/>
                            <w:bCs/>
                          </w:rPr>
                          <w:t>lt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9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107" w:lineRule="exact"/>
                          <w:ind w:left="1610" w:right="1187"/>
                          <w:jc w:val="center"/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82A62"/>
                            <w:spacing w:val="0"/>
                            <w:w w:val="82"/>
                            <w:b/>
                            <w:bCs/>
                            <w:position w:val="-6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82A62"/>
                            <w:spacing w:val="24"/>
                            <w:w w:val="82"/>
                            <w:b/>
                            <w:bCs/>
                            <w:position w:val="-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C9C9E"/>
                            <w:spacing w:val="0"/>
                            <w:w w:val="182"/>
                            <w:position w:val="-6"/>
                          </w:rPr>
                          <w:t>\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9C9C9E"/>
                            <w:spacing w:val="-24"/>
                            <w:w w:val="182"/>
                            <w:position w:val="-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EB1B1"/>
                            <w:spacing w:val="0"/>
                            <w:w w:val="182"/>
                            <w:i/>
                            <w:position w:val="-6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EB1B1"/>
                            <w:spacing w:val="0"/>
                            <w:w w:val="182"/>
                            <w:i/>
                            <w:position w:val="-6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EB1B1"/>
                            <w:spacing w:val="31"/>
                            <w:w w:val="182"/>
                            <w:i/>
                            <w:position w:val="-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C3C1C8"/>
                            <w:spacing w:val="0"/>
                            <w:w w:val="52"/>
                            <w:position w:val="-6"/>
                          </w:rPr>
                          <w:t>...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C3C1C8"/>
                            <w:spacing w:val="8"/>
                            <w:w w:val="52"/>
                            <w:position w:val="-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70757B"/>
                            <w:spacing w:val="0"/>
                            <w:w w:val="218"/>
                            <w:position w:val="-6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70757B"/>
                            <w:spacing w:val="26"/>
                            <w:w w:val="218"/>
                            <w:position w:val="-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58989"/>
                            <w:spacing w:val="0"/>
                            <w:w w:val="218"/>
                            <w:position w:val="-6"/>
                          </w:rPr>
                          <w:t>\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58989"/>
                            <w:spacing w:val="49"/>
                            <w:w w:val="218"/>
                            <w:position w:val="-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626464"/>
                            <w:spacing w:val="0"/>
                            <w:w w:val="100"/>
                            <w:position w:val="-6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626464"/>
                            <w:spacing w:val="-10"/>
                            <w:w w:val="100"/>
                            <w:position w:val="-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84848"/>
                            <w:spacing w:val="0"/>
                            <w:w w:val="100"/>
                            <w:position w:val="-6"/>
                          </w:rPr>
                          <w:t>;.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84848"/>
                            <w:spacing w:val="0"/>
                            <w:w w:val="100"/>
                            <w:position w:val="-6"/>
                          </w:rPr>
                          <w:t>    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84848"/>
                            <w:spacing w:val="3"/>
                            <w:w w:val="100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9C9C9E"/>
                            <w:spacing w:val="0"/>
                            <w:w w:val="62"/>
                            <w:b/>
                            <w:bCs/>
                            <w:i/>
                            <w:position w:val="-6"/>
                          </w:rPr>
                          <w:t>t.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7" w:lineRule="exact"/>
                          <w:ind w:left="1914" w:right="2052"/>
                          <w:jc w:val="center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242424"/>
                            <w:spacing w:val="0"/>
                            <w:w w:val="61"/>
                            <w:i/>
                            <w:position w:val="1"/>
                          </w:rPr>
                          <w:t>r&lt;.:.,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47" w:after="0" w:line="117" w:lineRule="exact"/>
                          <w:ind w:left="188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242424"/>
                            <w:spacing w:val="0"/>
                            <w:w w:val="49"/>
                            <w:b/>
                            <w:bCs/>
                            <w:position w:val="-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242424"/>
                            <w:spacing w:val="0"/>
                            <w:w w:val="49"/>
                            <w:b/>
                            <w:bCs/>
                            <w:position w:val="-2"/>
                          </w:rPr>
                          <w:t>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242424"/>
                            <w:spacing w:val="9"/>
                            <w:w w:val="49"/>
                            <w:b/>
                            <w:bCs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242424"/>
                            <w:spacing w:val="0"/>
                            <w:w w:val="100"/>
                            <w:b/>
                            <w:bCs/>
                            <w:position w:val="-2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242424"/>
                            <w:spacing w:val="0"/>
                            <w:w w:val="100"/>
                            <w:b/>
                            <w:bCs/>
                            <w:position w:val="-2"/>
                          </w:rPr>
                          <w:t>.}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242424"/>
                            <w:spacing w:val="0"/>
                            <w:w w:val="100"/>
                            <w:b/>
                            <w:bCs/>
                            <w:position w:val="-2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242424"/>
                            <w:spacing w:val="0"/>
                            <w:w w:val="100"/>
                            <w:b/>
                            <w:bCs/>
                            <w:position w:val="-2"/>
                          </w:rPr>
                          <w:t>  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242424"/>
                            <w:spacing w:val="4"/>
                            <w:w w:val="100"/>
                            <w:b/>
                            <w:bCs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9C9C9E"/>
                            <w:spacing w:val="0"/>
                            <w:w w:val="65"/>
                            <w:b/>
                            <w:bCs/>
                            <w:position w:val="-2"/>
                          </w:rPr>
                          <w:t>:,.0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9C9C9E"/>
                            <w:spacing w:val="0"/>
                            <w:w w:val="65"/>
                            <w:b/>
                            <w:bCs/>
                            <w:position w:val="-2"/>
                          </w:rPr>
                          <w:t>                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9C9C9E"/>
                            <w:spacing w:val="7"/>
                            <w:w w:val="65"/>
                            <w:b/>
                            <w:bCs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E"/>
                            <w:spacing w:val="0"/>
                            <w:w w:val="65"/>
                            <w:b/>
                            <w:bCs/>
                            <w:i/>
                            <w:position w:val="-2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E"/>
                            <w:spacing w:val="0"/>
                            <w:w w:val="65"/>
                            <w:b/>
                            <w:bCs/>
                            <w:i/>
                            <w:position w:val="-2"/>
                          </w:rPr>
                          <w:t>.!.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E"/>
                            <w:spacing w:val="0"/>
                            <w:w w:val="65"/>
                            <w:b/>
                            <w:bCs/>
                            <w:i/>
                            <w:position w:val="-2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E"/>
                            <w:spacing w:val="13"/>
                            <w:w w:val="65"/>
                            <w:b/>
                            <w:bCs/>
                            <w:i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242424"/>
                            <w:spacing w:val="0"/>
                            <w:w w:val="65"/>
                            <w:b/>
                            <w:bCs/>
                            <w:position w:val="-2"/>
                          </w:rPr>
                          <w:t>-•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242424"/>
                            <w:spacing w:val="1"/>
                            <w:w w:val="65"/>
                            <w:b/>
                            <w:bCs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242424"/>
                            <w:spacing w:val="0"/>
                            <w:w w:val="167"/>
                            <w:position w:val="-2"/>
                          </w:rPr>
                          <w:t>).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484848"/>
                            <w:spacing w:val="0"/>
                            <w:w w:val="58"/>
                            <w:b/>
                            <w:bCs/>
                            <w:i/>
                            <w:position w:val="-2"/>
                          </w:rPr>
                          <w:t>.,•:t'lttq.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63" w:lineRule="exact"/>
                          <w:ind w:left="1968" w:right="-20"/>
                          <w:jc w:val="left"/>
                          <w:tabs>
                            <w:tab w:pos="3520" w:val="left"/>
                          </w:tabs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C3C1C8"/>
                            <w:w w:val="54"/>
                            <w:position w:val="1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C3C1C8"/>
                            <w:spacing w:val="-27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70757B"/>
                            <w:spacing w:val="0"/>
                            <w:w w:val="57"/>
                            <w:position w:val="1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70757B"/>
                            <w:spacing w:val="0"/>
                            <w:w w:val="57"/>
                            <w:position w:val="1"/>
                          </w:rPr>
                          <w:t>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70757B"/>
                            <w:spacing w:val="14"/>
                            <w:w w:val="57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70757B"/>
                            <w:spacing w:val="-12"/>
                            <w:w w:val="155"/>
                            <w:b/>
                            <w:bCs/>
                            <w:i/>
                            <w:position w:val="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9C9C9E"/>
                            <w:spacing w:val="0"/>
                            <w:w w:val="97"/>
                            <w:b/>
                            <w:bCs/>
                            <w:i/>
                            <w:position w:val="1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9C9C9E"/>
                            <w:spacing w:val="0"/>
                            <w:w w:val="96"/>
                            <w:b/>
                            <w:bCs/>
                            <w:i/>
                            <w:position w:val="1"/>
                          </w:rPr>
                          <w:t>t-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9C9C9E"/>
                            <w:spacing w:val="0"/>
                            <w:w w:val="100"/>
                            <w:b/>
                            <w:bCs/>
                            <w:i/>
                            <w:position w:val="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9C9C9E"/>
                            <w:spacing w:val="9"/>
                            <w:w w:val="100"/>
                            <w:b/>
                            <w:bCs/>
                            <w:i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9C9C9E"/>
                            <w:spacing w:val="0"/>
                            <w:w w:val="41"/>
                            <w:b/>
                            <w:bCs/>
                            <w:position w:val="1"/>
                          </w:rPr>
                          <w:t>..,.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9C9C9E"/>
                            <w:spacing w:val="9"/>
                            <w:w w:val="41"/>
                            <w:b/>
                            <w:bCs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AEB1B1"/>
                            <w:spacing w:val="1"/>
                            <w:w w:val="337"/>
                            <w:b/>
                            <w:bCs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70757B"/>
                            <w:spacing w:val="0"/>
                            <w:w w:val="108"/>
                            <w:b/>
                            <w:bCs/>
                            <w:position w:val="1"/>
                          </w:rPr>
                          <w:t>-t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70757B"/>
                            <w:spacing w:val="0"/>
                            <w:w w:val="100"/>
                            <w:b/>
                            <w:bCs/>
                            <w:position w:val="1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70757B"/>
                            <w:spacing w:val="-7"/>
                            <w:w w:val="100"/>
                            <w:b/>
                            <w:bCs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242424"/>
                            <w:spacing w:val="0"/>
                            <w:w w:val="133"/>
                            <w:i/>
                            <w:position w:val="1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242424"/>
                            <w:spacing w:val="0"/>
                            <w:w w:val="100"/>
                            <w:i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242424"/>
                            <w:spacing w:val="0"/>
                            <w:w w:val="100"/>
                            <w:i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AEB1B1"/>
                            <w:spacing w:val="0"/>
                            <w:w w:val="163"/>
                            <w:position w:val="1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97" w:lineRule="exact"/>
                          <w:ind w:left="255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242424"/>
                            <w:spacing w:val="0"/>
                            <w:w w:val="80"/>
                            <w:i/>
                          </w:rPr>
                          <w:t>{&gt;.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242424"/>
                            <w:spacing w:val="4"/>
                            <w:w w:val="8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242424"/>
                            <w:spacing w:val="0"/>
                            <w:w w:val="117"/>
                          </w:rPr>
                          <w:t>·i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242424"/>
                            <w:spacing w:val="0"/>
                            <w:w w:val="183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242424"/>
                            <w:spacing w:val="0"/>
                            <w:w w:val="131"/>
                          </w:rPr>
                          <w:t>'{.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242424"/>
                            <w:spacing w:val="0"/>
                            <w:w w:val="100"/>
                          </w:rPr>
                          <w:t>    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242424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AEB1B1"/>
                            <w:spacing w:val="-1"/>
                            <w:w w:val="49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70757B"/>
                            <w:spacing w:val="0"/>
                            <w:w w:val="69"/>
                          </w:rPr>
                          <w:t>t."'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240" w:lineRule="auto"/>
                          <w:ind w:left="228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9C9C9E"/>
                            <w:spacing w:val="0"/>
                            <w:w w:val="60"/>
                            <w:b/>
                            <w:bCs/>
                          </w:rPr>
                          <w:t>'Yıl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9C9C9E"/>
                            <w:spacing w:val="0"/>
                            <w:w w:val="60"/>
                            <w:b/>
                            <w:bCs/>
                          </w:rPr>
                          <w:t>    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9C9C9E"/>
                            <w:spacing w:val="5"/>
                            <w:w w:val="6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E"/>
                            <w:spacing w:val="0"/>
                            <w:w w:val="56"/>
                            <w:b/>
                            <w:bCs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E"/>
                            <w:spacing w:val="-4"/>
                            <w:w w:val="55"/>
                            <w:b/>
                            <w:bCs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626464"/>
                            <w:spacing w:val="0"/>
                            <w:w w:val="142"/>
                            <w:b/>
                            <w:bCs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626464"/>
                            <w:spacing w:val="-15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858989"/>
                            <w:spacing w:val="0"/>
                            <w:w w:val="169"/>
                            <w:b/>
                            <w:bCs/>
                          </w:rPr>
                          <w:t>t"1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626464"/>
                            <w:spacing w:val="0"/>
                            <w:w w:val="127"/>
                            <w:b/>
                            <w:bCs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626464"/>
                            <w:spacing w:val="0"/>
                            <w:w w:val="128"/>
                            <w:b/>
                            <w:bCs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626464"/>
                            <w:spacing w:val="-22"/>
                            <w:w w:val="128"/>
                            <w:b/>
                            <w:bCs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626464"/>
                            <w:spacing w:val="0"/>
                            <w:w w:val="78"/>
                            <w:b/>
                            <w:bCs/>
                          </w:rPr>
                          <w:t>'fı..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98" w:hRule="exact"/>
                    </w:trPr>
                    <w:tc>
                      <w:tcPr>
                        <w:tcW w:w="712" w:type="dxa"/>
                        <w:gridSpan w:val="2"/>
                        <w:tcBorders>
                          <w:top w:val="single" w:sz="3.84" w:space="0" w:color="1F1F1F"/>
                          <w:bottom w:val="single" w:sz="7.68" w:space="0" w:color="5B6060"/>
                          <w:left w:val="single" w:sz="7.68" w:space="0" w:color="3F3F3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3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146" w:lineRule="exact"/>
                          <w:ind w:left="376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42424"/>
                            <w:spacing w:val="0"/>
                            <w:w w:val="64"/>
                            <w:position w:val="-2"/>
                          </w:rPr>
                          <w:t>o:ı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88" w:lineRule="exact"/>
                          <w:ind w:left="337" w:right="-20"/>
                          <w:jc w:val="left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42424"/>
                            <w:spacing w:val="0"/>
                            <w:w w:val="52"/>
                            <w:position w:val="1"/>
                          </w:rPr>
                          <w:t>::ı::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single" w:sz="3.84" w:space="0" w:color="383838"/>
                          <w:bottom w:val="single" w:sz="7.68" w:space="0" w:color="5B6060"/>
                          <w:left w:val="nil" w:sz="6" w:space="0" w:color="auto"/>
                          <w:right w:val="single" w:sz="7.6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91" w:type="dxa"/>
                        <w:tcBorders>
                          <w:top w:val="single" w:sz="5.76" w:space="0" w:color="3F3F3F"/>
                          <w:bottom w:val="single" w:sz="7.68" w:space="0" w:color="5B6060"/>
                          <w:left w:val="single" w:sz="7.68" w:space="0" w:color="4B4B4B"/>
                          <w:right w:val="single" w:sz="3.84" w:space="0" w:color="13181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35" w:type="dxa"/>
                        <w:vMerge/>
                        <w:gridSpan w:val="4"/>
                        <w:tcBorders>
                          <w:bottom w:val="nil" w:sz="6" w:space="0" w:color="auto"/>
                          <w:left w:val="single" w:sz="3.84" w:space="0" w:color="131818"/>
                          <w:right w:val="single" w:sz="7.68" w:space="0" w:color="3B3B3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200" w:type="dxa"/>
                        <w:vMerge/>
                        <w:gridSpan w:val="4"/>
                        <w:tcBorders>
                          <w:bottom w:val="single" w:sz="7.68" w:space="0" w:color="646464"/>
                          <w:left w:val="single" w:sz="7.68" w:space="0" w:color="3B3B3B"/>
                          <w:right w:val="single" w:sz="7.68" w:space="0" w:color="444444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42" w:after="0" w:line="158" w:lineRule="exact"/>
        <w:ind w:left="91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42424"/>
          <w:spacing w:val="0"/>
          <w:w w:val="124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742" w:right="-20"/>
        <w:jc w:val="left"/>
        <w:tabs>
          <w:tab w:pos="8420" w:val="left"/>
          <w:tab w:pos="986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576019pt;margin-top:1.785073pt;width:11.48016pt;height:52.52347pt;mso-position-horizontal-relative:page;mso-position-vertical-relative:paragraph;z-index:-14905" type="#_x0000_t202" filled="f" stroked="f">
            <v:textbox inset="0,0,0,0">
              <w:txbxContent>
                <w:p>
                  <w:pPr>
                    <w:spacing w:before="0" w:after="0" w:line="194" w:lineRule="exact"/>
                    <w:ind w:left="1"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)1.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50pt;margin-top:25.749481pt;width:.1pt;height:17.28pt;mso-position-horizontal-relative:page;mso-position-vertical-relative:paragraph;z-index:-14904" coordorigin="9000,515" coordsize="2,346">
            <v:shape style="position:absolute;left:9000;top:515;width:2;height:346" coordorigin="9000,515" coordsize="0,346" path="m9000,861l9000,515e" filled="f" stroked="t" strokeweight="1.68pt" strokecolor="#64677C">
              <v:path arrowok="t"/>
            </v:shape>
          </v:group>
          <w10:wrap type="none"/>
        </w:pict>
      </w:r>
      <w:r>
        <w:rPr/>
        <w:pict>
          <v:group style="position:absolute;margin-left:455.52002pt;margin-top:27.18948pt;width:.1pt;height:15.84pt;mso-position-horizontal-relative:page;mso-position-vertical-relative:paragraph;z-index:-14903" coordorigin="9110,544" coordsize="2,317">
            <v:shape style="position:absolute;left:9110;top:544;width:2;height:317" coordorigin="9110,544" coordsize="0,317" path="m9110,861l9110,544e" filled="f" stroked="t" strokeweight="1.44pt" strokecolor="#677087">
              <v:path arrowok="t"/>
            </v:shape>
          </v:group>
          <w10:wrap type="none"/>
        </w:pict>
      </w:r>
      <w:r>
        <w:rPr/>
        <w:pict>
          <v:group style="position:absolute;margin-left:483.576019pt;margin-top:5.845651pt;width:11.48016pt;height:48.462893pt;mso-position-horizontal-relative:page;mso-position-vertical-relative:paragraph;z-index:-14902" coordorigin="9672,117" coordsize="230,969">
            <v:shape style="position:absolute;left:9672;top:117;width:230;height:969" coordorigin="9672,117" coordsize="230,969" path="m9672,117l9901,117,9901,1086,9672,1086,9672,117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24.245911pt;margin-top:25.484528pt;width:.1pt;height:45.097414pt;mso-position-horizontal-relative:page;mso-position-vertical-relative:paragraph;z-index:-14901" coordorigin="10485,510" coordsize="2,902">
            <v:shape style="position:absolute;left:10485;top:510;width:2;height:902" coordorigin="10485,510" coordsize="0,902" path="m10485,1412l10485,510e" filled="f" stroked="t" strokeweight="1.18875pt" strokecolor="#EBEBEB">
              <v:path arrowok="t"/>
            </v:shape>
          </v:group>
          <w10:wrap type="none"/>
        </w:pict>
      </w:r>
      <w:r>
        <w:rPr/>
        <w:pict>
          <v:group style="position:absolute;margin-left:462.33786pt;margin-top:57.702908pt;width:.1pt;height:7.272461pt;mso-position-horizontal-relative:page;mso-position-vertical-relative:paragraph;z-index:-14900" coordorigin="9247,1154" coordsize="2,145">
            <v:shape style="position:absolute;left:9247;top:1154;width:2;height:145" coordorigin="9247,1154" coordsize="0,145" path="m9247,1300l9247,1154e" filled="f" stroked="t" strokeweight="3.3967pt" strokecolor="#EBEBEB">
              <v:path arrowok="t"/>
            </v:shape>
          </v:group>
          <w10:wrap type="none"/>
        </w:pict>
      </w:r>
      <w:r>
        <w:rPr/>
        <w:pict>
          <v:group style="position:absolute;margin-left:545.916992pt;margin-top:56.537136pt;width:.1pt;height:8.645508pt;mso-position-horizontal-relative:page;mso-position-vertical-relative:paragraph;z-index:-14899" coordorigin="10918,1131" coordsize="2,173">
            <v:shape style="position:absolute;left:10918;top:1131;width:2;height:173" coordorigin="10918,1131" coordsize="0,173" path="m10918,1304l10918,1131e" filled="f" stroked="t" strokeweight="1.54pt" strokecolor="#EBEBEB">
              <v:path arrowok="t"/>
            </v:shape>
          </v:group>
          <w10:wrap type="none"/>
        </w:pict>
      </w:r>
      <w:r>
        <w:rPr/>
        <w:pict>
          <v:group style="position:absolute;margin-left:465.197418pt;margin-top:69.433525pt;width:.1pt;height:12.115723pt;mso-position-horizontal-relative:page;mso-position-vertical-relative:paragraph;z-index:-14897" coordorigin="9304,1389" coordsize="2,242">
            <v:shape style="position:absolute;left:9304;top:1389;width:2;height:242" coordorigin="9304,1389" coordsize="0,242" path="m9304,1631l9304,1389e" filled="f" stroked="t" strokeweight=".9748pt" strokecolor="#EBEBEB">
              <v:path arrowok="t"/>
            </v:shape>
          </v:group>
          <w10:wrap type="none"/>
        </w:pict>
      </w:r>
      <w:r>
        <w:rPr/>
        <w:pict>
          <v:group style="position:absolute;margin-left:502.440399pt;margin-top:75.094658pt;width:.1pt;height:4.841553pt;mso-position-horizontal-relative:page;mso-position-vertical-relative:paragraph;z-index:-14896" coordorigin="10049,1502" coordsize="2,97">
            <v:shape style="position:absolute;left:10049;top:1502;width:2;height:97" coordorigin="10049,1502" coordsize="0,97" path="m10049,1599l10049,1502e" filled="f" stroked="t" strokeweight="3.04875pt" strokecolor="#EBEBEB">
              <v:path arrowok="t"/>
            </v:shape>
          </v:group>
          <w10:wrap type="none"/>
        </w:pict>
      </w:r>
      <w:r>
        <w:rPr/>
        <w:pict>
          <v:group style="position:absolute;margin-left:542.715027pt;margin-top:75.670830pt;width:1.7115pt;height:4.038574pt;mso-position-horizontal-relative:page;mso-position-vertical-relative:paragraph;z-index:-14895" coordorigin="10854,1513" coordsize="34,81">
            <v:shape style="position:absolute;left:10854;top:1513;width:34;height:81" coordorigin="10854,1513" coordsize="34,81" path="m10871,1594l10871,1513e" filled="f" stroked="t" strokeweight="1.8115pt" strokecolor="#EBEBEB">
              <v:path arrowok="t"/>
            </v:shape>
          </v:group>
          <w10:wrap type="none"/>
        </w:pict>
      </w:r>
      <w:r>
        <w:rPr/>
        <w:pict>
          <v:group style="position:absolute;margin-left:525.032288pt;margin-top:79.273521pt;width:.1pt;height:12.115723pt;mso-position-horizontal-relative:page;mso-position-vertical-relative:paragraph;z-index:-14894" coordorigin="10501,1585" coordsize="2,242">
            <v:shape style="position:absolute;left:10501;top:1585;width:2;height:242" coordorigin="10501,1585" coordsize="0,242" path="m10501,1828l10501,1585e" filled="f" stroked="t" strokeweight="1.202500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240021pt;margin-top:27.651499pt;width:21.767834pt;height:9.553589pt;mso-position-horizontal-relative:page;mso-position-vertical-relative:paragraph;z-index:-14892" type="#_x0000_t202" filled="f" stroked="f">
            <v:textbox inset="0,0,0,0">
              <w:txbxContent>
                <w:p>
                  <w:pPr>
                    <w:spacing w:before="0" w:after="0" w:line="191" w:lineRule="exact"/>
                    <w:ind w:right="-6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84848"/>
                      <w:spacing w:val="0"/>
                      <w:w w:val="100"/>
                    </w:rPr>
                    <w:t>f.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84848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84848"/>
                      <w:spacing w:val="3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0"/>
                      <w:w w:val="122"/>
                    </w:rPr>
                    <w:t>rı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70757B"/>
          <w:spacing w:val="-2"/>
          <w:w w:val="106"/>
          <w:b/>
          <w:bCs/>
        </w:rPr>
        <w:t>p</w:t>
      </w:r>
      <w:r>
        <w:rPr>
          <w:rFonts w:ascii="Arial" w:hAnsi="Arial" w:cs="Arial" w:eastAsia="Arial"/>
          <w:sz w:val="19"/>
          <w:szCs w:val="19"/>
          <w:color w:val="484848"/>
          <w:spacing w:val="-8"/>
          <w:w w:val="106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4F6279"/>
          <w:spacing w:val="0"/>
          <w:w w:val="106"/>
          <w:b/>
          <w:bCs/>
        </w:rPr>
        <w:t>ar</w:t>
      </w:r>
      <w:r>
        <w:rPr>
          <w:rFonts w:ascii="Arial" w:hAnsi="Arial" w:cs="Arial" w:eastAsia="Arial"/>
          <w:sz w:val="19"/>
          <w:szCs w:val="19"/>
          <w:color w:val="4F6279"/>
          <w:spacing w:val="5"/>
          <w:w w:val="106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4F6279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19"/>
          <w:szCs w:val="19"/>
          <w:color w:val="4F6279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4F627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4F6279"/>
          <w:spacing w:val="0"/>
          <w:w w:val="100"/>
          <w:b/>
          <w:bCs/>
        </w:rPr>
      </w:r>
      <w:r>
        <w:rPr>
          <w:rFonts w:ascii="Arial" w:hAnsi="Arial" w:cs="Arial" w:eastAsia="Arial"/>
          <w:sz w:val="90"/>
          <w:szCs w:val="90"/>
          <w:color w:val="4F6279"/>
          <w:spacing w:val="0"/>
          <w:w w:val="96"/>
          <w:i/>
          <w:position w:val="-31"/>
        </w:rPr>
        <w:t>:/lt</w:t>
      </w:r>
      <w:r>
        <w:rPr>
          <w:rFonts w:ascii="Arial" w:hAnsi="Arial" w:cs="Arial" w:eastAsia="Arial"/>
          <w:sz w:val="90"/>
          <w:szCs w:val="90"/>
          <w:color w:val="858989"/>
          <w:spacing w:val="0"/>
          <w:w w:val="31"/>
          <w:position w:val="-31"/>
        </w:rPr>
        <w:t>.</w:t>
      </w:r>
      <w:r>
        <w:rPr>
          <w:rFonts w:ascii="Arial" w:hAnsi="Arial" w:cs="Arial" w:eastAsia="Arial"/>
          <w:sz w:val="90"/>
          <w:szCs w:val="90"/>
          <w:color w:val="858989"/>
          <w:spacing w:val="0"/>
          <w:w w:val="100"/>
          <w:position w:val="-31"/>
        </w:rPr>
        <w:tab/>
      </w:r>
      <w:r>
        <w:rPr>
          <w:rFonts w:ascii="Arial" w:hAnsi="Arial" w:cs="Arial" w:eastAsia="Arial"/>
          <w:sz w:val="90"/>
          <w:szCs w:val="90"/>
          <w:color w:val="858989"/>
          <w:spacing w:val="0"/>
          <w:w w:val="100"/>
          <w:position w:val="-31"/>
        </w:rPr>
      </w:r>
      <w:r>
        <w:rPr>
          <w:rFonts w:ascii="Arial" w:hAnsi="Arial" w:cs="Arial" w:eastAsia="Arial"/>
          <w:sz w:val="35"/>
          <w:szCs w:val="35"/>
          <w:color w:val="9C9C9E"/>
          <w:spacing w:val="-21"/>
          <w:w w:val="128"/>
          <w:position w:val="-31"/>
        </w:rPr>
        <w:t>,</w:t>
      </w:r>
      <w:r>
        <w:rPr>
          <w:rFonts w:ascii="Arial" w:hAnsi="Arial" w:cs="Arial" w:eastAsia="Arial"/>
          <w:sz w:val="35"/>
          <w:szCs w:val="35"/>
          <w:color w:val="626464"/>
          <w:spacing w:val="0"/>
          <w:w w:val="159"/>
          <w:position w:val="-31"/>
        </w:rPr>
        <w:t>Y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80" w:right="260"/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3" w:after="0" w:line="251" w:lineRule="auto"/>
        <w:ind w:left="3604" w:right="445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33.599998pt;margin-top:-5.426824pt;width:26.879999pt;height:35.520pt;mso-position-horizontal-relative:page;mso-position-vertical-relative:paragraph;z-index:-14891" type="#_x0000_t75">
            <v:imagedata r:id="rId78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8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5"/>
          <w:w w:val="103"/>
        </w:rPr>
        <w:t>S</w:t>
      </w:r>
      <w:r>
        <w:rPr>
          <w:rFonts w:ascii="Arial" w:hAnsi="Arial" w:cs="Arial" w:eastAsia="Arial"/>
          <w:sz w:val="21"/>
          <w:szCs w:val="21"/>
          <w:color w:val="363636"/>
          <w:spacing w:val="5"/>
          <w:w w:val="228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8" w:lineRule="exact"/>
        <w:ind w:left="322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7" w:after="0" w:line="237" w:lineRule="exact"/>
        <w:ind w:left="4355" w:right="527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680" w:bottom="280" w:left="160" w:right="220"/>
        </w:sectPr>
      </w:pPr>
      <w:rPr/>
    </w:p>
    <w:p>
      <w:pPr>
        <w:spacing w:before="35" w:after="0" w:line="240" w:lineRule="auto"/>
        <w:ind w:left="136" w:right="-20"/>
        <w:jc w:val="left"/>
        <w:tabs>
          <w:tab w:pos="1520" w:val="left"/>
          <w:tab w:pos="308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[Oildirim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6" w:right="-20"/>
        <w:jc w:val="left"/>
        <w:tabs>
          <w:tab w:pos="1520" w:val="left"/>
          <w:tab w:pos="3080" w:val="left"/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[Kayıt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2901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2" w:lineRule="auto"/>
        <w:ind w:left="146" w:right="-53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Aliy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İnciraltı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Hayda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İnciraltı-İZMiR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65656"/>
          <w:w w:val="47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02:50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tTel: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47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  <w:cols w:num="2" w:equalWidth="0">
            <w:col w:w="5241" w:space="243"/>
            <w:col w:w="605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479" w:right="145"/>
        <w:jc w:val="center"/>
        <w:tabs>
          <w:tab w:pos="43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Betonarm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Çelik</w:t>
      </w:r>
      <w:r>
        <w:rPr>
          <w:rFonts w:ascii="Arial" w:hAnsi="Arial" w:cs="Arial" w:eastAsia="Arial"/>
          <w:sz w:val="19"/>
          <w:szCs w:val="19"/>
          <w:color w:val="363636"/>
          <w:spacing w:val="-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-22"/>
          <w:w w:val="106"/>
        </w:rPr>
        <w:t>D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600"/>
        </w:rPr>
        <w:t>!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204"/>
        </w:rPr>
        <w:t>f--</w:t>
      </w:r>
      <w:r>
        <w:rPr>
          <w:rFonts w:ascii="Arial" w:hAnsi="Arial" w:cs="Arial" w:eastAsia="Arial"/>
          <w:sz w:val="19"/>
          <w:szCs w:val="19"/>
          <w:color w:val="363636"/>
          <w:spacing w:val="3"/>
          <w:w w:val="205"/>
        </w:rPr>
        <w:t>-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411"/>
        </w:rPr>
        <w:t>----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418"/>
        </w:rPr>
        <w:t>---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402"/>
        </w:rPr>
        <w:t>--------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9"/>
        </w:rPr>
        <w:t>---4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left="2288" w:right="1141"/>
        <w:jc w:val="center"/>
        <w:tabs>
          <w:tab w:pos="340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.041156pt;margin-top:-33.884979pt;width:566.162707pt;height:24.132057pt;mso-position-horizontal-relative:page;mso-position-vertical-relative:paragraph;z-index:-14887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51" w:hRule="exact"/>
                    </w:trPr>
                    <w:tc>
                      <w:tcPr>
                        <w:tcW w:w="3022" w:type="dxa"/>
                        <w:tcBorders>
                          <w:top w:val="single" w:sz="5.729968" w:space="0" w:color="575757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45" w:right="-20"/>
                          <w:jc w:val="left"/>
                          <w:tabs>
                            <w:tab w:pos="14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Türü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"/>
                            <w:w w:val="14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5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6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1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14" w:type="dxa"/>
                        <w:tcBorders>
                          <w:top w:val="single" w:sz="5.729968" w:space="0" w:color="575757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039" w:type="dxa"/>
                        <w:tcBorders>
                          <w:top w:val="single" w:sz="5.729968" w:space="0" w:color="575757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3"/>
                          </w:rPr>
                          <w:t>sınıfı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741" w:type="dxa"/>
                        <w:tcBorders>
                          <w:top w:val="single" w:sz="5.729968" w:space="0" w:color="575757"/>
                          <w:bottom w:val="nil" w:sz="6" w:space="0" w:color="auto"/>
                          <w:left w:val="nil" w:sz="6" w:space="0" w:color="auto"/>
                          <w:right w:val="single" w:sz="5.729968" w:space="0" w:color="5B5B5B"/>
                        </w:tcBorders>
                      </w:tcPr>
                      <w:p>
                        <w:pPr>
                          <w:spacing w:before="4" w:after="0" w:line="240" w:lineRule="auto"/>
                          <w:ind w:left="146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3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4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3"/>
                          </w:rPr>
                          <w:t>Dikkatsizlik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4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2" w:hRule="exact"/>
                    </w:trPr>
                    <w:tc>
                      <w:tcPr>
                        <w:tcW w:w="302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İs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65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1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40" w:lineRule="auto"/>
                          <w:ind w:left="432" w:right="-52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88"/>
                          </w:rPr>
                          <w:t>!Yapını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88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0"/>
                            <w:w w:val="8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65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039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741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5.729968" w:space="0" w:color="5B5B5B"/>
                        </w:tcBorders>
                      </w:tcPr>
                      <w:p>
                        <w:pPr>
                          <w:spacing w:before="7" w:after="0" w:line="240" w:lineRule="auto"/>
                          <w:ind w:left="2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656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609619pt;margin-top:-8.965607pt;width:82.373483pt;height:23pt;mso-position-horizontal-relative:page;mso-position-vertical-relative:paragraph;z-index:-14886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128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363636"/>
                      <w:spacing w:val="0"/>
                      <w:w w:val="52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63636"/>
                      <w:spacing w:val="-59"/>
                      <w:w w:val="52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63636"/>
                      <w:spacing w:val="0"/>
                      <w:w w:val="52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63636"/>
                      <w:spacing w:val="0"/>
                      <w:w w:val="52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63636"/>
                      <w:spacing w:val="35"/>
                      <w:w w:val="52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DBDBD"/>
                      <w:spacing w:val="0"/>
                      <w:w w:val="80"/>
                    </w:rPr>
                    <w:t>-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50"/>
        </w:rPr>
        <w:t>j</w:t>
      </w:r>
      <w:r>
        <w:rPr>
          <w:rFonts w:ascii="Arial" w:hAnsi="Arial" w:cs="Arial" w:eastAsia="Arial"/>
          <w:sz w:val="23"/>
          <w:szCs w:val="23"/>
          <w:color w:val="363636"/>
          <w:spacing w:val="-31"/>
          <w:w w:val="50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50"/>
        </w:rPr>
        <w:t>1·</w:t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50"/>
        </w:rPr>
        <w:t>j</w:t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50"/>
        </w:rPr>
        <w:t>  </w:t>
      </w:r>
      <w:r>
        <w:rPr>
          <w:rFonts w:ascii="Arial" w:hAnsi="Arial" w:cs="Arial" w:eastAsia="Arial"/>
          <w:sz w:val="19"/>
          <w:szCs w:val="19"/>
          <w:color w:val="ACACAC"/>
          <w:spacing w:val="3"/>
          <w:w w:val="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02:59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4" w:after="0" w:line="240" w:lineRule="auto"/>
        <w:ind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[Amiri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Sadı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1"/>
        </w:rPr>
        <w:t>GÖDE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  <w:cols w:num="2" w:equalWidth="0">
            <w:col w:w="1205" w:space="860"/>
            <w:col w:w="9475"/>
          </w:cols>
        </w:sectPr>
      </w:pPr>
      <w:rPr/>
    </w:p>
    <w:p>
      <w:pPr>
        <w:spacing w:before="15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667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02:51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02:55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position w:val="-1"/>
        </w:rPr>
        <w:t>Emni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1"/>
          <w:w w:val="63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1"/>
        </w:rPr>
        <w:t>02:55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  <w:cols w:num="3" w:equalWidth="0">
            <w:col w:w="662" w:space="1422"/>
            <w:col w:w="1976" w:space="584"/>
            <w:col w:w="6896"/>
          </w:cols>
        </w:sectPr>
      </w:pPr>
      <w:rPr/>
    </w:p>
    <w:p>
      <w:pPr>
        <w:spacing w:before="25" w:after="0" w:line="214" w:lineRule="exact"/>
        <w:ind w:left="2094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</w:sectPr>
      </w:pPr>
      <w:rPr/>
    </w:p>
    <w:p>
      <w:pPr>
        <w:spacing w:before="29" w:after="0" w:line="257" w:lineRule="auto"/>
        <w:ind w:left="2089" w:right="1130" w:firstLine="-194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0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09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  <w:cols w:num="2" w:equalWidth="0">
            <w:col w:w="4284" w:space="369"/>
            <w:col w:w="6887"/>
          </w:cols>
        </w:sectPr>
      </w:pPr>
      <w:rPr/>
    </w:p>
    <w:p>
      <w:pPr>
        <w:spacing w:before="29" w:after="0" w:line="240" w:lineRule="auto"/>
        <w:ind w:left="13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  <w:cols w:num="2" w:equalWidth="0">
            <w:col w:w="1581" w:space="508"/>
            <w:col w:w="9451"/>
          </w:cols>
        </w:sectPr>
      </w:pPr>
      <w:rPr/>
    </w:p>
    <w:p>
      <w:pPr>
        <w:spacing w:before="15" w:after="0" w:line="240" w:lineRule="auto"/>
        <w:ind w:left="136" w:right="-69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1900" w:val="left"/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[Köpük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58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659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4.944885pt;margin-top:-4.980463pt;width:3.7395pt;height:22.5pt;mso-position-horizontal-relative:page;mso-position-vertical-relative:paragraph;z-index:-14885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565656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  <w:cols w:num="2" w:equalWidth="0">
            <w:col w:w="3678" w:space="966"/>
            <w:col w:w="6896"/>
          </w:cols>
        </w:sectPr>
      </w:pPr>
      <w:rPr/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</w:sectPr>
      </w:pPr>
      <w:rPr/>
    </w:p>
    <w:p>
      <w:pPr>
        <w:spacing w:before="35" w:after="0" w:line="240" w:lineRule="auto"/>
        <w:ind w:left="14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Sigoıialı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10" w:lineRule="exact"/>
        <w:ind w:left="1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2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4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"/>
          <w:w w:val="106"/>
          <w:position w:val="-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4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left="136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65656"/>
          <w:spacing w:val="0"/>
          <w:w w:val="240"/>
          <w:position w:val="-3"/>
        </w:rPr>
        <w:t>i--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83" w:after="0" w:line="252" w:lineRule="auto"/>
        <w:ind w:right="2365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incelemede;kur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otlar,çöple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Yoktur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2" w:after="0" w:line="252" w:lineRule="auto"/>
        <w:ind w:right="54" w:firstLine="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larda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kişilerin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dikkatsizce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attıkları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(kuru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otlar,kağıt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78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[Bedel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160" w:right="220"/>
          <w:cols w:num="2" w:equalWidth="0">
            <w:col w:w="1860" w:space="224"/>
            <w:col w:w="9456"/>
          </w:cols>
        </w:sectPr>
      </w:pPr>
      <w:rPr/>
    </w:p>
    <w:p>
      <w:pPr>
        <w:spacing w:before="0" w:after="0" w:line="204" w:lineRule="exact"/>
        <w:ind w:left="150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6B6B6B"/>
          <w:spacing w:val="0"/>
          <w:w w:val="100"/>
        </w:rPr>
        <w:t>Ek</w:t>
      </w:r>
      <w:r>
        <w:rPr>
          <w:rFonts w:ascii="Arial" w:hAnsi="Arial" w:cs="Arial" w:eastAsia="Arial"/>
          <w:sz w:val="20"/>
          <w:szCs w:val="20"/>
          <w:color w:val="6B6B6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6B6B6B"/>
          <w:spacing w:val="0"/>
          <w:w w:val="71"/>
        </w:rPr>
        <w:t>.</w:t>
      </w:r>
      <w:r>
        <w:rPr>
          <w:rFonts w:ascii="Arial" w:hAnsi="Arial" w:cs="Arial" w:eastAsia="Arial"/>
          <w:sz w:val="20"/>
          <w:szCs w:val="20"/>
          <w:color w:val="6B6B6B"/>
          <w:spacing w:val="36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Döııi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9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36" w:right="-68"/>
        <w:jc w:val="left"/>
        <w:tabs>
          <w:tab w:pos="1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15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57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-30"/>
          <w:w w:val="12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KJİDE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3" w:right="-73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23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04:30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  <w:cols w:num="4" w:equalWidth="0">
            <w:col w:w="1960" w:space="124"/>
            <w:col w:w="4627" w:space="397"/>
            <w:col w:w="1015" w:space="300"/>
            <w:col w:w="3117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</w:sectPr>
      </w:pPr>
      <w:rPr/>
    </w:p>
    <w:p>
      <w:pPr>
        <w:spacing w:before="35" w:after="0" w:line="240" w:lineRule="auto"/>
        <w:ind w:left="17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/>
        <w:pict>
          <v:shape style="position:absolute;margin-left:429.119995pt;margin-top:-42.160339pt;width:123.839996pt;height:120pt;mso-position-horizontal-relative:page;mso-position-vertical-relative:paragraph;z-index:-14888" type="#_x0000_t75">
            <v:imagedata r:id="rId79" o:title=""/>
          </v:shape>
        </w:pict>
      </w:r>
      <w:r>
        <w:rPr>
          <w:rFonts w:ascii="Arial" w:hAnsi="Arial" w:cs="Arial" w:eastAsia="Arial"/>
          <w:sz w:val="30"/>
          <w:szCs w:val="30"/>
          <w:color w:val="7E7E7E"/>
          <w:spacing w:val="0"/>
          <w:w w:val="63"/>
        </w:rPr>
        <w:t>.</w:t>
      </w:r>
      <w:r>
        <w:rPr>
          <w:rFonts w:ascii="Arial" w:hAnsi="Arial" w:cs="Arial" w:eastAsia="Arial"/>
          <w:sz w:val="30"/>
          <w:szCs w:val="30"/>
          <w:color w:val="7E7E7E"/>
          <w:spacing w:val="23"/>
          <w:w w:val="63"/>
        </w:rPr>
        <w:t> </w:t>
      </w:r>
      <w:r>
        <w:rPr>
          <w:rFonts w:ascii="Arial" w:hAnsi="Arial" w:cs="Arial" w:eastAsia="Arial"/>
          <w:sz w:val="30"/>
          <w:szCs w:val="30"/>
          <w:color w:val="D4D4D4"/>
          <w:spacing w:val="0"/>
          <w:w w:val="110"/>
        </w:rPr>
        <w:t>.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354" w:lineRule="exact"/>
        <w:ind w:left="244" w:right="-20"/>
        <w:jc w:val="left"/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BDBDBD"/>
          <w:spacing w:val="0"/>
          <w:w w:val="51"/>
          <w:position w:val="-5"/>
        </w:rPr>
        <w:t>...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  <w:cols w:num="2" w:equalWidth="0">
            <w:col w:w="832" w:space="827"/>
            <w:col w:w="9881"/>
          </w:cols>
        </w:sectPr>
      </w:pPr>
      <w:rPr/>
    </w:p>
    <w:p>
      <w:pPr>
        <w:spacing w:before="0" w:after="0" w:line="133" w:lineRule="exact"/>
        <w:ind w:left="1820" w:right="9514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DBDBD"/>
          <w:spacing w:val="0"/>
          <w:w w:val="280"/>
          <w:position w:val="-1"/>
        </w:rPr>
        <w:t>!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258" w:right="-20"/>
        <w:jc w:val="left"/>
        <w:tabs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0"/>
          <w:w w:val="100"/>
          <w:position w:val="6"/>
        </w:rPr>
        <w:t>,.</w:t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-4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87"/>
          <w:spacing w:val="-4"/>
          <w:w w:val="68"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8"/>
          <w:position w:val="-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8"/>
          <w:position w:val="-5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6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5"/>
        </w:rPr>
        <w:t>GÖDE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9" w:lineRule="exact"/>
        <w:ind w:left="1596" w:right="9435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7"/>
          <w:szCs w:val="7"/>
          <w:color w:val="BDBDBD"/>
          <w:spacing w:val="-8"/>
          <w:w w:val="271"/>
          <w:position w:val="4"/>
        </w:rPr>
        <w:t>'</w:t>
      </w:r>
      <w:r>
        <w:rPr>
          <w:rFonts w:ascii="Arial" w:hAnsi="Arial" w:cs="Arial" w:eastAsia="Arial"/>
          <w:sz w:val="7"/>
          <w:szCs w:val="7"/>
          <w:color w:val="909090"/>
          <w:spacing w:val="-18"/>
          <w:w w:val="110"/>
          <w:position w:val="4"/>
        </w:rPr>
        <w:t>•</w:t>
      </w:r>
      <w:r>
        <w:rPr>
          <w:rFonts w:ascii="Arial" w:hAnsi="Arial" w:cs="Arial" w:eastAsia="Arial"/>
          <w:sz w:val="7"/>
          <w:szCs w:val="7"/>
          <w:color w:val="ACACAC"/>
          <w:spacing w:val="0"/>
          <w:w w:val="92"/>
          <w:position w:val="4"/>
        </w:rPr>
        <w:t>(</w:t>
      </w:r>
      <w:r>
        <w:rPr>
          <w:rFonts w:ascii="Arial" w:hAnsi="Arial" w:cs="Arial" w:eastAsia="Arial"/>
          <w:sz w:val="7"/>
          <w:szCs w:val="7"/>
          <w:color w:val="ACACAC"/>
          <w:spacing w:val="0"/>
          <w:w w:val="91"/>
          <w:position w:val="4"/>
        </w:rPr>
        <w:t>.</w:t>
      </w:r>
      <w:r>
        <w:rPr>
          <w:rFonts w:ascii="Arial" w:hAnsi="Arial" w:cs="Arial" w:eastAsia="Arial"/>
          <w:sz w:val="7"/>
          <w:szCs w:val="7"/>
          <w:color w:val="ACACAC"/>
          <w:spacing w:val="-18"/>
          <w:w w:val="91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3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28"/>
          <w:w w:val="38"/>
          <w:position w:val="-4"/>
        </w:rPr>
        <w:t>.</w:t>
      </w:r>
      <w:r>
        <w:rPr>
          <w:rFonts w:ascii="Arial" w:hAnsi="Arial" w:cs="Arial" w:eastAsia="Arial"/>
          <w:sz w:val="7"/>
          <w:szCs w:val="7"/>
          <w:color w:val="ACACAC"/>
          <w:spacing w:val="-9"/>
          <w:w w:val="145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3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1"/>
          <w:w w:val="3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4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98"/>
          <w:position w:val="-4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5631" w:right="53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</w:sectPr>
      </w:pPr>
      <w:rPr/>
    </w:p>
    <w:p>
      <w:pPr>
        <w:spacing w:before="35" w:after="0" w:line="240" w:lineRule="auto"/>
        <w:ind w:left="15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250542pt;margin-top:32.906998pt;width:567.027689pt;height:781.173001pt;mso-position-horizontal-relative:page;mso-position-vertical-relative:page;z-index:-14890" coordorigin="265,658" coordsize="11341,15623">
            <v:shape style="position:absolute;left:1997;top:13997;width:3264;height:2285" type="#_x0000_t75">
              <v:imagedata r:id="rId80" o:title=""/>
            </v:shape>
            <v:group style="position:absolute;left:277;top:680;width:11293;height:2" coordorigin="277,680" coordsize="11293,2">
              <v:shape style="position:absolute;left:277;top:680;width:11293;height:2" coordorigin="277,680" coordsize="11293,0" path="m277,680l11570,680e" filled="f" stroked="t" strokeweight=".716246pt" strokecolor="#575757">
                <v:path arrowok="t"/>
              </v:shape>
            </v:group>
            <v:group style="position:absolute;left:289;top:665;width:2;height:15603" coordorigin="289,665" coordsize="2,15603">
              <v:shape style="position:absolute;left:289;top:665;width:2;height:15603" coordorigin="289,665" coordsize="0,15603" path="m289,16269l289,665e" filled="f" stroked="t" strokeweight=".716246pt" strokecolor="#5B5B5B">
                <v:path arrowok="t"/>
              </v:shape>
            </v:group>
            <v:group style="position:absolute;left:1590;top:670;width:2;height:933" coordorigin="1590,670" coordsize="2,933">
              <v:shape style="position:absolute;left:1590;top:670;width:2;height:933" coordorigin="1590,670" coordsize="0,933" path="m1590,1603l1590,670e" filled="f" stroked="t" strokeweight=".954994pt" strokecolor="#BFBFBF">
                <v:path arrowok="t"/>
              </v:shape>
            </v:group>
            <v:group style="position:absolute;left:2230;top:670;width:2;height:1512" coordorigin="2230,670" coordsize="2,1512">
              <v:shape style="position:absolute;left:2230;top:670;width:2;height:1512" coordorigin="2230,670" coordsize="0,1512" path="m2230,2183l2230,670e" filled="f" stroked="t" strokeweight=".954994pt" strokecolor="#676767">
                <v:path arrowok="t"/>
              </v:shape>
            </v:group>
            <v:group style="position:absolute;left:9032;top:675;width:2;height:1512" coordorigin="9032,675" coordsize="2,1512">
              <v:shape style="position:absolute;left:9032;top:675;width:2;height:1512" coordorigin="9032,675" coordsize="0,1512" path="m9032,2187l9032,675e" filled="f" stroked="t" strokeweight=".954994pt" strokecolor="#646464">
                <v:path arrowok="t"/>
              </v:shape>
            </v:group>
            <v:group style="position:absolute;left:11577;top:675;width:2;height:15599" coordorigin="11577,675" coordsize="2,15599">
              <v:shape style="position:absolute;left:11577;top:675;width:2;height:15599" coordorigin="11577,675" coordsize="0,15599" path="m11577,16274l11577,675e" filled="f" stroked="t" strokeweight=".716246pt" strokecolor="#5B5B5B">
                <v:path arrowok="t"/>
              </v:shape>
            </v:group>
            <v:group style="position:absolute;left:277;top:2178;width:11288;height:2" coordorigin="277,2178" coordsize="11288,2">
              <v:shape style="position:absolute;left:277;top:2178;width:11288;height:2" coordorigin="277,2178" coordsize="11288,0" path="m277,2178l11565,2178e" filled="f" stroked="t" strokeweight=".716246pt" strokecolor="#5B5B5B">
                <v:path arrowok="t"/>
              </v:shape>
            </v:group>
            <v:group style="position:absolute;left:277;top:2417;width:11293;height:2" coordorigin="277,2417" coordsize="11293,2">
              <v:shape style="position:absolute;left:277;top:2417;width:11293;height:2" coordorigin="277,2417" coordsize="11293,0" path="m277,2417l11570,2417e" filled="f" stroked="t" strokeweight=".716246pt" strokecolor="#5B5B5B">
                <v:path arrowok="t"/>
              </v:shape>
            </v:group>
            <v:group style="position:absolute;left:277;top:2656;width:11293;height:2" coordorigin="277,2656" coordsize="11293,2">
              <v:shape style="position:absolute;left:277;top:2656;width:11293;height:2" coordorigin="277,2656" coordsize="11293,0" path="m277,2656l11570,2656e" filled="f" stroked="t" strokeweight=".716246pt" strokecolor="#575757">
                <v:path arrowok="t"/>
              </v:shape>
            </v:group>
            <v:group style="position:absolute;left:277;top:2896;width:11298;height:2" coordorigin="277,2896" coordsize="11298,2">
              <v:shape style="position:absolute;left:277;top:2896;width:11298;height:2" coordorigin="277,2896" coordsize="11298,0" path="m277,2896l11575,2896e" filled="f" stroked="t" strokeweight=".716246pt" strokecolor="#575757">
                <v:path arrowok="t"/>
              </v:shape>
            </v:group>
            <v:group style="position:absolute;left:272;top:4135;width:11302;height:2" coordorigin="272,4135" coordsize="11302,2">
              <v:shape style="position:absolute;left:272;top:4135;width:11302;height:2" coordorigin="272,4135" coordsize="11302,0" path="m272,4135l11575,4135e" filled="f" stroked="t" strokeweight=".716246pt" strokecolor="#4B4B4B">
                <v:path arrowok="t"/>
              </v:shape>
            </v:group>
            <v:group style="position:absolute;left:2237;top:4126;width:2;height:10865" coordorigin="2237,4126" coordsize="2,10865">
              <v:shape style="position:absolute;left:2237;top:4126;width:2;height:10865" coordorigin="2237,4126" coordsize="0,10865" path="m2237,14991l2237,4126e" filled="f" stroked="t" strokeweight=".716246pt" strokecolor="#646464">
                <v:path arrowok="t"/>
              </v:shape>
            </v:group>
            <v:group style="position:absolute;left:277;top:4413;width:11298;height:2" coordorigin="277,4413" coordsize="11298,2">
              <v:shape style="position:absolute;left:277;top:4413;width:11298;height:2" coordorigin="277,4413" coordsize="11298,0" path="m277,4413l11575,4413e" filled="f" stroked="t" strokeweight=".716246pt" strokecolor="#575757">
                <v:path arrowok="t"/>
              </v:shape>
            </v:group>
            <v:group style="position:absolute;left:2225;top:4655;width:9349;height:2" coordorigin="2225,4655" coordsize="9349,2">
              <v:shape style="position:absolute;left:2225;top:4655;width:9349;height:2" coordorigin="2225,4655" coordsize="9349,0" path="m2225,4655l11575,4655e" filled="f" stroked="t" strokeweight=".716246pt" strokecolor="#545454">
                <v:path arrowok="t"/>
              </v:shape>
            </v:group>
            <v:group style="position:absolute;left:4794;top:4652;width:2;height:2173" coordorigin="4794,4652" coordsize="2,2173">
              <v:shape style="position:absolute;left:4794;top:4652;width:2;height:2173" coordorigin="4794,4652" coordsize="0,2173" path="m4794,6825l4794,4652e" filled="f" stroked="t" strokeweight=".716246pt" strokecolor="#4B4B4B">
                <v:path arrowok="t"/>
              </v:shape>
            </v:group>
            <v:group style="position:absolute;left:4785;top:5141;width:6790;height:2" coordorigin="4785,5141" coordsize="6790,2">
              <v:shape style="position:absolute;left:4785;top:5141;width:6790;height:2" coordorigin="4785,5141" coordsize="6790,0" path="m4785,5141l11575,5141e" filled="f" stroked="t" strokeweight=".716246pt" strokecolor="#545454">
                <v:path arrowok="t"/>
              </v:shape>
            </v:group>
            <v:group style="position:absolute;left:4785;top:5385;width:6795;height:2" coordorigin="4785,5385" coordsize="6795,2">
              <v:shape style="position:absolute;left:4785;top:5385;width:6795;height:2" coordorigin="4785,5385" coordsize="6795,0" path="m4785,5385l11579,5385e" filled="f" stroked="t" strokeweight=".716246pt" strokecolor="#575757">
                <v:path arrowok="t"/>
              </v:shape>
            </v:group>
            <v:group style="position:absolute;left:4789;top:5624;width:6790;height:2" coordorigin="4789,5624" coordsize="6790,2">
              <v:shape style="position:absolute;left:4789;top:5624;width:6790;height:2" coordorigin="4789,5624" coordsize="6790,0" path="m4789,5624l11579,5624e" filled="f" stroked="t" strokeweight=".716246pt" strokecolor="#545454">
                <v:path arrowok="t"/>
              </v:shape>
            </v:group>
            <v:group style="position:absolute;left:2230;top:5863;width:9349;height:2" coordorigin="2230,5863" coordsize="9349,2">
              <v:shape style="position:absolute;left:2230;top:5863;width:9349;height:2" coordorigin="2230,5863" coordsize="9349,0" path="m2230,5863l11579,5863e" filled="f" stroked="t" strokeweight=".716246pt" strokecolor="#545454">
                <v:path arrowok="t"/>
              </v:shape>
            </v:group>
            <v:group style="position:absolute;left:282;top:6103;width:11298;height:2" coordorigin="282,6103" coordsize="11298,2">
              <v:shape style="position:absolute;left:282;top:6103;width:11298;height:2" coordorigin="282,6103" coordsize="11298,0" path="m282,6103l11579,6103e" filled="f" stroked="t" strokeweight=".716246pt" strokecolor="#575757">
                <v:path arrowok="t"/>
              </v:shape>
            </v:group>
            <v:group style="position:absolute;left:7709;top:6098;width:2;height:728" coordorigin="7709,6098" coordsize="2,728">
              <v:shape style="position:absolute;left:7709;top:6098;width:2;height:728" coordorigin="7709,6098" coordsize="0,728" path="m7709,6825l7709,6098e" filled="f" stroked="t" strokeweight=".477497pt" strokecolor="#3F3F3F">
                <v:path arrowok="t"/>
              </v:shape>
            </v:group>
            <v:group style="position:absolute;left:2220;top:6576;width:9359;height:2" coordorigin="2220,6576" coordsize="9359,2">
              <v:shape style="position:absolute;left:2220;top:6576;width:9359;height:2" coordorigin="2220,6576" coordsize="9359,0" path="m2220,6576l11579,6576e" filled="f" stroked="t" strokeweight=".716246pt" strokecolor="#575757">
                <v:path arrowok="t"/>
              </v:shape>
            </v:group>
            <v:group style="position:absolute;left:2225;top:6816;width:9359;height:2" coordorigin="2225,6816" coordsize="9359,2">
              <v:shape style="position:absolute;left:2225;top:6816;width:9359;height:2" coordorigin="2225,6816" coordsize="9359,0" path="m2225,6816l11584,6816e" filled="f" stroked="t" strokeweight=".716246pt" strokecolor="#545454">
                <v:path arrowok="t"/>
              </v:shape>
            </v:group>
            <v:group style="position:absolute;left:277;top:7060;width:11307;height:2" coordorigin="277,7060" coordsize="11307,2">
              <v:shape style="position:absolute;left:277;top:7060;width:11307;height:2" coordorigin="277,7060" coordsize="11307,0" path="m277,7060l11584,7060e" filled="f" stroked="t" strokeweight=".716246pt" strokecolor="#575757">
                <v:path arrowok="t"/>
              </v:shape>
            </v:group>
            <v:group style="position:absolute;left:277;top:7534;width:11307;height:2" coordorigin="277,7534" coordsize="11307,2">
              <v:shape style="position:absolute;left:277;top:7534;width:11307;height:2" coordorigin="277,7534" coordsize="11307,0" path="m277,7534l11584,7534e" filled="f" stroked="t" strokeweight=".716246pt" strokecolor="#5B5B5B">
                <v:path arrowok="t"/>
              </v:shape>
            </v:group>
            <v:group style="position:absolute;left:4799;top:7524;width:2;height:766" coordorigin="4799,7524" coordsize="2,766">
              <v:shape style="position:absolute;left:4799;top:7524;width:2;height:766" coordorigin="4799,7524" coordsize="0,766" path="m4799,8290l4799,7524e" filled="f" stroked="t" strokeweight=".716246pt" strokecolor="#575757">
                <v:path arrowok="t"/>
              </v:shape>
            </v:group>
            <v:group style="position:absolute;left:4794;top:7773;width:6790;height:2" coordorigin="4794,7773" coordsize="6790,2">
              <v:shape style="position:absolute;left:4794;top:7773;width:6790;height:2" coordorigin="4794,7773" coordsize="6790,0" path="m4794,7773l11584,7773e" filled="f" stroked="t" strokeweight=".716246pt" strokecolor="#575757">
                <v:path arrowok="t"/>
              </v:shape>
            </v:group>
            <v:group style="position:absolute;left:4789;top:8012;width:6795;height:2" coordorigin="4789,8012" coordsize="6795,2">
              <v:shape style="position:absolute;left:4789;top:8012;width:6795;height:2" coordorigin="4789,8012" coordsize="6795,0" path="m4789,8012l11584,8012e" filled="f" stroked="t" strokeweight=".716246pt" strokecolor="#4F4F4F">
                <v:path arrowok="t"/>
              </v:shape>
            </v:group>
            <v:group style="position:absolute;left:282;top:8280;width:11298;height:2" coordorigin="282,8280" coordsize="11298,2">
              <v:shape style="position:absolute;left:282;top:8280;width:11298;height:2" coordorigin="282,8280" coordsize="11298,0" path="m282,8280l11579,8280e" filled="f" stroked="t" strokeweight=".716246pt" strokecolor="#575757">
                <v:path arrowok="t"/>
              </v:shape>
            </v:group>
            <v:group style="position:absolute;left:282;top:9092;width:11302;height:2" coordorigin="282,9092" coordsize="11302,2">
              <v:shape style="position:absolute;left:282;top:9092;width:11302;height:2" coordorigin="282,9092" coordsize="11302,0" path="m282,9092l11584,9092e" filled="f" stroked="t" strokeweight=".716246pt" strokecolor="#575757">
                <v:path arrowok="t"/>
              </v:shape>
            </v:group>
            <v:group style="position:absolute;left:277;top:10023;width:11307;height:2" coordorigin="277,10023" coordsize="11307,2">
              <v:shape style="position:absolute;left:277;top:10023;width:11307;height:2" coordorigin="277,10023" coordsize="11307,0" path="m277,10023l11584,10023e" filled="f" stroked="t" strokeweight=".716246pt" strokecolor="#575757">
                <v:path arrowok="t"/>
              </v:shape>
            </v:group>
            <v:group style="position:absolute;left:277;top:10262;width:11312;height:2" coordorigin="277,10262" coordsize="11312,2">
              <v:shape style="position:absolute;left:277;top:10262;width:11312;height:2" coordorigin="277,10262" coordsize="11312,0" path="m277,10262l11589,10262e" filled="f" stroked="t" strokeweight=".716246pt" strokecolor="#545457">
                <v:path arrowok="t"/>
              </v:shape>
            </v:group>
            <v:group style="position:absolute;left:282;top:10504;width:11307;height:2" coordorigin="282,10504" coordsize="11307,2">
              <v:shape style="position:absolute;left:282;top:10504;width:11307;height:2" coordorigin="282,10504" coordsize="11307,0" path="m282,10504l11589,10504e" filled="f" stroked="t" strokeweight=".716246pt" strokecolor="#5B5B5B">
                <v:path arrowok="t"/>
              </v:shape>
            </v:group>
            <v:group style="position:absolute;left:1480;top:10985;width:10109;height:2" coordorigin="1480,10985" coordsize="10109,2">
              <v:shape style="position:absolute;left:1480;top:10985;width:10109;height:2" coordorigin="1480,10985" coordsize="10109,0" path="m1480,10985l11589,10985e" filled="f" stroked="t" strokeweight=".716246pt" strokecolor="#5B5B5B">
                <v:path arrowok="t"/>
              </v:shape>
            </v:group>
            <v:group style="position:absolute;left:1571;top:11229;width:2;height:5035" coordorigin="1571,11229" coordsize="2,5035">
              <v:shape style="position:absolute;left:1571;top:11229;width:2;height:5035" coordorigin="1571,11229" coordsize="0,5035" path="m1571,16264l1571,11229e" filled="f" stroked="t" strokeweight=".716246pt" strokecolor="#707070">
                <v:path arrowok="t"/>
              </v:shape>
            </v:group>
            <v:group style="position:absolute;left:282;top:11473;width:11312;height:2" coordorigin="282,11473" coordsize="11312,2">
              <v:shape style="position:absolute;left:282;top:11473;width:11312;height:2" coordorigin="282,11473" coordsize="11312,0" path="m282,11473l11594,11473e" filled="f" stroked="t" strokeweight=".716246pt" strokecolor="#606060">
                <v:path arrowok="t"/>
              </v:shape>
            </v:group>
            <v:group style="position:absolute;left:291;top:16257;width:11307;height:2" coordorigin="291,16257" coordsize="11307,2">
              <v:shape style="position:absolute;left:291;top:16257;width:11307;height:2" coordorigin="291,16257" coordsize="11307,0" path="m291,16257l11598,16257e" filled="f" stroked="t" strokeweight=".716246pt" strokecolor="#606060">
                <v:path arrowok="t"/>
              </v:shape>
            </v:group>
            <v:group style="position:absolute;left:1136;top:11401;width:2;height:4873" coordorigin="1136,11401" coordsize="2,4873">
              <v:shape style="position:absolute;left:1136;top:11401;width:2;height:4873" coordorigin="1136,11401" coordsize="0,4873" path="m1136,16274l1136,11401e" filled="f" stroked="t" strokeweight=".716246pt" strokecolor="#646464">
                <v:path arrowok="t"/>
              </v:shape>
            </v:group>
            <v:group style="position:absolute;left:282;top:13560;width:1967;height:2" coordorigin="282,13560" coordsize="1967,2">
              <v:shape style="position:absolute;left:282;top:13560;width:1967;height:2" coordorigin="282,13560" coordsize="1967,0" path="m282,13560l2249,13560e" filled="f" stroked="t" strokeweight=".716246pt" strokecolor="#676767">
                <v:path arrowok="t"/>
              </v:shape>
            </v:group>
            <v:group style="position:absolute;left:7258;top:10970;width:2;height:5289" coordorigin="7258,10970" coordsize="2,5289">
              <v:shape style="position:absolute;left:7258;top:10970;width:2;height:5289" coordorigin="7258,10970" coordsize="0,5289" path="m7258,16259l7258,10970e" filled="f" stroked="t" strokeweight=".716246pt" strokecolor="#54545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492" w:right="4925" w:firstLine="-49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81.279999pt;margin-top:-46.054276pt;width:54.720001pt;height:47.040001pt;mso-position-horizontal-relative:page;mso-position-vertical-relative:paragraph;z-index:-14889" type="#_x0000_t75">
            <v:imagedata r:id="rId81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Erha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SORGUÇ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sectPr>
      <w:type w:val="continuous"/>
      <w:pgSz w:w="11920" w:h="16840"/>
      <w:pgMar w:top="620" w:bottom="280" w:left="160" w:right="220"/>
      <w:cols w:num="2" w:equalWidth="0">
        <w:col w:w="521" w:space="4700"/>
        <w:col w:w="631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pn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pn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pn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image" Target="media/image40.jpg"/><Relationship Id="rId45" Type="http://schemas.openxmlformats.org/officeDocument/2006/relationships/image" Target="media/image41.jpg"/><Relationship Id="rId46" Type="http://schemas.openxmlformats.org/officeDocument/2006/relationships/image" Target="media/image42.jpg"/><Relationship Id="rId47" Type="http://schemas.openxmlformats.org/officeDocument/2006/relationships/image" Target="media/image43.jpg"/><Relationship Id="rId48" Type="http://schemas.openxmlformats.org/officeDocument/2006/relationships/image" Target="media/image44.jpg"/><Relationship Id="rId49" Type="http://schemas.openxmlformats.org/officeDocument/2006/relationships/image" Target="media/image45.jpg"/><Relationship Id="rId50" Type="http://schemas.openxmlformats.org/officeDocument/2006/relationships/image" Target="media/image46.jpg"/><Relationship Id="rId51" Type="http://schemas.openxmlformats.org/officeDocument/2006/relationships/image" Target="media/image47.jpg"/><Relationship Id="rId52" Type="http://schemas.openxmlformats.org/officeDocument/2006/relationships/image" Target="media/image48.jpg"/><Relationship Id="rId53" Type="http://schemas.openxmlformats.org/officeDocument/2006/relationships/image" Target="media/image49.jpg"/><Relationship Id="rId54" Type="http://schemas.openxmlformats.org/officeDocument/2006/relationships/image" Target="media/image50.jpg"/><Relationship Id="rId55" Type="http://schemas.openxmlformats.org/officeDocument/2006/relationships/image" Target="media/image51.jpg"/><Relationship Id="rId56" Type="http://schemas.openxmlformats.org/officeDocument/2006/relationships/image" Target="media/image52.jpg"/><Relationship Id="rId57" Type="http://schemas.openxmlformats.org/officeDocument/2006/relationships/image" Target="media/image53.jpg"/><Relationship Id="rId58" Type="http://schemas.openxmlformats.org/officeDocument/2006/relationships/image" Target="media/image54.jpg"/><Relationship Id="rId59" Type="http://schemas.openxmlformats.org/officeDocument/2006/relationships/image" Target="media/image55.jpg"/><Relationship Id="rId60" Type="http://schemas.openxmlformats.org/officeDocument/2006/relationships/image" Target="media/image56.jpg"/><Relationship Id="rId61" Type="http://schemas.openxmlformats.org/officeDocument/2006/relationships/image" Target="media/image57.png"/><Relationship Id="rId62" Type="http://schemas.openxmlformats.org/officeDocument/2006/relationships/image" Target="media/image58.jpg"/><Relationship Id="rId63" Type="http://schemas.openxmlformats.org/officeDocument/2006/relationships/image" Target="media/image59.jpg"/><Relationship Id="rId64" Type="http://schemas.openxmlformats.org/officeDocument/2006/relationships/image" Target="media/image60.jpg"/><Relationship Id="rId65" Type="http://schemas.openxmlformats.org/officeDocument/2006/relationships/image" Target="media/image61.jpg"/><Relationship Id="rId66" Type="http://schemas.openxmlformats.org/officeDocument/2006/relationships/image" Target="media/image62.jpg"/><Relationship Id="rId67" Type="http://schemas.openxmlformats.org/officeDocument/2006/relationships/image" Target="media/image63.jpg"/><Relationship Id="rId68" Type="http://schemas.openxmlformats.org/officeDocument/2006/relationships/image" Target="media/image64.jpg"/><Relationship Id="rId69" Type="http://schemas.openxmlformats.org/officeDocument/2006/relationships/image" Target="media/image65.jpg"/><Relationship Id="rId70" Type="http://schemas.openxmlformats.org/officeDocument/2006/relationships/image" Target="media/image66.jpg"/><Relationship Id="rId71" Type="http://schemas.openxmlformats.org/officeDocument/2006/relationships/image" Target="media/image67.jpg"/><Relationship Id="rId72" Type="http://schemas.openxmlformats.org/officeDocument/2006/relationships/image" Target="media/image68.jpg"/><Relationship Id="rId73" Type="http://schemas.openxmlformats.org/officeDocument/2006/relationships/image" Target="media/image69.jpg"/><Relationship Id="rId74" Type="http://schemas.openxmlformats.org/officeDocument/2006/relationships/image" Target="media/image70.jpg"/><Relationship Id="rId75" Type="http://schemas.openxmlformats.org/officeDocument/2006/relationships/image" Target="media/image71.jpg"/><Relationship Id="rId76" Type="http://schemas.openxmlformats.org/officeDocument/2006/relationships/image" Target="media/image72.jpg"/><Relationship Id="rId77" Type="http://schemas.openxmlformats.org/officeDocument/2006/relationships/image" Target="media/image73.jpg"/><Relationship Id="rId78" Type="http://schemas.openxmlformats.org/officeDocument/2006/relationships/image" Target="media/image74.jpg"/><Relationship Id="rId79" Type="http://schemas.openxmlformats.org/officeDocument/2006/relationships/image" Target="media/image75.jpg"/><Relationship Id="rId80" Type="http://schemas.openxmlformats.org/officeDocument/2006/relationships/image" Target="media/image76.jpg"/><Relationship Id="rId81" Type="http://schemas.openxmlformats.org/officeDocument/2006/relationships/image" Target="media/image77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2018-06-22T11:06:29Z</dcterms:created>
  <dcterms:modified xsi:type="dcterms:W3CDTF">2018-06-22T11:06:29Z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